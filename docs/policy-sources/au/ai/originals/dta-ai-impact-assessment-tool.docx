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3F4C" w14:textId="0DDBF090" w:rsidR="00FE73ED" w:rsidRDefault="009E1782">
      <w:pPr>
        <w:sectPr w:rsidR="00FE73ED" w:rsidSect="00C7383B">
          <w:headerReference w:type="even" r:id="rId15"/>
          <w:headerReference w:type="default" r:id="rId16"/>
          <w:footerReference w:type="even" r:id="rId17"/>
          <w:footerReference w:type="default" r:id="rId18"/>
          <w:headerReference w:type="first" r:id="rId19"/>
          <w:footerReference w:type="first" r:id="rId20"/>
          <w:pgSz w:w="11906" w:h="16838" w:code="9"/>
          <w:pgMar w:top="851" w:right="1418" w:bottom="1418" w:left="1418" w:header="571" w:footer="680" w:gutter="0"/>
          <w:cols w:space="708"/>
          <w:titlePg/>
          <w:docGrid w:linePitch="360"/>
        </w:sectPr>
      </w:pPr>
      <w:r>
        <w:rPr>
          <w:noProof/>
          <w:spacing w:val="-16"/>
          <w:sz w:val="72"/>
          <w:szCs w:val="72"/>
        </w:rPr>
        <w:drawing>
          <wp:anchor distT="0" distB="0" distL="114300" distR="114300" simplePos="0" relativeHeight="251658240" behindDoc="1" locked="1" layoutInCell="1" allowOverlap="1" wp14:anchorId="072801C4" wp14:editId="545DFC8F">
            <wp:simplePos x="0" y="0"/>
            <wp:positionH relativeFrom="page">
              <wp:posOffset>6985</wp:posOffset>
            </wp:positionH>
            <wp:positionV relativeFrom="paragraph">
              <wp:posOffset>-608330</wp:posOffset>
            </wp:positionV>
            <wp:extent cx="7552800" cy="10681200"/>
            <wp:effectExtent l="0" t="0" r="0" b="6350"/>
            <wp:wrapNone/>
            <wp:docPr id="1476992375"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92375" name="Picture 16">
                      <a:extLst>
                        <a:ext uri="{C183D7F6-B498-43B3-948B-1728B52AA6E4}">
                          <adec:decorative xmlns:adec="http://schemas.microsoft.com/office/drawing/2017/decorative" val="1"/>
                        </a:ext>
                      </a:extLst>
                    </pic:cNvPr>
                    <pic:cNvPicPr/>
                  </pic:nvPicPr>
                  <pic:blipFill>
                    <a:blip r:embed="rId21"/>
                    <a:stretch>
                      <a:fillRect/>
                    </a:stretch>
                  </pic:blipFill>
                  <pic:spPr>
                    <a:xfrm>
                      <a:off x="0" y="0"/>
                      <a:ext cx="7552800" cy="10681200"/>
                    </a:xfrm>
                    <a:prstGeom prst="rect">
                      <a:avLst/>
                    </a:prstGeom>
                  </pic:spPr>
                </pic:pic>
              </a:graphicData>
            </a:graphic>
            <wp14:sizeRelH relativeFrom="page">
              <wp14:pctWidth>0</wp14:pctWidth>
            </wp14:sizeRelH>
            <wp14:sizeRelV relativeFrom="page">
              <wp14:pctHeight>0</wp14:pctHeight>
            </wp14:sizeRelV>
          </wp:anchor>
        </w:drawing>
      </w:r>
    </w:p>
    <w:p w14:paraId="15916DE1" w14:textId="65F09C3F" w:rsidR="00115AAA" w:rsidRPr="008E2059" w:rsidRDefault="00115AAA" w:rsidP="008E2059"/>
    <w:p w14:paraId="082DF33D" w14:textId="5951DDA0" w:rsidR="00115AAA" w:rsidRDefault="00115AAA" w:rsidP="008E2059"/>
    <w:p w14:paraId="049DB0FF" w14:textId="77777777" w:rsidR="008E2059" w:rsidRPr="008E2059" w:rsidRDefault="008E2059" w:rsidP="008E2059"/>
    <w:p w14:paraId="7C790732" w14:textId="7783FB1B" w:rsidR="00E11F7B" w:rsidRDefault="009E12D4" w:rsidP="00897963">
      <w:pPr>
        <w:pStyle w:val="Title"/>
        <w:tabs>
          <w:tab w:val="right" w:pos="9746"/>
        </w:tabs>
        <w:spacing w:after="360" w:line="288" w:lineRule="auto"/>
        <w:rPr>
          <w:spacing w:val="-16"/>
          <w:sz w:val="72"/>
          <w:szCs w:val="72"/>
        </w:rPr>
      </w:pPr>
      <w:r>
        <w:rPr>
          <w:spacing w:val="-16"/>
          <w:sz w:val="72"/>
          <w:szCs w:val="72"/>
        </w:rPr>
        <w:t>A</w:t>
      </w:r>
      <w:r w:rsidR="00B652A8">
        <w:rPr>
          <w:spacing w:val="-16"/>
          <w:sz w:val="72"/>
          <w:szCs w:val="72"/>
        </w:rPr>
        <w:t xml:space="preserve">rtificial intelligence </w:t>
      </w:r>
      <w:r w:rsidR="00B4588B" w:rsidRPr="00D37122">
        <w:rPr>
          <w:spacing w:val="-16"/>
          <w:sz w:val="72"/>
          <w:szCs w:val="72"/>
        </w:rPr>
        <w:t>impact</w:t>
      </w:r>
      <w:r w:rsidR="009A0E73">
        <w:rPr>
          <w:spacing w:val="-16"/>
          <w:sz w:val="72"/>
          <w:szCs w:val="72"/>
        </w:rPr>
        <w:t> </w:t>
      </w:r>
      <w:r w:rsidR="00B4588B">
        <w:rPr>
          <w:spacing w:val="-16"/>
          <w:sz w:val="72"/>
          <w:szCs w:val="72"/>
        </w:rPr>
        <w:t>assessment tool</w:t>
      </w:r>
    </w:p>
    <w:p w14:paraId="781464F9" w14:textId="79E04D58" w:rsidR="00AE1D49" w:rsidRDefault="0091334D" w:rsidP="00AE1D49">
      <w:r>
        <w:t>The Digital Transformation Agency (</w:t>
      </w:r>
      <w:r w:rsidR="00AE1D49" w:rsidRPr="00AE1D49">
        <w:t>DTA</w:t>
      </w:r>
      <w:r>
        <w:t>)</w:t>
      </w:r>
      <w:r w:rsidR="00AE1D49" w:rsidRPr="00AE1D49">
        <w:t xml:space="preserve"> provides this </w:t>
      </w:r>
      <w:r w:rsidR="00EE7ECF">
        <w:t>impact assessment t</w:t>
      </w:r>
      <w:r w:rsidR="00AE1D49" w:rsidRPr="00AE1D49">
        <w:t xml:space="preserve">ool </w:t>
      </w:r>
      <w:r w:rsidR="000A3E64">
        <w:t>a</w:t>
      </w:r>
      <w:r w:rsidR="00E65AA5">
        <w:t>nd</w:t>
      </w:r>
      <w:r w:rsidR="000A3E64">
        <w:t xml:space="preserve"> its supporting guidance </w:t>
      </w:r>
      <w:r w:rsidR="00AE1D49" w:rsidRPr="00AE1D49">
        <w:t xml:space="preserve">to assist </w:t>
      </w:r>
      <w:r>
        <w:t>Australia</w:t>
      </w:r>
      <w:r w:rsidR="002A1F8D">
        <w:t>n</w:t>
      </w:r>
      <w:r>
        <w:t xml:space="preserve"> Government </w:t>
      </w:r>
      <w:r w:rsidR="00AE1D49" w:rsidRPr="00AE1D49">
        <w:t>agencies to assess their proposed use</w:t>
      </w:r>
      <w:r w:rsidR="004221EC">
        <w:t> </w:t>
      </w:r>
      <w:r w:rsidR="00AE1D49" w:rsidRPr="00AE1D49">
        <w:t xml:space="preserve">of AI. Agencies should not treat the </w:t>
      </w:r>
      <w:r w:rsidR="00EE7ECF">
        <w:t>t</w:t>
      </w:r>
      <w:r w:rsidR="00AE1D49" w:rsidRPr="00AE1D49">
        <w:t xml:space="preserve">ool as legal advice or as authorising proposed </w:t>
      </w:r>
      <w:r>
        <w:t>AI</w:t>
      </w:r>
      <w:r w:rsidR="004221EC">
        <w:t> </w:t>
      </w:r>
      <w:r w:rsidR="00AE1D49" w:rsidRPr="00AE1D49">
        <w:t xml:space="preserve">use. </w:t>
      </w:r>
      <w:r w:rsidR="00445296">
        <w:t>A</w:t>
      </w:r>
      <w:r w:rsidR="00AE1D49" w:rsidRPr="00AE1D49">
        <w:t xml:space="preserve">gencies </w:t>
      </w:r>
      <w:r w:rsidR="00445296">
        <w:t xml:space="preserve">are </w:t>
      </w:r>
      <w:r w:rsidR="00AE1D49" w:rsidRPr="00AE1D49">
        <w:t xml:space="preserve">responsible for any decisions relating to </w:t>
      </w:r>
      <w:r w:rsidR="007439DF">
        <w:t>their</w:t>
      </w:r>
      <w:r>
        <w:t xml:space="preserve"> </w:t>
      </w:r>
      <w:r w:rsidR="00AE1D49" w:rsidRPr="00AE1D49">
        <w:t>use of AI and for seeking technical and legal advice as appropriate.</w:t>
      </w:r>
    </w:p>
    <w:p w14:paraId="7DC6A6AE" w14:textId="77777777" w:rsidR="00897963" w:rsidRDefault="00897963" w:rsidP="00AE1D49"/>
    <w:p w14:paraId="395CF586" w14:textId="73EBADD8" w:rsidR="008E2059" w:rsidRPr="008E2059" w:rsidRDefault="00897963" w:rsidP="008E2059">
      <w:r w:rsidRPr="00897963">
        <w:rPr>
          <w:b/>
          <w:bCs/>
        </w:rPr>
        <w:t xml:space="preserve">For </w:t>
      </w:r>
      <w:r w:rsidR="00730D87">
        <w:rPr>
          <w:b/>
          <w:bCs/>
        </w:rPr>
        <w:t xml:space="preserve">questions </w:t>
      </w:r>
      <w:r w:rsidR="0024512A">
        <w:rPr>
          <w:b/>
          <w:bCs/>
        </w:rPr>
        <w:t>and</w:t>
      </w:r>
      <w:r w:rsidR="00730D87">
        <w:rPr>
          <w:b/>
          <w:bCs/>
        </w:rPr>
        <w:t xml:space="preserve"> suggestions</w:t>
      </w:r>
      <w:r w:rsidRPr="00897963">
        <w:rPr>
          <w:b/>
          <w:bCs/>
        </w:rPr>
        <w:t xml:space="preserve"> on the </w:t>
      </w:r>
      <w:r w:rsidR="00730D87">
        <w:rPr>
          <w:b/>
          <w:bCs/>
        </w:rPr>
        <w:br/>
      </w:r>
      <w:r w:rsidRPr="00897963">
        <w:rPr>
          <w:b/>
          <w:bCs/>
        </w:rPr>
        <w:t>impact assessment tool</w:t>
      </w:r>
      <w:r w:rsidR="00730D87">
        <w:rPr>
          <w:b/>
          <w:bCs/>
        </w:rPr>
        <w:t xml:space="preserve"> </w:t>
      </w:r>
      <w:r w:rsidRPr="00897963">
        <w:rPr>
          <w:b/>
          <w:bCs/>
        </w:rPr>
        <w:t>and</w:t>
      </w:r>
      <w:r w:rsidR="00924B51">
        <w:rPr>
          <w:b/>
          <w:bCs/>
        </w:rPr>
        <w:t xml:space="preserve"> </w:t>
      </w:r>
      <w:r w:rsidRPr="00897963">
        <w:rPr>
          <w:b/>
          <w:bCs/>
        </w:rPr>
        <w:t xml:space="preserve">guidance, </w:t>
      </w:r>
      <w:r w:rsidR="00924B51">
        <w:rPr>
          <w:b/>
          <w:bCs/>
        </w:rPr>
        <w:br/>
      </w:r>
      <w:r w:rsidRPr="00897963">
        <w:rPr>
          <w:b/>
          <w:bCs/>
        </w:rPr>
        <w:t xml:space="preserve">please email </w:t>
      </w:r>
      <w:hyperlink r:id="rId22" w:history="1">
        <w:r w:rsidRPr="00924B51">
          <w:rPr>
            <w:rStyle w:val="Hyperlink"/>
            <w:b/>
            <w:bCs/>
          </w:rPr>
          <w:t>ai@dta.gov.au</w:t>
        </w:r>
      </w:hyperlink>
    </w:p>
    <w:p w14:paraId="65BD324F" w14:textId="77777777" w:rsidR="00A84832" w:rsidRDefault="00A84832" w:rsidP="00A84832"/>
    <w:p w14:paraId="20A51FF5" w14:textId="77777777" w:rsidR="00676BAC" w:rsidRDefault="00676BAC" w:rsidP="00A84832"/>
    <w:p w14:paraId="7A7739D0" w14:textId="696CA814" w:rsidR="00F851C0" w:rsidRDefault="00F851C0" w:rsidP="00F851C0">
      <w:pPr>
        <w:sectPr w:rsidR="00F851C0" w:rsidSect="00CD1BC2">
          <w:headerReference w:type="even" r:id="rId23"/>
          <w:headerReference w:type="default" r:id="rId24"/>
          <w:footerReference w:type="even" r:id="rId25"/>
          <w:footerReference w:type="default" r:id="rId26"/>
          <w:headerReference w:type="first" r:id="rId27"/>
          <w:footerReference w:type="first" r:id="rId28"/>
          <w:type w:val="continuous"/>
          <w:pgSz w:w="11906" w:h="16838" w:code="9"/>
          <w:pgMar w:top="1418" w:right="1418" w:bottom="1418" w:left="1418" w:header="680" w:footer="680" w:gutter="0"/>
          <w:cols w:space="708"/>
          <w:docGrid w:linePitch="360"/>
        </w:sectPr>
      </w:pPr>
    </w:p>
    <w:p w14:paraId="3B8E6237" w14:textId="77777777" w:rsidR="00681B98" w:rsidRPr="007306CB" w:rsidRDefault="00681B98" w:rsidP="00681B98">
      <w:pPr>
        <w:rPr>
          <w:b/>
          <w:bCs/>
          <w:lang w:val="en-GB"/>
        </w:rPr>
      </w:pPr>
      <w:r w:rsidRPr="007306CB">
        <w:rPr>
          <w:b/>
          <w:bCs/>
          <w:lang w:val="en-GB"/>
        </w:rPr>
        <w:lastRenderedPageBreak/>
        <w:t>Digital Transformation Agency</w:t>
      </w:r>
    </w:p>
    <w:p w14:paraId="605AB304" w14:textId="77777777" w:rsidR="00681B98" w:rsidRPr="007306CB" w:rsidRDefault="00681B98" w:rsidP="00681B98">
      <w:pPr>
        <w:rPr>
          <w:lang w:val="en-GB"/>
        </w:rPr>
      </w:pPr>
      <w:r w:rsidRPr="007306CB">
        <w:rPr>
          <w:noProof/>
          <w:lang w:val="en-US"/>
        </w:rPr>
        <w:drawing>
          <wp:inline distT="0" distB="0" distL="0" distR="0" wp14:anchorId="308F083A" wp14:editId="7A3B6066">
            <wp:extent cx="1003300" cy="368300"/>
            <wp:effectExtent l="0" t="0" r="12700" b="12700"/>
            <wp:docPr id="7" name="Picture 2" descr="Creative Commons Logo. Attribution 4.0 International (CC BY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ive Commons Logo. Attribution 4.0 International (CC BY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03300" cy="368300"/>
                    </a:xfrm>
                    <a:prstGeom prst="rect">
                      <a:avLst/>
                    </a:prstGeom>
                    <a:noFill/>
                    <a:ln>
                      <a:noFill/>
                    </a:ln>
                  </pic:spPr>
                </pic:pic>
              </a:graphicData>
            </a:graphic>
          </wp:inline>
        </w:drawing>
      </w:r>
    </w:p>
    <w:p w14:paraId="129294E5" w14:textId="6E18BECB" w:rsidR="00681B98" w:rsidRPr="007306CB" w:rsidRDefault="00681B98" w:rsidP="00681B98">
      <w:pPr>
        <w:rPr>
          <w:lang w:val="en-GB"/>
        </w:rPr>
      </w:pPr>
      <w:r w:rsidRPr="3A47FE58">
        <w:rPr>
          <w:lang w:val="en-GB"/>
        </w:rPr>
        <w:t>© Commonwealth of Australia (Digital Transformation Agency) 202</w:t>
      </w:r>
      <w:r>
        <w:rPr>
          <w:lang w:val="en-GB"/>
        </w:rPr>
        <w:t>5</w:t>
      </w:r>
    </w:p>
    <w:p w14:paraId="1C66D302" w14:textId="77777777" w:rsidR="00681B98" w:rsidRPr="007306CB" w:rsidRDefault="00681B98" w:rsidP="00681B98">
      <w:pPr>
        <w:rPr>
          <w:lang w:val="en-GB"/>
        </w:rPr>
      </w:pPr>
      <w:r w:rsidRPr="007306CB">
        <w:rPr>
          <w:lang w:val="en-GB"/>
        </w:rPr>
        <w:t>With the exception of the Commonwealth Coat of Arms and where otherwise noted, this product is provided under a Creative Commons Attribution 4.0 International Licence. (</w:t>
      </w:r>
      <w:hyperlink r:id="rId30" w:tooltip="Creative Commons website" w:history="1">
        <w:r w:rsidRPr="007306CB">
          <w:rPr>
            <w:rStyle w:val="Hyperlink"/>
            <w:lang w:val="en-GB"/>
          </w:rPr>
          <w:t>http://creativecommons.org/licenses/by/4.0/legalcode</w:t>
        </w:r>
      </w:hyperlink>
      <w:r w:rsidRPr="007306CB">
        <w:rPr>
          <w:lang w:val="en-GB"/>
        </w:rPr>
        <w:t>)</w:t>
      </w:r>
    </w:p>
    <w:p w14:paraId="2FB9C7F3" w14:textId="33962DB8" w:rsidR="00681B98" w:rsidRPr="007306CB" w:rsidRDefault="00681B98" w:rsidP="00681B98">
      <w:pPr>
        <w:rPr>
          <w:lang w:val="en-GB"/>
        </w:rPr>
      </w:pPr>
      <w:r w:rsidRPr="007306CB">
        <w:rPr>
          <w:lang w:val="en-GB"/>
        </w:rPr>
        <w:t>The Digital Transformation Agency</w:t>
      </w:r>
      <w:r w:rsidR="00F96E28">
        <w:rPr>
          <w:lang w:val="en-GB"/>
        </w:rPr>
        <w:t xml:space="preserve"> (DTA)</w:t>
      </w:r>
      <w:r w:rsidRPr="007306CB">
        <w:rPr>
          <w:lang w:val="en-GB"/>
        </w:rPr>
        <w:t xml:space="preserve"> has tried to make the information in this product as accurate as possible. However, it does not guarantee that the information is totally accurate or complete. Therefore, you should not solely rely on this information when making a commercial decision.</w:t>
      </w:r>
    </w:p>
    <w:p w14:paraId="05386F0D" w14:textId="6FEF55BA" w:rsidR="00681B98" w:rsidRPr="007306CB" w:rsidRDefault="00517570" w:rsidP="00681B98">
      <w:pPr>
        <w:rPr>
          <w:lang w:val="en-GB"/>
        </w:rPr>
      </w:pPr>
      <w:r>
        <w:rPr>
          <w:lang w:val="en-GB"/>
        </w:rPr>
        <w:t xml:space="preserve">The </w:t>
      </w:r>
      <w:r w:rsidR="00F96E28">
        <w:rPr>
          <w:lang w:val="en-GB"/>
        </w:rPr>
        <w:t xml:space="preserve">DTA </w:t>
      </w:r>
      <w:r w:rsidR="00681B98" w:rsidRPr="007306CB">
        <w:rPr>
          <w:lang w:val="en-GB"/>
        </w:rPr>
        <w:t>is committed to providing web accessible content wherever possible. If you are having difficulties accessing this document, please</w:t>
      </w:r>
      <w:r w:rsidR="00490599">
        <w:rPr>
          <w:lang w:val="en-GB"/>
        </w:rPr>
        <w:t> </w:t>
      </w:r>
      <w:r w:rsidR="00681B98" w:rsidRPr="007306CB">
        <w:rPr>
          <w:lang w:val="en-GB"/>
        </w:rPr>
        <w:t>email</w:t>
      </w:r>
      <w:r w:rsidR="00490599">
        <w:rPr>
          <w:lang w:val="en-GB"/>
        </w:rPr>
        <w:t> </w:t>
      </w:r>
      <w:hyperlink r:id="rId31" w:history="1">
        <w:r w:rsidR="00490599" w:rsidRPr="00F15103">
          <w:rPr>
            <w:rStyle w:val="Hyperlink"/>
            <w:lang w:val="en-GB"/>
          </w:rPr>
          <w:t>ai@dta.gov.au</w:t>
        </w:r>
      </w:hyperlink>
      <w:r w:rsidR="00681B98" w:rsidRPr="007306CB">
        <w:rPr>
          <w:lang w:val="en-GB"/>
        </w:rPr>
        <w:t>.</w:t>
      </w:r>
    </w:p>
    <w:p w14:paraId="3112C854" w14:textId="77777777" w:rsidR="00730E6D" w:rsidRPr="004F49CF" w:rsidRDefault="00730E6D" w:rsidP="00D77B0B">
      <w:pPr>
        <w:rPr>
          <w:i/>
          <w:iCs/>
        </w:rPr>
      </w:pPr>
    </w:p>
    <w:p w14:paraId="421E91FA" w14:textId="3B5AB6DE" w:rsidR="00D77B0B" w:rsidRDefault="00F91FC3" w:rsidP="00E62A36">
      <w:pPr>
        <w:pStyle w:val="Heading2"/>
      </w:pPr>
      <w:r>
        <w:t>Document control</w:t>
      </w:r>
    </w:p>
    <w:p w14:paraId="3781D040" w14:textId="77777777" w:rsidR="00F57879" w:rsidRDefault="00D130D8" w:rsidP="00EB572A">
      <w:r w:rsidRPr="00960B49">
        <w:t>This document is maintained by the</w:t>
      </w:r>
      <w:r>
        <w:t xml:space="preserve"> </w:t>
      </w:r>
      <w:r w:rsidR="00F96E28">
        <w:t xml:space="preserve">DTA </w:t>
      </w:r>
      <w:r>
        <w:t xml:space="preserve">and </w:t>
      </w:r>
      <w:r w:rsidR="00F44FA1">
        <w:t xml:space="preserve">supports implementation of </w:t>
      </w:r>
      <w:r>
        <w:t xml:space="preserve">the </w:t>
      </w:r>
      <w:r w:rsidR="0055602F">
        <w:t>Australian Government Policy for the responsible use of AI in government</w:t>
      </w:r>
      <w:r w:rsidR="00807947">
        <w:t xml:space="preserve"> (the AI policy)</w:t>
      </w:r>
      <w:r w:rsidR="00243F4C">
        <w:t xml:space="preserve">. </w:t>
      </w:r>
    </w:p>
    <w:p w14:paraId="03B5BC66" w14:textId="0461D054" w:rsidR="00D130D8" w:rsidRDefault="00E168FE" w:rsidP="00EB572A">
      <w:r>
        <w:t xml:space="preserve">It will </w:t>
      </w:r>
      <w:r w:rsidR="00C04DD2">
        <w:t>be updated periodically</w:t>
      </w:r>
      <w:r w:rsidR="008A7F07">
        <w:t xml:space="preserve"> </w:t>
      </w:r>
      <w:r w:rsidR="00D16A61">
        <w:t>as the</w:t>
      </w:r>
      <w:r w:rsidR="008A7F07" w:rsidRPr="008A7F07">
        <w:t xml:space="preserve"> policy and technology</w:t>
      </w:r>
      <w:r w:rsidR="00D16A61">
        <w:t xml:space="preserve"> evolve</w:t>
      </w:r>
      <w:r>
        <w:t xml:space="preserve">. </w:t>
      </w:r>
      <w:r w:rsidR="00CE655E">
        <w:t>For enquiries, please</w:t>
      </w:r>
      <w:r w:rsidR="0006490D">
        <w:t> </w:t>
      </w:r>
      <w:r w:rsidR="00CE655E">
        <w:t>email</w:t>
      </w:r>
      <w:r w:rsidR="0006490D">
        <w:t> </w:t>
      </w:r>
      <w:hyperlink r:id="rId32" w:history="1">
        <w:r w:rsidR="0006490D" w:rsidRPr="00F15103">
          <w:rPr>
            <w:rStyle w:val="Hyperlink"/>
          </w:rPr>
          <w:t>ai@dta.gov.au</w:t>
        </w:r>
      </w:hyperlink>
      <w:r w:rsidR="00CE655E">
        <w:t xml:space="preserve">. </w:t>
      </w:r>
    </w:p>
    <w:p w14:paraId="0E5DC2B2" w14:textId="39213681" w:rsidR="00EB572A" w:rsidRPr="00EB572A" w:rsidRDefault="004221EC" w:rsidP="00EB572A">
      <w:r>
        <w:t xml:space="preserve">To </w:t>
      </w:r>
      <w:r w:rsidR="00490599">
        <w:t xml:space="preserve">view the </w:t>
      </w:r>
      <w:r w:rsidR="00807947">
        <w:t xml:space="preserve">AI </w:t>
      </w:r>
      <w:r w:rsidR="00490599">
        <w:t>policy</w:t>
      </w:r>
      <w:r w:rsidR="00807947">
        <w:t>,</w:t>
      </w:r>
      <w:r w:rsidR="00490599">
        <w:t xml:space="preserve"> and </w:t>
      </w:r>
      <w:r w:rsidR="00807947">
        <w:t xml:space="preserve">to </w:t>
      </w:r>
      <w:r>
        <w:t>c</w:t>
      </w:r>
      <w:r w:rsidR="009C265B">
        <w:t>heck you have the most up-to-date version</w:t>
      </w:r>
      <w:r w:rsidR="00807947">
        <w:t>s</w:t>
      </w:r>
      <w:r w:rsidR="009C265B">
        <w:t xml:space="preserve"> of the AI impact assessment tool</w:t>
      </w:r>
      <w:r w:rsidR="00807947">
        <w:t xml:space="preserve"> and guidance</w:t>
      </w:r>
      <w:r w:rsidR="001770FA">
        <w:t xml:space="preserve">, </w:t>
      </w:r>
      <w:r w:rsidR="00BB3814">
        <w:t>please</w:t>
      </w:r>
      <w:r w:rsidR="007F03B5">
        <w:t xml:space="preserve"> visit</w:t>
      </w:r>
      <w:r w:rsidR="00BB3814">
        <w:t xml:space="preserve"> </w:t>
      </w:r>
      <w:hyperlink r:id="rId33" w:history="1">
        <w:r w:rsidR="007F03B5" w:rsidRPr="007F03B5">
          <w:rPr>
            <w:rStyle w:val="Hyperlink"/>
          </w:rPr>
          <w:t>https://digital.gov.au/ai/ai-in-government-policy</w:t>
        </w:r>
      </w:hyperlink>
      <w:r w:rsidR="00FD58BD">
        <w:t>.</w:t>
      </w:r>
      <w:r w:rsidR="0043458B">
        <w:t xml:space="preserve"> </w:t>
      </w:r>
    </w:p>
    <w:tbl>
      <w:tblPr>
        <w:tblStyle w:val="GridTable2"/>
        <w:tblW w:w="9072" w:type="dxa"/>
        <w:tblLook w:val="0620" w:firstRow="1" w:lastRow="0" w:firstColumn="0" w:lastColumn="0" w:noHBand="1" w:noVBand="1"/>
      </w:tblPr>
      <w:tblGrid>
        <w:gridCol w:w="1418"/>
        <w:gridCol w:w="5245"/>
        <w:gridCol w:w="2409"/>
      </w:tblGrid>
      <w:tr w:rsidR="00F36B5D" w14:paraId="1C75AD21" w14:textId="77777777" w:rsidTr="003A4A00">
        <w:trPr>
          <w:cnfStyle w:val="100000000000" w:firstRow="1" w:lastRow="0" w:firstColumn="0" w:lastColumn="0" w:oddVBand="0" w:evenVBand="0" w:oddHBand="0" w:evenHBand="0" w:firstRowFirstColumn="0" w:firstRowLastColumn="0" w:lastRowFirstColumn="0" w:lastRowLastColumn="0"/>
        </w:trPr>
        <w:tc>
          <w:tcPr>
            <w:tcW w:w="1418" w:type="dxa"/>
          </w:tcPr>
          <w:p w14:paraId="66E0A9D2" w14:textId="74C31716" w:rsidR="00F36B5D" w:rsidRDefault="00F36B5D">
            <w:r>
              <w:t>Version</w:t>
            </w:r>
          </w:p>
        </w:tc>
        <w:tc>
          <w:tcPr>
            <w:tcW w:w="5245" w:type="dxa"/>
          </w:tcPr>
          <w:p w14:paraId="53DFB94D" w14:textId="2E05193A" w:rsidR="00F36B5D" w:rsidRDefault="00F91FC3">
            <w:r>
              <w:t>Description</w:t>
            </w:r>
          </w:p>
        </w:tc>
        <w:tc>
          <w:tcPr>
            <w:tcW w:w="2409" w:type="dxa"/>
          </w:tcPr>
          <w:p w14:paraId="48D49AE9" w14:textId="0F5308E2" w:rsidR="00F36B5D" w:rsidRDefault="003A4A00">
            <w:r>
              <w:t>Date</w:t>
            </w:r>
          </w:p>
        </w:tc>
      </w:tr>
      <w:tr w:rsidR="00F36B5D" w14:paraId="5C3FD051" w14:textId="77777777" w:rsidTr="003A4A00">
        <w:tc>
          <w:tcPr>
            <w:tcW w:w="1418" w:type="dxa"/>
          </w:tcPr>
          <w:p w14:paraId="697F7D57" w14:textId="10A0A5C8" w:rsidR="00F36B5D" w:rsidRPr="007F03B5" w:rsidRDefault="003A4A00">
            <w:r w:rsidRPr="007F03B5">
              <w:t>v1.0</w:t>
            </w:r>
          </w:p>
        </w:tc>
        <w:tc>
          <w:tcPr>
            <w:tcW w:w="5245" w:type="dxa"/>
          </w:tcPr>
          <w:p w14:paraId="5AF84ED7" w14:textId="047D71C5" w:rsidR="00F36B5D" w:rsidRPr="007F03B5" w:rsidRDefault="00C62912">
            <w:r w:rsidRPr="007F03B5">
              <w:t>Published</w:t>
            </w:r>
          </w:p>
        </w:tc>
        <w:tc>
          <w:tcPr>
            <w:tcW w:w="2409" w:type="dxa"/>
          </w:tcPr>
          <w:p w14:paraId="02F57EF4" w14:textId="33001CCA" w:rsidR="00F36B5D" w:rsidRPr="007F03B5" w:rsidDel="00A77D37" w:rsidRDefault="00FE17E8">
            <w:r w:rsidRPr="007F03B5">
              <w:t>01/12/2025</w:t>
            </w:r>
          </w:p>
        </w:tc>
      </w:tr>
      <w:tr w:rsidR="00F36B5D" w14:paraId="04D40803" w14:textId="77777777" w:rsidTr="003A4A00">
        <w:tc>
          <w:tcPr>
            <w:tcW w:w="1418" w:type="dxa"/>
          </w:tcPr>
          <w:p w14:paraId="17279895" w14:textId="77777777" w:rsidR="00F36B5D" w:rsidRDefault="00F36B5D"/>
        </w:tc>
        <w:tc>
          <w:tcPr>
            <w:tcW w:w="5245" w:type="dxa"/>
          </w:tcPr>
          <w:p w14:paraId="651547D8" w14:textId="38E902F2" w:rsidR="00F36B5D" w:rsidRDefault="00F36B5D"/>
        </w:tc>
        <w:tc>
          <w:tcPr>
            <w:tcW w:w="2409" w:type="dxa"/>
          </w:tcPr>
          <w:p w14:paraId="7C7220C0" w14:textId="77777777" w:rsidR="00F36B5D" w:rsidRDefault="00F36B5D"/>
        </w:tc>
      </w:tr>
    </w:tbl>
    <w:p w14:paraId="19CDBE01" w14:textId="51557F3F" w:rsidR="00DD2D34" w:rsidRPr="004F49CF" w:rsidRDefault="00DD2D34" w:rsidP="00D77B0B">
      <w:pPr>
        <w:rPr>
          <w:i/>
          <w:iCs/>
        </w:rPr>
        <w:sectPr w:rsidR="00DD2D34" w:rsidRPr="004F49CF" w:rsidSect="005B45D2">
          <w:pgSz w:w="11906" w:h="16838" w:code="9"/>
          <w:pgMar w:top="1418" w:right="1418" w:bottom="1418" w:left="1418" w:header="680" w:footer="680" w:gutter="0"/>
          <w:cols w:space="708"/>
          <w:docGrid w:linePitch="360"/>
        </w:sectPr>
      </w:pPr>
    </w:p>
    <w:p w14:paraId="20AD612A" w14:textId="253F6411" w:rsidR="00F851C0" w:rsidRPr="00D37122" w:rsidRDefault="00F851C0" w:rsidP="00F851C0">
      <w:pPr>
        <w:pStyle w:val="TOCHeading"/>
        <w:rPr>
          <w:lang w:val="en-AU"/>
        </w:rPr>
      </w:pPr>
      <w:r w:rsidRPr="00D37122">
        <w:rPr>
          <w:lang w:val="en-AU"/>
        </w:rPr>
        <w:lastRenderedPageBreak/>
        <w:t>Contents</w:t>
      </w:r>
    </w:p>
    <w:p w14:paraId="6319EA1C" w14:textId="03C41143" w:rsidR="0070738E" w:rsidRDefault="001267D4">
      <w:pPr>
        <w:pStyle w:val="TOC1"/>
        <w:rPr>
          <w:rFonts w:eastAsiaTheme="minorEastAsia"/>
          <w:b w:val="0"/>
          <w:noProof/>
          <w:color w:val="auto"/>
          <w:kern w:val="2"/>
          <w:sz w:val="24"/>
          <w:szCs w:val="24"/>
          <w:lang w:eastAsia="en-AU"/>
          <w14:ligatures w14:val="standardContextual"/>
        </w:rPr>
      </w:pPr>
      <w:r w:rsidRPr="00403E5D">
        <w:rPr>
          <w:rFonts w:ascii="Arial" w:hAnsi="Arial" w:cs="Arial"/>
          <w:b w:val="0"/>
          <w:bCs/>
        </w:rPr>
        <w:fldChar w:fldCharType="begin"/>
      </w:r>
      <w:r w:rsidRPr="00403E5D">
        <w:rPr>
          <w:rFonts w:ascii="Arial" w:hAnsi="Arial" w:cs="Arial"/>
          <w:b w:val="0"/>
          <w:bCs/>
        </w:rPr>
        <w:instrText xml:space="preserve"> TOC \o "1-1" \h \z \u </w:instrText>
      </w:r>
      <w:r w:rsidRPr="00403E5D">
        <w:rPr>
          <w:rFonts w:ascii="Arial" w:hAnsi="Arial" w:cs="Arial"/>
          <w:b w:val="0"/>
          <w:bCs/>
        </w:rPr>
        <w:fldChar w:fldCharType="separate"/>
      </w:r>
      <w:hyperlink w:anchor="_Toc214528050" w:history="1">
        <w:r w:rsidR="0070738E" w:rsidRPr="000277D9">
          <w:rPr>
            <w:rStyle w:val="Hyperlink"/>
            <w:b w:val="0"/>
          </w:rPr>
          <w:t>Introduction</w:t>
        </w:r>
        <w:r w:rsidR="0070738E" w:rsidRPr="000277D9">
          <w:rPr>
            <w:b w:val="0"/>
            <w:webHidden/>
          </w:rPr>
          <w:tab/>
        </w:r>
        <w:r w:rsidR="0070738E" w:rsidRPr="000277D9">
          <w:rPr>
            <w:b w:val="0"/>
            <w:webHidden/>
          </w:rPr>
          <w:fldChar w:fldCharType="begin"/>
        </w:r>
        <w:r w:rsidR="0070738E" w:rsidRPr="000277D9">
          <w:rPr>
            <w:b w:val="0"/>
            <w:webHidden/>
          </w:rPr>
          <w:instrText xml:space="preserve"> PAGEREF _Toc214528050 \h </w:instrText>
        </w:r>
        <w:r w:rsidR="0070738E" w:rsidRPr="000277D9">
          <w:rPr>
            <w:b w:val="0"/>
            <w:webHidden/>
          </w:rPr>
        </w:r>
        <w:r w:rsidR="0070738E" w:rsidRPr="000277D9">
          <w:rPr>
            <w:b w:val="0"/>
            <w:webHidden/>
          </w:rPr>
          <w:fldChar w:fldCharType="separate"/>
        </w:r>
        <w:r w:rsidR="00826CDB" w:rsidRPr="000277D9">
          <w:rPr>
            <w:b w:val="0"/>
            <w:webHidden/>
          </w:rPr>
          <w:t>4</w:t>
        </w:r>
        <w:r w:rsidR="0070738E" w:rsidRPr="000277D9">
          <w:rPr>
            <w:b w:val="0"/>
            <w:webHidden/>
          </w:rPr>
          <w:fldChar w:fldCharType="end"/>
        </w:r>
      </w:hyperlink>
    </w:p>
    <w:p w14:paraId="74370CCF" w14:textId="34EA3D65" w:rsidR="0070738E" w:rsidRDefault="0070738E">
      <w:pPr>
        <w:pStyle w:val="TOC1"/>
        <w:rPr>
          <w:rFonts w:eastAsiaTheme="minorEastAsia"/>
          <w:b w:val="0"/>
          <w:noProof/>
          <w:color w:val="auto"/>
          <w:kern w:val="2"/>
          <w:sz w:val="24"/>
          <w:szCs w:val="24"/>
          <w:lang w:eastAsia="en-AU"/>
          <w14:ligatures w14:val="standardContextual"/>
        </w:rPr>
      </w:pPr>
      <w:hyperlink w:anchor="_Toc214528051" w:history="1">
        <w:r w:rsidRPr="000277D9">
          <w:rPr>
            <w:rStyle w:val="Hyperlink"/>
            <w:b w:val="0"/>
          </w:rPr>
          <w:t>1.</w:t>
        </w:r>
        <w:r>
          <w:rPr>
            <w:rFonts w:eastAsiaTheme="minorEastAsia"/>
            <w:b w:val="0"/>
            <w:noProof/>
            <w:color w:val="auto"/>
            <w:kern w:val="2"/>
            <w:sz w:val="24"/>
            <w:szCs w:val="24"/>
            <w:lang w:eastAsia="en-AU"/>
            <w14:ligatures w14:val="standardContextual"/>
          </w:rPr>
          <w:tab/>
        </w:r>
        <w:r w:rsidRPr="000277D9">
          <w:rPr>
            <w:rStyle w:val="Hyperlink"/>
            <w:b w:val="0"/>
          </w:rPr>
          <w:t>Basic information</w:t>
        </w:r>
        <w:r w:rsidRPr="000277D9">
          <w:rPr>
            <w:b w:val="0"/>
            <w:webHidden/>
          </w:rPr>
          <w:tab/>
        </w:r>
        <w:r w:rsidRPr="000277D9">
          <w:rPr>
            <w:b w:val="0"/>
            <w:webHidden/>
          </w:rPr>
          <w:fldChar w:fldCharType="begin"/>
        </w:r>
        <w:r w:rsidRPr="000277D9">
          <w:rPr>
            <w:b w:val="0"/>
            <w:webHidden/>
          </w:rPr>
          <w:instrText xml:space="preserve"> PAGEREF _Toc214528051 \h </w:instrText>
        </w:r>
        <w:r w:rsidRPr="000277D9">
          <w:rPr>
            <w:b w:val="0"/>
            <w:webHidden/>
          </w:rPr>
        </w:r>
        <w:r w:rsidRPr="000277D9">
          <w:rPr>
            <w:b w:val="0"/>
            <w:webHidden/>
          </w:rPr>
          <w:fldChar w:fldCharType="separate"/>
        </w:r>
        <w:r w:rsidR="00826CDB" w:rsidRPr="000277D9">
          <w:rPr>
            <w:b w:val="0"/>
            <w:webHidden/>
          </w:rPr>
          <w:t>9</w:t>
        </w:r>
        <w:r w:rsidRPr="000277D9">
          <w:rPr>
            <w:b w:val="0"/>
            <w:webHidden/>
          </w:rPr>
          <w:fldChar w:fldCharType="end"/>
        </w:r>
      </w:hyperlink>
    </w:p>
    <w:p w14:paraId="7EF35CD4" w14:textId="183C7460" w:rsidR="0070738E" w:rsidRDefault="0070738E">
      <w:pPr>
        <w:pStyle w:val="TOC1"/>
        <w:rPr>
          <w:rFonts w:eastAsiaTheme="minorEastAsia"/>
          <w:b w:val="0"/>
          <w:noProof/>
          <w:color w:val="auto"/>
          <w:kern w:val="2"/>
          <w:sz w:val="24"/>
          <w:szCs w:val="24"/>
          <w:lang w:eastAsia="en-AU"/>
          <w14:ligatures w14:val="standardContextual"/>
        </w:rPr>
      </w:pPr>
      <w:hyperlink w:anchor="_Toc214528052" w:history="1">
        <w:r w:rsidRPr="000277D9">
          <w:rPr>
            <w:rStyle w:val="Hyperlink"/>
            <w:b w:val="0"/>
          </w:rPr>
          <w:t>2.</w:t>
        </w:r>
        <w:r>
          <w:rPr>
            <w:rFonts w:eastAsiaTheme="minorEastAsia"/>
            <w:b w:val="0"/>
            <w:noProof/>
            <w:color w:val="auto"/>
            <w:kern w:val="2"/>
            <w:sz w:val="24"/>
            <w:szCs w:val="24"/>
            <w:lang w:eastAsia="en-AU"/>
            <w14:ligatures w14:val="standardContextual"/>
          </w:rPr>
          <w:tab/>
        </w:r>
        <w:r w:rsidRPr="000277D9">
          <w:rPr>
            <w:rStyle w:val="Hyperlink"/>
            <w:b w:val="0"/>
          </w:rPr>
          <w:t>Purpose and expected benefits</w:t>
        </w:r>
        <w:r w:rsidRPr="000277D9">
          <w:rPr>
            <w:b w:val="0"/>
            <w:webHidden/>
          </w:rPr>
          <w:tab/>
        </w:r>
        <w:r w:rsidRPr="000277D9">
          <w:rPr>
            <w:b w:val="0"/>
            <w:webHidden/>
          </w:rPr>
          <w:fldChar w:fldCharType="begin"/>
        </w:r>
        <w:r w:rsidRPr="000277D9">
          <w:rPr>
            <w:b w:val="0"/>
            <w:webHidden/>
          </w:rPr>
          <w:instrText xml:space="preserve"> PAGEREF _Toc214528052 \h </w:instrText>
        </w:r>
        <w:r w:rsidRPr="000277D9">
          <w:rPr>
            <w:b w:val="0"/>
            <w:webHidden/>
          </w:rPr>
        </w:r>
        <w:r w:rsidRPr="000277D9">
          <w:rPr>
            <w:b w:val="0"/>
            <w:webHidden/>
          </w:rPr>
          <w:fldChar w:fldCharType="separate"/>
        </w:r>
        <w:r w:rsidR="00826CDB" w:rsidRPr="000277D9">
          <w:rPr>
            <w:b w:val="0"/>
            <w:webHidden/>
          </w:rPr>
          <w:t>14</w:t>
        </w:r>
        <w:r w:rsidRPr="000277D9">
          <w:rPr>
            <w:b w:val="0"/>
            <w:webHidden/>
          </w:rPr>
          <w:fldChar w:fldCharType="end"/>
        </w:r>
      </w:hyperlink>
    </w:p>
    <w:p w14:paraId="593D2621" w14:textId="3152BDB6" w:rsidR="0070738E" w:rsidRDefault="0070738E">
      <w:pPr>
        <w:pStyle w:val="TOC1"/>
        <w:rPr>
          <w:rFonts w:eastAsiaTheme="minorEastAsia"/>
          <w:b w:val="0"/>
          <w:noProof/>
          <w:color w:val="auto"/>
          <w:kern w:val="2"/>
          <w:sz w:val="24"/>
          <w:szCs w:val="24"/>
          <w:lang w:eastAsia="en-AU"/>
          <w14:ligatures w14:val="standardContextual"/>
        </w:rPr>
      </w:pPr>
      <w:hyperlink w:anchor="_Toc214528053" w:history="1">
        <w:r w:rsidRPr="000277D9">
          <w:rPr>
            <w:rStyle w:val="Hyperlink"/>
            <w:b w:val="0"/>
          </w:rPr>
          <w:t>3.</w:t>
        </w:r>
        <w:r>
          <w:rPr>
            <w:rFonts w:eastAsiaTheme="minorEastAsia"/>
            <w:b w:val="0"/>
            <w:noProof/>
            <w:color w:val="auto"/>
            <w:kern w:val="2"/>
            <w:sz w:val="24"/>
            <w:szCs w:val="24"/>
            <w:lang w:eastAsia="en-AU"/>
            <w14:ligatures w14:val="standardContextual"/>
          </w:rPr>
          <w:tab/>
        </w:r>
        <w:r w:rsidRPr="000277D9">
          <w:rPr>
            <w:rStyle w:val="Hyperlink"/>
            <w:b w:val="0"/>
          </w:rPr>
          <w:t>Inherent risk assessment</w:t>
        </w:r>
        <w:r w:rsidRPr="000277D9">
          <w:rPr>
            <w:b w:val="0"/>
            <w:webHidden/>
          </w:rPr>
          <w:tab/>
        </w:r>
        <w:r w:rsidRPr="000277D9">
          <w:rPr>
            <w:b w:val="0"/>
            <w:webHidden/>
          </w:rPr>
          <w:fldChar w:fldCharType="begin"/>
        </w:r>
        <w:r w:rsidRPr="000277D9">
          <w:rPr>
            <w:b w:val="0"/>
            <w:webHidden/>
          </w:rPr>
          <w:instrText xml:space="preserve"> PAGEREF _Toc214528053 \h </w:instrText>
        </w:r>
        <w:r w:rsidRPr="000277D9">
          <w:rPr>
            <w:b w:val="0"/>
            <w:webHidden/>
          </w:rPr>
        </w:r>
        <w:r w:rsidRPr="000277D9">
          <w:rPr>
            <w:b w:val="0"/>
            <w:webHidden/>
          </w:rPr>
          <w:fldChar w:fldCharType="separate"/>
        </w:r>
        <w:r w:rsidR="00826CDB" w:rsidRPr="000277D9">
          <w:rPr>
            <w:b w:val="0"/>
            <w:webHidden/>
          </w:rPr>
          <w:t>16</w:t>
        </w:r>
        <w:r w:rsidRPr="000277D9">
          <w:rPr>
            <w:b w:val="0"/>
            <w:webHidden/>
          </w:rPr>
          <w:fldChar w:fldCharType="end"/>
        </w:r>
      </w:hyperlink>
    </w:p>
    <w:p w14:paraId="19EC963C" w14:textId="3B43A5B3" w:rsidR="0070738E" w:rsidRDefault="0070738E">
      <w:pPr>
        <w:pStyle w:val="TOC1"/>
        <w:rPr>
          <w:rFonts w:eastAsiaTheme="minorEastAsia"/>
          <w:b w:val="0"/>
          <w:noProof/>
          <w:color w:val="auto"/>
          <w:kern w:val="2"/>
          <w:sz w:val="24"/>
          <w:szCs w:val="24"/>
          <w:lang w:eastAsia="en-AU"/>
          <w14:ligatures w14:val="standardContextual"/>
        </w:rPr>
      </w:pPr>
      <w:hyperlink w:anchor="_Toc214528054" w:history="1">
        <w:r w:rsidRPr="000277D9">
          <w:rPr>
            <w:rStyle w:val="Hyperlink"/>
            <w:b w:val="0"/>
          </w:rPr>
          <w:t>4.</w:t>
        </w:r>
        <w:r>
          <w:rPr>
            <w:rFonts w:eastAsiaTheme="minorEastAsia"/>
            <w:b w:val="0"/>
            <w:noProof/>
            <w:color w:val="auto"/>
            <w:kern w:val="2"/>
            <w:sz w:val="24"/>
            <w:szCs w:val="24"/>
            <w:lang w:eastAsia="en-AU"/>
            <w14:ligatures w14:val="standardContextual"/>
          </w:rPr>
          <w:tab/>
        </w:r>
        <w:r w:rsidRPr="000277D9">
          <w:rPr>
            <w:rStyle w:val="Hyperlink"/>
            <w:b w:val="0"/>
          </w:rPr>
          <w:t>Threshold assessment outcome</w:t>
        </w:r>
        <w:r w:rsidRPr="000277D9">
          <w:rPr>
            <w:b w:val="0"/>
            <w:webHidden/>
          </w:rPr>
          <w:tab/>
        </w:r>
        <w:r w:rsidRPr="000277D9">
          <w:rPr>
            <w:b w:val="0"/>
            <w:webHidden/>
          </w:rPr>
          <w:fldChar w:fldCharType="begin"/>
        </w:r>
        <w:r w:rsidRPr="000277D9">
          <w:rPr>
            <w:b w:val="0"/>
            <w:webHidden/>
          </w:rPr>
          <w:instrText xml:space="preserve"> PAGEREF _Toc214528054 \h </w:instrText>
        </w:r>
        <w:r w:rsidRPr="000277D9">
          <w:rPr>
            <w:b w:val="0"/>
            <w:webHidden/>
          </w:rPr>
        </w:r>
        <w:r w:rsidRPr="000277D9">
          <w:rPr>
            <w:b w:val="0"/>
            <w:webHidden/>
          </w:rPr>
          <w:fldChar w:fldCharType="separate"/>
        </w:r>
        <w:r w:rsidR="00826CDB" w:rsidRPr="000277D9">
          <w:rPr>
            <w:b w:val="0"/>
            <w:webHidden/>
          </w:rPr>
          <w:t>32</w:t>
        </w:r>
        <w:r w:rsidRPr="000277D9">
          <w:rPr>
            <w:b w:val="0"/>
            <w:webHidden/>
          </w:rPr>
          <w:fldChar w:fldCharType="end"/>
        </w:r>
      </w:hyperlink>
    </w:p>
    <w:p w14:paraId="244C31E6" w14:textId="703B1D40" w:rsidR="0070738E" w:rsidRDefault="0070738E">
      <w:pPr>
        <w:pStyle w:val="TOC1"/>
        <w:rPr>
          <w:rFonts w:eastAsiaTheme="minorEastAsia"/>
          <w:b w:val="0"/>
          <w:noProof/>
          <w:color w:val="auto"/>
          <w:kern w:val="2"/>
          <w:sz w:val="24"/>
          <w:szCs w:val="24"/>
          <w:lang w:eastAsia="en-AU"/>
          <w14:ligatures w14:val="standardContextual"/>
        </w:rPr>
      </w:pPr>
      <w:hyperlink w:anchor="_Toc214528055" w:history="1">
        <w:r w:rsidRPr="000277D9">
          <w:rPr>
            <w:rStyle w:val="Hyperlink"/>
            <w:b w:val="0"/>
          </w:rPr>
          <w:t>5.</w:t>
        </w:r>
        <w:r>
          <w:rPr>
            <w:rFonts w:eastAsiaTheme="minorEastAsia"/>
            <w:b w:val="0"/>
            <w:noProof/>
            <w:color w:val="auto"/>
            <w:kern w:val="2"/>
            <w:sz w:val="24"/>
            <w:szCs w:val="24"/>
            <w:lang w:eastAsia="en-AU"/>
            <w14:ligatures w14:val="standardContextual"/>
          </w:rPr>
          <w:tab/>
        </w:r>
        <w:r w:rsidRPr="000277D9">
          <w:rPr>
            <w:rStyle w:val="Hyperlink"/>
            <w:b w:val="0"/>
          </w:rPr>
          <w:t>Fairness</w:t>
        </w:r>
        <w:r w:rsidRPr="000277D9">
          <w:rPr>
            <w:b w:val="0"/>
            <w:webHidden/>
          </w:rPr>
          <w:tab/>
        </w:r>
        <w:r w:rsidRPr="000277D9">
          <w:rPr>
            <w:b w:val="0"/>
            <w:webHidden/>
          </w:rPr>
          <w:fldChar w:fldCharType="begin"/>
        </w:r>
        <w:r w:rsidRPr="000277D9">
          <w:rPr>
            <w:b w:val="0"/>
            <w:webHidden/>
          </w:rPr>
          <w:instrText xml:space="preserve"> PAGEREF _Toc214528055 \h </w:instrText>
        </w:r>
        <w:r w:rsidRPr="000277D9">
          <w:rPr>
            <w:b w:val="0"/>
            <w:webHidden/>
          </w:rPr>
        </w:r>
        <w:r w:rsidRPr="000277D9">
          <w:rPr>
            <w:b w:val="0"/>
            <w:webHidden/>
          </w:rPr>
          <w:fldChar w:fldCharType="separate"/>
        </w:r>
        <w:r w:rsidR="00826CDB" w:rsidRPr="000277D9">
          <w:rPr>
            <w:b w:val="0"/>
            <w:webHidden/>
          </w:rPr>
          <w:t>34</w:t>
        </w:r>
        <w:r w:rsidRPr="000277D9">
          <w:rPr>
            <w:b w:val="0"/>
            <w:webHidden/>
          </w:rPr>
          <w:fldChar w:fldCharType="end"/>
        </w:r>
      </w:hyperlink>
    </w:p>
    <w:p w14:paraId="1A22FD94" w14:textId="2E5CC442" w:rsidR="0070738E" w:rsidRDefault="0070738E">
      <w:pPr>
        <w:pStyle w:val="TOC1"/>
        <w:rPr>
          <w:rFonts w:eastAsiaTheme="minorEastAsia"/>
          <w:b w:val="0"/>
          <w:noProof/>
          <w:color w:val="auto"/>
          <w:kern w:val="2"/>
          <w:sz w:val="24"/>
          <w:szCs w:val="24"/>
          <w:lang w:eastAsia="en-AU"/>
          <w14:ligatures w14:val="standardContextual"/>
        </w:rPr>
      </w:pPr>
      <w:hyperlink w:anchor="_Toc214528056" w:history="1">
        <w:r w:rsidRPr="000277D9">
          <w:rPr>
            <w:rStyle w:val="Hyperlink"/>
            <w:b w:val="0"/>
          </w:rPr>
          <w:t>6.</w:t>
        </w:r>
        <w:r>
          <w:rPr>
            <w:rFonts w:eastAsiaTheme="minorEastAsia"/>
            <w:b w:val="0"/>
            <w:noProof/>
            <w:color w:val="auto"/>
            <w:kern w:val="2"/>
            <w:sz w:val="24"/>
            <w:szCs w:val="24"/>
            <w:lang w:eastAsia="en-AU"/>
            <w14:ligatures w14:val="standardContextual"/>
          </w:rPr>
          <w:tab/>
        </w:r>
        <w:r w:rsidRPr="000277D9">
          <w:rPr>
            <w:rStyle w:val="Hyperlink"/>
            <w:b w:val="0"/>
          </w:rPr>
          <w:t>Reliability and safety</w:t>
        </w:r>
        <w:r w:rsidRPr="000277D9">
          <w:rPr>
            <w:b w:val="0"/>
            <w:webHidden/>
          </w:rPr>
          <w:tab/>
        </w:r>
        <w:r w:rsidRPr="000277D9">
          <w:rPr>
            <w:b w:val="0"/>
            <w:webHidden/>
          </w:rPr>
          <w:fldChar w:fldCharType="begin"/>
        </w:r>
        <w:r w:rsidRPr="000277D9">
          <w:rPr>
            <w:b w:val="0"/>
            <w:webHidden/>
          </w:rPr>
          <w:instrText xml:space="preserve"> PAGEREF _Toc214528056 \h </w:instrText>
        </w:r>
        <w:r w:rsidRPr="000277D9">
          <w:rPr>
            <w:b w:val="0"/>
            <w:webHidden/>
          </w:rPr>
        </w:r>
        <w:r w:rsidRPr="000277D9">
          <w:rPr>
            <w:b w:val="0"/>
            <w:webHidden/>
          </w:rPr>
          <w:fldChar w:fldCharType="separate"/>
        </w:r>
        <w:r w:rsidR="00826CDB" w:rsidRPr="000277D9">
          <w:rPr>
            <w:b w:val="0"/>
            <w:webHidden/>
          </w:rPr>
          <w:t>36</w:t>
        </w:r>
        <w:r w:rsidRPr="000277D9">
          <w:rPr>
            <w:b w:val="0"/>
            <w:webHidden/>
          </w:rPr>
          <w:fldChar w:fldCharType="end"/>
        </w:r>
      </w:hyperlink>
    </w:p>
    <w:p w14:paraId="4B66D302" w14:textId="6E43BBEB" w:rsidR="0070738E" w:rsidRDefault="0070738E">
      <w:pPr>
        <w:pStyle w:val="TOC1"/>
        <w:rPr>
          <w:rFonts w:eastAsiaTheme="minorEastAsia"/>
          <w:b w:val="0"/>
          <w:noProof/>
          <w:color w:val="auto"/>
          <w:kern w:val="2"/>
          <w:sz w:val="24"/>
          <w:szCs w:val="24"/>
          <w:lang w:eastAsia="en-AU"/>
          <w14:ligatures w14:val="standardContextual"/>
        </w:rPr>
      </w:pPr>
      <w:hyperlink w:anchor="_Toc214528057" w:history="1">
        <w:r w:rsidRPr="000277D9">
          <w:rPr>
            <w:rStyle w:val="Hyperlink"/>
            <w:b w:val="0"/>
          </w:rPr>
          <w:t>7.</w:t>
        </w:r>
        <w:r>
          <w:rPr>
            <w:rFonts w:eastAsiaTheme="minorEastAsia"/>
            <w:b w:val="0"/>
            <w:noProof/>
            <w:color w:val="auto"/>
            <w:kern w:val="2"/>
            <w:sz w:val="24"/>
            <w:szCs w:val="24"/>
            <w:lang w:eastAsia="en-AU"/>
            <w14:ligatures w14:val="standardContextual"/>
          </w:rPr>
          <w:tab/>
        </w:r>
        <w:r w:rsidRPr="000277D9">
          <w:rPr>
            <w:rStyle w:val="Hyperlink"/>
            <w:b w:val="0"/>
          </w:rPr>
          <w:t>Privacy protection and security</w:t>
        </w:r>
        <w:r w:rsidRPr="000277D9">
          <w:rPr>
            <w:b w:val="0"/>
            <w:webHidden/>
          </w:rPr>
          <w:tab/>
        </w:r>
        <w:r w:rsidRPr="000277D9">
          <w:rPr>
            <w:b w:val="0"/>
            <w:webHidden/>
          </w:rPr>
          <w:fldChar w:fldCharType="begin"/>
        </w:r>
        <w:r w:rsidRPr="000277D9">
          <w:rPr>
            <w:b w:val="0"/>
            <w:webHidden/>
          </w:rPr>
          <w:instrText xml:space="preserve"> PAGEREF _Toc214528057 \h </w:instrText>
        </w:r>
        <w:r w:rsidRPr="000277D9">
          <w:rPr>
            <w:b w:val="0"/>
            <w:webHidden/>
          </w:rPr>
        </w:r>
        <w:r w:rsidRPr="000277D9">
          <w:rPr>
            <w:b w:val="0"/>
            <w:webHidden/>
          </w:rPr>
          <w:fldChar w:fldCharType="separate"/>
        </w:r>
        <w:r w:rsidR="00826CDB" w:rsidRPr="000277D9">
          <w:rPr>
            <w:b w:val="0"/>
            <w:webHidden/>
          </w:rPr>
          <w:t>40</w:t>
        </w:r>
        <w:r w:rsidRPr="000277D9">
          <w:rPr>
            <w:b w:val="0"/>
            <w:webHidden/>
          </w:rPr>
          <w:fldChar w:fldCharType="end"/>
        </w:r>
      </w:hyperlink>
    </w:p>
    <w:p w14:paraId="42B9CF10" w14:textId="3CE848E8" w:rsidR="0070738E" w:rsidRDefault="0070738E">
      <w:pPr>
        <w:pStyle w:val="TOC1"/>
        <w:rPr>
          <w:rFonts w:eastAsiaTheme="minorEastAsia"/>
          <w:b w:val="0"/>
          <w:noProof/>
          <w:color w:val="auto"/>
          <w:kern w:val="2"/>
          <w:sz w:val="24"/>
          <w:szCs w:val="24"/>
          <w:lang w:eastAsia="en-AU"/>
          <w14:ligatures w14:val="standardContextual"/>
        </w:rPr>
      </w:pPr>
      <w:hyperlink w:anchor="_Toc214528058" w:history="1">
        <w:r w:rsidRPr="000277D9">
          <w:rPr>
            <w:rStyle w:val="Hyperlink"/>
            <w:b w:val="0"/>
          </w:rPr>
          <w:t>8.</w:t>
        </w:r>
        <w:r>
          <w:rPr>
            <w:rFonts w:eastAsiaTheme="minorEastAsia"/>
            <w:b w:val="0"/>
            <w:noProof/>
            <w:color w:val="auto"/>
            <w:kern w:val="2"/>
            <w:sz w:val="24"/>
            <w:szCs w:val="24"/>
            <w:lang w:eastAsia="en-AU"/>
            <w14:ligatures w14:val="standardContextual"/>
          </w:rPr>
          <w:tab/>
        </w:r>
        <w:r w:rsidRPr="000277D9">
          <w:rPr>
            <w:rStyle w:val="Hyperlink"/>
            <w:b w:val="0"/>
          </w:rPr>
          <w:t>Transparency and explainability</w:t>
        </w:r>
        <w:r w:rsidRPr="000277D9">
          <w:rPr>
            <w:b w:val="0"/>
            <w:webHidden/>
          </w:rPr>
          <w:tab/>
        </w:r>
        <w:r w:rsidRPr="000277D9">
          <w:rPr>
            <w:b w:val="0"/>
            <w:webHidden/>
          </w:rPr>
          <w:fldChar w:fldCharType="begin"/>
        </w:r>
        <w:r w:rsidRPr="000277D9">
          <w:rPr>
            <w:b w:val="0"/>
            <w:webHidden/>
          </w:rPr>
          <w:instrText xml:space="preserve"> PAGEREF _Toc214528058 \h </w:instrText>
        </w:r>
        <w:r w:rsidRPr="000277D9">
          <w:rPr>
            <w:b w:val="0"/>
            <w:webHidden/>
          </w:rPr>
        </w:r>
        <w:r w:rsidRPr="000277D9">
          <w:rPr>
            <w:b w:val="0"/>
            <w:webHidden/>
          </w:rPr>
          <w:fldChar w:fldCharType="separate"/>
        </w:r>
        <w:r w:rsidR="00826CDB" w:rsidRPr="000277D9">
          <w:rPr>
            <w:b w:val="0"/>
            <w:webHidden/>
          </w:rPr>
          <w:t>42</w:t>
        </w:r>
        <w:r w:rsidRPr="000277D9">
          <w:rPr>
            <w:b w:val="0"/>
            <w:webHidden/>
          </w:rPr>
          <w:fldChar w:fldCharType="end"/>
        </w:r>
      </w:hyperlink>
    </w:p>
    <w:p w14:paraId="6D4982C2" w14:textId="12E7959F" w:rsidR="0070738E" w:rsidRDefault="0070738E">
      <w:pPr>
        <w:pStyle w:val="TOC1"/>
        <w:rPr>
          <w:rFonts w:eastAsiaTheme="minorEastAsia"/>
          <w:b w:val="0"/>
          <w:noProof/>
          <w:color w:val="auto"/>
          <w:kern w:val="2"/>
          <w:sz w:val="24"/>
          <w:szCs w:val="24"/>
          <w:lang w:eastAsia="en-AU"/>
          <w14:ligatures w14:val="standardContextual"/>
        </w:rPr>
      </w:pPr>
      <w:hyperlink w:anchor="_Toc214528059" w:history="1">
        <w:r w:rsidRPr="000277D9">
          <w:rPr>
            <w:rStyle w:val="Hyperlink"/>
            <w:b w:val="0"/>
          </w:rPr>
          <w:t>9.</w:t>
        </w:r>
        <w:r>
          <w:rPr>
            <w:rFonts w:eastAsiaTheme="minorEastAsia"/>
            <w:b w:val="0"/>
            <w:noProof/>
            <w:color w:val="auto"/>
            <w:kern w:val="2"/>
            <w:sz w:val="24"/>
            <w:szCs w:val="24"/>
            <w:lang w:eastAsia="en-AU"/>
            <w14:ligatures w14:val="standardContextual"/>
          </w:rPr>
          <w:tab/>
        </w:r>
        <w:r w:rsidRPr="000277D9">
          <w:rPr>
            <w:rStyle w:val="Hyperlink"/>
            <w:b w:val="0"/>
          </w:rPr>
          <w:t>Contestability</w:t>
        </w:r>
        <w:r w:rsidRPr="000277D9">
          <w:rPr>
            <w:b w:val="0"/>
            <w:webHidden/>
          </w:rPr>
          <w:tab/>
        </w:r>
        <w:r w:rsidRPr="000277D9">
          <w:rPr>
            <w:b w:val="0"/>
            <w:webHidden/>
          </w:rPr>
          <w:fldChar w:fldCharType="begin"/>
        </w:r>
        <w:r w:rsidRPr="000277D9">
          <w:rPr>
            <w:b w:val="0"/>
            <w:webHidden/>
          </w:rPr>
          <w:instrText xml:space="preserve"> PAGEREF _Toc214528059 \h </w:instrText>
        </w:r>
        <w:r w:rsidRPr="000277D9">
          <w:rPr>
            <w:b w:val="0"/>
            <w:webHidden/>
          </w:rPr>
        </w:r>
        <w:r w:rsidRPr="000277D9">
          <w:rPr>
            <w:b w:val="0"/>
            <w:webHidden/>
          </w:rPr>
          <w:fldChar w:fldCharType="separate"/>
        </w:r>
        <w:r w:rsidR="00826CDB" w:rsidRPr="000277D9">
          <w:rPr>
            <w:b w:val="0"/>
            <w:webHidden/>
          </w:rPr>
          <w:t>45</w:t>
        </w:r>
        <w:r w:rsidRPr="000277D9">
          <w:rPr>
            <w:b w:val="0"/>
            <w:webHidden/>
          </w:rPr>
          <w:fldChar w:fldCharType="end"/>
        </w:r>
      </w:hyperlink>
    </w:p>
    <w:p w14:paraId="382A4689" w14:textId="5E56E80C" w:rsidR="0070738E" w:rsidRDefault="0070738E">
      <w:pPr>
        <w:pStyle w:val="TOC1"/>
        <w:rPr>
          <w:rFonts w:eastAsiaTheme="minorEastAsia"/>
          <w:b w:val="0"/>
          <w:noProof/>
          <w:color w:val="auto"/>
          <w:kern w:val="2"/>
          <w:sz w:val="24"/>
          <w:szCs w:val="24"/>
          <w:lang w:eastAsia="en-AU"/>
          <w14:ligatures w14:val="standardContextual"/>
        </w:rPr>
      </w:pPr>
      <w:hyperlink w:anchor="_Toc214528060" w:history="1">
        <w:r w:rsidRPr="000277D9">
          <w:rPr>
            <w:rStyle w:val="Hyperlink"/>
            <w:b w:val="0"/>
          </w:rPr>
          <w:t>10.</w:t>
        </w:r>
        <w:r>
          <w:rPr>
            <w:rFonts w:eastAsiaTheme="minorEastAsia"/>
            <w:b w:val="0"/>
            <w:noProof/>
            <w:color w:val="auto"/>
            <w:kern w:val="2"/>
            <w:sz w:val="24"/>
            <w:szCs w:val="24"/>
            <w:lang w:eastAsia="en-AU"/>
            <w14:ligatures w14:val="standardContextual"/>
          </w:rPr>
          <w:tab/>
        </w:r>
        <w:r w:rsidRPr="000277D9">
          <w:rPr>
            <w:rStyle w:val="Hyperlink"/>
            <w:b w:val="0"/>
          </w:rPr>
          <w:t>Human-centred values</w:t>
        </w:r>
        <w:r w:rsidRPr="000277D9">
          <w:rPr>
            <w:b w:val="0"/>
            <w:webHidden/>
          </w:rPr>
          <w:tab/>
        </w:r>
        <w:r w:rsidRPr="000277D9">
          <w:rPr>
            <w:b w:val="0"/>
            <w:webHidden/>
          </w:rPr>
          <w:fldChar w:fldCharType="begin"/>
        </w:r>
        <w:r w:rsidRPr="000277D9">
          <w:rPr>
            <w:b w:val="0"/>
            <w:webHidden/>
          </w:rPr>
          <w:instrText xml:space="preserve"> PAGEREF _Toc214528060 \h </w:instrText>
        </w:r>
        <w:r w:rsidRPr="000277D9">
          <w:rPr>
            <w:b w:val="0"/>
            <w:webHidden/>
          </w:rPr>
        </w:r>
        <w:r w:rsidRPr="000277D9">
          <w:rPr>
            <w:b w:val="0"/>
            <w:webHidden/>
          </w:rPr>
          <w:fldChar w:fldCharType="separate"/>
        </w:r>
        <w:r w:rsidR="00826CDB" w:rsidRPr="000277D9">
          <w:rPr>
            <w:b w:val="0"/>
            <w:webHidden/>
          </w:rPr>
          <w:t>47</w:t>
        </w:r>
        <w:r w:rsidRPr="000277D9">
          <w:rPr>
            <w:b w:val="0"/>
            <w:webHidden/>
          </w:rPr>
          <w:fldChar w:fldCharType="end"/>
        </w:r>
      </w:hyperlink>
    </w:p>
    <w:p w14:paraId="48E0CB90" w14:textId="72496CC5" w:rsidR="0070738E" w:rsidRDefault="0070738E">
      <w:pPr>
        <w:pStyle w:val="TOC1"/>
        <w:rPr>
          <w:rFonts w:eastAsiaTheme="minorEastAsia"/>
          <w:b w:val="0"/>
          <w:noProof/>
          <w:color w:val="auto"/>
          <w:kern w:val="2"/>
          <w:sz w:val="24"/>
          <w:szCs w:val="24"/>
          <w:lang w:eastAsia="en-AU"/>
          <w14:ligatures w14:val="standardContextual"/>
        </w:rPr>
      </w:pPr>
      <w:hyperlink w:anchor="_Toc214528061" w:history="1">
        <w:r w:rsidRPr="000277D9">
          <w:rPr>
            <w:rStyle w:val="Hyperlink"/>
            <w:b w:val="0"/>
          </w:rPr>
          <w:t>11.</w:t>
        </w:r>
        <w:r>
          <w:rPr>
            <w:rFonts w:eastAsiaTheme="minorEastAsia"/>
            <w:b w:val="0"/>
            <w:noProof/>
            <w:color w:val="auto"/>
            <w:kern w:val="2"/>
            <w:sz w:val="24"/>
            <w:szCs w:val="24"/>
            <w:lang w:eastAsia="en-AU"/>
            <w14:ligatures w14:val="standardContextual"/>
          </w:rPr>
          <w:tab/>
        </w:r>
        <w:r w:rsidRPr="000277D9">
          <w:rPr>
            <w:rStyle w:val="Hyperlink"/>
            <w:b w:val="0"/>
          </w:rPr>
          <w:t>Accountability</w:t>
        </w:r>
        <w:r w:rsidRPr="000277D9">
          <w:rPr>
            <w:b w:val="0"/>
            <w:webHidden/>
          </w:rPr>
          <w:tab/>
        </w:r>
        <w:r w:rsidRPr="000277D9">
          <w:rPr>
            <w:b w:val="0"/>
            <w:webHidden/>
          </w:rPr>
          <w:fldChar w:fldCharType="begin"/>
        </w:r>
        <w:r w:rsidRPr="000277D9">
          <w:rPr>
            <w:b w:val="0"/>
            <w:webHidden/>
          </w:rPr>
          <w:instrText xml:space="preserve"> PAGEREF _Toc214528061 \h </w:instrText>
        </w:r>
        <w:r w:rsidRPr="000277D9">
          <w:rPr>
            <w:b w:val="0"/>
            <w:webHidden/>
          </w:rPr>
        </w:r>
        <w:r w:rsidRPr="000277D9">
          <w:rPr>
            <w:b w:val="0"/>
            <w:webHidden/>
          </w:rPr>
          <w:fldChar w:fldCharType="separate"/>
        </w:r>
        <w:r w:rsidR="00826CDB" w:rsidRPr="000277D9">
          <w:rPr>
            <w:b w:val="0"/>
            <w:webHidden/>
          </w:rPr>
          <w:t>49</w:t>
        </w:r>
        <w:r w:rsidRPr="000277D9">
          <w:rPr>
            <w:b w:val="0"/>
            <w:webHidden/>
          </w:rPr>
          <w:fldChar w:fldCharType="end"/>
        </w:r>
      </w:hyperlink>
    </w:p>
    <w:p w14:paraId="72EE2C53" w14:textId="4D12DBDE" w:rsidR="0070738E" w:rsidRDefault="0070738E">
      <w:pPr>
        <w:pStyle w:val="TOC1"/>
        <w:rPr>
          <w:rFonts w:eastAsiaTheme="minorEastAsia"/>
          <w:b w:val="0"/>
          <w:noProof/>
          <w:color w:val="auto"/>
          <w:kern w:val="2"/>
          <w:sz w:val="24"/>
          <w:szCs w:val="24"/>
          <w:lang w:eastAsia="en-AU"/>
          <w14:ligatures w14:val="standardContextual"/>
        </w:rPr>
      </w:pPr>
      <w:hyperlink w:anchor="_Toc214528062" w:history="1">
        <w:r w:rsidRPr="000277D9">
          <w:rPr>
            <w:rStyle w:val="Hyperlink"/>
            <w:b w:val="0"/>
          </w:rPr>
          <w:t>12.</w:t>
        </w:r>
        <w:r>
          <w:rPr>
            <w:rFonts w:eastAsiaTheme="minorEastAsia"/>
            <w:b w:val="0"/>
            <w:noProof/>
            <w:color w:val="auto"/>
            <w:kern w:val="2"/>
            <w:sz w:val="24"/>
            <w:szCs w:val="24"/>
            <w:lang w:eastAsia="en-AU"/>
            <w14:ligatures w14:val="standardContextual"/>
          </w:rPr>
          <w:tab/>
        </w:r>
        <w:r w:rsidRPr="000277D9">
          <w:rPr>
            <w:rStyle w:val="Hyperlink"/>
            <w:b w:val="0"/>
          </w:rPr>
          <w:t>Use case review and next steps</w:t>
        </w:r>
        <w:r w:rsidRPr="000277D9">
          <w:rPr>
            <w:b w:val="0"/>
            <w:webHidden/>
          </w:rPr>
          <w:tab/>
        </w:r>
        <w:r w:rsidRPr="000277D9">
          <w:rPr>
            <w:b w:val="0"/>
            <w:webHidden/>
          </w:rPr>
          <w:fldChar w:fldCharType="begin"/>
        </w:r>
        <w:r w:rsidRPr="000277D9">
          <w:rPr>
            <w:b w:val="0"/>
            <w:webHidden/>
          </w:rPr>
          <w:instrText xml:space="preserve"> PAGEREF _Toc214528062 \h </w:instrText>
        </w:r>
        <w:r w:rsidRPr="000277D9">
          <w:rPr>
            <w:b w:val="0"/>
            <w:webHidden/>
          </w:rPr>
        </w:r>
        <w:r w:rsidRPr="000277D9">
          <w:rPr>
            <w:b w:val="0"/>
            <w:webHidden/>
          </w:rPr>
          <w:fldChar w:fldCharType="separate"/>
        </w:r>
        <w:r w:rsidR="00826CDB" w:rsidRPr="000277D9">
          <w:rPr>
            <w:b w:val="0"/>
            <w:webHidden/>
          </w:rPr>
          <w:t>50</w:t>
        </w:r>
        <w:r w:rsidRPr="000277D9">
          <w:rPr>
            <w:b w:val="0"/>
            <w:webHidden/>
          </w:rPr>
          <w:fldChar w:fldCharType="end"/>
        </w:r>
      </w:hyperlink>
    </w:p>
    <w:p w14:paraId="36276443" w14:textId="29B1707C" w:rsidR="0070738E" w:rsidRDefault="0070738E">
      <w:pPr>
        <w:pStyle w:val="TOC1"/>
        <w:rPr>
          <w:rFonts w:eastAsiaTheme="minorEastAsia"/>
          <w:b w:val="0"/>
          <w:noProof/>
          <w:color w:val="auto"/>
          <w:kern w:val="2"/>
          <w:sz w:val="24"/>
          <w:szCs w:val="24"/>
          <w:lang w:eastAsia="en-AU"/>
          <w14:ligatures w14:val="standardContextual"/>
        </w:rPr>
      </w:pPr>
      <w:hyperlink w:anchor="_Toc214528063" w:history="1">
        <w:r w:rsidRPr="000277D9">
          <w:rPr>
            <w:rStyle w:val="Hyperlink"/>
            <w:b w:val="0"/>
          </w:rPr>
          <w:t>Attachment A</w:t>
        </w:r>
        <w:r w:rsidRPr="000277D9">
          <w:rPr>
            <w:b w:val="0"/>
            <w:webHidden/>
          </w:rPr>
          <w:tab/>
        </w:r>
        <w:r w:rsidRPr="000277D9">
          <w:rPr>
            <w:b w:val="0"/>
            <w:webHidden/>
          </w:rPr>
          <w:fldChar w:fldCharType="begin"/>
        </w:r>
        <w:r w:rsidRPr="000277D9">
          <w:rPr>
            <w:b w:val="0"/>
            <w:webHidden/>
          </w:rPr>
          <w:instrText xml:space="preserve"> PAGEREF _Toc214528063 \h </w:instrText>
        </w:r>
        <w:r w:rsidRPr="000277D9">
          <w:rPr>
            <w:b w:val="0"/>
            <w:webHidden/>
          </w:rPr>
        </w:r>
        <w:r w:rsidRPr="000277D9">
          <w:rPr>
            <w:b w:val="0"/>
            <w:webHidden/>
          </w:rPr>
          <w:fldChar w:fldCharType="separate"/>
        </w:r>
        <w:r w:rsidR="00826CDB" w:rsidRPr="000277D9">
          <w:rPr>
            <w:b w:val="0"/>
            <w:webHidden/>
          </w:rPr>
          <w:t>52</w:t>
        </w:r>
        <w:r w:rsidRPr="000277D9">
          <w:rPr>
            <w:b w:val="0"/>
            <w:webHidden/>
          </w:rPr>
          <w:fldChar w:fldCharType="end"/>
        </w:r>
      </w:hyperlink>
    </w:p>
    <w:p w14:paraId="7CDA145F" w14:textId="203E3EC6" w:rsidR="001267D4" w:rsidRPr="00D37122" w:rsidRDefault="001267D4" w:rsidP="001267D4">
      <w:r w:rsidRPr="00403E5D">
        <w:rPr>
          <w:rFonts w:ascii="Arial" w:hAnsi="Arial" w:cs="Arial"/>
          <w:bCs/>
        </w:rPr>
        <w:fldChar w:fldCharType="end"/>
      </w:r>
    </w:p>
    <w:p w14:paraId="7A48EE9E" w14:textId="08282722" w:rsidR="0012041C" w:rsidRPr="00D37122" w:rsidRDefault="0012041C" w:rsidP="0012041C">
      <w:pPr>
        <w:sectPr w:rsidR="0012041C" w:rsidRPr="00D37122" w:rsidSect="00CD1BC2">
          <w:pgSz w:w="11906" w:h="16838" w:code="9"/>
          <w:pgMar w:top="1418" w:right="1418" w:bottom="1418" w:left="1418" w:header="680" w:footer="680" w:gutter="0"/>
          <w:cols w:space="708"/>
          <w:docGrid w:linePitch="360"/>
        </w:sectPr>
      </w:pPr>
    </w:p>
    <w:p w14:paraId="249BA8BB" w14:textId="77777777" w:rsidR="00040D32" w:rsidRPr="00040D32" w:rsidRDefault="00040D32" w:rsidP="00040D32">
      <w:pPr>
        <w:pStyle w:val="Heading1"/>
      </w:pPr>
      <w:bookmarkStart w:id="1" w:name="_Toc181284562"/>
      <w:bookmarkStart w:id="2" w:name="_Toc212728183"/>
      <w:bookmarkStart w:id="3" w:name="_Toc214528050"/>
      <w:r w:rsidRPr="00040D32">
        <w:lastRenderedPageBreak/>
        <w:t>Introduction</w:t>
      </w:r>
      <w:bookmarkEnd w:id="1"/>
      <w:bookmarkEnd w:id="2"/>
      <w:bookmarkEnd w:id="3"/>
    </w:p>
    <w:p w14:paraId="19106CCE" w14:textId="1E34A584" w:rsidR="00390BB9" w:rsidRDefault="005E614F" w:rsidP="002372CA">
      <w:r w:rsidRPr="00FC4809">
        <w:t>The</w:t>
      </w:r>
      <w:r>
        <w:t xml:space="preserve"> </w:t>
      </w:r>
      <w:r w:rsidR="007E399C">
        <w:t xml:space="preserve">artificial intelligence (AI) </w:t>
      </w:r>
      <w:r>
        <w:t>impact assessment</w:t>
      </w:r>
      <w:r w:rsidRPr="00FC4809">
        <w:t xml:space="preserve"> tool </w:t>
      </w:r>
      <w:r w:rsidR="00AF7F5D">
        <w:t xml:space="preserve">is </w:t>
      </w:r>
      <w:r w:rsidR="002A4D2C">
        <w:t xml:space="preserve">for </w:t>
      </w:r>
      <w:r w:rsidR="003C700B">
        <w:t xml:space="preserve">Australian Government </w:t>
      </w:r>
      <w:r w:rsidR="005C56FD">
        <w:t>teams working on</w:t>
      </w:r>
      <w:r w:rsidR="002A4D2C">
        <w:t xml:space="preserve"> an </w:t>
      </w:r>
      <w:r w:rsidR="00C12FD7">
        <w:t xml:space="preserve">AI </w:t>
      </w:r>
      <w:r w:rsidR="002A4D2C">
        <w:t>use case</w:t>
      </w:r>
      <w:r w:rsidR="00AE44C5">
        <w:t>. It help</w:t>
      </w:r>
      <w:r w:rsidR="003B6938">
        <w:t>s</w:t>
      </w:r>
      <w:r w:rsidR="00AE44C5">
        <w:t xml:space="preserve"> teams</w:t>
      </w:r>
      <w:r w:rsidR="00360242">
        <w:t xml:space="preserve"> </w:t>
      </w:r>
      <w:r w:rsidR="008E3643">
        <w:t xml:space="preserve">identify, </w:t>
      </w:r>
      <w:r w:rsidR="002A4D2C">
        <w:t xml:space="preserve">assess </w:t>
      </w:r>
      <w:r w:rsidR="008E31AB">
        <w:t xml:space="preserve">and manage </w:t>
      </w:r>
      <w:r w:rsidR="00AE44C5">
        <w:t>AI</w:t>
      </w:r>
      <w:r w:rsidR="008B2BB5">
        <w:t> </w:t>
      </w:r>
      <w:r w:rsidR="00AE44C5">
        <w:t>use</w:t>
      </w:r>
      <w:r w:rsidR="00784DB6">
        <w:t> </w:t>
      </w:r>
      <w:r w:rsidR="00AE44C5">
        <w:t>case</w:t>
      </w:r>
      <w:r w:rsidR="00E62CCD">
        <w:t xml:space="preserve"> </w:t>
      </w:r>
      <w:r w:rsidR="002A4D2C">
        <w:t>impacts and risks</w:t>
      </w:r>
      <w:r w:rsidR="00411849">
        <w:t xml:space="preserve"> </w:t>
      </w:r>
      <w:r w:rsidR="00ED2541">
        <w:t xml:space="preserve">against </w:t>
      </w:r>
      <w:hyperlink r:id="rId34" w:history="1">
        <w:r w:rsidR="002507B5" w:rsidRPr="00A136E3">
          <w:rPr>
            <w:rStyle w:val="Hyperlink"/>
          </w:rPr>
          <w:t>Australia's AI Ethics Principles</w:t>
        </w:r>
      </w:hyperlink>
      <w:r w:rsidR="00BC6160">
        <w:t>.</w:t>
      </w:r>
      <w:r w:rsidR="004623B7">
        <w:t xml:space="preserve"> </w:t>
      </w:r>
      <w:r w:rsidR="000F422A">
        <w:t xml:space="preserve">Understanding </w:t>
      </w:r>
      <w:r w:rsidR="005F0D61">
        <w:t xml:space="preserve">and managing </w:t>
      </w:r>
      <w:r w:rsidR="00C4380F">
        <w:t>AI</w:t>
      </w:r>
      <w:r w:rsidR="00784DB6">
        <w:t> </w:t>
      </w:r>
      <w:r w:rsidR="00CE2C96">
        <w:t>use</w:t>
      </w:r>
      <w:r w:rsidR="00784DB6">
        <w:t> </w:t>
      </w:r>
      <w:r w:rsidR="00CE2C96">
        <w:t>case</w:t>
      </w:r>
      <w:r w:rsidR="000F422A" w:rsidDel="00D9306A">
        <w:t xml:space="preserve"> </w:t>
      </w:r>
      <w:r w:rsidR="000F422A">
        <w:t xml:space="preserve">impacts </w:t>
      </w:r>
      <w:r w:rsidR="002507B5">
        <w:t xml:space="preserve">and </w:t>
      </w:r>
      <w:r w:rsidR="007D560F">
        <w:t>risks</w:t>
      </w:r>
      <w:r w:rsidR="002507B5">
        <w:t xml:space="preserve"> </w:t>
      </w:r>
      <w:r w:rsidR="000F422A">
        <w:t xml:space="preserve">is critical </w:t>
      </w:r>
      <w:r w:rsidR="00F178E9">
        <w:t>for</w:t>
      </w:r>
      <w:r w:rsidR="000F422A">
        <w:t xml:space="preserve"> </w:t>
      </w:r>
      <w:r w:rsidR="00C01E35">
        <w:t xml:space="preserve">effective </w:t>
      </w:r>
      <w:r w:rsidR="00C7383B">
        <w:t xml:space="preserve">AI </w:t>
      </w:r>
      <w:r w:rsidR="00C01E35">
        <w:t xml:space="preserve">governance and to </w:t>
      </w:r>
      <w:r w:rsidR="00D108D8">
        <w:t>fulfilling</w:t>
      </w:r>
      <w:r w:rsidR="00CA53E2">
        <w:t xml:space="preserve"> the</w:t>
      </w:r>
      <w:r w:rsidR="005F0D61">
        <w:t xml:space="preserve"> Australian Government’s </w:t>
      </w:r>
      <w:r w:rsidR="00D108D8">
        <w:t>commitment to</w:t>
      </w:r>
      <w:r w:rsidR="00CA53E2">
        <w:t xml:space="preserve"> safe and </w:t>
      </w:r>
      <w:r w:rsidR="007935D6">
        <w:t xml:space="preserve">responsible use of AI. </w:t>
      </w:r>
    </w:p>
    <w:p w14:paraId="7DD9F528" w14:textId="60B106C9" w:rsidR="00E3154F" w:rsidRDefault="00447DF7" w:rsidP="002372CA">
      <w:r w:rsidRPr="00FC4809">
        <w:t>The</w:t>
      </w:r>
      <w:r w:rsidR="00CD4ECE">
        <w:t xml:space="preserve"> impact assessment</w:t>
      </w:r>
      <w:r w:rsidRPr="00FC4809">
        <w:t xml:space="preserve"> tool and its supporting guidance</w:t>
      </w:r>
      <w:r w:rsidR="004B7FFC" w:rsidRPr="00FC4809">
        <w:t xml:space="preserve"> </w:t>
      </w:r>
      <w:r w:rsidRPr="00FC4809">
        <w:t>are</w:t>
      </w:r>
      <w:r w:rsidR="004B7FFC" w:rsidRPr="00FC4809">
        <w:t xml:space="preserve"> intended to complement </w:t>
      </w:r>
      <w:r w:rsidR="00771814" w:rsidRPr="00FC4809">
        <w:t xml:space="preserve">and </w:t>
      </w:r>
      <w:r w:rsidR="00771814" w:rsidRPr="00FC4809">
        <w:rPr>
          <w:rFonts w:cstheme="minorHAnsi"/>
        </w:rPr>
        <w:t xml:space="preserve">strengthen – not duplicate – </w:t>
      </w:r>
      <w:r w:rsidR="004B7FFC" w:rsidRPr="00FC4809">
        <w:t xml:space="preserve">existing </w:t>
      </w:r>
      <w:r w:rsidR="0097273E" w:rsidRPr="00FC4809">
        <w:t>frameworks</w:t>
      </w:r>
      <w:r w:rsidR="00771814" w:rsidRPr="00FC4809">
        <w:rPr>
          <w:rFonts w:cstheme="minorHAnsi"/>
        </w:rPr>
        <w:t xml:space="preserve">, legislation and practices that </w:t>
      </w:r>
      <w:r w:rsidR="00022917" w:rsidRPr="00FC4809">
        <w:rPr>
          <w:rFonts w:cstheme="minorHAnsi"/>
        </w:rPr>
        <w:t xml:space="preserve">relate to </w:t>
      </w:r>
      <w:r w:rsidR="00771814" w:rsidRPr="00FC4809">
        <w:rPr>
          <w:rFonts w:cstheme="minorHAnsi"/>
        </w:rPr>
        <w:t>government AI use</w:t>
      </w:r>
      <w:r w:rsidR="002F0DC5">
        <w:rPr>
          <w:rFonts w:cstheme="minorHAnsi"/>
        </w:rPr>
        <w:t>.</w:t>
      </w:r>
      <w:r w:rsidR="00900700">
        <w:rPr>
          <w:rFonts w:cstheme="minorHAnsi"/>
        </w:rPr>
        <w:t xml:space="preserve"> It does this</w:t>
      </w:r>
      <w:r w:rsidR="00D176D8" w:rsidRPr="00FC4809">
        <w:t xml:space="preserve"> by focusing on AI-specific impacts and risks</w:t>
      </w:r>
      <w:r w:rsidR="004B7FFC" w:rsidRPr="00FC4809">
        <w:t xml:space="preserve"> </w:t>
      </w:r>
      <w:r w:rsidR="00CE3975" w:rsidRPr="00FC4809">
        <w:t xml:space="preserve">that </w:t>
      </w:r>
      <w:r w:rsidR="00F21E44" w:rsidRPr="00FC4809">
        <w:t xml:space="preserve">existing </w:t>
      </w:r>
      <w:r w:rsidR="00022917" w:rsidRPr="00FC4809">
        <w:t>approaches</w:t>
      </w:r>
      <w:r w:rsidR="00FC226D" w:rsidRPr="00FC4809">
        <w:t xml:space="preserve"> </w:t>
      </w:r>
      <w:r w:rsidR="00CE3975" w:rsidRPr="00FC4809">
        <w:t>may not fully address</w:t>
      </w:r>
      <w:r w:rsidR="00E5786E" w:rsidRPr="00FC4809">
        <w:t>.</w:t>
      </w:r>
      <w:r w:rsidR="00CE3975" w:rsidRPr="00FC4809">
        <w:t xml:space="preserve"> </w:t>
      </w:r>
      <w:r w:rsidR="00E5786E" w:rsidRPr="00FC4809">
        <w:t>It</w:t>
      </w:r>
      <w:r w:rsidR="004B7FFC" w:rsidRPr="00FC4809">
        <w:t xml:space="preserve"> does not replace a comprehensive</w:t>
      </w:r>
      <w:r w:rsidR="00FD6C8E" w:rsidRPr="00FC4809">
        <w:t xml:space="preserve"> </w:t>
      </w:r>
      <w:r w:rsidR="004B7FFC" w:rsidRPr="00FC4809">
        <w:t>risk management plan</w:t>
      </w:r>
      <w:r w:rsidR="009B5B5A">
        <w:t>, which</w:t>
      </w:r>
      <w:r w:rsidR="004B7FFC" w:rsidRPr="00FC4809">
        <w:t xml:space="preserve"> </w:t>
      </w:r>
      <w:r w:rsidR="009B5B5A" w:rsidRPr="00FC4809">
        <w:t>captur</w:t>
      </w:r>
      <w:r w:rsidR="009B5B5A">
        <w:t>es</w:t>
      </w:r>
      <w:r w:rsidR="009B5B5A" w:rsidRPr="00FC4809">
        <w:t xml:space="preserve"> </w:t>
      </w:r>
      <w:r w:rsidR="004B7FFC" w:rsidRPr="00FC4809">
        <w:t>all risks, treatments and ongoing monitoring measures.</w:t>
      </w:r>
      <w:r w:rsidR="004B7FFC">
        <w:t xml:space="preserve"> </w:t>
      </w:r>
    </w:p>
    <w:p w14:paraId="45AA3F56" w14:textId="77777777" w:rsidR="003B6938" w:rsidRDefault="003B6938" w:rsidP="003B6938">
      <w:pPr>
        <w:pStyle w:val="Heading2"/>
      </w:pPr>
      <w:r>
        <w:t>Policy for the responsible use of AI in government</w:t>
      </w:r>
    </w:p>
    <w:p w14:paraId="60593298" w14:textId="0BE7502D" w:rsidR="00C63DA8" w:rsidRDefault="005B3494" w:rsidP="00C63DA8">
      <w:r>
        <w:t>On 1 December 2025, t</w:t>
      </w:r>
      <w:r w:rsidR="003B6938">
        <w:t xml:space="preserve">he </w:t>
      </w:r>
      <w:r w:rsidR="003A0620">
        <w:t>Digital Transformation Agency (DTA)</w:t>
      </w:r>
      <w:r>
        <w:t xml:space="preserve"> published </w:t>
      </w:r>
      <w:r w:rsidR="00BF4C07">
        <w:t>an updated</w:t>
      </w:r>
      <w:r>
        <w:t xml:space="preserve"> </w:t>
      </w:r>
      <w:hyperlink r:id="rId35" w:history="1">
        <w:r w:rsidRPr="007F03B5">
          <w:rPr>
            <w:rStyle w:val="Hyperlink"/>
          </w:rPr>
          <w:t>Policy</w:t>
        </w:r>
        <w:r w:rsidR="00933CBA" w:rsidRPr="007F03B5">
          <w:rPr>
            <w:rStyle w:val="Hyperlink"/>
          </w:rPr>
          <w:t> </w:t>
        </w:r>
        <w:r w:rsidRPr="007F03B5">
          <w:rPr>
            <w:rStyle w:val="Hyperlink"/>
          </w:rPr>
          <w:t>for the responsible use of AI in government</w:t>
        </w:r>
      </w:hyperlink>
      <w:r w:rsidR="00BF4C07">
        <w:t xml:space="preserve"> (the AI policy)</w:t>
      </w:r>
      <w:r>
        <w:t xml:space="preserve">. </w:t>
      </w:r>
      <w:r w:rsidR="00BF4C07">
        <w:t xml:space="preserve">The policy update </w:t>
      </w:r>
      <w:r w:rsidR="00BF4C07" w:rsidRPr="00BF4C07">
        <w:t>strengthens government’s approach to safe and responsible AI through new measures on AI</w:t>
      </w:r>
      <w:r w:rsidR="00784DB6">
        <w:t> </w:t>
      </w:r>
      <w:r w:rsidR="00BF4C07" w:rsidRPr="00BF4C07">
        <w:t>governance.</w:t>
      </w:r>
      <w:r w:rsidR="00BA3854">
        <w:t xml:space="preserve"> </w:t>
      </w:r>
      <w:r w:rsidR="00A40BBC">
        <w:t>It</w:t>
      </w:r>
      <w:r w:rsidR="00470DC1">
        <w:t xml:space="preserve"> includes a new mandatory requirement for a</w:t>
      </w:r>
      <w:r w:rsidR="00470DC1" w:rsidRPr="00B2673C">
        <w:t>gencies</w:t>
      </w:r>
      <w:r w:rsidR="00470DC1">
        <w:t xml:space="preserve"> </w:t>
      </w:r>
      <w:r w:rsidR="00470DC1" w:rsidRPr="00B2673C">
        <w:t>to conduct a</w:t>
      </w:r>
      <w:r w:rsidR="00470DC1">
        <w:t>n</w:t>
      </w:r>
      <w:r w:rsidR="00991697">
        <w:t xml:space="preserve"> AI</w:t>
      </w:r>
      <w:r w:rsidR="00784DB6">
        <w:t> </w:t>
      </w:r>
      <w:r w:rsidR="00470DC1" w:rsidRPr="00B2673C">
        <w:t>impact assessment for use cases identified as in scope of the</w:t>
      </w:r>
      <w:r w:rsidR="0044146D">
        <w:t xml:space="preserve"> AI policy. </w:t>
      </w:r>
    </w:p>
    <w:p w14:paraId="777426D8" w14:textId="729CFD26" w:rsidR="00470DC1" w:rsidRDefault="00611459" w:rsidP="002372CA">
      <w:r>
        <w:t xml:space="preserve">The updated AI policy provides </w:t>
      </w:r>
      <w:r w:rsidRPr="00BA3854">
        <w:t>implementation timeframes for agencies to meet</w:t>
      </w:r>
      <w:r>
        <w:t xml:space="preserve"> the new requirements.</w:t>
      </w:r>
      <w:r w:rsidRPr="00BF4C07">
        <w:t xml:space="preserve"> </w:t>
      </w:r>
      <w:r w:rsidR="00794151">
        <w:t>Agencies are required to im</w:t>
      </w:r>
      <w:r w:rsidR="00CB5668">
        <w:t xml:space="preserve">plement the </w:t>
      </w:r>
      <w:r w:rsidR="00991697">
        <w:t xml:space="preserve">AI </w:t>
      </w:r>
      <w:r w:rsidR="004A36D3">
        <w:t xml:space="preserve">impact assessment </w:t>
      </w:r>
      <w:r w:rsidR="00CB5668">
        <w:t xml:space="preserve">requirement </w:t>
      </w:r>
      <w:r w:rsidR="00E63681">
        <w:t xml:space="preserve">for in-scope use cases </w:t>
      </w:r>
      <w:r w:rsidR="00CB5668">
        <w:t>by</w:t>
      </w:r>
      <w:r w:rsidR="003B66DF">
        <w:t xml:space="preserve"> 15</w:t>
      </w:r>
      <w:r w:rsidR="00F177E7">
        <w:t> </w:t>
      </w:r>
      <w:r w:rsidR="003B66DF">
        <w:t>December</w:t>
      </w:r>
      <w:r w:rsidR="00F177E7">
        <w:t> </w:t>
      </w:r>
      <w:r w:rsidR="003B66DF">
        <w:t>2026</w:t>
      </w:r>
      <w:r w:rsidR="00991697">
        <w:t>.</w:t>
      </w:r>
      <w:r w:rsidR="00E104FC">
        <w:t xml:space="preserve"> </w:t>
      </w:r>
      <w:r w:rsidR="00D33057" w:rsidRPr="00D33057">
        <w:t>While agencies may need this time to</w:t>
      </w:r>
      <w:r w:rsidR="00FB2253">
        <w:t xml:space="preserve"> </w:t>
      </w:r>
      <w:r w:rsidR="00940FBE">
        <w:t>action the new AI policy requirements</w:t>
      </w:r>
      <w:r w:rsidR="00D33057" w:rsidRPr="00D33057">
        <w:t xml:space="preserve">, </w:t>
      </w:r>
      <w:r w:rsidR="00E63681">
        <w:t>including mandatory impact assessment</w:t>
      </w:r>
      <w:r w:rsidR="008C33DE">
        <w:t>,</w:t>
      </w:r>
      <w:r w:rsidR="00E63681">
        <w:t xml:space="preserve"> </w:t>
      </w:r>
      <w:r w:rsidR="00D33057" w:rsidRPr="00D33057">
        <w:t xml:space="preserve">agencies should implement </w:t>
      </w:r>
      <w:r w:rsidR="008C33DE">
        <w:t xml:space="preserve">them sooner </w:t>
      </w:r>
      <w:r w:rsidR="00244508">
        <w:t>if practicable</w:t>
      </w:r>
      <w:r w:rsidR="00D33057" w:rsidRPr="00D33057">
        <w:t>.</w:t>
      </w:r>
      <w:r w:rsidR="00244508">
        <w:t xml:space="preserve"> </w:t>
      </w:r>
    </w:p>
    <w:p w14:paraId="3E63DAA7" w14:textId="6E8D4CAF" w:rsidR="00BD71E2" w:rsidRDefault="00BD71E2" w:rsidP="002372CA">
      <w:r w:rsidRPr="00B2673C">
        <w:t xml:space="preserve">Refer to the </w:t>
      </w:r>
      <w:r>
        <w:t xml:space="preserve">AI </w:t>
      </w:r>
      <w:r w:rsidRPr="00B2673C">
        <w:t xml:space="preserve">policy for more information on the definition </w:t>
      </w:r>
      <w:r>
        <w:t>of ‘AI use case’</w:t>
      </w:r>
      <w:r w:rsidR="00487529">
        <w:t xml:space="preserve"> and </w:t>
      </w:r>
      <w:r w:rsidRPr="00B2673C">
        <w:t xml:space="preserve">the </w:t>
      </w:r>
      <w:r w:rsidR="00E358C0">
        <w:t xml:space="preserve">AI </w:t>
      </w:r>
      <w:r>
        <w:t xml:space="preserve">impact assessment </w:t>
      </w:r>
      <w:r w:rsidRPr="00B2673C">
        <w:t>requirement</w:t>
      </w:r>
      <w:r w:rsidR="00487529">
        <w:t>s</w:t>
      </w:r>
      <w:r w:rsidRPr="00B2673C">
        <w:t>.</w:t>
      </w:r>
    </w:p>
    <w:p w14:paraId="11932E8F" w14:textId="34C6235B" w:rsidR="002A6D4C" w:rsidRPr="004A58BA" w:rsidRDefault="007D0FD2" w:rsidP="002372CA">
      <w:pPr>
        <w:rPr>
          <w:rFonts w:cstheme="minorHAnsi"/>
        </w:rPr>
      </w:pPr>
      <w:r w:rsidRPr="004A58BA">
        <w:rPr>
          <w:rFonts w:cstheme="minorHAnsi"/>
        </w:rPr>
        <w:t xml:space="preserve">Assessing officers should </w:t>
      </w:r>
      <w:r w:rsidR="00140C64">
        <w:rPr>
          <w:rFonts w:cstheme="minorHAnsi"/>
        </w:rPr>
        <w:t>familiarise themselves with the</w:t>
      </w:r>
      <w:r w:rsidR="00B22B23">
        <w:rPr>
          <w:rFonts w:cstheme="minorHAnsi"/>
        </w:rPr>
        <w:t xml:space="preserve"> AI</w:t>
      </w:r>
      <w:r w:rsidR="00140C64">
        <w:rPr>
          <w:rFonts w:cstheme="minorHAnsi"/>
        </w:rPr>
        <w:t xml:space="preserve"> policy and</w:t>
      </w:r>
      <w:r w:rsidR="00140C64" w:rsidRPr="004A58BA">
        <w:rPr>
          <w:rFonts w:cstheme="minorHAnsi"/>
        </w:rPr>
        <w:t xml:space="preserve"> </w:t>
      </w:r>
      <w:r w:rsidR="006013FA">
        <w:rPr>
          <w:rFonts w:cstheme="minorHAnsi"/>
        </w:rPr>
        <w:t>Australia’s</w:t>
      </w:r>
      <w:r w:rsidR="00944756" w:rsidRPr="004A58BA">
        <w:rPr>
          <w:rFonts w:cstheme="minorHAnsi"/>
        </w:rPr>
        <w:t xml:space="preserve"> </w:t>
      </w:r>
      <w:r w:rsidR="004A58BA" w:rsidRPr="004A58BA">
        <w:rPr>
          <w:rFonts w:cstheme="minorHAnsi"/>
        </w:rPr>
        <w:t>AI Ethics Principles</w:t>
      </w:r>
      <w:r w:rsidR="00140C64">
        <w:rPr>
          <w:rFonts w:cstheme="minorHAnsi"/>
        </w:rPr>
        <w:t xml:space="preserve">. </w:t>
      </w:r>
      <w:r w:rsidR="007607F7">
        <w:rPr>
          <w:rFonts w:cstheme="minorHAnsi"/>
        </w:rPr>
        <w:t>A</w:t>
      </w:r>
      <w:r w:rsidR="00140C64">
        <w:rPr>
          <w:rFonts w:cstheme="minorHAnsi"/>
        </w:rPr>
        <w:t>lso consider</w:t>
      </w:r>
      <w:r w:rsidRPr="004A58BA">
        <w:rPr>
          <w:rFonts w:cstheme="minorHAnsi"/>
        </w:rPr>
        <w:t xml:space="preserve"> other DTA resources</w:t>
      </w:r>
      <w:r w:rsidR="002372CA" w:rsidRPr="004A58BA">
        <w:rPr>
          <w:rFonts w:cstheme="minorHAnsi"/>
        </w:rPr>
        <w:t xml:space="preserve"> </w:t>
      </w:r>
      <w:r w:rsidR="001C7460" w:rsidRPr="004A58BA">
        <w:rPr>
          <w:rFonts w:cstheme="minorHAnsi"/>
        </w:rPr>
        <w:t xml:space="preserve">designed to support </w:t>
      </w:r>
      <w:r w:rsidR="001D666B" w:rsidRPr="004A58BA">
        <w:rPr>
          <w:rFonts w:cstheme="minorHAnsi"/>
        </w:rPr>
        <w:t>government AI</w:t>
      </w:r>
      <w:r w:rsidR="004A58BA" w:rsidRPr="004A58BA">
        <w:rPr>
          <w:rFonts w:cstheme="minorHAnsi"/>
        </w:rPr>
        <w:t> </w:t>
      </w:r>
      <w:r w:rsidR="001D666B" w:rsidRPr="004A58BA">
        <w:rPr>
          <w:rFonts w:cstheme="minorHAnsi"/>
        </w:rPr>
        <w:t>adoption, including</w:t>
      </w:r>
      <w:r w:rsidR="002A6D4C" w:rsidRPr="004A58BA">
        <w:rPr>
          <w:rFonts w:cstheme="minorHAnsi"/>
        </w:rPr>
        <w:t>:</w:t>
      </w:r>
    </w:p>
    <w:p w14:paraId="1284D70F" w14:textId="60C3D268" w:rsidR="002A6D4C" w:rsidRPr="004A58BA" w:rsidRDefault="002A6D4C" w:rsidP="00B46345">
      <w:pPr>
        <w:pStyle w:val="ListParagraph"/>
        <w:numPr>
          <w:ilvl w:val="0"/>
          <w:numId w:val="11"/>
        </w:numPr>
        <w:rPr>
          <w:rFonts w:cstheme="minorHAnsi"/>
          <w:szCs w:val="22"/>
        </w:rPr>
      </w:pPr>
      <w:r w:rsidRPr="004A58BA">
        <w:rPr>
          <w:rFonts w:cstheme="minorHAnsi"/>
          <w:szCs w:val="22"/>
        </w:rPr>
        <w:t xml:space="preserve">the </w:t>
      </w:r>
      <w:hyperlink r:id="rId36" w:history="1">
        <w:r w:rsidR="001D422C">
          <w:rPr>
            <w:rStyle w:val="Hyperlink"/>
            <w:rFonts w:cstheme="minorHAnsi"/>
            <w:szCs w:val="22"/>
          </w:rPr>
          <w:t>AI technical standard</w:t>
        </w:r>
      </w:hyperlink>
    </w:p>
    <w:p w14:paraId="2123046A" w14:textId="41C83E91" w:rsidR="002A6D4C" w:rsidRPr="004A58BA" w:rsidRDefault="00F10059" w:rsidP="00B46345">
      <w:pPr>
        <w:pStyle w:val="ListParagraph"/>
        <w:numPr>
          <w:ilvl w:val="0"/>
          <w:numId w:val="11"/>
        </w:numPr>
        <w:rPr>
          <w:rFonts w:cstheme="minorHAnsi"/>
          <w:szCs w:val="22"/>
        </w:rPr>
      </w:pPr>
      <w:r w:rsidRPr="004A58BA">
        <w:rPr>
          <w:rFonts w:cstheme="minorHAnsi"/>
          <w:szCs w:val="22"/>
        </w:rPr>
        <w:t>AI procurement resources</w:t>
      </w:r>
      <w:r w:rsidR="001D422C">
        <w:rPr>
          <w:rFonts w:cstheme="minorHAnsi"/>
          <w:szCs w:val="22"/>
        </w:rPr>
        <w:t>,</w:t>
      </w:r>
      <w:r w:rsidR="00374578">
        <w:rPr>
          <w:rFonts w:cstheme="minorHAnsi"/>
          <w:szCs w:val="22"/>
        </w:rPr>
        <w:t xml:space="preserve"> including the </w:t>
      </w:r>
      <w:hyperlink r:id="rId37" w:history="1">
        <w:r w:rsidR="00BC17E1" w:rsidRPr="000C61B2">
          <w:rPr>
            <w:rStyle w:val="Hyperlink"/>
            <w:rFonts w:cstheme="minorHAnsi"/>
            <w:szCs w:val="22"/>
          </w:rPr>
          <w:t>Guidance on AI procurement in government</w:t>
        </w:r>
      </w:hyperlink>
      <w:r w:rsidR="007A5FBC">
        <w:rPr>
          <w:rFonts w:cstheme="minorHAnsi"/>
          <w:szCs w:val="22"/>
        </w:rPr>
        <w:t xml:space="preserve">, </w:t>
      </w:r>
      <w:hyperlink r:id="rId38" w:history="1">
        <w:r w:rsidR="007A5FBC" w:rsidRPr="00ED1F40">
          <w:rPr>
            <w:rStyle w:val="Hyperlink"/>
            <w:rFonts w:cstheme="minorHAnsi"/>
            <w:szCs w:val="22"/>
          </w:rPr>
          <w:t>AI contract template</w:t>
        </w:r>
      </w:hyperlink>
      <w:r w:rsidR="00BC17E1" w:rsidRPr="0010379D">
        <w:rPr>
          <w:rFonts w:cstheme="minorHAnsi"/>
          <w:szCs w:val="22"/>
        </w:rPr>
        <w:t> </w:t>
      </w:r>
      <w:r w:rsidR="00374578" w:rsidRPr="0010379D">
        <w:rPr>
          <w:rFonts w:cstheme="minorHAnsi"/>
          <w:szCs w:val="22"/>
        </w:rPr>
        <w:t xml:space="preserve">and </w:t>
      </w:r>
      <w:hyperlink r:id="rId39" w:history="1">
        <w:r w:rsidR="00374578" w:rsidRPr="007B477A">
          <w:rPr>
            <w:rStyle w:val="Hyperlink"/>
            <w:rFonts w:cstheme="minorHAnsi"/>
            <w:szCs w:val="22"/>
          </w:rPr>
          <w:t>AI model clauses</w:t>
        </w:r>
      </w:hyperlink>
    </w:p>
    <w:p w14:paraId="2D16A424" w14:textId="733CDFF7" w:rsidR="00F10059" w:rsidRPr="004A58BA" w:rsidRDefault="00512358" w:rsidP="00B46345">
      <w:pPr>
        <w:pStyle w:val="ListParagraph"/>
        <w:numPr>
          <w:ilvl w:val="0"/>
          <w:numId w:val="11"/>
        </w:numPr>
        <w:rPr>
          <w:rFonts w:cstheme="minorHAnsi"/>
          <w:szCs w:val="22"/>
        </w:rPr>
      </w:pPr>
      <w:r>
        <w:rPr>
          <w:rFonts w:cstheme="minorHAnsi"/>
          <w:szCs w:val="22"/>
        </w:rPr>
        <w:t>g</w:t>
      </w:r>
      <w:r w:rsidRPr="004A58BA">
        <w:rPr>
          <w:rFonts w:cstheme="minorHAnsi"/>
          <w:szCs w:val="22"/>
        </w:rPr>
        <w:t xml:space="preserve">uidance </w:t>
      </w:r>
      <w:r w:rsidR="00F10059" w:rsidRPr="004A58BA">
        <w:rPr>
          <w:rFonts w:cstheme="minorHAnsi"/>
          <w:szCs w:val="22"/>
        </w:rPr>
        <w:t>on the use of public generative AI tools</w:t>
      </w:r>
      <w:r w:rsidR="00F27EA5">
        <w:rPr>
          <w:rFonts w:cstheme="minorHAnsi"/>
          <w:szCs w:val="22"/>
        </w:rPr>
        <w:t xml:space="preserve"> </w:t>
      </w:r>
      <w:hyperlink r:id="rId40" w:history="1">
        <w:r w:rsidR="00F27EA5" w:rsidRPr="00567B44">
          <w:rPr>
            <w:rStyle w:val="Hyperlink"/>
            <w:rFonts w:cstheme="minorHAnsi"/>
            <w:szCs w:val="22"/>
          </w:rPr>
          <w:t>for agencies</w:t>
        </w:r>
      </w:hyperlink>
      <w:r w:rsidR="00F27EA5">
        <w:rPr>
          <w:rFonts w:cstheme="minorHAnsi"/>
          <w:szCs w:val="22"/>
        </w:rPr>
        <w:t xml:space="preserve"> and </w:t>
      </w:r>
      <w:hyperlink r:id="rId41" w:history="1">
        <w:r w:rsidR="00F27EA5" w:rsidRPr="00567B44">
          <w:rPr>
            <w:rStyle w:val="Hyperlink"/>
            <w:rFonts w:cstheme="minorHAnsi"/>
            <w:szCs w:val="22"/>
          </w:rPr>
          <w:t>for staff</w:t>
        </w:r>
      </w:hyperlink>
      <w:r w:rsidR="00F10059" w:rsidRPr="004A58BA">
        <w:rPr>
          <w:rFonts w:cstheme="minorHAnsi"/>
          <w:szCs w:val="22"/>
        </w:rPr>
        <w:t xml:space="preserve">. </w:t>
      </w:r>
    </w:p>
    <w:p w14:paraId="1AAECF79" w14:textId="74C129E3" w:rsidR="00E66805" w:rsidRDefault="006557ED" w:rsidP="00D346CB">
      <w:r>
        <w:lastRenderedPageBreak/>
        <w:t>The DTA piloted a previous</w:t>
      </w:r>
      <w:r w:rsidR="00414EDE">
        <w:t xml:space="preserve"> </w:t>
      </w:r>
      <w:r>
        <w:t>draft of this tool – known as the ‘</w:t>
      </w:r>
      <w:r w:rsidR="0011324A">
        <w:t xml:space="preserve">Pilot </w:t>
      </w:r>
      <w:r>
        <w:t xml:space="preserve">AI assurance framework’ </w:t>
      </w:r>
      <w:r w:rsidR="002D4E57">
        <w:t>–</w:t>
      </w:r>
      <w:r w:rsidR="0011324A">
        <w:t xml:space="preserve"> </w:t>
      </w:r>
      <w:r>
        <w:t xml:space="preserve">with volunteer agencies </w:t>
      </w:r>
      <w:r w:rsidR="0011324A">
        <w:t xml:space="preserve">from September to November 2024 and published the pilot draft </w:t>
      </w:r>
      <w:r>
        <w:t>in</w:t>
      </w:r>
      <w:r w:rsidR="005C1234">
        <w:t> </w:t>
      </w:r>
      <w:r>
        <w:t>October</w:t>
      </w:r>
      <w:r w:rsidR="00B771DE">
        <w:t> </w:t>
      </w:r>
      <w:r>
        <w:t xml:space="preserve">2024. The pilot </w:t>
      </w:r>
      <w:r w:rsidR="00EB4547">
        <w:t xml:space="preserve">findings </w:t>
      </w:r>
      <w:r w:rsidR="006D0384">
        <w:t xml:space="preserve">that </w:t>
      </w:r>
      <w:r>
        <w:t>shaped this version of the tool and guidance</w:t>
      </w:r>
      <w:r w:rsidR="006D0384">
        <w:t xml:space="preserve"> are outlined in the </w:t>
      </w:r>
      <w:hyperlink r:id="rId42" w:history="1">
        <w:r w:rsidR="006D0384" w:rsidRPr="007A5FBC">
          <w:rPr>
            <w:rStyle w:val="Hyperlink"/>
          </w:rPr>
          <w:t>Pilot implement</w:t>
        </w:r>
        <w:r w:rsidR="00F676A8" w:rsidRPr="007A5FBC">
          <w:rPr>
            <w:rStyle w:val="Hyperlink"/>
          </w:rPr>
          <w:t>ation report</w:t>
        </w:r>
      </w:hyperlink>
      <w:r>
        <w:t xml:space="preserve">. </w:t>
      </w:r>
      <w:r w:rsidR="005078D8">
        <w:t>T</w:t>
      </w:r>
      <w:r w:rsidR="000E6B2B">
        <w:t xml:space="preserve">he </w:t>
      </w:r>
      <w:r>
        <w:t xml:space="preserve">title </w:t>
      </w:r>
      <w:r w:rsidR="005078D8">
        <w:t xml:space="preserve">has been updated </w:t>
      </w:r>
      <w:r w:rsidR="000E6B2B">
        <w:t xml:space="preserve">to </w:t>
      </w:r>
      <w:r>
        <w:t>‘</w:t>
      </w:r>
      <w:r w:rsidR="000E6B2B">
        <w:t>AI i</w:t>
      </w:r>
      <w:r>
        <w:t xml:space="preserve">mpact assessment tool’ </w:t>
      </w:r>
      <w:r w:rsidR="005078D8">
        <w:t xml:space="preserve">to </w:t>
      </w:r>
      <w:r>
        <w:t>better reflect</w:t>
      </w:r>
      <w:r w:rsidR="005078D8">
        <w:t xml:space="preserve"> its</w:t>
      </w:r>
      <w:r w:rsidR="00414EDE">
        <w:t xml:space="preserve"> </w:t>
      </w:r>
      <w:r>
        <w:t xml:space="preserve">intended scope and purpose. </w:t>
      </w:r>
      <w:r w:rsidR="00453066">
        <w:t xml:space="preserve"> </w:t>
      </w:r>
    </w:p>
    <w:p w14:paraId="7014599F" w14:textId="5A1E3E0E" w:rsidR="002372CA" w:rsidRDefault="00C957F0" w:rsidP="00D346CB">
      <w:r>
        <w:t>The DTA welcomes user feedback on the tool and supporting guidance. Please</w:t>
      </w:r>
      <w:r w:rsidR="005C1234">
        <w:t> </w:t>
      </w:r>
      <w:r>
        <w:t>send</w:t>
      </w:r>
      <w:r w:rsidR="005C1234">
        <w:t> </w:t>
      </w:r>
      <w:r>
        <w:t xml:space="preserve">questions or suggestions to </w:t>
      </w:r>
      <w:hyperlink r:id="rId43" w:history="1">
        <w:r w:rsidR="00A64DE3">
          <w:rPr>
            <w:rStyle w:val="Hyperlink"/>
          </w:rPr>
          <w:t>ai@dta.gov.au</w:t>
        </w:r>
      </w:hyperlink>
      <w:r w:rsidR="002372CA" w:rsidRPr="00A136E3">
        <w:t>.</w:t>
      </w:r>
    </w:p>
    <w:p w14:paraId="27D21B64" w14:textId="480F8C83" w:rsidR="006D2795" w:rsidRDefault="0031094F" w:rsidP="005078D8">
      <w:pPr>
        <w:pStyle w:val="Heading2"/>
      </w:pPr>
      <w:r>
        <w:t xml:space="preserve">AI impact assessment </w:t>
      </w:r>
      <w:r w:rsidR="006D2795">
        <w:t xml:space="preserve">beyond the </w:t>
      </w:r>
      <w:r w:rsidR="00DA2B3A">
        <w:t>policy requirements</w:t>
      </w:r>
    </w:p>
    <w:p w14:paraId="08CEA469" w14:textId="77777777" w:rsidR="00185AEE" w:rsidRDefault="00C63DA8" w:rsidP="00C63DA8">
      <w:r>
        <w:t xml:space="preserve">While the AI policy </w:t>
      </w:r>
      <w:r w:rsidRPr="002B79E1">
        <w:rPr>
          <w:b/>
        </w:rPr>
        <w:t>requires</w:t>
      </w:r>
      <w:r>
        <w:t xml:space="preserve"> agencies to assess the impact of </w:t>
      </w:r>
      <w:r w:rsidRPr="002B79E1">
        <w:rPr>
          <w:b/>
        </w:rPr>
        <w:t>in-scope</w:t>
      </w:r>
      <w:r w:rsidRPr="006F355A">
        <w:rPr>
          <w:i/>
          <w:iCs/>
        </w:rPr>
        <w:t xml:space="preserve"> </w:t>
      </w:r>
      <w:r w:rsidRPr="00D47C98">
        <w:t>AI use cases</w:t>
      </w:r>
      <w:r>
        <w:t xml:space="preserve">, agencies are free to establish their own assessment requirements for AI use cases that are outside the scope of the AI policy. </w:t>
      </w:r>
    </w:p>
    <w:p w14:paraId="63D34D65" w14:textId="1C66C54C" w:rsidR="00C63DA8" w:rsidRDefault="00C63DA8" w:rsidP="00C63DA8">
      <w:r>
        <w:t>Agencies may also use this tool to support other AI-related activities</w:t>
      </w:r>
      <w:r w:rsidR="00C957F0">
        <w:t>, such as</w:t>
      </w:r>
      <w:r>
        <w:t xml:space="preserve"> procurements where suppliers use AI to provide goods and se</w:t>
      </w:r>
      <w:r w:rsidRPr="00085C28">
        <w:t>rvices</w:t>
      </w:r>
      <w:r w:rsidR="00C957F0" w:rsidRPr="00085C28">
        <w:t>.</w:t>
      </w:r>
      <w:r w:rsidRPr="00085C28">
        <w:t xml:space="preserve"> </w:t>
      </w:r>
      <w:r w:rsidR="00C957F0" w:rsidRPr="00085C28">
        <w:t>R</w:t>
      </w:r>
      <w:r w:rsidRPr="00085C28">
        <w:t xml:space="preserve">efer to the </w:t>
      </w:r>
      <w:hyperlink r:id="rId44" w:history="1">
        <w:r w:rsidRPr="00085C28">
          <w:rPr>
            <w:rStyle w:val="Hyperlink"/>
            <w:rFonts w:cstheme="minorHAnsi"/>
          </w:rPr>
          <w:t>Guidance</w:t>
        </w:r>
        <w:r w:rsidR="00470792" w:rsidRPr="00085C28">
          <w:rPr>
            <w:rStyle w:val="Hyperlink"/>
            <w:rFonts w:cstheme="minorHAnsi"/>
          </w:rPr>
          <w:t> </w:t>
        </w:r>
        <w:r w:rsidRPr="00085C28">
          <w:rPr>
            <w:rStyle w:val="Hyperlink"/>
            <w:rFonts w:cstheme="minorHAnsi"/>
          </w:rPr>
          <w:t>on AI</w:t>
        </w:r>
        <w:r w:rsidR="00A95516" w:rsidRPr="00085C28">
          <w:rPr>
            <w:rStyle w:val="Hyperlink"/>
            <w:rFonts w:cstheme="minorHAnsi"/>
          </w:rPr>
          <w:t> </w:t>
        </w:r>
        <w:r w:rsidRPr="00085C28">
          <w:rPr>
            <w:rStyle w:val="Hyperlink"/>
            <w:rFonts w:cstheme="minorHAnsi"/>
          </w:rPr>
          <w:t>procurement in government</w:t>
        </w:r>
        <w:r w:rsidRPr="00085C28" w:rsidDel="008B30B2">
          <w:rPr>
            <w:rStyle w:val="Hyperlink"/>
          </w:rPr>
          <w:t xml:space="preserve"> </w:t>
        </w:r>
        <w:r w:rsidRPr="00085C28">
          <w:rPr>
            <w:rStyle w:val="Hyperlink"/>
          </w:rPr>
          <w:t>for further advice</w:t>
        </w:r>
      </w:hyperlink>
      <w:r w:rsidRPr="00085C28">
        <w:t>.</w:t>
      </w:r>
      <w:r>
        <w:t xml:space="preserve"> </w:t>
      </w:r>
      <w:r w:rsidRPr="00D47C98">
        <w:t>Agencies should ensure specific internal requirements and expectations are clearly communicated to staff whose work involves AI.</w:t>
      </w:r>
      <w:r>
        <w:t xml:space="preserve"> </w:t>
      </w:r>
    </w:p>
    <w:p w14:paraId="2CE7718B" w14:textId="77777777" w:rsidR="00185AEE" w:rsidRDefault="00C63DA8" w:rsidP="00C63DA8">
      <w:r>
        <w:t>F</w:t>
      </w:r>
      <w:r w:rsidRPr="00CC3ADF">
        <w:t>or highly complex, novel or specific AI use cases</w:t>
      </w:r>
      <w:r>
        <w:t xml:space="preserve">, </w:t>
      </w:r>
      <w:r w:rsidRPr="00CC3ADF">
        <w:t>including AI-related activities which are outside the scope of the AI policy,</w:t>
      </w:r>
      <w:r>
        <w:t xml:space="preserve"> agencies</w:t>
      </w:r>
      <w:r w:rsidRPr="00CC3ADF">
        <w:t xml:space="preserve"> should </w:t>
      </w:r>
      <w:r>
        <w:t xml:space="preserve">also </w:t>
      </w:r>
      <w:r w:rsidRPr="00CC3ADF">
        <w:t>consider whether there are impacts which are not covered by this tool</w:t>
      </w:r>
      <w:r>
        <w:t xml:space="preserve">. These impacts must be assessed accordingly, and technical or legal advice sought where appropriate, as additional or different controls and mitigations may be required to address these impacts. </w:t>
      </w:r>
    </w:p>
    <w:p w14:paraId="3C4CF814" w14:textId="5DE9E571" w:rsidR="00C63DA8" w:rsidRDefault="003C3C16" w:rsidP="00C63DA8">
      <w:r>
        <w:t>If</w:t>
      </w:r>
      <w:r w:rsidR="00D868AB">
        <w:t xml:space="preserve"> you identify gaps in this tool, </w:t>
      </w:r>
      <w:r w:rsidR="00C63DA8">
        <w:t xml:space="preserve">report these to </w:t>
      </w:r>
      <w:r w:rsidR="00185AEE">
        <w:t xml:space="preserve">the </w:t>
      </w:r>
      <w:r w:rsidR="00C63DA8">
        <w:t xml:space="preserve">DTA. This </w:t>
      </w:r>
      <w:r w:rsidR="002074B3">
        <w:t>feedback</w:t>
      </w:r>
      <w:r w:rsidR="00C63DA8">
        <w:t xml:space="preserve"> </w:t>
      </w:r>
      <w:r w:rsidR="005A0A89">
        <w:t>helps</w:t>
      </w:r>
      <w:r w:rsidR="00C63DA8">
        <w:t xml:space="preserve"> the DTA ensure that the AI policy and impact assessment tool remain fit for purpose and continue</w:t>
      </w:r>
      <w:r w:rsidR="0082547D">
        <w:t> </w:t>
      </w:r>
      <w:r w:rsidR="00C63DA8">
        <w:t xml:space="preserve">to evolve in response </w:t>
      </w:r>
      <w:r w:rsidR="0082547D">
        <w:t xml:space="preserve">to </w:t>
      </w:r>
      <w:r w:rsidR="00C63DA8">
        <w:t xml:space="preserve">emerging applications and risks. </w:t>
      </w:r>
    </w:p>
    <w:p w14:paraId="18863BB8" w14:textId="421535D1" w:rsidR="00B80B19" w:rsidRDefault="00470351" w:rsidP="000D42C6">
      <w:pPr>
        <w:pStyle w:val="Heading2"/>
      </w:pPr>
      <w:r>
        <w:t>Assessment roles and responsibilities</w:t>
      </w:r>
    </w:p>
    <w:p w14:paraId="5DC32CE2" w14:textId="5D28A102" w:rsidR="00A82E82" w:rsidRDefault="00B80B19" w:rsidP="00425AF4">
      <w:r>
        <w:t xml:space="preserve">The </w:t>
      </w:r>
      <w:r w:rsidR="000D42C6">
        <w:t xml:space="preserve">tool </w:t>
      </w:r>
      <w:r w:rsidR="00200582">
        <w:t xml:space="preserve">and </w:t>
      </w:r>
      <w:r w:rsidR="009A6EFB">
        <w:t xml:space="preserve">its </w:t>
      </w:r>
      <w:r w:rsidR="00200582">
        <w:t>supporting guidance are</w:t>
      </w:r>
      <w:r>
        <w:t xml:space="preserve"> </w:t>
      </w:r>
      <w:r w:rsidR="00C931BD">
        <w:t xml:space="preserve">designed for </w:t>
      </w:r>
      <w:r>
        <w:t>Australian</w:t>
      </w:r>
      <w:r w:rsidR="00200582">
        <w:t> </w:t>
      </w:r>
      <w:r>
        <w:t xml:space="preserve">Government staff </w:t>
      </w:r>
      <w:r w:rsidR="00B319DE">
        <w:t xml:space="preserve">whose work involves </w:t>
      </w:r>
      <w:r w:rsidR="00FE5881">
        <w:t>AI</w:t>
      </w:r>
      <w:r w:rsidR="0050343A">
        <w:t>.</w:t>
      </w:r>
      <w:r w:rsidR="00DB4CF2">
        <w:t xml:space="preserve"> </w:t>
      </w:r>
      <w:r w:rsidR="00641CF9">
        <w:t xml:space="preserve">Each </w:t>
      </w:r>
      <w:r w:rsidR="00C5442C">
        <w:t xml:space="preserve">AI impact </w:t>
      </w:r>
      <w:r w:rsidR="00641CF9">
        <w:t xml:space="preserve">assessment must </w:t>
      </w:r>
      <w:r w:rsidR="00B110F1">
        <w:t xml:space="preserve">have </w:t>
      </w:r>
      <w:r w:rsidR="00755A9F">
        <w:t>an</w:t>
      </w:r>
      <w:r w:rsidR="00C5442C">
        <w:t xml:space="preserve"> identified</w:t>
      </w:r>
      <w:r w:rsidR="00755A9F">
        <w:t xml:space="preserve"> assessing officer and</w:t>
      </w:r>
      <w:r w:rsidR="00D21865">
        <w:t> </w:t>
      </w:r>
      <w:r w:rsidR="00755A9F">
        <w:t>ap</w:t>
      </w:r>
      <w:r w:rsidR="00D97BC1">
        <w:t>proving officer</w:t>
      </w:r>
      <w:r w:rsidR="00DB13AC">
        <w:t xml:space="preserve">, and assessing officers should consult relevant experts </w:t>
      </w:r>
      <w:r w:rsidR="00E8177C">
        <w:t>for input</w:t>
      </w:r>
      <w:r w:rsidR="00D97BC1">
        <w:t>.</w:t>
      </w:r>
      <w:r w:rsidR="00C5229B">
        <w:t xml:space="preserve"> These</w:t>
      </w:r>
      <w:r w:rsidR="00784DB6">
        <w:t> </w:t>
      </w:r>
      <w:r w:rsidR="00C5229B">
        <w:t>roles are described below.</w:t>
      </w:r>
      <w:r w:rsidR="00DB13AC">
        <w:t xml:space="preserve"> </w:t>
      </w:r>
    </w:p>
    <w:p w14:paraId="41935801" w14:textId="2387FEB3" w:rsidR="00047A56" w:rsidRDefault="00047A56" w:rsidP="00425AF4">
      <w:r w:rsidRPr="004A4DD2">
        <w:t xml:space="preserve">The </w:t>
      </w:r>
      <w:r>
        <w:t xml:space="preserve">updated AI </w:t>
      </w:r>
      <w:r w:rsidRPr="004A4DD2">
        <w:t xml:space="preserve">policy </w:t>
      </w:r>
      <w:r>
        <w:t xml:space="preserve">also </w:t>
      </w:r>
      <w:r w:rsidRPr="004A4DD2">
        <w:t xml:space="preserve">requires agencies to assign an </w:t>
      </w:r>
      <w:r w:rsidRPr="00D346CB">
        <w:rPr>
          <w:b/>
          <w:bCs/>
        </w:rPr>
        <w:t>accountable use case owner</w:t>
      </w:r>
      <w:r w:rsidRPr="004A4DD2">
        <w:t xml:space="preserve"> for</w:t>
      </w:r>
      <w:r w:rsidR="00784DB6">
        <w:t> </w:t>
      </w:r>
      <w:r w:rsidRPr="004A4DD2">
        <w:t>each AI use case within the scope of the</w:t>
      </w:r>
      <w:r>
        <w:t xml:space="preserve"> AI</w:t>
      </w:r>
      <w:r w:rsidRPr="004A4DD2">
        <w:t xml:space="preserve"> policy. This role is distinct from the assessment roles described</w:t>
      </w:r>
      <w:r>
        <w:t xml:space="preserve"> above</w:t>
      </w:r>
      <w:r w:rsidRPr="004A4DD2">
        <w:t xml:space="preserve">, although the accountable use case </w:t>
      </w:r>
      <w:r>
        <w:t>owner</w:t>
      </w:r>
      <w:r w:rsidRPr="004A4DD2">
        <w:t xml:space="preserve"> may also serve in one of those roles.</w:t>
      </w:r>
    </w:p>
    <w:p w14:paraId="0CE366D8" w14:textId="58213A81" w:rsidR="00DB4CF2" w:rsidRDefault="00DB4CF2" w:rsidP="00C5229B">
      <w:pPr>
        <w:pStyle w:val="Heading3"/>
      </w:pPr>
      <w:r>
        <w:lastRenderedPageBreak/>
        <w:t>Assessing officer</w:t>
      </w:r>
    </w:p>
    <w:p w14:paraId="4E1CC23F" w14:textId="1703D001" w:rsidR="00DB4CF2" w:rsidRDefault="00DB4CF2" w:rsidP="00DB4CF2">
      <w:r>
        <w:t>An officer assigned to complete the assessment, coordinate the end-to-end process and serve as the contact point for any assessment queries. Depending on the specific use</w:t>
      </w:r>
      <w:r w:rsidR="004042C6">
        <w:t> </w:t>
      </w:r>
      <w:r>
        <w:t>case and agency context, this officer may be a technical, data, governance or risk specialist, or</w:t>
      </w:r>
      <w:r w:rsidR="00784DB6">
        <w:t> </w:t>
      </w:r>
      <w:r>
        <w:t>they may be a policy or project officer from the business area that is implementing the AI</w:t>
      </w:r>
      <w:r w:rsidR="00784DB6">
        <w:t> </w:t>
      </w:r>
      <w:r>
        <w:t>use</w:t>
      </w:r>
      <w:r w:rsidR="00784DB6">
        <w:t> </w:t>
      </w:r>
      <w:r>
        <w:t>case in its operations.</w:t>
      </w:r>
    </w:p>
    <w:p w14:paraId="3F89B0ED" w14:textId="0DCE4DD1" w:rsidR="00DB4CF2" w:rsidRDefault="00DB4CF2" w:rsidP="00C5229B">
      <w:pPr>
        <w:pStyle w:val="Heading3"/>
      </w:pPr>
      <w:r>
        <w:t>Approving officer</w:t>
      </w:r>
    </w:p>
    <w:p w14:paraId="4054C613" w14:textId="7BB5FD29" w:rsidR="00DB4CF2" w:rsidRDefault="00DB4CF2" w:rsidP="00DB4CF2">
      <w:r>
        <w:t>An officer with appropriate authority to approve the AI use case assessment, including the</w:t>
      </w:r>
      <w:r w:rsidR="004042C6">
        <w:t> </w:t>
      </w:r>
      <w:r>
        <w:t>inherent risk ratings. Like the assess</w:t>
      </w:r>
      <w:r w:rsidR="00837F29">
        <w:t>ing</w:t>
      </w:r>
      <w:r>
        <w:t xml:space="preserve"> officer role above, the approving officer’s specific role in the AI use case is not predetermined and will depend on the agency and use</w:t>
      </w:r>
      <w:r w:rsidR="004042C6">
        <w:t> </w:t>
      </w:r>
      <w:r>
        <w:t>case context.</w:t>
      </w:r>
    </w:p>
    <w:p w14:paraId="564A6A17" w14:textId="3E8C146E" w:rsidR="00DB4CF2" w:rsidRDefault="00DB4CF2" w:rsidP="00C5229B">
      <w:pPr>
        <w:pStyle w:val="Heading3"/>
      </w:pPr>
      <w:r>
        <w:t>Expert contributors</w:t>
      </w:r>
    </w:p>
    <w:p w14:paraId="0F3FA2EB" w14:textId="6E38C1F3" w:rsidR="00DB4CF2" w:rsidRDefault="00DB4CF2" w:rsidP="00DB4CF2">
      <w:r>
        <w:t xml:space="preserve">Regardless of the </w:t>
      </w:r>
      <w:r w:rsidR="00DB13AC">
        <w:t xml:space="preserve">assessing </w:t>
      </w:r>
      <w:r>
        <w:t>officer’s role in the AI use case, they should seek peer review from colleagues and input from relevant experts as required, and document the experts consulted at section</w:t>
      </w:r>
      <w:r w:rsidR="00E2383C">
        <w:t> </w:t>
      </w:r>
      <w:r>
        <w:t xml:space="preserve">1.10. </w:t>
      </w:r>
    </w:p>
    <w:p w14:paraId="6942BB1E" w14:textId="17CB88DD" w:rsidR="00DF6DC2" w:rsidRDefault="00DB4CF2" w:rsidP="00DB4CF2">
      <w:r>
        <w:t xml:space="preserve">For some less complex, smaller scale AI use cases, the </w:t>
      </w:r>
      <w:r w:rsidR="00DB13AC">
        <w:t xml:space="preserve">assessing </w:t>
      </w:r>
      <w:r>
        <w:t>officer may have all the</w:t>
      </w:r>
      <w:r w:rsidR="004042C6">
        <w:t> </w:t>
      </w:r>
      <w:r>
        <w:t>information they need at their disposal to complete the assessment and may not require significant input from beyond their team. More complex use cases will likely require input from internal agency colleagues, including technical, data, risk management, policy and other domain area experts. If this expertise is not available in the agency, the assess</w:t>
      </w:r>
      <w:r w:rsidR="00837F29">
        <w:t>ing</w:t>
      </w:r>
      <w:r>
        <w:t xml:space="preserve"> officer may need to seek external advice.</w:t>
      </w:r>
    </w:p>
    <w:p w14:paraId="74385955" w14:textId="091E8CFE" w:rsidR="00756DF4" w:rsidRDefault="00756DF4" w:rsidP="00977F28">
      <w:pPr>
        <w:pStyle w:val="Heading2"/>
      </w:pPr>
      <w:r>
        <w:t xml:space="preserve">How to use this </w:t>
      </w:r>
      <w:r w:rsidR="00024FE6">
        <w:t>assessment tool</w:t>
      </w:r>
    </w:p>
    <w:p w14:paraId="406F18CA" w14:textId="5830DEDD" w:rsidR="00B107A2" w:rsidRDefault="00B107A2" w:rsidP="00C625CE">
      <w:pPr>
        <w:pStyle w:val="Heading3"/>
      </w:pPr>
      <w:r>
        <w:t>Check you have the latest version</w:t>
      </w:r>
    </w:p>
    <w:p w14:paraId="55045990" w14:textId="30982CD7" w:rsidR="00B107A2" w:rsidRPr="00B107A2" w:rsidRDefault="00DB4CF2" w:rsidP="00DB4CF2">
      <w:r w:rsidRPr="00A136E3">
        <w:t>Th</w:t>
      </w:r>
      <w:r>
        <w:t>e</w:t>
      </w:r>
      <w:r w:rsidRPr="00A136E3">
        <w:t xml:space="preserve"> </w:t>
      </w:r>
      <w:r>
        <w:t>impact assessment tool</w:t>
      </w:r>
      <w:r w:rsidRPr="00A136E3">
        <w:t xml:space="preserve"> will continue to evolve over time. </w:t>
      </w:r>
      <w:r w:rsidR="004042C6">
        <w:t>T</w:t>
      </w:r>
      <w:r>
        <w:t>o</w:t>
      </w:r>
      <w:r w:rsidR="004042C6">
        <w:t> </w:t>
      </w:r>
      <w:r>
        <w:t>ensure you are using the latest version</w:t>
      </w:r>
      <w:r w:rsidR="004042C6">
        <w:t>, please check</w:t>
      </w:r>
      <w:r w:rsidR="009D3545">
        <w:t xml:space="preserve"> </w:t>
      </w:r>
      <w:hyperlink r:id="rId45" w:history="1">
        <w:r w:rsidR="002B6E8A" w:rsidRPr="000F4D04">
          <w:rPr>
            <w:rStyle w:val="Hyperlink"/>
          </w:rPr>
          <w:t>https://digital.gov.au/ai/ai-in-government-policy</w:t>
        </w:r>
      </w:hyperlink>
      <w:r w:rsidR="009D3545">
        <w:t xml:space="preserve">. </w:t>
      </w:r>
    </w:p>
    <w:p w14:paraId="5DA9807D" w14:textId="7387D836" w:rsidR="00C625CE" w:rsidRDefault="009117BF" w:rsidP="00C625CE">
      <w:pPr>
        <w:pStyle w:val="Heading3"/>
      </w:pPr>
      <w:r>
        <w:t>Read the g</w:t>
      </w:r>
      <w:r w:rsidR="00C625CE">
        <w:t>uidance</w:t>
      </w:r>
    </w:p>
    <w:p w14:paraId="0D8C63DD" w14:textId="5834A8FC" w:rsidR="006A268D" w:rsidRPr="00C01113" w:rsidRDefault="00E3154F" w:rsidP="006A268D">
      <w:r>
        <w:rPr>
          <w:rFonts w:cstheme="minorHAnsi"/>
        </w:rPr>
        <w:t xml:space="preserve">Before commencing this impact assessment tool and throughout the assessment process, you </w:t>
      </w:r>
      <w:r w:rsidRPr="004A58BA">
        <w:rPr>
          <w:rFonts w:cstheme="minorHAnsi"/>
        </w:rPr>
        <w:t xml:space="preserve">should </w:t>
      </w:r>
      <w:hyperlink r:id="rId46" w:history="1">
        <w:r w:rsidRPr="003A743A">
          <w:rPr>
            <w:rStyle w:val="Hyperlink"/>
            <w:rFonts w:cstheme="minorHAnsi"/>
          </w:rPr>
          <w:t>read the supporting guidance</w:t>
        </w:r>
      </w:hyperlink>
      <w:r>
        <w:rPr>
          <w:rFonts w:cstheme="minorHAnsi"/>
        </w:rPr>
        <w:t>.</w:t>
      </w:r>
      <w:r w:rsidRPr="004A58BA">
        <w:rPr>
          <w:rFonts w:cstheme="minorHAnsi"/>
        </w:rPr>
        <w:t xml:space="preserve"> </w:t>
      </w:r>
      <w:r w:rsidR="006A268D">
        <w:t>The</w:t>
      </w:r>
      <w:r w:rsidR="006A268D" w:rsidRPr="006850E5">
        <w:t xml:space="preserve"> guidance</w:t>
      </w:r>
      <w:r w:rsidR="006A268D">
        <w:t xml:space="preserve"> mirrors the AI impact assessment tool’s 12-section structure. For advice on completing a section in the tool, find the corresponding section number in the guidance. </w:t>
      </w:r>
    </w:p>
    <w:p w14:paraId="2DB1FD2E" w14:textId="77777777" w:rsidR="007765B1" w:rsidRPr="006772F7" w:rsidRDefault="007765B1" w:rsidP="007765B1">
      <w:pPr>
        <w:pStyle w:val="Heading3"/>
      </w:pPr>
      <w:r>
        <w:lastRenderedPageBreak/>
        <w:t>Pre-assessment</w:t>
      </w:r>
    </w:p>
    <w:p w14:paraId="204A9CFD" w14:textId="7DDC6625" w:rsidR="007765B1" w:rsidRDefault="007765B1" w:rsidP="007765B1">
      <w:r>
        <w:t xml:space="preserve">Before assessing an AI use case, check </w:t>
      </w:r>
      <w:r w:rsidR="00DC71A1">
        <w:t xml:space="preserve">if </w:t>
      </w:r>
      <w:r>
        <w:t xml:space="preserve">it </w:t>
      </w:r>
      <w:r w:rsidR="00C931BD">
        <w:t xml:space="preserve">is </w:t>
      </w:r>
      <w:r>
        <w:t>within the scope of the</w:t>
      </w:r>
      <w:r w:rsidR="00684020">
        <w:t xml:space="preserve"> AI</w:t>
      </w:r>
      <w:r>
        <w:t xml:space="preserve"> </w:t>
      </w:r>
      <w:r w:rsidR="0098542B">
        <w:t>p</w:t>
      </w:r>
      <w:r>
        <w:t xml:space="preserve">olicy. The </w:t>
      </w:r>
      <w:r w:rsidR="008A3ADD">
        <w:t xml:space="preserve">AI </w:t>
      </w:r>
      <w:r>
        <w:t xml:space="preserve">policy sets the </w:t>
      </w:r>
      <w:r w:rsidRPr="0030169D">
        <w:t xml:space="preserve">criteria for </w:t>
      </w:r>
      <w:r w:rsidRPr="00365562">
        <w:t>in</w:t>
      </w:r>
      <w:r w:rsidR="2EEAA786" w:rsidRPr="00365562">
        <w:t xml:space="preserve"> </w:t>
      </w:r>
      <w:r>
        <w:noBreakHyphen/>
      </w:r>
      <w:r w:rsidRPr="00365562">
        <w:t>scope</w:t>
      </w:r>
      <w:r w:rsidRPr="0030169D">
        <w:t xml:space="preserve"> use cases</w:t>
      </w:r>
      <w:r>
        <w:t xml:space="preserve"> and the mandatory governance actions agencies must apply. </w:t>
      </w:r>
    </w:p>
    <w:p w14:paraId="69755021" w14:textId="13239A3B" w:rsidR="007765B1" w:rsidRDefault="007765B1" w:rsidP="007765B1">
      <w:bookmarkStart w:id="4" w:name="_Hlk209711271"/>
      <w:r>
        <w:t xml:space="preserve">If your </w:t>
      </w:r>
      <w:r w:rsidR="00AF1CAD">
        <w:t xml:space="preserve">AI </w:t>
      </w:r>
      <w:r>
        <w:t xml:space="preserve">use case is out-of-scope </w:t>
      </w:r>
      <w:r w:rsidR="00EA3EAD">
        <w:t>of the</w:t>
      </w:r>
      <w:r w:rsidR="008A3ADD">
        <w:t xml:space="preserve"> AI</w:t>
      </w:r>
      <w:r w:rsidR="00EA3EAD">
        <w:t xml:space="preserve"> policy, you may still find the </w:t>
      </w:r>
      <w:r w:rsidR="00AF1CAD">
        <w:t>impact assessment process useful</w:t>
      </w:r>
      <w:r w:rsidR="00ED06FD">
        <w:t>.</w:t>
      </w:r>
      <w:r w:rsidR="00882317" w:rsidDel="00ED06FD">
        <w:t xml:space="preserve"> </w:t>
      </w:r>
      <w:r w:rsidR="00ED06FD">
        <w:t>F</w:t>
      </w:r>
      <w:r w:rsidR="002066C5">
        <w:t>or example</w:t>
      </w:r>
      <w:r w:rsidR="00882317">
        <w:t>,</w:t>
      </w:r>
      <w:r w:rsidR="00AF1CAD">
        <w:t xml:space="preserve"> </w:t>
      </w:r>
      <w:r w:rsidR="00086C8A">
        <w:t>impact assessment may</w:t>
      </w:r>
      <w:r w:rsidR="00AF1CAD">
        <w:t xml:space="preserve"> </w:t>
      </w:r>
      <w:r w:rsidR="00A77781">
        <w:t xml:space="preserve">support </w:t>
      </w:r>
      <w:r w:rsidR="002066C5">
        <w:t xml:space="preserve">procurement, </w:t>
      </w:r>
      <w:r w:rsidR="00A059B5">
        <w:t xml:space="preserve">design </w:t>
      </w:r>
      <w:r w:rsidR="009B68FE">
        <w:t xml:space="preserve">and deployment decisions. Your agency may </w:t>
      </w:r>
      <w:r w:rsidR="00DA59E5">
        <w:t xml:space="preserve">have </w:t>
      </w:r>
      <w:r w:rsidR="00D8766F">
        <w:t>specific</w:t>
      </w:r>
      <w:r w:rsidR="001F023F">
        <w:t xml:space="preserve"> </w:t>
      </w:r>
      <w:r w:rsidR="00C54651">
        <w:t>requirements</w:t>
      </w:r>
      <w:r w:rsidR="001F023F">
        <w:t>,</w:t>
      </w:r>
      <w:r w:rsidR="00FF63A5">
        <w:t xml:space="preserve"> </w:t>
      </w:r>
      <w:r w:rsidR="001F023F">
        <w:t xml:space="preserve">in addition to the </w:t>
      </w:r>
      <w:r w:rsidR="008A3ADD">
        <w:t xml:space="preserve">AI </w:t>
      </w:r>
      <w:r w:rsidR="001F023F">
        <w:t>policy requirements</w:t>
      </w:r>
      <w:r w:rsidR="00C948D3">
        <w:t>,</w:t>
      </w:r>
      <w:r w:rsidR="001F023F">
        <w:t xml:space="preserve"> </w:t>
      </w:r>
      <w:r w:rsidR="00FF63A5">
        <w:t>for</w:t>
      </w:r>
      <w:r w:rsidR="000646BB">
        <w:t xml:space="preserve"> </w:t>
      </w:r>
      <w:r w:rsidR="00FF63A5">
        <w:t>assessing AI use case</w:t>
      </w:r>
      <w:r w:rsidR="00D8766F">
        <w:t xml:space="preserve"> impacts</w:t>
      </w:r>
      <w:r w:rsidR="006A6034">
        <w:t>.</w:t>
      </w:r>
      <w:r w:rsidRPr="00BC1F88">
        <w:t xml:space="preserve"> </w:t>
      </w:r>
      <w:r w:rsidR="000400C1">
        <w:t>C</w:t>
      </w:r>
      <w:r>
        <w:t xml:space="preserve">heck </w:t>
      </w:r>
      <w:r w:rsidR="00554320">
        <w:t xml:space="preserve">you </w:t>
      </w:r>
      <w:r>
        <w:t>are meeting any agency</w:t>
      </w:r>
      <w:r w:rsidR="05C59C03">
        <w:t xml:space="preserve"> </w:t>
      </w:r>
      <w:r w:rsidR="00882317">
        <w:noBreakHyphen/>
      </w:r>
      <w:r>
        <w:t>specific requirements.</w:t>
      </w:r>
      <w:bookmarkEnd w:id="4"/>
      <w:r>
        <w:t xml:space="preserve"> </w:t>
      </w:r>
    </w:p>
    <w:p w14:paraId="2D42AA44" w14:textId="431F0373" w:rsidR="009117BF" w:rsidRDefault="009117BF" w:rsidP="009117BF">
      <w:pPr>
        <w:pStyle w:val="Heading3"/>
      </w:pPr>
      <w:r>
        <w:t xml:space="preserve">Start gathering </w:t>
      </w:r>
      <w:r w:rsidR="00702CA3">
        <w:t xml:space="preserve">use case </w:t>
      </w:r>
      <w:r>
        <w:t>information</w:t>
      </w:r>
    </w:p>
    <w:p w14:paraId="54978591" w14:textId="22D355B6" w:rsidR="00654506" w:rsidRDefault="00DA0F95" w:rsidP="00DA0F95">
      <w:r>
        <w:t>You will need a</w:t>
      </w:r>
      <w:r w:rsidRPr="00AE3A73">
        <w:t xml:space="preserve"> broad range of information about</w:t>
      </w:r>
      <w:r>
        <w:t xml:space="preserve"> the</w:t>
      </w:r>
      <w:r w:rsidRPr="00AE3A73">
        <w:t xml:space="preserve"> </w:t>
      </w:r>
      <w:r>
        <w:t>AI use case</w:t>
      </w:r>
      <w:r w:rsidRPr="00AE3A73">
        <w:t xml:space="preserve"> </w:t>
      </w:r>
      <w:r>
        <w:t>to complete the assessment</w:t>
      </w:r>
      <w:r w:rsidR="003971E7">
        <w:t>.</w:t>
      </w:r>
      <w:r w:rsidR="00C66DC9">
        <w:t xml:space="preserve"> </w:t>
      </w:r>
      <w:r w:rsidR="002C236C">
        <w:t>D</w:t>
      </w:r>
      <w:r w:rsidR="004436C5">
        <w:t>uring the design phase</w:t>
      </w:r>
      <w:r w:rsidR="002C236C">
        <w:t xml:space="preserve"> the </w:t>
      </w:r>
      <w:r w:rsidR="006B0576">
        <w:t xml:space="preserve">assessment </w:t>
      </w:r>
      <w:r w:rsidR="000807DC">
        <w:t>is likely to</w:t>
      </w:r>
      <w:r w:rsidR="00863269">
        <w:t xml:space="preserve"> </w:t>
      </w:r>
      <w:r w:rsidR="006B0576">
        <w:t>be an iterative process, involving input from a range of experts</w:t>
      </w:r>
      <w:r w:rsidR="00EF5B6A">
        <w:t>. R</w:t>
      </w:r>
      <w:r w:rsidR="00A37908">
        <w:t xml:space="preserve">egular </w:t>
      </w:r>
      <w:r w:rsidR="00EF5B6A">
        <w:t xml:space="preserve">updates may be needed </w:t>
      </w:r>
      <w:r w:rsidR="00CF5EF4">
        <w:t>as</w:t>
      </w:r>
      <w:r w:rsidR="00A37908">
        <w:t xml:space="preserve"> </w:t>
      </w:r>
      <w:r w:rsidR="00A37908" w:rsidRPr="00A37908">
        <w:t>new information becomes available or design choices are refined</w:t>
      </w:r>
      <w:r w:rsidR="006B0576">
        <w:t xml:space="preserve">. </w:t>
      </w:r>
    </w:p>
    <w:p w14:paraId="26FA09A0" w14:textId="0F6E9C0E" w:rsidR="00DA0F95" w:rsidRPr="00AE3A73" w:rsidRDefault="007C2A5C" w:rsidP="00DA0F95">
      <w:r>
        <w:t>Use</w:t>
      </w:r>
      <w:r w:rsidR="008565A5">
        <w:t xml:space="preserve"> case</w:t>
      </w:r>
      <w:r w:rsidR="00642DE3">
        <w:t xml:space="preserve"> information </w:t>
      </w:r>
      <w:r w:rsidR="007D0A83">
        <w:t>y</w:t>
      </w:r>
      <w:r w:rsidR="004D0A57">
        <w:t xml:space="preserve">ou need </w:t>
      </w:r>
      <w:r w:rsidR="007C1B17">
        <w:t xml:space="preserve">for the assessment </w:t>
      </w:r>
      <w:r w:rsidR="00C45BF9">
        <w:t>could</w:t>
      </w:r>
      <w:r w:rsidR="001C7178">
        <w:t xml:space="preserve"> </w:t>
      </w:r>
      <w:r w:rsidR="00642DE3">
        <w:t>include</w:t>
      </w:r>
      <w:r w:rsidR="00DA0F95" w:rsidRPr="00AE3A73">
        <w:t>:</w:t>
      </w:r>
    </w:p>
    <w:p w14:paraId="61500EC6" w14:textId="647C1740" w:rsidR="00DA0F95" w:rsidRPr="00AE3A73" w:rsidRDefault="00DA0F95" w:rsidP="00B22B3E">
      <w:pPr>
        <w:pStyle w:val="BulletLevel1"/>
      </w:pPr>
      <w:r w:rsidRPr="00AE3A73">
        <w:t>the</w:t>
      </w:r>
      <w:r>
        <w:t xml:space="preserve"> </w:t>
      </w:r>
      <w:r w:rsidR="00E168E7">
        <w:t>people</w:t>
      </w:r>
      <w:r>
        <w:t xml:space="preserve"> the AI use case</w:t>
      </w:r>
      <w:r w:rsidR="009255A8">
        <w:t xml:space="preserve"> </w:t>
      </w:r>
      <w:r w:rsidR="0013547F">
        <w:t>will affect</w:t>
      </w:r>
      <w:r w:rsidRPr="00AE3A73">
        <w:t>, including demographic</w:t>
      </w:r>
      <w:r w:rsidR="000400C1">
        <w:t xml:space="preserve"> characteristics</w:t>
      </w:r>
      <w:r w:rsidRPr="00AE3A73">
        <w:t xml:space="preserve">, needs or barriers they </w:t>
      </w:r>
      <w:r>
        <w:t xml:space="preserve">may face </w:t>
      </w:r>
    </w:p>
    <w:p w14:paraId="57539EFD" w14:textId="1499AECB" w:rsidR="00DA0F95" w:rsidRPr="00AE3A73" w:rsidRDefault="007E6CD6" w:rsidP="00B22B3E">
      <w:pPr>
        <w:pStyle w:val="BulletLevel1"/>
      </w:pPr>
      <w:r>
        <w:t>the</w:t>
      </w:r>
      <w:r w:rsidR="00DA0F95" w:rsidRPr="00AE3A73">
        <w:t xml:space="preserve"> potential impacts on </w:t>
      </w:r>
      <w:r w:rsidR="00DA0F95">
        <w:t>individual</w:t>
      </w:r>
      <w:r w:rsidR="00DA0F95" w:rsidRPr="00AE3A73">
        <w:t>s</w:t>
      </w:r>
      <w:r w:rsidR="00DA0F95">
        <w:t xml:space="preserve"> or groups</w:t>
      </w:r>
      <w:r w:rsidR="00DA0F95" w:rsidRPr="00AE3A73">
        <w:t xml:space="preserve">, including </w:t>
      </w:r>
      <w:r w:rsidR="004177D6">
        <w:t xml:space="preserve">direct and indirect impacts, </w:t>
      </w:r>
      <w:r w:rsidR="00DA0F95" w:rsidRPr="00AE3A73">
        <w:t xml:space="preserve">their duration and reversibility, and how </w:t>
      </w:r>
      <w:r w:rsidR="003D002E">
        <w:t>you intend to identify, assess</w:t>
      </w:r>
      <w:r w:rsidR="00DA0F95" w:rsidRPr="00AE3A73">
        <w:t xml:space="preserve"> and</w:t>
      </w:r>
      <w:r w:rsidR="00F77EE7">
        <w:t> </w:t>
      </w:r>
      <w:r w:rsidR="003D002E">
        <w:t>mitigate these</w:t>
      </w:r>
    </w:p>
    <w:p w14:paraId="3E0740AD" w14:textId="753916F8" w:rsidR="00DA0F95" w:rsidRPr="0099775F" w:rsidRDefault="00DA0F95" w:rsidP="00B22B3E">
      <w:pPr>
        <w:pStyle w:val="BulletLevel1"/>
      </w:pPr>
      <w:r w:rsidRPr="00AE3A73">
        <w:t xml:space="preserve">the input data the </w:t>
      </w:r>
      <w:r>
        <w:t xml:space="preserve">AI </w:t>
      </w:r>
      <w:r w:rsidRPr="0099775F">
        <w:t>system</w:t>
      </w:r>
      <w:r w:rsidR="00636C4E" w:rsidRPr="0099775F">
        <w:t xml:space="preserve"> </w:t>
      </w:r>
      <w:r w:rsidRPr="0099775F">
        <w:t>use</w:t>
      </w:r>
      <w:r w:rsidR="00636C4E" w:rsidRPr="0099775F">
        <w:t>s</w:t>
      </w:r>
      <w:r w:rsidRPr="0099775F">
        <w:t xml:space="preserve">, including </w:t>
      </w:r>
      <w:r w:rsidR="00636C4E" w:rsidRPr="0099775F">
        <w:t>the</w:t>
      </w:r>
      <w:r w:rsidRPr="0099775F">
        <w:t xml:space="preserve"> type, source, collection method and security classification</w:t>
      </w:r>
      <w:r w:rsidR="00E2200B" w:rsidRPr="0099775F">
        <w:t xml:space="preserve"> and how the input data will be stored and handled</w:t>
      </w:r>
    </w:p>
    <w:p w14:paraId="0AE2EC1A" w14:textId="5AB0288D" w:rsidR="00C61368" w:rsidRPr="0099775F" w:rsidRDefault="00DA0F95" w:rsidP="00B22B3E">
      <w:pPr>
        <w:pStyle w:val="BulletLevel1"/>
      </w:pPr>
      <w:r w:rsidRPr="00AE3A73">
        <w:t xml:space="preserve">planned or existing </w:t>
      </w:r>
      <w:r w:rsidR="00C61368" w:rsidRPr="0099775F">
        <w:t xml:space="preserve">security, </w:t>
      </w:r>
      <w:r w:rsidR="00B9233A" w:rsidRPr="0099775F">
        <w:t xml:space="preserve">monitoring, evaluation and </w:t>
      </w:r>
      <w:r w:rsidRPr="0099775F">
        <w:t>quality assurance measures</w:t>
      </w:r>
    </w:p>
    <w:p w14:paraId="09B1A72C" w14:textId="5345AB37" w:rsidR="00DA0F95" w:rsidRPr="0099775F" w:rsidRDefault="00DA0F95" w:rsidP="00B22B3E">
      <w:pPr>
        <w:pStyle w:val="BulletLevel1"/>
      </w:pPr>
      <w:r w:rsidRPr="0099775F">
        <w:t>planned transparency measures to communicate information about the AI</w:t>
      </w:r>
      <w:r w:rsidR="00F77EE7">
        <w:t> </w:t>
      </w:r>
      <w:r w:rsidRPr="0099775F">
        <w:t>use</w:t>
      </w:r>
      <w:r w:rsidR="00F77EE7">
        <w:t> </w:t>
      </w:r>
      <w:r w:rsidRPr="0099775F">
        <w:t>case to individuals and groups</w:t>
      </w:r>
    </w:p>
    <w:p w14:paraId="7F66EA65" w14:textId="63F1A25A" w:rsidR="00DA0F95" w:rsidRPr="0099775F" w:rsidRDefault="004E03E0" w:rsidP="00B22B3E">
      <w:pPr>
        <w:pStyle w:val="BulletLevel1"/>
      </w:pPr>
      <w:r w:rsidRPr="0099775F">
        <w:t xml:space="preserve">how you will </w:t>
      </w:r>
      <w:r w:rsidR="008A7D9A" w:rsidRPr="0099775F">
        <w:t>identify</w:t>
      </w:r>
      <w:r w:rsidRPr="0099775F">
        <w:t xml:space="preserve"> </w:t>
      </w:r>
      <w:r w:rsidR="00CE7340" w:rsidRPr="0099775F">
        <w:t xml:space="preserve">and consult </w:t>
      </w:r>
      <w:r w:rsidR="008A7D9A" w:rsidRPr="0099775F">
        <w:t xml:space="preserve">relevant stakeholders </w:t>
      </w:r>
    </w:p>
    <w:p w14:paraId="2A3B135D" w14:textId="32C64954" w:rsidR="00DA0F95" w:rsidRPr="0099775F" w:rsidRDefault="00260F81" w:rsidP="00B22B3E">
      <w:pPr>
        <w:pStyle w:val="BulletLevel1"/>
      </w:pPr>
      <w:r w:rsidRPr="0099775F">
        <w:t xml:space="preserve">how the AI system will </w:t>
      </w:r>
      <w:r w:rsidR="00DA0F95" w:rsidRPr="0099775F">
        <w:t>record</w:t>
      </w:r>
      <w:r w:rsidR="002A473E" w:rsidRPr="0099775F">
        <w:t>, log and explain</w:t>
      </w:r>
      <w:r w:rsidR="00DA0F95" w:rsidRPr="0099775F">
        <w:t xml:space="preserve"> </w:t>
      </w:r>
      <w:r w:rsidR="00FA2D55" w:rsidRPr="0099775F">
        <w:t xml:space="preserve">any </w:t>
      </w:r>
      <w:r w:rsidR="00DA0F95" w:rsidRPr="0099775F">
        <w:t xml:space="preserve">recommendations or decisions </w:t>
      </w:r>
      <w:r w:rsidR="00FA2D55" w:rsidRPr="0099775F">
        <w:t>it makes</w:t>
      </w:r>
      <w:r w:rsidR="00C61368" w:rsidRPr="0099775F">
        <w:t>, the extent of human oversight and validation</w:t>
      </w:r>
      <w:r w:rsidR="00AF09EE">
        <w:t xml:space="preserve"> of </w:t>
      </w:r>
      <w:r w:rsidR="00AF09EE" w:rsidRPr="0099775F">
        <w:t>recommendations or</w:t>
      </w:r>
      <w:r w:rsidR="00F77EE7">
        <w:t> </w:t>
      </w:r>
      <w:r w:rsidR="00AF09EE" w:rsidRPr="0099775F">
        <w:t>decisions</w:t>
      </w:r>
      <w:r w:rsidR="002E5215" w:rsidRPr="0099775F">
        <w:t>,</w:t>
      </w:r>
      <w:r w:rsidR="00C61368" w:rsidRPr="0099775F">
        <w:t xml:space="preserve"> and how any outcomes from the AI </w:t>
      </w:r>
      <w:r w:rsidR="002E5215" w:rsidRPr="0099775F">
        <w:t>s</w:t>
      </w:r>
      <w:r w:rsidR="00C61368" w:rsidRPr="0099775F">
        <w:t>ystem will influence human decision-making</w:t>
      </w:r>
    </w:p>
    <w:p w14:paraId="11EE5ACF" w14:textId="7BF7E804" w:rsidR="00C61368" w:rsidRPr="0099775F" w:rsidRDefault="00C61368" w:rsidP="00B22B3E">
      <w:pPr>
        <w:pStyle w:val="BulletLevel1"/>
      </w:pPr>
      <w:r w:rsidRPr="0099775F">
        <w:t>who owns intellectual property rights</w:t>
      </w:r>
      <w:r w:rsidR="000901D6">
        <w:t xml:space="preserve"> </w:t>
      </w:r>
      <w:r w:rsidRPr="0099775F">
        <w:t>in the inputs and outputs of the AI</w:t>
      </w:r>
      <w:r w:rsidR="00F77EE7">
        <w:t> </w:t>
      </w:r>
      <w:r w:rsidR="002E5215" w:rsidRPr="0099775F">
        <w:t>s</w:t>
      </w:r>
      <w:r w:rsidRPr="0099775F">
        <w:t>ystem</w:t>
      </w:r>
      <w:r w:rsidR="000901D6">
        <w:t xml:space="preserve">, </w:t>
      </w:r>
      <w:r w:rsidR="000901D6" w:rsidRPr="0099775F">
        <w:t>including copyright</w:t>
      </w:r>
    </w:p>
    <w:p w14:paraId="37629534" w14:textId="2FDF660E" w:rsidR="00DA0F95" w:rsidRPr="00AE3A73" w:rsidRDefault="00DA0F95" w:rsidP="00B22B3E">
      <w:pPr>
        <w:pStyle w:val="BulletLevel1"/>
      </w:pPr>
      <w:r w:rsidRPr="00AE3A73">
        <w:lastRenderedPageBreak/>
        <w:t xml:space="preserve">how your </w:t>
      </w:r>
      <w:r>
        <w:t>agency</w:t>
      </w:r>
      <w:r w:rsidRPr="00AE3A73">
        <w:t xml:space="preserve"> manages and delivers information technology services and</w:t>
      </w:r>
      <w:r w:rsidR="00A85696">
        <w:t> </w:t>
      </w:r>
      <w:r w:rsidRPr="00AE3A73">
        <w:t>solutions</w:t>
      </w:r>
      <w:r w:rsidR="003355CE">
        <w:t>.</w:t>
      </w:r>
    </w:p>
    <w:p w14:paraId="2A7D1698" w14:textId="709F3942" w:rsidR="00BA4F4D" w:rsidRPr="00FF05DA" w:rsidRDefault="00844C75" w:rsidP="00BA4F4D">
      <w:pPr>
        <w:pStyle w:val="Heading3"/>
      </w:pPr>
      <w:r>
        <w:t>Threshold</w:t>
      </w:r>
      <w:r w:rsidR="00BA4F4D">
        <w:t xml:space="preserve"> assessment</w:t>
      </w:r>
      <w:r>
        <w:t>: sections 1 to 4</w:t>
      </w:r>
    </w:p>
    <w:p w14:paraId="55896F4D" w14:textId="35F0DBAB" w:rsidR="00195618" w:rsidRDefault="003D3D58" w:rsidP="00C559ED">
      <w:r>
        <w:t>First</w:t>
      </w:r>
      <w:r w:rsidR="00842273">
        <w:t xml:space="preserve">, </w:t>
      </w:r>
      <w:r w:rsidR="00C559ED">
        <w:t xml:space="preserve">complete sections </w:t>
      </w:r>
      <w:r>
        <w:t xml:space="preserve">1 to </w:t>
      </w:r>
      <w:r w:rsidR="00C559ED">
        <w:t>4 of the tool, which</w:t>
      </w:r>
      <w:r w:rsidR="00A85696">
        <w:t> </w:t>
      </w:r>
      <w:r w:rsidR="00C559ED">
        <w:t>includes an assessment of inherent risks at section</w:t>
      </w:r>
      <w:r w:rsidR="00E2383C">
        <w:t> </w:t>
      </w:r>
      <w:r w:rsidR="00DF0525">
        <w:fldChar w:fldCharType="begin"/>
      </w:r>
      <w:r w:rsidR="00DF0525">
        <w:instrText xml:space="preserve"> REF _Ref206765446 \r \h </w:instrText>
      </w:r>
      <w:r w:rsidR="00DF0525">
        <w:fldChar w:fldCharType="separate"/>
      </w:r>
      <w:r w:rsidR="005E1321">
        <w:t>3</w:t>
      </w:r>
      <w:r w:rsidR="00DF0525">
        <w:fldChar w:fldCharType="end"/>
      </w:r>
      <w:r w:rsidR="00C559ED">
        <w:t xml:space="preserve">. </w:t>
      </w:r>
    </w:p>
    <w:p w14:paraId="3D1DF9EF" w14:textId="3DBD3994" w:rsidR="00C559ED" w:rsidRDefault="000C6429" w:rsidP="00C559ED">
      <w:r>
        <w:t xml:space="preserve">If all </w:t>
      </w:r>
      <w:r w:rsidR="00D63659">
        <w:t xml:space="preserve">inherent risks are rated </w:t>
      </w:r>
      <w:r w:rsidR="00D63659" w:rsidRPr="002C7718">
        <w:rPr>
          <w:b/>
          <w:bCs/>
        </w:rPr>
        <w:t>low</w:t>
      </w:r>
      <w:r w:rsidR="00C559ED">
        <w:t xml:space="preserve">, </w:t>
      </w:r>
      <w:r w:rsidR="00D63659">
        <w:t xml:space="preserve">you </w:t>
      </w:r>
      <w:r w:rsidR="00C559ED">
        <w:t xml:space="preserve">can seek </w:t>
      </w:r>
      <w:r w:rsidR="005F24C9" w:rsidRPr="00B047E8">
        <w:t>approving officer</w:t>
      </w:r>
      <w:r w:rsidR="00C559ED" w:rsidRPr="00B047E8">
        <w:t xml:space="preserve"> endorsement</w:t>
      </w:r>
      <w:r w:rsidR="00C559ED">
        <w:t xml:space="preserve"> to conclude the impact assessment at </w:t>
      </w:r>
      <w:r w:rsidR="00D63659">
        <w:t>section</w:t>
      </w:r>
      <w:r w:rsidR="00E2383C">
        <w:t> </w:t>
      </w:r>
      <w:r w:rsidR="00DF0525">
        <w:fldChar w:fldCharType="begin"/>
      </w:r>
      <w:r w:rsidR="00DF0525">
        <w:instrText xml:space="preserve"> REF _Ref206765457 \r \h </w:instrText>
      </w:r>
      <w:r w:rsidR="00DF0525">
        <w:fldChar w:fldCharType="separate"/>
      </w:r>
      <w:r w:rsidR="005E1321">
        <w:t>4</w:t>
      </w:r>
      <w:r w:rsidR="00DF0525">
        <w:fldChar w:fldCharType="end"/>
      </w:r>
      <w:r w:rsidR="00D63659">
        <w:t xml:space="preserve"> </w:t>
      </w:r>
      <w:r w:rsidR="00C559ED">
        <w:t xml:space="preserve">and proceed with the use case, with appropriate plans for </w:t>
      </w:r>
      <w:r w:rsidR="00883FDA">
        <w:t>monitoring, evaluation and re-validation</w:t>
      </w:r>
      <w:r w:rsidR="00C559ED">
        <w:t xml:space="preserve">. </w:t>
      </w:r>
    </w:p>
    <w:p w14:paraId="3BB2FF0A" w14:textId="6D2D920E" w:rsidR="002C7718" w:rsidRDefault="00A93613" w:rsidP="00C559ED">
      <w:r>
        <w:t>If any of the inherent risks at section</w:t>
      </w:r>
      <w:r w:rsidR="00E2383C">
        <w:t> </w:t>
      </w:r>
      <w:r w:rsidR="00DF0525">
        <w:fldChar w:fldCharType="begin"/>
      </w:r>
      <w:r w:rsidR="00DF0525">
        <w:instrText xml:space="preserve"> REF _Ref206765470 \r \h </w:instrText>
      </w:r>
      <w:r w:rsidR="00DF0525">
        <w:fldChar w:fldCharType="separate"/>
      </w:r>
      <w:r w:rsidR="005E1321">
        <w:t>3</w:t>
      </w:r>
      <w:r w:rsidR="00DF0525">
        <w:fldChar w:fldCharType="end"/>
      </w:r>
      <w:r>
        <w:t xml:space="preserve"> are </w:t>
      </w:r>
      <w:r w:rsidR="00BB672D">
        <w:t xml:space="preserve">rated </w:t>
      </w:r>
      <w:r w:rsidR="005324B6" w:rsidRPr="002C7718">
        <w:rPr>
          <w:b/>
          <w:bCs/>
        </w:rPr>
        <w:t>medium or high</w:t>
      </w:r>
      <w:r w:rsidR="00BB672D">
        <w:t>,</w:t>
      </w:r>
      <w:r w:rsidR="00150846">
        <w:t xml:space="preserve"> </w:t>
      </w:r>
      <w:r w:rsidR="005324B6">
        <w:t xml:space="preserve">proceed </w:t>
      </w:r>
      <w:r w:rsidR="0098598D">
        <w:t xml:space="preserve">to </w:t>
      </w:r>
      <w:r w:rsidR="005324B6">
        <w:t xml:space="preserve">the </w:t>
      </w:r>
      <w:r w:rsidR="0098598D">
        <w:t>full</w:t>
      </w:r>
      <w:r w:rsidR="005324B6">
        <w:t xml:space="preserve"> assessment</w:t>
      </w:r>
      <w:r w:rsidR="005C4970">
        <w:t xml:space="preserve"> and complete</w:t>
      </w:r>
      <w:r w:rsidR="005324B6">
        <w:t xml:space="preserve"> sections</w:t>
      </w:r>
      <w:r w:rsidR="00E2383C">
        <w:t> </w:t>
      </w:r>
      <w:r w:rsidR="00DF0525">
        <w:fldChar w:fldCharType="begin"/>
      </w:r>
      <w:r w:rsidR="00DF0525">
        <w:instrText xml:space="preserve"> REF _Ref206765482 \r \h </w:instrText>
      </w:r>
      <w:r w:rsidR="00DF0525">
        <w:fldChar w:fldCharType="separate"/>
      </w:r>
      <w:r w:rsidR="005E1321">
        <w:t>5</w:t>
      </w:r>
      <w:r w:rsidR="00DF0525">
        <w:fldChar w:fldCharType="end"/>
      </w:r>
      <w:r w:rsidR="00E2383C">
        <w:t> </w:t>
      </w:r>
      <w:r w:rsidR="005324B6">
        <w:t>to</w:t>
      </w:r>
      <w:r w:rsidR="00E2383C">
        <w:t> </w:t>
      </w:r>
      <w:r w:rsidR="00C61350">
        <w:t>12</w:t>
      </w:r>
      <w:r w:rsidR="005324B6">
        <w:t xml:space="preserve">. </w:t>
      </w:r>
    </w:p>
    <w:p w14:paraId="329F9B07" w14:textId="7A6FCBB3" w:rsidR="00083630" w:rsidRPr="002C7718" w:rsidRDefault="0026188F" w:rsidP="00C559ED">
      <w:r w:rsidRPr="002C7718">
        <w:t>T</w:t>
      </w:r>
      <w:r w:rsidR="005324B6" w:rsidRPr="002C7718">
        <w:t xml:space="preserve">he </w:t>
      </w:r>
      <w:r w:rsidR="002900E7" w:rsidRPr="002C7718">
        <w:t xml:space="preserve">AI </w:t>
      </w:r>
      <w:r w:rsidR="005324B6" w:rsidRPr="002C7718">
        <w:t xml:space="preserve">policy </w:t>
      </w:r>
      <w:r w:rsidRPr="002C7718">
        <w:t>also</w:t>
      </w:r>
      <w:r w:rsidR="005324B6" w:rsidRPr="002C7718">
        <w:t xml:space="preserve"> outlines additional requirements for use cases </w:t>
      </w:r>
      <w:r w:rsidR="006F14C6" w:rsidRPr="002C7718">
        <w:t>assessed as having</w:t>
      </w:r>
      <w:r w:rsidR="0035015E" w:rsidRPr="002C7718">
        <w:t xml:space="preserve"> an</w:t>
      </w:r>
      <w:r w:rsidR="00A85696">
        <w:t> </w:t>
      </w:r>
      <w:r w:rsidR="00096A24" w:rsidRPr="002C7718">
        <w:t xml:space="preserve">overall high inherent risk </w:t>
      </w:r>
      <w:r w:rsidR="00A15F98" w:rsidRPr="002C7718">
        <w:t>rating</w:t>
      </w:r>
      <w:r w:rsidR="00096A24" w:rsidRPr="002C7718">
        <w:t xml:space="preserve"> at the threshold assessment stage. </w:t>
      </w:r>
    </w:p>
    <w:p w14:paraId="04623FF9" w14:textId="0F4E09DB" w:rsidR="00A76EA1" w:rsidRDefault="00A76EA1" w:rsidP="00A76EA1">
      <w:r w:rsidRPr="002C7718">
        <w:t>For any inherent risks rated medium or high, you may also consider seeking legal advice on</w:t>
      </w:r>
      <w:r w:rsidR="00A85696">
        <w:t> </w:t>
      </w:r>
      <w:r w:rsidRPr="002C7718">
        <w:t xml:space="preserve">whether the proposed use of AI is compliant with relevant laws and regulations </w:t>
      </w:r>
      <w:r w:rsidR="00A85696">
        <w:t>before</w:t>
      </w:r>
      <w:r w:rsidRPr="002C7718">
        <w:t xml:space="preserve"> proceeding to the full assessment.</w:t>
      </w:r>
    </w:p>
    <w:p w14:paraId="651CF213" w14:textId="025EE0F2" w:rsidR="00844C75" w:rsidRDefault="004E30FC" w:rsidP="00A21B58">
      <w:pPr>
        <w:pStyle w:val="Heading3"/>
      </w:pPr>
      <w:r>
        <w:t>Full</w:t>
      </w:r>
      <w:r w:rsidR="0007000C">
        <w:t xml:space="preserve"> assessment: sections</w:t>
      </w:r>
      <w:r w:rsidR="00E2383C">
        <w:t> </w:t>
      </w:r>
      <w:r w:rsidR="0007000C">
        <w:t>5</w:t>
      </w:r>
      <w:r w:rsidR="00E2383C">
        <w:t> </w:t>
      </w:r>
      <w:r w:rsidR="0007000C">
        <w:t>to</w:t>
      </w:r>
      <w:r w:rsidR="00E2383C">
        <w:t> </w:t>
      </w:r>
      <w:r w:rsidR="004F5CA9">
        <w:t>12</w:t>
      </w:r>
    </w:p>
    <w:p w14:paraId="4B914357" w14:textId="1C3BEA77" w:rsidR="00D9638F" w:rsidRDefault="00D9638F" w:rsidP="0004470F">
      <w:r w:rsidRPr="00D9638F">
        <w:t xml:space="preserve">The </w:t>
      </w:r>
      <w:r w:rsidR="004E30FC">
        <w:t>full</w:t>
      </w:r>
      <w:r w:rsidRPr="00D9638F">
        <w:t xml:space="preserve"> impact assessment builds on the </w:t>
      </w:r>
      <w:r w:rsidR="00A12C63">
        <w:t>threshold</w:t>
      </w:r>
      <w:r w:rsidRPr="00D9638F">
        <w:t xml:space="preserve"> risk assessment </w:t>
      </w:r>
      <w:r w:rsidR="007B03E5">
        <w:t xml:space="preserve">with more detailed </w:t>
      </w:r>
      <w:r w:rsidRPr="00D9638F">
        <w:t>analysis beyond the inherent risk level</w:t>
      </w:r>
      <w:r w:rsidR="007B03E5">
        <w:t>.</w:t>
      </w:r>
      <w:r w:rsidRPr="00D9638F">
        <w:t xml:space="preserve"> </w:t>
      </w:r>
      <w:r w:rsidR="00A23106">
        <w:t>It helps you</w:t>
      </w:r>
      <w:r w:rsidR="000B5E3A">
        <w:t xml:space="preserve"> </w:t>
      </w:r>
      <w:r w:rsidRPr="00D9638F">
        <w:t xml:space="preserve">examine specific </w:t>
      </w:r>
      <w:r w:rsidR="00C9204E">
        <w:t>potential</w:t>
      </w:r>
      <w:r w:rsidRPr="00D9638F">
        <w:t xml:space="preserve"> harms, affected stakeholders, and contextual factors, </w:t>
      </w:r>
      <w:r w:rsidR="001F361C">
        <w:t xml:space="preserve">to determine </w:t>
      </w:r>
      <w:r w:rsidRPr="00D9638F">
        <w:t>whether additional controls</w:t>
      </w:r>
      <w:r w:rsidR="001F361C">
        <w:t xml:space="preserve"> and</w:t>
      </w:r>
      <w:r w:rsidRPr="00D9638F">
        <w:t xml:space="preserve"> mitigations</w:t>
      </w:r>
      <w:r w:rsidR="001F361C">
        <w:t xml:space="preserve"> are required.</w:t>
      </w:r>
    </w:p>
    <w:p w14:paraId="2E784682" w14:textId="0781143D" w:rsidR="00A53942" w:rsidRDefault="0095135A" w:rsidP="00A53942">
      <w:pPr>
        <w:pStyle w:val="Heading3"/>
      </w:pPr>
      <w:r>
        <w:t xml:space="preserve">Monitoring </w:t>
      </w:r>
      <w:r w:rsidR="00AE1385">
        <w:t xml:space="preserve">and </w:t>
      </w:r>
      <w:r>
        <w:t>evaluation</w:t>
      </w:r>
      <w:r w:rsidR="003D7CE6">
        <w:t xml:space="preserve"> </w:t>
      </w:r>
    </w:p>
    <w:p w14:paraId="261A94A5" w14:textId="026DCE22" w:rsidR="005D546A" w:rsidRDefault="00A53FB8" w:rsidP="004053DB">
      <w:r>
        <w:t xml:space="preserve">Regularly </w:t>
      </w:r>
      <w:r w:rsidR="0095135A">
        <w:t xml:space="preserve">monitor and evaluate your AI use case throughout </w:t>
      </w:r>
      <w:r w:rsidR="00B53E7B">
        <w:t xml:space="preserve">its </w:t>
      </w:r>
      <w:r w:rsidR="0095135A">
        <w:t>lifecycle.</w:t>
      </w:r>
      <w:r w:rsidR="005D546A">
        <w:t xml:space="preserve"> </w:t>
      </w:r>
      <w:r w:rsidR="00296E94">
        <w:t>If</w:t>
      </w:r>
      <w:r w:rsidR="00B53E7B">
        <w:t> </w:t>
      </w:r>
      <w:r w:rsidR="009854E9">
        <w:t>you identify a</w:t>
      </w:r>
      <w:r w:rsidR="0066291C">
        <w:t> </w:t>
      </w:r>
      <w:r w:rsidR="009854E9" w:rsidRPr="00F0115E">
        <w:t>material change in the scope, usage or operation of the use case</w:t>
      </w:r>
      <w:r w:rsidR="009854E9">
        <w:t xml:space="preserve">, </w:t>
      </w:r>
      <w:r w:rsidR="001813D0">
        <w:t xml:space="preserve">you must </w:t>
      </w:r>
      <w:r w:rsidR="009854E9">
        <w:t>formally re</w:t>
      </w:r>
      <w:r w:rsidR="0066291C">
        <w:noBreakHyphen/>
      </w:r>
      <w:r w:rsidR="009854E9">
        <w:t>validate your assessment</w:t>
      </w:r>
      <w:r w:rsidR="001813D0">
        <w:t>, in line with AI policy requirements</w:t>
      </w:r>
      <w:r w:rsidR="00AE1385">
        <w:t>.</w:t>
      </w:r>
    </w:p>
    <w:p w14:paraId="123C5C77" w14:textId="33101BA0" w:rsidR="00964147" w:rsidRDefault="006C5363" w:rsidP="004A4BD6">
      <w:pPr>
        <w:pStyle w:val="Heading3"/>
      </w:pPr>
      <w:r w:rsidRPr="005D546A">
        <w:t>Re-validation</w:t>
      </w:r>
    </w:p>
    <w:p w14:paraId="3A8DA67B" w14:textId="490E85D2" w:rsidR="008E11B4" w:rsidRPr="004053DB" w:rsidRDefault="00B15507" w:rsidP="004053DB">
      <w:r>
        <w:t>Check an approved use case assessment for accuracy and changes after deployment</w:t>
      </w:r>
      <w:r w:rsidRPr="005D546A">
        <w:t xml:space="preserve"> </w:t>
      </w:r>
      <w:r>
        <w:t>using r</w:t>
      </w:r>
      <w:r w:rsidRPr="005D546A">
        <w:t>e</w:t>
      </w:r>
      <w:r w:rsidR="006C5363" w:rsidRPr="005D546A">
        <w:t>-validation</w:t>
      </w:r>
      <w:r w:rsidR="009854E9">
        <w:t xml:space="preserve">. </w:t>
      </w:r>
      <w:r w:rsidR="00D36774">
        <w:t>If re</w:t>
      </w:r>
      <w:r w:rsidR="009854E9">
        <w:noBreakHyphen/>
      </w:r>
      <w:r w:rsidR="00D36774">
        <w:t>validation results in assessment</w:t>
      </w:r>
      <w:r w:rsidR="009E626A">
        <w:t xml:space="preserve"> changes</w:t>
      </w:r>
      <w:r w:rsidR="00D36774">
        <w:t xml:space="preserve">, the </w:t>
      </w:r>
      <w:r w:rsidR="009E626A">
        <w:t xml:space="preserve">relevant officer or governance body </w:t>
      </w:r>
      <w:r w:rsidR="005E7B61">
        <w:t xml:space="preserve">must </w:t>
      </w:r>
      <w:r w:rsidR="0095135A">
        <w:t>re-</w:t>
      </w:r>
      <w:r w:rsidR="00D36774">
        <w:t>approve</w:t>
      </w:r>
      <w:r w:rsidR="0095135A">
        <w:t xml:space="preserve"> </w:t>
      </w:r>
      <w:r w:rsidR="00972C75">
        <w:t>the changes.</w:t>
      </w:r>
      <w:r w:rsidR="0095135A">
        <w:t xml:space="preserve"> </w:t>
      </w:r>
      <w:r w:rsidR="00203D84">
        <w:t>You may also</w:t>
      </w:r>
      <w:r w:rsidR="005D546A">
        <w:t xml:space="preserve"> specify other re-assessment intervals or triggers for your use case</w:t>
      </w:r>
      <w:r w:rsidR="00203D84">
        <w:t>. This includes</w:t>
      </w:r>
      <w:r w:rsidR="005D546A">
        <w:t xml:space="preserve"> </w:t>
      </w:r>
      <w:r w:rsidR="00203D84">
        <w:t xml:space="preserve">re-assessment to </w:t>
      </w:r>
      <w:r w:rsidR="005D546A">
        <w:t>align with key project governance decision points.</w:t>
      </w:r>
    </w:p>
    <w:p w14:paraId="33B0AC88" w14:textId="7E4B20BD" w:rsidR="00AE1385" w:rsidRDefault="00AE1385" w:rsidP="001B73AA">
      <w:pPr>
        <w:sectPr w:rsidR="00AE1385" w:rsidSect="00CD1BC2">
          <w:headerReference w:type="even" r:id="rId47"/>
          <w:headerReference w:type="default" r:id="rId48"/>
          <w:headerReference w:type="first" r:id="rId49"/>
          <w:pgSz w:w="11906" w:h="16838" w:code="9"/>
          <w:pgMar w:top="1418" w:right="1418" w:bottom="1418" w:left="1418" w:header="680" w:footer="680" w:gutter="0"/>
          <w:cols w:space="708"/>
          <w:docGrid w:linePitch="360"/>
        </w:sectPr>
      </w:pPr>
      <w:bookmarkStart w:id="5" w:name="_Ref187413111"/>
    </w:p>
    <w:p w14:paraId="2D823CEF" w14:textId="7613E187" w:rsidR="00AA719B" w:rsidRPr="00D37122" w:rsidRDefault="00AA719B" w:rsidP="00E65BF4">
      <w:pPr>
        <w:pStyle w:val="Heading1Numbered"/>
      </w:pPr>
      <w:bookmarkStart w:id="6" w:name="_Toc212728184"/>
      <w:bookmarkStart w:id="7" w:name="_Toc214528051"/>
      <w:r w:rsidRPr="00D37122">
        <w:lastRenderedPageBreak/>
        <w:t>Basic information</w:t>
      </w:r>
      <w:bookmarkEnd w:id="5"/>
      <w:bookmarkEnd w:id="6"/>
      <w:bookmarkEnd w:id="7"/>
    </w:p>
    <w:p w14:paraId="61AABB89" w14:textId="65B57010" w:rsidR="007F736E" w:rsidRPr="007F736E" w:rsidRDefault="007F736E" w:rsidP="00253C90">
      <w:r w:rsidRPr="001C7C4C">
        <w:t>‘AI use case’ refers to the specific application of an AI system to achieve certain objectives or</w:t>
      </w:r>
      <w:r w:rsidR="0066291C">
        <w:t> </w:t>
      </w:r>
      <w:r w:rsidRPr="001C7C4C">
        <w:t xml:space="preserve">perform certain tasks. </w:t>
      </w:r>
      <w:r w:rsidR="002C5AE1">
        <w:t xml:space="preserve">Refer to the </w:t>
      </w:r>
      <w:r w:rsidR="006614F2">
        <w:t xml:space="preserve">AI </w:t>
      </w:r>
      <w:r w:rsidR="002C5AE1">
        <w:t xml:space="preserve">policy for the </w:t>
      </w:r>
      <w:r w:rsidR="004701A9">
        <w:t xml:space="preserve">definition of </w:t>
      </w:r>
      <w:r w:rsidR="0026078F">
        <w:t xml:space="preserve">an </w:t>
      </w:r>
      <w:r w:rsidR="00573E49">
        <w:t xml:space="preserve">AI use case </w:t>
      </w:r>
      <w:r w:rsidR="00BA59EC">
        <w:t xml:space="preserve">and </w:t>
      </w:r>
      <w:r w:rsidR="0004706F">
        <w:t xml:space="preserve">options </w:t>
      </w:r>
      <w:r w:rsidR="00EC05AB">
        <w:t xml:space="preserve">to address </w:t>
      </w:r>
      <w:r w:rsidR="00372CB9">
        <w:t xml:space="preserve">situations </w:t>
      </w:r>
      <w:r w:rsidR="00253C90">
        <w:t xml:space="preserve">where </w:t>
      </w:r>
      <w:r w:rsidR="00573E49">
        <w:t xml:space="preserve">a </w:t>
      </w:r>
      <w:r w:rsidRPr="001C7C4C">
        <w:t>single AI system encompasses multiple use</w:t>
      </w:r>
      <w:r w:rsidR="00573E49">
        <w:t> </w:t>
      </w:r>
      <w:r w:rsidRPr="001C7C4C">
        <w:t>cases</w:t>
      </w:r>
      <w:r w:rsidR="00253C90">
        <w:t>.</w:t>
      </w:r>
    </w:p>
    <w:p w14:paraId="039D4FCD" w14:textId="36F6BE5C" w:rsidR="001D26A8" w:rsidRDefault="002612A7" w:rsidP="00D709E5">
      <w:pPr>
        <w:pStyle w:val="Heading2Numbered"/>
      </w:pPr>
      <w:bookmarkStart w:id="8" w:name="_Toc155866648"/>
      <w:r w:rsidRPr="002612A7">
        <w:t>AI use case profile</w:t>
      </w:r>
      <w:bookmarkEnd w:id="8"/>
    </w:p>
    <w:p w14:paraId="15D5D7F4" w14:textId="64B26895" w:rsidR="002612A7" w:rsidRDefault="002612A7" w:rsidP="002612A7">
      <w:pPr>
        <w:pStyle w:val="Heading3"/>
      </w:pPr>
      <w:r w:rsidRPr="002612A7">
        <w:t>Name of AI use case</w:t>
      </w:r>
    </w:p>
    <w:p w14:paraId="596EEC9D" w14:textId="24B9F10E" w:rsidR="003929EA" w:rsidRPr="003929EA" w:rsidRDefault="003929EA" w:rsidP="003929EA">
      <w:pPr>
        <w:rPr>
          <w:i/>
          <w:iCs/>
        </w:rPr>
      </w:pPr>
      <w:r w:rsidRPr="00661D2E">
        <w:rPr>
          <w:i/>
          <w:iCs/>
        </w:rPr>
        <w:t>Enter your answer text here</w:t>
      </w:r>
    </w:p>
    <w:p w14:paraId="3AC3C728" w14:textId="34847AFC" w:rsidR="002612A7" w:rsidRPr="002612A7" w:rsidRDefault="007401DC" w:rsidP="002612A7">
      <w:pPr>
        <w:pStyle w:val="Heading3"/>
      </w:pPr>
      <w:r>
        <w:t>Internal r</w:t>
      </w:r>
      <w:r w:rsidR="002612A7" w:rsidRPr="002612A7">
        <w:t>eference number</w:t>
      </w:r>
      <w:r w:rsidR="00415384">
        <w:t xml:space="preserve"> or </w:t>
      </w:r>
      <w:r w:rsidR="00136A27">
        <w:t>identifier</w:t>
      </w:r>
    </w:p>
    <w:p w14:paraId="7D273C2F" w14:textId="4A2D54C4" w:rsidR="003929EA" w:rsidRPr="003929EA" w:rsidRDefault="003929EA" w:rsidP="003929EA">
      <w:pPr>
        <w:rPr>
          <w:i/>
          <w:iCs/>
        </w:rPr>
      </w:pPr>
      <w:r w:rsidRPr="00661D2E">
        <w:rPr>
          <w:i/>
          <w:iCs/>
        </w:rPr>
        <w:t>Enter your answer text here</w:t>
      </w:r>
    </w:p>
    <w:p w14:paraId="61C89AA6" w14:textId="2235987A" w:rsidR="002612A7" w:rsidRDefault="002612A7" w:rsidP="002612A7">
      <w:pPr>
        <w:pStyle w:val="Heading3"/>
      </w:pPr>
      <w:r w:rsidRPr="002612A7">
        <w:t>Lead agency</w:t>
      </w:r>
    </w:p>
    <w:p w14:paraId="79AE1692" w14:textId="151A06BB" w:rsidR="003929EA" w:rsidRPr="003929EA" w:rsidRDefault="003929EA" w:rsidP="003929EA">
      <w:pPr>
        <w:rPr>
          <w:i/>
          <w:iCs/>
        </w:rPr>
      </w:pPr>
      <w:r w:rsidRPr="00661D2E">
        <w:rPr>
          <w:i/>
          <w:iCs/>
        </w:rPr>
        <w:t>Enter your answer text here</w:t>
      </w:r>
    </w:p>
    <w:p w14:paraId="20728FC0" w14:textId="08F7E6CB" w:rsidR="00664E11" w:rsidRPr="00756E61" w:rsidRDefault="00F74C7B" w:rsidP="00756E61">
      <w:pPr>
        <w:pStyle w:val="Heading2Numbered"/>
        <w:numPr>
          <w:ilvl w:val="1"/>
          <w:numId w:val="7"/>
        </w:numPr>
        <w:ind w:left="851" w:hanging="851"/>
      </w:pPr>
      <w:bookmarkStart w:id="9" w:name="_Hlk206664483"/>
      <w:r w:rsidRPr="00756E61">
        <w:t xml:space="preserve">Establishing </w:t>
      </w:r>
      <w:r w:rsidR="000C0CBF">
        <w:t xml:space="preserve">impact assessment </w:t>
      </w:r>
      <w:r w:rsidRPr="00756E61">
        <w:t xml:space="preserve">responsibilities </w:t>
      </w:r>
    </w:p>
    <w:p w14:paraId="5BDBB03C" w14:textId="40D1D3BE" w:rsidR="00C57122" w:rsidRDefault="000C0CBF" w:rsidP="00C57122">
      <w:pPr>
        <w:pStyle w:val="Heading3"/>
      </w:pPr>
      <w:r>
        <w:t xml:space="preserve">Assessing </w:t>
      </w:r>
      <w:r w:rsidR="00C57122" w:rsidRPr="002612A7">
        <w:t>officer</w:t>
      </w:r>
    </w:p>
    <w:p w14:paraId="673E2E65" w14:textId="44A9FE2A" w:rsidR="00C57122" w:rsidRDefault="00D22A10" w:rsidP="00C57122">
      <w:r>
        <w:t>Officer r</w:t>
      </w:r>
      <w:r w:rsidR="00D10574">
        <w:t>esponsible for completing this assessment, including coordinating input from relevant stakeholders</w:t>
      </w:r>
      <w:r w:rsidR="000610AF">
        <w:t xml:space="preserve">, </w:t>
      </w:r>
      <w:r w:rsidR="0010115C">
        <w:t>determining risk rating</w:t>
      </w:r>
      <w:r w:rsidR="00BE7804">
        <w:t>s</w:t>
      </w:r>
      <w:r w:rsidR="00D10574">
        <w:t xml:space="preserve"> and </w:t>
      </w:r>
      <w:r w:rsidR="004A1336">
        <w:t>submitting the assessment for approval.</w:t>
      </w:r>
    </w:p>
    <w:p w14:paraId="22A21269" w14:textId="59E6369A" w:rsidR="00240B1A" w:rsidRPr="00240B1A" w:rsidRDefault="00240B1A" w:rsidP="00240B1A">
      <w:pPr>
        <w:rPr>
          <w:b/>
          <w:bCs/>
        </w:rPr>
      </w:pPr>
      <w:r w:rsidRPr="00240B1A">
        <w:rPr>
          <w:b/>
          <w:bCs/>
        </w:rPr>
        <w:t>Assessing officer name</w:t>
      </w:r>
    </w:p>
    <w:p w14:paraId="6400C26D" w14:textId="7282E542" w:rsidR="00240B1A" w:rsidRDefault="00240B1A" w:rsidP="00240B1A">
      <w:pPr>
        <w:rPr>
          <w:i/>
          <w:iCs/>
        </w:rPr>
      </w:pPr>
      <w:r w:rsidRPr="00661D2E">
        <w:rPr>
          <w:i/>
          <w:iCs/>
        </w:rPr>
        <w:t>Enter your answer text here</w:t>
      </w:r>
    </w:p>
    <w:p w14:paraId="0EE67736" w14:textId="48AD73FF" w:rsidR="00240B1A" w:rsidRPr="00240B1A" w:rsidRDefault="00240B1A" w:rsidP="00240B1A">
      <w:pPr>
        <w:rPr>
          <w:b/>
          <w:bCs/>
        </w:rPr>
      </w:pPr>
      <w:r w:rsidRPr="00240B1A">
        <w:rPr>
          <w:b/>
          <w:bCs/>
        </w:rPr>
        <w:t>Assessing officer position/team</w:t>
      </w:r>
    </w:p>
    <w:p w14:paraId="02A41D89" w14:textId="77777777" w:rsidR="00240B1A" w:rsidRDefault="00240B1A" w:rsidP="00240B1A">
      <w:pPr>
        <w:rPr>
          <w:i/>
          <w:iCs/>
        </w:rPr>
      </w:pPr>
      <w:r w:rsidRPr="00661D2E">
        <w:rPr>
          <w:i/>
          <w:iCs/>
        </w:rPr>
        <w:t>Enter your answer text here</w:t>
      </w:r>
    </w:p>
    <w:p w14:paraId="594501E4" w14:textId="2CF56E11" w:rsidR="00240B1A" w:rsidRPr="00240B1A" w:rsidRDefault="00240B1A" w:rsidP="00C57122">
      <w:pPr>
        <w:rPr>
          <w:b/>
          <w:bCs/>
        </w:rPr>
      </w:pPr>
      <w:r w:rsidRPr="00240B1A">
        <w:rPr>
          <w:b/>
          <w:bCs/>
        </w:rPr>
        <w:t>Assessing officer email</w:t>
      </w:r>
    </w:p>
    <w:p w14:paraId="4A57ADC7" w14:textId="77777777" w:rsidR="00240B1A" w:rsidRDefault="00240B1A" w:rsidP="00240B1A">
      <w:pPr>
        <w:rPr>
          <w:i/>
          <w:iCs/>
        </w:rPr>
      </w:pPr>
      <w:r w:rsidRPr="00661D2E">
        <w:rPr>
          <w:i/>
          <w:iCs/>
        </w:rPr>
        <w:t>Enter your answer text here</w:t>
      </w:r>
    </w:p>
    <w:p w14:paraId="00431C0D" w14:textId="6B31BA3E" w:rsidR="00A809DF" w:rsidRDefault="00A809DF" w:rsidP="002F3952">
      <w:pPr>
        <w:pStyle w:val="Heading3"/>
      </w:pPr>
      <w:r>
        <w:lastRenderedPageBreak/>
        <w:t>Accountable use case owner</w:t>
      </w:r>
      <w:r w:rsidR="004008F2">
        <w:t>(s)</w:t>
      </w:r>
    </w:p>
    <w:bookmarkEnd w:id="9"/>
    <w:p w14:paraId="74AAA024" w14:textId="0B4E35A0" w:rsidR="00A809DF" w:rsidRDefault="002D3353" w:rsidP="00CC7CCA">
      <w:pPr>
        <w:keepNext/>
      </w:pPr>
      <w:r>
        <w:t xml:space="preserve">If your use case is in </w:t>
      </w:r>
      <w:r w:rsidRPr="001D4D1D">
        <w:t xml:space="preserve">scope of the </w:t>
      </w:r>
      <w:r w:rsidR="006614F2" w:rsidRPr="00C924C8">
        <w:t xml:space="preserve">AI </w:t>
      </w:r>
      <w:r w:rsidR="00036AF9" w:rsidRPr="00C924C8">
        <w:t>policy</w:t>
      </w:r>
      <w:r w:rsidRPr="001D4D1D">
        <w:t>, it must have a designate</w:t>
      </w:r>
      <w:r w:rsidR="00E65BF4" w:rsidRPr="001D4D1D">
        <w:t>d</w:t>
      </w:r>
      <w:r w:rsidRPr="001D4D1D">
        <w:t xml:space="preserve"> accountable use case owner. </w:t>
      </w:r>
      <w:r w:rsidR="00371360" w:rsidRPr="001D4D1D">
        <w:t>Refer to the</w:t>
      </w:r>
      <w:r w:rsidR="00421671" w:rsidRPr="001D4D1D">
        <w:t xml:space="preserve"> AI</w:t>
      </w:r>
      <w:r w:rsidR="00371360" w:rsidRPr="001D4D1D">
        <w:t xml:space="preserve"> </w:t>
      </w:r>
      <w:r w:rsidRPr="001D4D1D">
        <w:t>policy</w:t>
      </w:r>
      <w:r w:rsidR="00371360" w:rsidRPr="001D4D1D">
        <w:t xml:space="preserve"> and the Standard for </w:t>
      </w:r>
      <w:r w:rsidR="008658C0" w:rsidRPr="001D4D1D">
        <w:t>accountability</w:t>
      </w:r>
      <w:r w:rsidR="008658C0">
        <w:t xml:space="preserve">. </w:t>
      </w:r>
    </w:p>
    <w:tbl>
      <w:tblPr>
        <w:tblStyle w:val="GridTable2"/>
        <w:tblW w:w="9070" w:type="dxa"/>
        <w:tblLook w:val="0620" w:firstRow="1" w:lastRow="0" w:firstColumn="0" w:lastColumn="0" w:noHBand="1" w:noVBand="1"/>
      </w:tblPr>
      <w:tblGrid>
        <w:gridCol w:w="2552"/>
        <w:gridCol w:w="1843"/>
        <w:gridCol w:w="2344"/>
        <w:gridCol w:w="2331"/>
      </w:tblGrid>
      <w:tr w:rsidR="00A3219C" w14:paraId="1BDA6A21" w14:textId="77777777" w:rsidTr="00A3219C">
        <w:trPr>
          <w:cnfStyle w:val="100000000000" w:firstRow="1" w:lastRow="0" w:firstColumn="0" w:lastColumn="0" w:oddVBand="0" w:evenVBand="0" w:oddHBand="0" w:evenHBand="0" w:firstRowFirstColumn="0" w:firstRowLastColumn="0" w:lastRowFirstColumn="0" w:lastRowLastColumn="0"/>
        </w:trPr>
        <w:tc>
          <w:tcPr>
            <w:tcW w:w="2552" w:type="dxa"/>
          </w:tcPr>
          <w:p w14:paraId="2479D4FD" w14:textId="1E2694C5" w:rsidR="00A3219C" w:rsidRDefault="00A3219C">
            <w:r>
              <w:t>Name</w:t>
            </w:r>
          </w:p>
        </w:tc>
        <w:tc>
          <w:tcPr>
            <w:tcW w:w="1843" w:type="dxa"/>
          </w:tcPr>
          <w:p w14:paraId="24481A57" w14:textId="5AE20CDE" w:rsidR="00A3219C" w:rsidRDefault="00A3219C">
            <w:r>
              <w:t>Name</w:t>
            </w:r>
          </w:p>
        </w:tc>
        <w:tc>
          <w:tcPr>
            <w:tcW w:w="2344" w:type="dxa"/>
          </w:tcPr>
          <w:p w14:paraId="70ECB311" w14:textId="25D62B4E" w:rsidR="00A3219C" w:rsidRDefault="00A3219C">
            <w:r>
              <w:t>Position/team</w:t>
            </w:r>
          </w:p>
        </w:tc>
        <w:tc>
          <w:tcPr>
            <w:tcW w:w="2331" w:type="dxa"/>
          </w:tcPr>
          <w:p w14:paraId="439E861E" w14:textId="22C41AD2" w:rsidR="00A3219C" w:rsidRDefault="00A3219C">
            <w:r>
              <w:t>Email</w:t>
            </w:r>
          </w:p>
        </w:tc>
      </w:tr>
      <w:tr w:rsidR="00A3219C" w14:paraId="1F402449" w14:textId="77777777" w:rsidTr="00A3219C">
        <w:tc>
          <w:tcPr>
            <w:tcW w:w="2552" w:type="dxa"/>
          </w:tcPr>
          <w:p w14:paraId="25264463" w14:textId="7315789D" w:rsidR="00A3219C" w:rsidRDefault="00A3219C" w:rsidP="00ED7623">
            <w:pPr>
              <w:spacing w:after="160"/>
            </w:pPr>
          </w:p>
        </w:tc>
        <w:tc>
          <w:tcPr>
            <w:tcW w:w="1843" w:type="dxa"/>
          </w:tcPr>
          <w:p w14:paraId="1B8B5440" w14:textId="77777777" w:rsidR="00A3219C" w:rsidRDefault="00A3219C"/>
        </w:tc>
        <w:tc>
          <w:tcPr>
            <w:tcW w:w="2344" w:type="dxa"/>
          </w:tcPr>
          <w:p w14:paraId="481A5FFB" w14:textId="6AD22967" w:rsidR="00A3219C" w:rsidRDefault="00A3219C"/>
        </w:tc>
        <w:tc>
          <w:tcPr>
            <w:tcW w:w="2331" w:type="dxa"/>
          </w:tcPr>
          <w:p w14:paraId="36E10E1B" w14:textId="77777777" w:rsidR="00A3219C" w:rsidDel="00A77D37" w:rsidRDefault="00A3219C"/>
        </w:tc>
      </w:tr>
      <w:tr w:rsidR="00A3219C" w14:paraId="5B9668A8" w14:textId="77777777" w:rsidTr="00A3219C">
        <w:tc>
          <w:tcPr>
            <w:tcW w:w="2552" w:type="dxa"/>
          </w:tcPr>
          <w:p w14:paraId="7ABCC421" w14:textId="77777777" w:rsidR="00A3219C" w:rsidRDefault="00A3219C"/>
        </w:tc>
        <w:tc>
          <w:tcPr>
            <w:tcW w:w="1843" w:type="dxa"/>
          </w:tcPr>
          <w:p w14:paraId="5CF4C911" w14:textId="77777777" w:rsidR="00A3219C" w:rsidRDefault="00A3219C"/>
        </w:tc>
        <w:tc>
          <w:tcPr>
            <w:tcW w:w="2344" w:type="dxa"/>
          </w:tcPr>
          <w:p w14:paraId="36BD2E5C" w14:textId="391E5D79" w:rsidR="00A3219C" w:rsidRDefault="00A3219C"/>
        </w:tc>
        <w:tc>
          <w:tcPr>
            <w:tcW w:w="2331" w:type="dxa"/>
          </w:tcPr>
          <w:p w14:paraId="12A84961" w14:textId="77777777" w:rsidR="00A3219C" w:rsidRDefault="00A3219C"/>
        </w:tc>
      </w:tr>
    </w:tbl>
    <w:p w14:paraId="33C5157C" w14:textId="4E594F1A" w:rsidR="002612A7" w:rsidRDefault="000610AF" w:rsidP="002612A7">
      <w:pPr>
        <w:pStyle w:val="Heading3"/>
      </w:pPr>
      <w:r>
        <w:t>A</w:t>
      </w:r>
      <w:r w:rsidR="00051C22">
        <w:t>pproving</w:t>
      </w:r>
      <w:r w:rsidR="0093207E">
        <w:t xml:space="preserve"> </w:t>
      </w:r>
      <w:r w:rsidR="00051C22">
        <w:t>officer</w:t>
      </w:r>
    </w:p>
    <w:p w14:paraId="34B58D81" w14:textId="40B07063" w:rsidR="00FB28A4" w:rsidRPr="00240B1A" w:rsidRDefault="00FB28A4" w:rsidP="00FB28A4">
      <w:pPr>
        <w:rPr>
          <w:b/>
          <w:bCs/>
        </w:rPr>
      </w:pPr>
      <w:r>
        <w:rPr>
          <w:b/>
          <w:bCs/>
        </w:rPr>
        <w:t>Approving</w:t>
      </w:r>
      <w:r w:rsidRPr="00240B1A">
        <w:rPr>
          <w:b/>
          <w:bCs/>
        </w:rPr>
        <w:t xml:space="preserve"> officer name</w:t>
      </w:r>
    </w:p>
    <w:p w14:paraId="34025DD0" w14:textId="77777777" w:rsidR="00FB28A4" w:rsidRDefault="00FB28A4" w:rsidP="00FB28A4">
      <w:pPr>
        <w:rPr>
          <w:i/>
          <w:iCs/>
        </w:rPr>
      </w:pPr>
      <w:r w:rsidRPr="00661D2E">
        <w:rPr>
          <w:i/>
          <w:iCs/>
        </w:rPr>
        <w:t>Enter your answer text here</w:t>
      </w:r>
    </w:p>
    <w:p w14:paraId="59D5C722" w14:textId="118E6AC8" w:rsidR="00FB28A4" w:rsidRPr="00240B1A" w:rsidRDefault="00FB28A4" w:rsidP="00FB28A4">
      <w:pPr>
        <w:rPr>
          <w:b/>
          <w:bCs/>
        </w:rPr>
      </w:pPr>
      <w:r>
        <w:rPr>
          <w:b/>
          <w:bCs/>
        </w:rPr>
        <w:t>Approving</w:t>
      </w:r>
      <w:r w:rsidRPr="00240B1A">
        <w:rPr>
          <w:b/>
          <w:bCs/>
        </w:rPr>
        <w:t xml:space="preserve"> officer position</w:t>
      </w:r>
    </w:p>
    <w:p w14:paraId="794543A2" w14:textId="77777777" w:rsidR="00FB28A4" w:rsidRDefault="00FB28A4" w:rsidP="00FB28A4">
      <w:pPr>
        <w:rPr>
          <w:i/>
          <w:iCs/>
        </w:rPr>
      </w:pPr>
      <w:r w:rsidRPr="00661D2E">
        <w:rPr>
          <w:i/>
          <w:iCs/>
        </w:rPr>
        <w:t>Enter your answer text here</w:t>
      </w:r>
    </w:p>
    <w:p w14:paraId="4DCCA9DF" w14:textId="1115C640" w:rsidR="00FB28A4" w:rsidRPr="00240B1A" w:rsidRDefault="00FB28A4" w:rsidP="00FB28A4">
      <w:pPr>
        <w:rPr>
          <w:b/>
          <w:bCs/>
        </w:rPr>
      </w:pPr>
      <w:r>
        <w:rPr>
          <w:b/>
          <w:bCs/>
        </w:rPr>
        <w:t>Approving</w:t>
      </w:r>
      <w:r w:rsidRPr="00240B1A">
        <w:rPr>
          <w:b/>
          <w:bCs/>
        </w:rPr>
        <w:t xml:space="preserve"> officer </w:t>
      </w:r>
      <w:r>
        <w:rPr>
          <w:b/>
          <w:bCs/>
        </w:rPr>
        <w:t>email</w:t>
      </w:r>
    </w:p>
    <w:p w14:paraId="3F9DBD08" w14:textId="77777777" w:rsidR="00FB28A4" w:rsidRDefault="00FB28A4" w:rsidP="00FB28A4">
      <w:pPr>
        <w:rPr>
          <w:i/>
          <w:iCs/>
        </w:rPr>
      </w:pPr>
      <w:r w:rsidRPr="00661D2E">
        <w:rPr>
          <w:i/>
          <w:iCs/>
        </w:rPr>
        <w:t>Enter your answer text here</w:t>
      </w:r>
    </w:p>
    <w:p w14:paraId="137F5DD5" w14:textId="2D0A2F2A" w:rsidR="00A45D7C" w:rsidRDefault="00533EBB" w:rsidP="00D709E5">
      <w:pPr>
        <w:pStyle w:val="Heading2Numbered"/>
      </w:pPr>
      <w:r>
        <w:t>Additional r</w:t>
      </w:r>
      <w:r w:rsidR="00E41EFE">
        <w:t>oles and responsibilities</w:t>
      </w:r>
    </w:p>
    <w:p w14:paraId="3181C156" w14:textId="0A641D42" w:rsidR="00E41EFE" w:rsidRDefault="00B97CC7" w:rsidP="00E41EFE">
      <w:r w:rsidRPr="001D4D1D">
        <w:t xml:space="preserve">Record names and roles of people at your </w:t>
      </w:r>
      <w:r w:rsidRPr="001D4D1D">
        <w:rPr>
          <w:color w:val="auto"/>
        </w:rPr>
        <w:t xml:space="preserve">agency </w:t>
      </w:r>
      <w:r w:rsidR="00EB4306" w:rsidRPr="001D4D1D">
        <w:rPr>
          <w:color w:val="auto"/>
        </w:rPr>
        <w:t xml:space="preserve">or third parties </w:t>
      </w:r>
      <w:r w:rsidR="004512EA" w:rsidRPr="001D4D1D">
        <w:t>with</w:t>
      </w:r>
      <w:r w:rsidRPr="001D4D1D">
        <w:t xml:space="preserve"> responsibilities related to this AI use case</w:t>
      </w:r>
      <w:r w:rsidR="001909F7" w:rsidRPr="001D4D1D">
        <w:t>.</w:t>
      </w:r>
      <w:r w:rsidRPr="001D4D1D">
        <w:t xml:space="preserve"> </w:t>
      </w:r>
      <w:r w:rsidR="006C6E41" w:rsidRPr="001D4D1D">
        <w:t xml:space="preserve">For example, </w:t>
      </w:r>
      <w:r w:rsidR="004512EA" w:rsidRPr="001D4D1D">
        <w:t>responsibilities for</w:t>
      </w:r>
      <w:r w:rsidR="00EA1DE2" w:rsidRPr="00C924C8">
        <w:t xml:space="preserve"> </w:t>
      </w:r>
      <w:r w:rsidR="00A12259" w:rsidRPr="00C924C8">
        <w:t>developing the system</w:t>
      </w:r>
      <w:r w:rsidR="000C743C" w:rsidRPr="00C924C8">
        <w:t>,</w:t>
      </w:r>
      <w:r w:rsidR="00A12259" w:rsidRPr="00C924C8">
        <w:t xml:space="preserve"> including external supplier</w:t>
      </w:r>
      <w:r w:rsidR="000C743C" w:rsidRPr="00C924C8">
        <w:t>s</w:t>
      </w:r>
      <w:r w:rsidR="00A12259" w:rsidRPr="00C924C8">
        <w:t>,</w:t>
      </w:r>
      <w:r w:rsidR="00A12259" w:rsidRPr="001D4D1D">
        <w:t xml:space="preserve"> </w:t>
      </w:r>
      <w:r w:rsidR="00EA1DE2" w:rsidRPr="001D4D1D">
        <w:t>monitoring the performance of</w:t>
      </w:r>
      <w:r w:rsidR="00EA1DE2">
        <w:t xml:space="preserve"> the system</w:t>
      </w:r>
      <w:r w:rsidR="00D92D57">
        <w:t xml:space="preserve"> </w:t>
      </w:r>
      <w:r w:rsidR="00EA1DE2" w:rsidDel="00B42F96">
        <w:t>or</w:t>
      </w:r>
      <w:r w:rsidR="00EA1DE2" w:rsidDel="00F76B53">
        <w:t xml:space="preserve"> </w:t>
      </w:r>
      <w:r w:rsidR="00EA1DE2">
        <w:t>data governance.</w:t>
      </w:r>
      <w:r w:rsidR="00B704F7">
        <w:t xml:space="preserve"> </w:t>
      </w:r>
    </w:p>
    <w:tbl>
      <w:tblPr>
        <w:tblStyle w:val="GridTable2"/>
        <w:tblW w:w="9184" w:type="dxa"/>
        <w:tblLook w:val="0620" w:firstRow="1" w:lastRow="0" w:firstColumn="0" w:lastColumn="0" w:noHBand="1" w:noVBand="1"/>
      </w:tblPr>
      <w:tblGrid>
        <w:gridCol w:w="2041"/>
        <w:gridCol w:w="2041"/>
        <w:gridCol w:w="2551"/>
        <w:gridCol w:w="2551"/>
      </w:tblGrid>
      <w:tr w:rsidR="00BD537C" w14:paraId="298BA3F1" w14:textId="7FA8A20E" w:rsidTr="00EC0E99">
        <w:trPr>
          <w:cnfStyle w:val="100000000000" w:firstRow="1" w:lastRow="0" w:firstColumn="0" w:lastColumn="0" w:oddVBand="0" w:evenVBand="0" w:oddHBand="0" w:evenHBand="0" w:firstRowFirstColumn="0" w:firstRowLastColumn="0" w:lastRowFirstColumn="0" w:lastRowLastColumn="0"/>
        </w:trPr>
        <w:tc>
          <w:tcPr>
            <w:tcW w:w="2041" w:type="dxa"/>
          </w:tcPr>
          <w:p w14:paraId="434F91B3" w14:textId="77777777" w:rsidR="00BD537C" w:rsidRDefault="00BD537C" w:rsidP="000F7113">
            <w:r>
              <w:t>Name</w:t>
            </w:r>
          </w:p>
        </w:tc>
        <w:tc>
          <w:tcPr>
            <w:tcW w:w="2041" w:type="dxa"/>
          </w:tcPr>
          <w:p w14:paraId="7A1FF7BD" w14:textId="2DC4BC57" w:rsidR="00361090" w:rsidRDefault="00361090" w:rsidP="000F7113">
            <w:r>
              <w:t>Role/title</w:t>
            </w:r>
          </w:p>
        </w:tc>
        <w:tc>
          <w:tcPr>
            <w:tcW w:w="2551" w:type="dxa"/>
          </w:tcPr>
          <w:p w14:paraId="5385CB2B" w14:textId="7DD7D938" w:rsidR="00464470" w:rsidRDefault="00464470" w:rsidP="000F7113">
            <w:r>
              <w:t>Email</w:t>
            </w:r>
          </w:p>
        </w:tc>
        <w:tc>
          <w:tcPr>
            <w:tcW w:w="2551" w:type="dxa"/>
          </w:tcPr>
          <w:p w14:paraId="21D95481" w14:textId="57CE843A" w:rsidR="00BD537C" w:rsidRDefault="00464470" w:rsidP="000F7113">
            <w:r>
              <w:t xml:space="preserve">Responsibilities </w:t>
            </w:r>
          </w:p>
        </w:tc>
      </w:tr>
      <w:tr w:rsidR="00BD537C" w14:paraId="3701E3F6" w14:textId="04FEE2D6" w:rsidTr="00EC0E99">
        <w:tc>
          <w:tcPr>
            <w:tcW w:w="2041" w:type="dxa"/>
          </w:tcPr>
          <w:p w14:paraId="6D1D2E8A" w14:textId="28B37A0A" w:rsidR="00BD537C" w:rsidRDefault="00BD537C" w:rsidP="000F7113"/>
        </w:tc>
        <w:tc>
          <w:tcPr>
            <w:tcW w:w="2041" w:type="dxa"/>
          </w:tcPr>
          <w:p w14:paraId="074C4032" w14:textId="77777777" w:rsidR="00361090" w:rsidRDefault="00361090" w:rsidP="000F7113"/>
        </w:tc>
        <w:tc>
          <w:tcPr>
            <w:tcW w:w="2551" w:type="dxa"/>
          </w:tcPr>
          <w:p w14:paraId="07071F1E" w14:textId="77777777" w:rsidR="00464470" w:rsidDel="00A77D37" w:rsidRDefault="00464470" w:rsidP="000F7113"/>
        </w:tc>
        <w:tc>
          <w:tcPr>
            <w:tcW w:w="2551" w:type="dxa"/>
          </w:tcPr>
          <w:p w14:paraId="7A26A12B" w14:textId="085DAABA" w:rsidR="00BD537C" w:rsidRDefault="00BD537C" w:rsidP="000F7113"/>
        </w:tc>
      </w:tr>
      <w:tr w:rsidR="00BD537C" w14:paraId="215DD1DD" w14:textId="481EBC5E" w:rsidTr="00EC0E99">
        <w:tc>
          <w:tcPr>
            <w:tcW w:w="2041" w:type="dxa"/>
          </w:tcPr>
          <w:p w14:paraId="5E93193A" w14:textId="4714948D" w:rsidR="00BD537C" w:rsidRDefault="00BD537C" w:rsidP="000F7113"/>
        </w:tc>
        <w:tc>
          <w:tcPr>
            <w:tcW w:w="2041" w:type="dxa"/>
          </w:tcPr>
          <w:p w14:paraId="2307D89E" w14:textId="77777777" w:rsidR="00361090" w:rsidRDefault="00361090" w:rsidP="000F7113"/>
        </w:tc>
        <w:tc>
          <w:tcPr>
            <w:tcW w:w="2551" w:type="dxa"/>
          </w:tcPr>
          <w:p w14:paraId="22D31C52" w14:textId="77777777" w:rsidR="00464470" w:rsidRDefault="00464470" w:rsidP="000F7113"/>
        </w:tc>
        <w:tc>
          <w:tcPr>
            <w:tcW w:w="2551" w:type="dxa"/>
          </w:tcPr>
          <w:p w14:paraId="2608241A" w14:textId="3BDF31E3" w:rsidR="00BD537C" w:rsidRDefault="00BD537C" w:rsidP="000F7113"/>
        </w:tc>
      </w:tr>
    </w:tbl>
    <w:p w14:paraId="53330B91" w14:textId="32983A20" w:rsidR="00B46345" w:rsidRDefault="00B46345" w:rsidP="00B46345">
      <w:pPr>
        <w:pStyle w:val="Heading2Numbered"/>
      </w:pPr>
      <w:r w:rsidRPr="002612A7">
        <w:t>AI use case description</w:t>
      </w:r>
    </w:p>
    <w:p w14:paraId="719185F1" w14:textId="6F32B427" w:rsidR="001C6E37" w:rsidRDefault="001C6E37" w:rsidP="001C6E37">
      <w:pPr>
        <w:rPr>
          <w:b/>
          <w:bCs/>
        </w:rPr>
      </w:pPr>
      <w:r w:rsidRPr="001C6E37">
        <w:rPr>
          <w:b/>
          <w:bCs/>
        </w:rPr>
        <w:t>In plain language, briefly explain how you are using or intend to use AI.</w:t>
      </w:r>
    </w:p>
    <w:p w14:paraId="02C3C5A5" w14:textId="77777777" w:rsidR="0033113A" w:rsidRDefault="001C6E37" w:rsidP="0033113A">
      <w:pPr>
        <w:pBdr>
          <w:bottom w:val="single" w:sz="6" w:space="1" w:color="auto"/>
        </w:pBdr>
        <w:rPr>
          <w:i/>
          <w:iCs/>
        </w:rPr>
      </w:pPr>
      <w:r w:rsidRPr="00661D2E">
        <w:rPr>
          <w:i/>
          <w:iCs/>
        </w:rPr>
        <w:t>Enter your answer text her</w:t>
      </w:r>
      <w:r w:rsidR="0033113A">
        <w:rPr>
          <w:i/>
          <w:iCs/>
        </w:rPr>
        <w:t>e</w:t>
      </w:r>
    </w:p>
    <w:p w14:paraId="5F6AECEC" w14:textId="77777777" w:rsidR="00646545" w:rsidRDefault="00646545" w:rsidP="0033113A">
      <w:pPr>
        <w:pBdr>
          <w:bottom w:val="single" w:sz="6" w:space="1" w:color="auto"/>
        </w:pBdr>
      </w:pPr>
    </w:p>
    <w:p w14:paraId="7F84663E" w14:textId="62570DE6" w:rsidR="00646545" w:rsidRDefault="00646545" w:rsidP="00646545">
      <w:pPr>
        <w:pStyle w:val="Heading2Numbered"/>
      </w:pPr>
      <w:r w:rsidRPr="00646545">
        <w:lastRenderedPageBreak/>
        <w:t xml:space="preserve">In-scope use case </w:t>
      </w:r>
    </w:p>
    <w:p w14:paraId="07E6D450" w14:textId="44334691" w:rsidR="00D21FB3" w:rsidRPr="0033113A" w:rsidRDefault="00E77F0D" w:rsidP="0033113A">
      <w:pPr>
        <w:pBdr>
          <w:bottom w:val="single" w:sz="6" w:space="1" w:color="auto"/>
        </w:pBdr>
        <w:rPr>
          <w:i/>
          <w:iCs/>
        </w:rPr>
      </w:pPr>
      <w:r w:rsidRPr="00F44657">
        <w:t>The following criteria will determine if the AI use case is in scop</w:t>
      </w:r>
      <w:r>
        <w:t xml:space="preserve">e </w:t>
      </w:r>
      <w:r w:rsidRPr="00F44657">
        <w:t xml:space="preserve">of the AI </w:t>
      </w:r>
      <w:r w:rsidR="002C5E7E">
        <w:t>p</w:t>
      </w:r>
      <w:r w:rsidRPr="00F44657">
        <w:t xml:space="preserve">olicy. If one of the below statements applies, your AI use case is in scope and must align with the requirements set out in the AI Policy. </w:t>
      </w:r>
      <w:r w:rsidR="005027B2">
        <w:t xml:space="preserve">For details, </w:t>
      </w:r>
      <w:r w:rsidR="00B542E2">
        <w:t>r</w:t>
      </w:r>
      <w:r w:rsidR="00F75D67" w:rsidRPr="00F44657">
        <w:t xml:space="preserve">efer to </w:t>
      </w:r>
      <w:hyperlink r:id="rId50" w:history="1">
        <w:r w:rsidR="00F75D67" w:rsidRPr="00D64E0F">
          <w:rPr>
            <w:rStyle w:val="Hyperlink"/>
          </w:rPr>
          <w:t>Appendix C of the AI policy</w:t>
        </w:r>
      </w:hyperlink>
      <w:r w:rsidR="00F75D67" w:rsidRPr="00D64E0F">
        <w:t>.</w:t>
      </w:r>
      <w:r w:rsidR="00F75D67" w:rsidRPr="00F44657">
        <w:t xml:space="preserve"> </w:t>
      </w:r>
    </w:p>
    <w:p w14:paraId="775615F6" w14:textId="19538775" w:rsidR="00481620" w:rsidRDefault="00B95CE9" w:rsidP="00BF09DA">
      <w:pPr>
        <w:pStyle w:val="Box2Normal"/>
        <w:keepNext/>
        <w:pBdr>
          <w:top w:val="none" w:sz="0" w:space="0" w:color="auto"/>
          <w:left w:val="none" w:sz="0" w:space="0" w:color="auto"/>
          <w:bottom w:val="none" w:sz="0" w:space="0" w:color="auto"/>
          <w:right w:val="none" w:sz="0" w:space="0" w:color="auto"/>
        </w:pBdr>
        <w:ind w:left="0"/>
      </w:pPr>
      <w:r w:rsidRPr="00F44657">
        <w:t>Select</w:t>
      </w:r>
      <w:r w:rsidR="00A7585E" w:rsidRPr="00F44657">
        <w:t xml:space="preserve"> </w:t>
      </w:r>
      <w:r w:rsidR="00D21FB3" w:rsidRPr="00F44657">
        <w:t>any</w:t>
      </w:r>
      <w:r w:rsidR="00A7585E" w:rsidRPr="00F44657">
        <w:t xml:space="preserve"> criteria </w:t>
      </w:r>
      <w:r w:rsidR="00D21FB3" w:rsidRPr="00F44657">
        <w:t>that</w:t>
      </w:r>
      <w:r w:rsidR="00980E73" w:rsidRPr="00F44657">
        <w:t xml:space="preserve"> </w:t>
      </w:r>
      <w:r w:rsidR="00DA4FCD" w:rsidRPr="00F44657">
        <w:t>place</w:t>
      </w:r>
      <w:r w:rsidR="00C50258" w:rsidRPr="00F44657">
        <w:t xml:space="preserve"> </w:t>
      </w:r>
      <w:r w:rsidR="00D3129F" w:rsidRPr="00F44657">
        <w:t xml:space="preserve">the use case </w:t>
      </w:r>
      <w:r w:rsidR="00863C33" w:rsidRPr="00F44657">
        <w:t>within</w:t>
      </w:r>
      <w:r w:rsidR="00A7585E" w:rsidRPr="00F44657">
        <w:t xml:space="preserve"> </w:t>
      </w:r>
      <w:r w:rsidR="00685A79" w:rsidRPr="00F44657">
        <w:t xml:space="preserve">the </w:t>
      </w:r>
      <w:r w:rsidR="00A7585E" w:rsidRPr="00F44657">
        <w:t xml:space="preserve">scope of the </w:t>
      </w:r>
      <w:r w:rsidR="00DC2A9B" w:rsidRPr="00F44657">
        <w:t xml:space="preserve">AI </w:t>
      </w:r>
      <w:r w:rsidR="00A7585E" w:rsidRPr="00F44657">
        <w:t>policy</w:t>
      </w:r>
      <w:r w:rsidR="00046A6E" w:rsidRPr="00F44657">
        <w:t xml:space="preserve">. </w:t>
      </w:r>
    </w:p>
    <w:p w14:paraId="0471D4C5" w14:textId="60602223" w:rsidR="00481620" w:rsidRPr="00EA4D38" w:rsidRDefault="0078425B" w:rsidP="00EA4D38">
      <w:pPr>
        <w:pStyle w:val="Checkboxindent"/>
      </w:pPr>
      <w:sdt>
        <w:sdtPr>
          <w:rPr>
            <w:sz w:val="36"/>
          </w:rPr>
          <w:alias w:val="select for yes"/>
          <w:tag w:val="select for yes"/>
          <w:id w:val="-454868368"/>
          <w14:checkbox>
            <w14:checked w14:val="0"/>
            <w14:checkedState w14:val="2612" w14:font="MS Gothic"/>
            <w14:uncheckedState w14:val="2610" w14:font="MS Gothic"/>
          </w14:checkbox>
        </w:sdtPr>
        <w:sdtContent>
          <w:r w:rsidR="007D2B3E">
            <w:rPr>
              <w:rFonts w:ascii="MS Gothic" w:eastAsia="MS Gothic" w:hAnsi="MS Gothic" w:hint="eastAsia"/>
              <w:sz w:val="36"/>
            </w:rPr>
            <w:t>☐</w:t>
          </w:r>
        </w:sdtContent>
      </w:sdt>
      <w:r w:rsidR="00EA4D38">
        <w:rPr>
          <w:sz w:val="36"/>
        </w:rPr>
        <w:tab/>
      </w:r>
      <w:r w:rsidR="00EA4D38" w:rsidRPr="00EA4D38">
        <w:t xml:space="preserve"> </w:t>
      </w:r>
      <w:r w:rsidR="00481620" w:rsidRPr="00EA4D38">
        <w:t>The use, misuse or failure of AI could lead to more than insignificant harm to individuals, communities, organisations, the environment or the collective rights of cultural groups including First Nations peoples.</w:t>
      </w:r>
    </w:p>
    <w:p w14:paraId="65E1BCDD" w14:textId="36C942EE" w:rsidR="00481620" w:rsidRDefault="0078425B" w:rsidP="00CE4C07">
      <w:pPr>
        <w:pStyle w:val="Checkboxindent"/>
      </w:pPr>
      <w:sdt>
        <w:sdtPr>
          <w:rPr>
            <w:sz w:val="36"/>
          </w:rPr>
          <w:alias w:val="select for yes"/>
          <w:tag w:val="select for yes"/>
          <w:id w:val="-1010451685"/>
          <w14:checkbox>
            <w14:checked w14:val="0"/>
            <w14:checkedState w14:val="2612" w14:font="MS Gothic"/>
            <w14:uncheckedState w14:val="2610" w14:font="MS Gothic"/>
          </w14:checkbox>
        </w:sdtPr>
        <w:sdtContent>
          <w:r w:rsidR="007A1685">
            <w:rPr>
              <w:rFonts w:ascii="MS Gothic" w:eastAsia="MS Gothic" w:hAnsi="MS Gothic" w:hint="eastAsia"/>
              <w:sz w:val="36"/>
            </w:rPr>
            <w:t>☐</w:t>
          </w:r>
        </w:sdtContent>
      </w:sdt>
      <w:r w:rsidR="00D971BC">
        <w:rPr>
          <w:sz w:val="36"/>
        </w:rPr>
        <w:tab/>
      </w:r>
      <w:r w:rsidR="00481620" w:rsidRPr="00FC3866">
        <w:t>The use of AI will materially influence administrative decisions that affect individuals, communities, organisations, the environment or the collective rights of cultural groups including First Nations peoples.</w:t>
      </w:r>
    </w:p>
    <w:p w14:paraId="7BB8BA6C" w14:textId="57989D5C" w:rsidR="00481620" w:rsidRDefault="0078425B" w:rsidP="00CE4C07">
      <w:pPr>
        <w:pStyle w:val="Checkboxindent"/>
      </w:pPr>
      <w:sdt>
        <w:sdtPr>
          <w:rPr>
            <w:sz w:val="36"/>
          </w:rPr>
          <w:alias w:val="select for yes"/>
          <w:tag w:val="select for yes"/>
          <w:id w:val="578253185"/>
          <w14:checkbox>
            <w14:checked w14:val="0"/>
            <w14:checkedState w14:val="2612" w14:font="MS Gothic"/>
            <w14:uncheckedState w14:val="2610" w14:font="MS Gothic"/>
          </w14:checkbox>
        </w:sdtPr>
        <w:sdtContent>
          <w:r w:rsidR="00DB3877">
            <w:rPr>
              <w:rFonts w:ascii="MS Gothic" w:eastAsia="MS Gothic" w:hAnsi="MS Gothic" w:hint="eastAsia"/>
              <w:sz w:val="36"/>
            </w:rPr>
            <w:t>☐</w:t>
          </w:r>
        </w:sdtContent>
      </w:sdt>
      <w:r w:rsidR="00DB3877" w:rsidRPr="00620F90">
        <w:rPr>
          <w:sz w:val="36"/>
        </w:rPr>
        <w:t xml:space="preserve"> </w:t>
      </w:r>
      <w:r w:rsidR="00481620" w:rsidRPr="00FC3866">
        <w:t>It is possible the public will directly interact with, or be significantly impacted by, the AI or its outputs without human review.</w:t>
      </w:r>
    </w:p>
    <w:p w14:paraId="729833A1" w14:textId="684B05A5" w:rsidR="00481620" w:rsidRDefault="0078425B" w:rsidP="00CE4C07">
      <w:pPr>
        <w:pStyle w:val="Checkboxindent"/>
      </w:pPr>
      <w:sdt>
        <w:sdtPr>
          <w:rPr>
            <w:position w:val="-6"/>
            <w:sz w:val="36"/>
          </w:rPr>
          <w:alias w:val="select for yes"/>
          <w:tag w:val="select for yes"/>
          <w:id w:val="-1898274160"/>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81620" w:rsidRPr="00FC3866">
        <w:t>The AI is designed to use personal or sensitive data</w:t>
      </w:r>
      <w:r w:rsidR="00481620" w:rsidRPr="0011163F">
        <w:t xml:space="preserve">, </w:t>
      </w:r>
      <w:r w:rsidR="00481620" w:rsidRPr="00FC3866">
        <w:t>or security classified information</w:t>
      </w:r>
      <w:r w:rsidR="00481620">
        <w:t>.</w:t>
      </w:r>
    </w:p>
    <w:p w14:paraId="23CF282D" w14:textId="0EC93098" w:rsidR="00481620" w:rsidRDefault="0078425B" w:rsidP="00CE4C07">
      <w:pPr>
        <w:pStyle w:val="Checkboxindent"/>
      </w:pPr>
      <w:sdt>
        <w:sdtPr>
          <w:rPr>
            <w:position w:val="-6"/>
            <w:sz w:val="36"/>
          </w:rPr>
          <w:alias w:val="select for yes"/>
          <w:tag w:val="select for yes"/>
          <w:id w:val="-349647554"/>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81620" w:rsidRPr="00FC3866">
        <w:t>It is deemed an elevated risk AI use case as directed by the DTA.</w:t>
      </w:r>
    </w:p>
    <w:p w14:paraId="369E6AE2" w14:textId="7FE9493C" w:rsidR="00481620" w:rsidRPr="00F44657" w:rsidRDefault="0078425B" w:rsidP="00CE4C07">
      <w:pPr>
        <w:pStyle w:val="Checkboxindent"/>
      </w:pPr>
      <w:sdt>
        <w:sdtPr>
          <w:rPr>
            <w:position w:val="-6"/>
            <w:sz w:val="36"/>
          </w:rPr>
          <w:alias w:val="select for yes"/>
          <w:tag w:val="select for yes"/>
          <w:id w:val="-1453860416"/>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81620" w:rsidRPr="00FC3866">
        <w:t>Not applicable</w:t>
      </w:r>
      <w:r w:rsidR="00481620">
        <w:t>.</w:t>
      </w:r>
    </w:p>
    <w:p w14:paraId="28CA6B39" w14:textId="28C50716" w:rsidR="002612A7" w:rsidRDefault="002612A7" w:rsidP="00D709E5">
      <w:pPr>
        <w:pStyle w:val="Heading2Numbered"/>
      </w:pPr>
      <w:r w:rsidRPr="002612A7">
        <w:t>Type of AI technology</w:t>
      </w:r>
    </w:p>
    <w:p w14:paraId="51569982" w14:textId="377E209B" w:rsidR="009C74E7" w:rsidRDefault="009C74E7" w:rsidP="009C74E7">
      <w:pPr>
        <w:rPr>
          <w:b/>
          <w:bCs/>
        </w:rPr>
      </w:pPr>
      <w:r w:rsidRPr="009C74E7">
        <w:rPr>
          <w:b/>
          <w:bCs/>
        </w:rPr>
        <w:t>Briefly explain the types of AI technology you are using or intend to use.</w:t>
      </w:r>
    </w:p>
    <w:p w14:paraId="503E6AA8" w14:textId="51AC1769" w:rsidR="009C74E7" w:rsidRPr="009C74E7" w:rsidRDefault="009C74E7" w:rsidP="009C74E7">
      <w:pPr>
        <w:rPr>
          <w:i/>
          <w:iCs/>
        </w:rPr>
      </w:pPr>
      <w:r w:rsidRPr="00661D2E">
        <w:rPr>
          <w:i/>
          <w:iCs/>
        </w:rPr>
        <w:t>Enter your answer text here</w:t>
      </w:r>
    </w:p>
    <w:p w14:paraId="026F114A" w14:textId="0DA60077" w:rsidR="00464C5B" w:rsidRDefault="00464C5B" w:rsidP="00D709E5">
      <w:pPr>
        <w:pStyle w:val="Heading2Numbered"/>
      </w:pPr>
      <w:bookmarkStart w:id="10" w:name="_Toc155866649"/>
      <w:r>
        <w:t>Usage pattern</w:t>
      </w:r>
    </w:p>
    <w:p w14:paraId="0111BAFA" w14:textId="49F0B0AB" w:rsidR="002350F8" w:rsidRDefault="002350F8" w:rsidP="00237EB5">
      <w:pPr>
        <w:keepNext/>
        <w:keepLines/>
      </w:pPr>
      <w:r w:rsidRPr="002350F8">
        <w:t xml:space="preserve">Select all that apply. Source: </w:t>
      </w:r>
      <w:hyperlink r:id="rId51" w:history="1">
        <w:r w:rsidRPr="00EF5922">
          <w:rPr>
            <w:rStyle w:val="Hyperlink"/>
          </w:rPr>
          <w:t>Classification system for AI use</w:t>
        </w:r>
      </w:hyperlink>
      <w:r w:rsidR="007F28D9">
        <w:t>.</w:t>
      </w:r>
    </w:p>
    <w:p w14:paraId="205E2F51" w14:textId="48CF41D2" w:rsidR="005606D9" w:rsidRDefault="0078425B" w:rsidP="007D2B3E">
      <w:pPr>
        <w:pStyle w:val="Checkboxindent"/>
      </w:pPr>
      <w:sdt>
        <w:sdtPr>
          <w:rPr>
            <w:position w:val="-6"/>
            <w:sz w:val="36"/>
          </w:rPr>
          <w:alias w:val="select for yes"/>
          <w:tag w:val="select for yes"/>
          <w:id w:val="1259175545"/>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5606D9">
        <w:t>Decision</w:t>
      </w:r>
      <w:r w:rsidR="0035398B">
        <w:t>-</w:t>
      </w:r>
      <w:r w:rsidR="005606D9">
        <w:t>making and administrative action</w:t>
      </w:r>
    </w:p>
    <w:p w14:paraId="79A05765" w14:textId="7851F9FA" w:rsidR="005606D9" w:rsidRDefault="0078425B" w:rsidP="007D2B3E">
      <w:pPr>
        <w:pStyle w:val="Checkboxindent"/>
      </w:pPr>
      <w:sdt>
        <w:sdtPr>
          <w:rPr>
            <w:position w:val="-6"/>
            <w:sz w:val="36"/>
          </w:rPr>
          <w:alias w:val="select for yes"/>
          <w:tag w:val="select for yes"/>
          <w:id w:val="1617943496"/>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5606D9">
        <w:t>A</w:t>
      </w:r>
      <w:r w:rsidR="005606D9" w:rsidRPr="008C2FB3">
        <w:t>nalytics for insights</w:t>
      </w:r>
    </w:p>
    <w:p w14:paraId="552F0CCE" w14:textId="11472EBB" w:rsidR="005606D9" w:rsidRDefault="0078425B" w:rsidP="007D2B3E">
      <w:pPr>
        <w:pStyle w:val="Checkboxindent"/>
      </w:pPr>
      <w:sdt>
        <w:sdtPr>
          <w:rPr>
            <w:position w:val="-6"/>
            <w:sz w:val="36"/>
          </w:rPr>
          <w:alias w:val="select for yes"/>
          <w:tag w:val="select for yes"/>
          <w:id w:val="489304093"/>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5606D9" w:rsidRPr="008C2FB3">
        <w:t>Workplace productivity</w:t>
      </w:r>
    </w:p>
    <w:p w14:paraId="52E41CF0" w14:textId="4FD20E21" w:rsidR="005606D9" w:rsidRDefault="0078425B" w:rsidP="007D2B3E">
      <w:pPr>
        <w:pStyle w:val="Checkboxindent"/>
      </w:pPr>
      <w:sdt>
        <w:sdtPr>
          <w:rPr>
            <w:position w:val="-6"/>
            <w:sz w:val="36"/>
          </w:rPr>
          <w:alias w:val="select for yes"/>
          <w:tag w:val="select for yes"/>
          <w:id w:val="796646502"/>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5606D9" w:rsidRPr="008C2FB3">
        <w:t>Image processing</w:t>
      </w:r>
    </w:p>
    <w:p w14:paraId="2A408DF3" w14:textId="77777777" w:rsidR="00A60BB8" w:rsidRDefault="00A60BB8" w:rsidP="00D8397B">
      <w:pPr>
        <w:pStyle w:val="Heading3"/>
      </w:pPr>
      <w:r w:rsidRPr="00E135FB">
        <w:t>Advisory note</w:t>
      </w:r>
    </w:p>
    <w:p w14:paraId="7126EAED" w14:textId="738DC486" w:rsidR="00D522C9" w:rsidRDefault="00A60BB8" w:rsidP="00EC042D">
      <w:r w:rsidRPr="00E135FB">
        <w:t>Seek legal advice if AI automated decision</w:t>
      </w:r>
      <w:r w:rsidR="0035398B">
        <w:t>-</w:t>
      </w:r>
      <w:r w:rsidRPr="00E135FB">
        <w:t xml:space="preserve">making is used for </w:t>
      </w:r>
      <w:r w:rsidR="007D49E0">
        <w:t>an</w:t>
      </w:r>
      <w:r w:rsidR="002F2B56">
        <w:t xml:space="preserve"> administrative</w:t>
      </w:r>
      <w:r w:rsidRPr="00E135FB">
        <w:t xml:space="preserve"> decision</w:t>
      </w:r>
      <w:r w:rsidR="008D32F5">
        <w:t xml:space="preserve"> under an Act</w:t>
      </w:r>
      <w:r w:rsidRPr="00E135FB">
        <w:t>.</w:t>
      </w:r>
    </w:p>
    <w:p w14:paraId="7A4E3D94" w14:textId="3477B85F" w:rsidR="00E135FB" w:rsidRDefault="006A1C87" w:rsidP="00D709E5">
      <w:pPr>
        <w:pStyle w:val="Heading2Numbered"/>
      </w:pPr>
      <w:r>
        <w:lastRenderedPageBreak/>
        <w:t>Administrative</w:t>
      </w:r>
      <w:r w:rsidRPr="004D4653">
        <w:t xml:space="preserve"> </w:t>
      </w:r>
      <w:r w:rsidR="004D4653" w:rsidRPr="004D4653">
        <w:t>decisions</w:t>
      </w:r>
    </w:p>
    <w:p w14:paraId="6C57B7E1" w14:textId="53A9A935" w:rsidR="00F846C3" w:rsidRPr="00EC042D" w:rsidRDefault="00F846C3" w:rsidP="00EC042D">
      <w:r>
        <w:t>Only complete this section if</w:t>
      </w:r>
      <w:r w:rsidR="00A60BB8">
        <w:t xml:space="preserve"> </w:t>
      </w:r>
      <w:r>
        <w:t>you selected ‘Decision</w:t>
      </w:r>
      <w:r w:rsidR="0035398B">
        <w:t>-</w:t>
      </w:r>
      <w:r>
        <w:t>making and administrative action</w:t>
      </w:r>
      <w:r w:rsidR="00AB60F0">
        <w:t>’</w:t>
      </w:r>
      <w:r>
        <w:t xml:space="preserve"> in section 1.7</w:t>
      </w:r>
      <w:r w:rsidR="0017148E">
        <w:t xml:space="preserve"> a</w:t>
      </w:r>
      <w:r>
        <w:t>nd</w:t>
      </w:r>
      <w:r w:rsidR="0017148E">
        <w:t xml:space="preserve"> </w:t>
      </w:r>
      <w:r w:rsidR="00DB68E4">
        <w:t xml:space="preserve">if </w:t>
      </w:r>
      <w:r>
        <w:t>AI automated decision</w:t>
      </w:r>
      <w:r w:rsidR="0035398B">
        <w:t>-</w:t>
      </w:r>
      <w:r>
        <w:t xml:space="preserve">making is used for </w:t>
      </w:r>
      <w:r w:rsidR="001D2CC1">
        <w:t>an administrative</w:t>
      </w:r>
      <w:r w:rsidR="00BC11D3">
        <w:t xml:space="preserve"> </w:t>
      </w:r>
      <w:r>
        <w:t>decision</w:t>
      </w:r>
      <w:r w:rsidR="00656155">
        <w:t xml:space="preserve"> under an</w:t>
      </w:r>
      <w:r w:rsidR="003F4B6F">
        <w:t> </w:t>
      </w:r>
      <w:r w:rsidR="00656155">
        <w:t>Act.</w:t>
      </w:r>
    </w:p>
    <w:p w14:paraId="3264F653" w14:textId="062EBB12" w:rsidR="003C1E3A" w:rsidRPr="009C74E7" w:rsidRDefault="6D89EB33" w:rsidP="6D554EC9">
      <w:pPr>
        <w:rPr>
          <w:i/>
          <w:iCs/>
        </w:rPr>
      </w:pPr>
      <w:r>
        <w:t xml:space="preserve">Provide the legislative authority for </w:t>
      </w:r>
      <w:r w:rsidR="70DA37E9">
        <w:t>au</w:t>
      </w:r>
      <w:r w:rsidR="27463E55">
        <w:t xml:space="preserve">tomating </w:t>
      </w:r>
      <w:r w:rsidR="70DA37E9">
        <w:t xml:space="preserve">such a decision. </w:t>
      </w:r>
    </w:p>
    <w:p w14:paraId="7FB616A0" w14:textId="3CEBD7EC" w:rsidR="003C1E3A" w:rsidRPr="009C74E7" w:rsidRDefault="100216E8" w:rsidP="4636D525">
      <w:pPr>
        <w:rPr>
          <w:i/>
          <w:iCs/>
        </w:rPr>
      </w:pPr>
      <w:r w:rsidRPr="4636D525">
        <w:rPr>
          <w:i/>
          <w:iCs/>
        </w:rPr>
        <w:t>Enter your answer text here</w:t>
      </w:r>
    </w:p>
    <w:p w14:paraId="4BAED947" w14:textId="6C6D8E41" w:rsidR="00982750" w:rsidRPr="00982750" w:rsidRDefault="00A44E1E" w:rsidP="00E33D72">
      <w:pPr>
        <w:pStyle w:val="Heading3"/>
        <w:rPr>
          <w:bCs/>
        </w:rPr>
      </w:pPr>
      <w:r w:rsidRPr="00F14523">
        <w:t>Advisory note</w:t>
      </w:r>
    </w:p>
    <w:p w14:paraId="30592E68" w14:textId="67E6B4C7" w:rsidR="00982750" w:rsidRPr="00F14523" w:rsidRDefault="00982750" w:rsidP="00982750">
      <w:r w:rsidRPr="00F14523">
        <w:t>Express legislative authority is generally required to automate decision</w:t>
      </w:r>
      <w:r w:rsidR="007C28C9">
        <w:t>-</w:t>
      </w:r>
      <w:r w:rsidRPr="00F14523">
        <w:t>making of an administrative decision under an Act. Legal advice should be obtained for any proposed use of AI in this context.</w:t>
      </w:r>
    </w:p>
    <w:p w14:paraId="140013E0" w14:textId="585CC714" w:rsidR="00464C5B" w:rsidRDefault="006B5775" w:rsidP="00D709E5">
      <w:pPr>
        <w:pStyle w:val="Heading2Numbered"/>
      </w:pPr>
      <w:r>
        <w:t>D</w:t>
      </w:r>
      <w:r w:rsidR="00464C5B">
        <w:t>omain</w:t>
      </w:r>
    </w:p>
    <w:p w14:paraId="037CD434" w14:textId="59F47AF5" w:rsidR="001726E6" w:rsidRDefault="001726E6" w:rsidP="001726E6">
      <w:r w:rsidRPr="001726E6">
        <w:t xml:space="preserve">Select all that apply. Source: </w:t>
      </w:r>
      <w:hyperlink r:id="rId52" w:history="1">
        <w:r w:rsidR="006B73A4" w:rsidRPr="00EF5922">
          <w:rPr>
            <w:rStyle w:val="Hyperlink"/>
          </w:rPr>
          <w:t>Classification system for AI use</w:t>
        </w:r>
      </w:hyperlink>
    </w:p>
    <w:p w14:paraId="0FA79AB5" w14:textId="2D817C2A" w:rsidR="00BA6598" w:rsidRDefault="0078425B" w:rsidP="007D2B3E">
      <w:pPr>
        <w:pStyle w:val="Checkboxindent"/>
      </w:pPr>
      <w:sdt>
        <w:sdtPr>
          <w:rPr>
            <w:position w:val="-6"/>
            <w:sz w:val="36"/>
          </w:rPr>
          <w:alias w:val="select for yes"/>
          <w:tag w:val="select for yes"/>
          <w:id w:val="-1887792454"/>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BA6598" w:rsidRPr="00786A1F">
        <w:t>S</w:t>
      </w:r>
      <w:r w:rsidR="00BA6598" w:rsidRPr="00853856">
        <w:t>ervice delivery</w:t>
      </w:r>
    </w:p>
    <w:p w14:paraId="153261A2" w14:textId="028D26E7" w:rsidR="00BA6598" w:rsidRDefault="0078425B" w:rsidP="007D2B3E">
      <w:pPr>
        <w:pStyle w:val="Checkboxindent"/>
      </w:pPr>
      <w:sdt>
        <w:sdtPr>
          <w:rPr>
            <w:position w:val="-6"/>
            <w:sz w:val="36"/>
          </w:rPr>
          <w:alias w:val="select for yes"/>
          <w:tag w:val="select for yes"/>
          <w:id w:val="-1116130339"/>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BA6598" w:rsidRPr="00853856">
        <w:t>Compliance and fraud detection</w:t>
      </w:r>
    </w:p>
    <w:p w14:paraId="7D84B4F0" w14:textId="67AA6B78" w:rsidR="00BA6598" w:rsidRDefault="0078425B" w:rsidP="007D2B3E">
      <w:pPr>
        <w:pStyle w:val="Checkboxindent"/>
      </w:pPr>
      <w:sdt>
        <w:sdtPr>
          <w:rPr>
            <w:position w:val="-6"/>
            <w:sz w:val="36"/>
          </w:rPr>
          <w:alias w:val="select for yes"/>
          <w:tag w:val="select for yes"/>
          <w:id w:val="1897771071"/>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BA6598" w:rsidRPr="00853856">
        <w:t>Law enforcement, intelligence and security</w:t>
      </w:r>
    </w:p>
    <w:p w14:paraId="058A812B" w14:textId="62AB1C45" w:rsidR="00BA6598" w:rsidRDefault="0078425B" w:rsidP="007D2B3E">
      <w:pPr>
        <w:pStyle w:val="Checkboxindent"/>
      </w:pPr>
      <w:sdt>
        <w:sdtPr>
          <w:rPr>
            <w:position w:val="-6"/>
            <w:sz w:val="36"/>
          </w:rPr>
          <w:alias w:val="select for yes"/>
          <w:tag w:val="select for yes"/>
          <w:id w:val="1991820269"/>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BA6598" w:rsidRPr="00853856">
        <w:t>Policy and legal</w:t>
      </w:r>
    </w:p>
    <w:p w14:paraId="5076A8F1" w14:textId="40ACB336" w:rsidR="00BA6598" w:rsidRDefault="0078425B" w:rsidP="007D2B3E">
      <w:pPr>
        <w:pStyle w:val="Checkboxindent"/>
      </w:pPr>
      <w:sdt>
        <w:sdtPr>
          <w:rPr>
            <w:position w:val="-6"/>
            <w:sz w:val="36"/>
          </w:rPr>
          <w:alias w:val="select for yes"/>
          <w:tag w:val="select for yes"/>
          <w:id w:val="576480482"/>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BA6598" w:rsidRPr="00355CD3">
        <w:t>Scientific</w:t>
      </w:r>
    </w:p>
    <w:p w14:paraId="239C50B1" w14:textId="01CA8778" w:rsidR="00BA6598" w:rsidRDefault="0078425B" w:rsidP="007D2B3E">
      <w:pPr>
        <w:pStyle w:val="Checkboxindent"/>
      </w:pPr>
      <w:sdt>
        <w:sdtPr>
          <w:rPr>
            <w:position w:val="-6"/>
            <w:sz w:val="36"/>
          </w:rPr>
          <w:alias w:val="select for yes"/>
          <w:tag w:val="select for yes"/>
          <w:id w:val="-894883612"/>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BA6598" w:rsidRPr="00355CD3">
        <w:t>Corporate and enabling</w:t>
      </w:r>
    </w:p>
    <w:p w14:paraId="4EB86184" w14:textId="1F2F7873" w:rsidR="0006613D" w:rsidRDefault="005A2FE8" w:rsidP="00D709E5">
      <w:pPr>
        <w:pStyle w:val="Heading2Numbered"/>
      </w:pPr>
      <w:bookmarkStart w:id="11" w:name="_Ref206765422"/>
      <w:r>
        <w:t>E</w:t>
      </w:r>
      <w:r w:rsidR="0006613D">
        <w:t xml:space="preserve">xpert </w:t>
      </w:r>
      <w:r w:rsidR="00822B7D">
        <w:t>contributions</w:t>
      </w:r>
      <w:bookmarkEnd w:id="11"/>
    </w:p>
    <w:p w14:paraId="43EB3AC8" w14:textId="25CD1171" w:rsidR="003F16BB" w:rsidRPr="00786A1F" w:rsidRDefault="00A81815" w:rsidP="0006613D">
      <w:r>
        <w:t>Record</w:t>
      </w:r>
      <w:r w:rsidR="003F16BB" w:rsidRPr="003F16BB" w:rsidDel="00F1448E">
        <w:t xml:space="preserve"> </w:t>
      </w:r>
      <w:r w:rsidR="00F1448E">
        <w:t>all</w:t>
      </w:r>
      <w:r w:rsidR="003F16BB" w:rsidRPr="003F16BB">
        <w:t xml:space="preserve"> experts you consulted during th</w:t>
      </w:r>
      <w:r w:rsidR="00C62A85">
        <w:t xml:space="preserve">is impact </w:t>
      </w:r>
      <w:r w:rsidR="003F16BB" w:rsidRPr="003F16BB">
        <w:t>assessment process</w:t>
      </w:r>
      <w:r>
        <w:t>, s</w:t>
      </w:r>
      <w:r w:rsidR="00E0005D">
        <w:t>ummaris</w:t>
      </w:r>
      <w:r>
        <w:t>ing</w:t>
      </w:r>
      <w:r w:rsidR="00E0005D">
        <w:t xml:space="preserve"> </w:t>
      </w:r>
      <w:r w:rsidR="003A441C">
        <w:t>their input and</w:t>
      </w:r>
      <w:r w:rsidR="00D76CCE">
        <w:t xml:space="preserve"> any </w:t>
      </w:r>
      <w:r w:rsidR="00176F13">
        <w:t xml:space="preserve">resulting </w:t>
      </w:r>
      <w:r>
        <w:t>changes</w:t>
      </w:r>
      <w:r w:rsidR="003F16BB">
        <w:t>.</w:t>
      </w:r>
      <w:r w:rsidR="003F16BB" w:rsidRPr="003F16BB">
        <w:t xml:space="preserve"> </w:t>
      </w:r>
    </w:p>
    <w:tbl>
      <w:tblPr>
        <w:tblStyle w:val="GridTable2"/>
        <w:tblW w:w="8914" w:type="dxa"/>
        <w:tblLook w:val="0620" w:firstRow="1" w:lastRow="0" w:firstColumn="0" w:lastColumn="0" w:noHBand="1" w:noVBand="1"/>
      </w:tblPr>
      <w:tblGrid>
        <w:gridCol w:w="2041"/>
        <w:gridCol w:w="2041"/>
        <w:gridCol w:w="1346"/>
        <w:gridCol w:w="3486"/>
      </w:tblGrid>
      <w:tr w:rsidR="00E35A6A" w:rsidRPr="00786A1F" w14:paraId="4EF605A3" w14:textId="77777777" w:rsidTr="00F36B5D">
        <w:trPr>
          <w:cnfStyle w:val="100000000000" w:firstRow="1" w:lastRow="0" w:firstColumn="0" w:lastColumn="0" w:oddVBand="0" w:evenVBand="0" w:oddHBand="0" w:evenHBand="0" w:firstRowFirstColumn="0" w:firstRowLastColumn="0" w:lastRowFirstColumn="0" w:lastRowLastColumn="0"/>
          <w:trHeight w:val="688"/>
        </w:trPr>
        <w:tc>
          <w:tcPr>
            <w:tcW w:w="2041" w:type="dxa"/>
          </w:tcPr>
          <w:p w14:paraId="134FA297" w14:textId="77777777" w:rsidR="0014011B" w:rsidRPr="00786A1F" w:rsidRDefault="0014011B">
            <w:r w:rsidRPr="00786A1F">
              <w:t>Name</w:t>
            </w:r>
          </w:p>
        </w:tc>
        <w:tc>
          <w:tcPr>
            <w:tcW w:w="2041" w:type="dxa"/>
          </w:tcPr>
          <w:p w14:paraId="711D2FFA" w14:textId="7054C100" w:rsidR="0014011B" w:rsidRPr="00786A1F" w:rsidRDefault="00E0005D">
            <w:r w:rsidRPr="00786A1F">
              <w:t>Role</w:t>
            </w:r>
            <w:r w:rsidR="00B93C77" w:rsidRPr="00786A1F">
              <w:t xml:space="preserve"> </w:t>
            </w:r>
            <w:r w:rsidR="003C1E3A">
              <w:t>and</w:t>
            </w:r>
            <w:r w:rsidRPr="00786A1F">
              <w:t xml:space="preserve"> expertise</w:t>
            </w:r>
          </w:p>
        </w:tc>
        <w:tc>
          <w:tcPr>
            <w:tcW w:w="1346" w:type="dxa"/>
          </w:tcPr>
          <w:p w14:paraId="656AC834" w14:textId="02F0D203" w:rsidR="0014011B" w:rsidRPr="00786A1F" w:rsidRDefault="0014011B">
            <w:r w:rsidRPr="00786A1F">
              <w:t>Date last consulted</w:t>
            </w:r>
          </w:p>
        </w:tc>
        <w:tc>
          <w:tcPr>
            <w:tcW w:w="3486" w:type="dxa"/>
          </w:tcPr>
          <w:p w14:paraId="35BDD736" w14:textId="30279F38" w:rsidR="0014011B" w:rsidRPr="00786A1F" w:rsidRDefault="00A81815">
            <w:r w:rsidRPr="00786A1F">
              <w:t>I</w:t>
            </w:r>
            <w:r w:rsidR="00E0005D" w:rsidRPr="00786A1F">
              <w:t>nput</w:t>
            </w:r>
            <w:r w:rsidR="00AA77B9" w:rsidRPr="00786A1F">
              <w:t xml:space="preserve"> </w:t>
            </w:r>
            <w:r w:rsidR="009636DC" w:rsidRPr="00786A1F">
              <w:t>and resulting changes</w:t>
            </w:r>
            <w:r w:rsidR="0014011B" w:rsidRPr="00786A1F">
              <w:t xml:space="preserve"> </w:t>
            </w:r>
          </w:p>
        </w:tc>
      </w:tr>
      <w:tr w:rsidR="0014011B" w:rsidRPr="00786A1F" w14:paraId="0AE7B5E0" w14:textId="77777777" w:rsidTr="00F36B5D">
        <w:trPr>
          <w:trHeight w:val="408"/>
        </w:trPr>
        <w:tc>
          <w:tcPr>
            <w:tcW w:w="2041" w:type="dxa"/>
          </w:tcPr>
          <w:p w14:paraId="4F4321F2" w14:textId="77777777" w:rsidR="0014011B" w:rsidRPr="00786A1F" w:rsidRDefault="0014011B"/>
        </w:tc>
        <w:tc>
          <w:tcPr>
            <w:tcW w:w="2041" w:type="dxa"/>
          </w:tcPr>
          <w:p w14:paraId="5D7A11AF" w14:textId="77777777" w:rsidR="0014011B" w:rsidRPr="00786A1F" w:rsidRDefault="0014011B"/>
        </w:tc>
        <w:tc>
          <w:tcPr>
            <w:tcW w:w="1346" w:type="dxa"/>
          </w:tcPr>
          <w:p w14:paraId="7C2AFEA3" w14:textId="77777777" w:rsidR="0014011B" w:rsidRPr="00786A1F" w:rsidRDefault="0014011B"/>
        </w:tc>
        <w:tc>
          <w:tcPr>
            <w:tcW w:w="3486" w:type="dxa"/>
          </w:tcPr>
          <w:p w14:paraId="406201B1" w14:textId="77777777" w:rsidR="0014011B" w:rsidRPr="00786A1F" w:rsidRDefault="0014011B"/>
        </w:tc>
      </w:tr>
      <w:tr w:rsidR="0014011B" w:rsidRPr="00786A1F" w14:paraId="03ED1B9A" w14:textId="77777777" w:rsidTr="00F36B5D">
        <w:trPr>
          <w:trHeight w:val="396"/>
        </w:trPr>
        <w:tc>
          <w:tcPr>
            <w:tcW w:w="2041" w:type="dxa"/>
          </w:tcPr>
          <w:p w14:paraId="76390C4B" w14:textId="77777777" w:rsidR="0014011B" w:rsidRPr="00786A1F" w:rsidRDefault="0014011B"/>
        </w:tc>
        <w:tc>
          <w:tcPr>
            <w:tcW w:w="2041" w:type="dxa"/>
          </w:tcPr>
          <w:p w14:paraId="059982C0" w14:textId="77777777" w:rsidR="0014011B" w:rsidRPr="00786A1F" w:rsidRDefault="0014011B"/>
        </w:tc>
        <w:tc>
          <w:tcPr>
            <w:tcW w:w="1346" w:type="dxa"/>
          </w:tcPr>
          <w:p w14:paraId="582D9A4B" w14:textId="77777777" w:rsidR="0014011B" w:rsidRPr="00786A1F" w:rsidRDefault="0014011B"/>
        </w:tc>
        <w:tc>
          <w:tcPr>
            <w:tcW w:w="3486" w:type="dxa"/>
          </w:tcPr>
          <w:p w14:paraId="56FEB185" w14:textId="77777777" w:rsidR="0014011B" w:rsidRPr="00786A1F" w:rsidRDefault="0014011B"/>
        </w:tc>
      </w:tr>
    </w:tbl>
    <w:bookmarkEnd w:id="10"/>
    <w:p w14:paraId="5D10FFA6" w14:textId="77777777" w:rsidR="00A67911" w:rsidRPr="00786A1F" w:rsidRDefault="00A67911" w:rsidP="00A67911">
      <w:pPr>
        <w:pStyle w:val="Heading3"/>
      </w:pPr>
      <w:r w:rsidRPr="00786A1F">
        <w:lastRenderedPageBreak/>
        <w:t xml:space="preserve">Advisory note </w:t>
      </w:r>
    </w:p>
    <w:p w14:paraId="62EC72FF" w14:textId="7A95CEE1" w:rsidR="00A67911" w:rsidRDefault="00A67911" w:rsidP="00A67911">
      <w:r w:rsidRPr="00786A1F">
        <w:t>Agencies should consider engaging relevant internal or external expertise based on the complexity, novelty or potential impacts of the AI use case. This may include experts in ethics, law, discrimination, privacy, employment, intellectual property, technology, security, data, accessibility, automated decision</w:t>
      </w:r>
      <w:r w:rsidR="007C28C9">
        <w:t>-</w:t>
      </w:r>
      <w:r w:rsidRPr="00786A1F">
        <w:t>making, or the domain in which the AI system is being deployed.</w:t>
      </w:r>
    </w:p>
    <w:p w14:paraId="498AA054" w14:textId="67E94202" w:rsidR="00C36385" w:rsidRPr="00786A1F" w:rsidRDefault="00D86E5F" w:rsidP="00D709E5">
      <w:pPr>
        <w:pStyle w:val="Heading2Numbered"/>
      </w:pPr>
      <w:r w:rsidRPr="00786A1F">
        <w:t>Impact a</w:t>
      </w:r>
      <w:r w:rsidR="00813603" w:rsidRPr="00786A1F">
        <w:t>ssessment r</w:t>
      </w:r>
      <w:r w:rsidR="00EF1D86" w:rsidRPr="00786A1F">
        <w:t>eview</w:t>
      </w:r>
      <w:r w:rsidR="00096A24" w:rsidRPr="00786A1F">
        <w:t xml:space="preserve"> </w:t>
      </w:r>
      <w:r w:rsidR="00EF1D86" w:rsidRPr="00786A1F">
        <w:t>log</w:t>
      </w:r>
    </w:p>
    <w:p w14:paraId="649DC76C" w14:textId="5DBEDC66" w:rsidR="004667A6" w:rsidRDefault="0044103B" w:rsidP="00754F5E">
      <w:r w:rsidRPr="00786A1F">
        <w:t>This</w:t>
      </w:r>
      <w:r w:rsidR="00D86E5F" w:rsidRPr="00786A1F">
        <w:t xml:space="preserve"> impact</w:t>
      </w:r>
      <w:r w:rsidRPr="00786A1F">
        <w:t xml:space="preserve"> assessment should be updated</w:t>
      </w:r>
      <w:r>
        <w:t xml:space="preserve"> </w:t>
      </w:r>
      <w:r w:rsidR="00CF1AB5">
        <w:t>regularly</w:t>
      </w:r>
      <w:r>
        <w:t xml:space="preserve"> </w:t>
      </w:r>
      <w:r w:rsidR="000951F1">
        <w:t>through</w:t>
      </w:r>
      <w:r w:rsidR="007369CD">
        <w:t>out</w:t>
      </w:r>
      <w:r w:rsidR="000951F1">
        <w:t xml:space="preserve"> </w:t>
      </w:r>
      <w:r w:rsidR="007369CD">
        <w:t xml:space="preserve">its </w:t>
      </w:r>
      <w:r w:rsidR="002D7E7B">
        <w:t>lifecycle. The</w:t>
      </w:r>
      <w:r w:rsidR="00F239D8">
        <w:t>re</w:t>
      </w:r>
      <w:r w:rsidR="003553BA">
        <w:t> </w:t>
      </w:r>
      <w:r w:rsidR="00F239D8">
        <w:t>are</w:t>
      </w:r>
      <w:r w:rsidR="003553BA">
        <w:t> </w:t>
      </w:r>
      <w:r w:rsidR="002D7E7B">
        <w:t>2</w:t>
      </w:r>
      <w:r w:rsidR="003553BA">
        <w:t> </w:t>
      </w:r>
      <w:r w:rsidR="002D7E7B">
        <w:t>types of review</w:t>
      </w:r>
      <w:r w:rsidR="004667A6">
        <w:t>:</w:t>
      </w:r>
    </w:p>
    <w:p w14:paraId="0B02F3D2" w14:textId="5F755002" w:rsidR="000D5B23" w:rsidRPr="002B5414" w:rsidRDefault="00490031" w:rsidP="00697AFE">
      <w:pPr>
        <w:pStyle w:val="ListAlphaLevel1"/>
      </w:pPr>
      <w:r w:rsidRPr="00763243">
        <w:rPr>
          <w:b/>
          <w:bCs/>
        </w:rPr>
        <w:t>P</w:t>
      </w:r>
      <w:r w:rsidR="00F239D8" w:rsidRPr="00763243">
        <w:rPr>
          <w:b/>
          <w:bCs/>
        </w:rPr>
        <w:t>re-deployment</w:t>
      </w:r>
      <w:r w:rsidR="00DE1699" w:rsidRPr="00763243">
        <w:rPr>
          <w:b/>
          <w:bCs/>
        </w:rPr>
        <w:t xml:space="preserve"> review</w:t>
      </w:r>
      <w:r w:rsidRPr="002B5414">
        <w:t xml:space="preserve">: </w:t>
      </w:r>
      <w:r w:rsidR="00723F4E" w:rsidRPr="002B5414">
        <w:t xml:space="preserve">Continuous </w:t>
      </w:r>
      <w:r w:rsidR="003547C7" w:rsidRPr="002B5414">
        <w:t>updates</w:t>
      </w:r>
      <w:r w:rsidR="000951F1" w:rsidRPr="002B5414">
        <w:t xml:space="preserve"> </w:t>
      </w:r>
      <w:r w:rsidR="009015A6" w:rsidRPr="002B5414">
        <w:t xml:space="preserve">as part of </w:t>
      </w:r>
      <w:r w:rsidR="00DE1699" w:rsidRPr="002B5414">
        <w:t xml:space="preserve">the </w:t>
      </w:r>
      <w:r w:rsidR="009015A6" w:rsidRPr="002B5414">
        <w:t xml:space="preserve">drafting </w:t>
      </w:r>
      <w:r w:rsidR="00DE1699" w:rsidRPr="002B5414">
        <w:t xml:space="preserve">process, </w:t>
      </w:r>
      <w:r w:rsidR="004D6384" w:rsidRPr="002B5414">
        <w:t>before the assessment is approved</w:t>
      </w:r>
      <w:r w:rsidR="000951F1" w:rsidRPr="002B5414">
        <w:t>. As new information emerges, design choices are refined</w:t>
      </w:r>
      <w:r w:rsidR="004C6BE1" w:rsidRPr="002B5414">
        <w:t xml:space="preserve"> and</w:t>
      </w:r>
      <w:r w:rsidR="000951F1" w:rsidRPr="002B5414">
        <w:t xml:space="preserve"> risks are reassessed, previous answers </w:t>
      </w:r>
      <w:r w:rsidR="004D6384" w:rsidRPr="002B5414">
        <w:t xml:space="preserve">will </w:t>
      </w:r>
      <w:r w:rsidR="000951F1" w:rsidRPr="002B5414">
        <w:t>be revi</w:t>
      </w:r>
      <w:r w:rsidR="00D0279F" w:rsidRPr="002B5414">
        <w:t xml:space="preserve">ewed and updated. </w:t>
      </w:r>
    </w:p>
    <w:p w14:paraId="3CD14165" w14:textId="7AD355D6" w:rsidR="00FC2A09" w:rsidRPr="003628F6" w:rsidRDefault="00DE1699" w:rsidP="00697AFE">
      <w:pPr>
        <w:pStyle w:val="ListAlphaLevel1"/>
      </w:pPr>
      <w:r w:rsidRPr="003628F6">
        <w:t xml:space="preserve">Post-deployment </w:t>
      </w:r>
      <w:r w:rsidRPr="00763243">
        <w:rPr>
          <w:b/>
          <w:bCs/>
        </w:rPr>
        <w:t>re-validation</w:t>
      </w:r>
      <w:r w:rsidRPr="003628F6">
        <w:t xml:space="preserve">: </w:t>
      </w:r>
      <w:r w:rsidR="004909AA" w:rsidRPr="003628F6">
        <w:t xml:space="preserve">Following </w:t>
      </w:r>
      <w:r w:rsidR="00DD428B" w:rsidRPr="003628F6">
        <w:t xml:space="preserve">the deployment of the </w:t>
      </w:r>
      <w:r w:rsidR="004909AA" w:rsidRPr="003628F6">
        <w:t>use case</w:t>
      </w:r>
      <w:r w:rsidR="00096A24" w:rsidRPr="003628F6">
        <w:t xml:space="preserve">, the </w:t>
      </w:r>
      <w:r w:rsidR="00FD44CF" w:rsidRPr="003628F6">
        <w:t>AI</w:t>
      </w:r>
      <w:r w:rsidR="00171B34" w:rsidRPr="003628F6">
        <w:t> </w:t>
      </w:r>
      <w:r w:rsidR="00096A24" w:rsidRPr="003628F6">
        <w:t>policy requires agencies to</w:t>
      </w:r>
      <w:r w:rsidR="00FC2A09" w:rsidRPr="003628F6">
        <w:t>:</w:t>
      </w:r>
    </w:p>
    <w:p w14:paraId="0EDDA398" w14:textId="75E0E54E" w:rsidR="00016922" w:rsidRPr="00A809DF" w:rsidRDefault="00016922" w:rsidP="00B46345">
      <w:pPr>
        <w:pStyle w:val="ListParagraph"/>
        <w:numPr>
          <w:ilvl w:val="0"/>
          <w:numId w:val="10"/>
        </w:numPr>
        <w:spacing w:before="160" w:after="80" w:line="360" w:lineRule="auto"/>
        <w:ind w:right="0"/>
        <w:contextualSpacing/>
        <w:rPr>
          <w:rFonts w:cstheme="minorHAnsi"/>
          <w:szCs w:val="22"/>
        </w:rPr>
      </w:pPr>
      <w:r w:rsidRPr="00A809DF">
        <w:rPr>
          <w:rFonts w:cstheme="minorHAnsi"/>
          <w:szCs w:val="22"/>
          <w:lang w:val="en-US"/>
        </w:rPr>
        <w:t>regularly monitor and evaluate the use case to ensure it is operating as intended and that</w:t>
      </w:r>
      <w:r w:rsidRPr="00A809DF">
        <w:rPr>
          <w:rFonts w:cstheme="minorHAnsi"/>
          <w:szCs w:val="22"/>
        </w:rPr>
        <w:t xml:space="preserve"> risks are effectively managed</w:t>
      </w:r>
    </w:p>
    <w:p w14:paraId="67D9C181" w14:textId="77777777" w:rsidR="00016922" w:rsidRPr="00A809DF" w:rsidRDefault="00016922" w:rsidP="00B46345">
      <w:pPr>
        <w:pStyle w:val="ListParagraph"/>
        <w:numPr>
          <w:ilvl w:val="0"/>
          <w:numId w:val="10"/>
        </w:numPr>
        <w:spacing w:before="160" w:after="80" w:line="360" w:lineRule="auto"/>
        <w:ind w:right="0"/>
        <w:contextualSpacing/>
        <w:rPr>
          <w:rFonts w:cstheme="minorHAnsi"/>
          <w:szCs w:val="22"/>
        </w:rPr>
      </w:pPr>
      <w:r w:rsidRPr="00A809DF">
        <w:rPr>
          <w:rFonts w:cstheme="minorHAnsi"/>
          <w:szCs w:val="22"/>
        </w:rPr>
        <w:t xml:space="preserve">re-validate the AI use case impact assessment by checking its accuracy and updating it when there is a material change in the scope, usage or operation of the use case. </w:t>
      </w:r>
    </w:p>
    <w:p w14:paraId="0B9D3751" w14:textId="531ADE6C" w:rsidR="00F33851" w:rsidRDefault="00096A24" w:rsidP="00D02D87">
      <w:pPr>
        <w:rPr>
          <w:rFonts w:cstheme="minorHAnsi"/>
        </w:rPr>
      </w:pPr>
      <w:r w:rsidRPr="00A809DF">
        <w:rPr>
          <w:rFonts w:cstheme="minorHAnsi"/>
        </w:rPr>
        <w:t xml:space="preserve">Track </w:t>
      </w:r>
      <w:r w:rsidR="00923321">
        <w:rPr>
          <w:rFonts w:cstheme="minorHAnsi"/>
        </w:rPr>
        <w:t xml:space="preserve">impact assessment </w:t>
      </w:r>
      <w:r w:rsidR="00225405">
        <w:rPr>
          <w:rFonts w:cstheme="minorHAnsi"/>
        </w:rPr>
        <w:t xml:space="preserve">pre-deployment </w:t>
      </w:r>
      <w:r w:rsidRPr="00A809DF">
        <w:rPr>
          <w:rFonts w:cstheme="minorHAnsi"/>
        </w:rPr>
        <w:t>review and re-validation outcome</w:t>
      </w:r>
      <w:r w:rsidR="0087696D">
        <w:rPr>
          <w:rFonts w:cstheme="minorHAnsi"/>
        </w:rPr>
        <w:t>s</w:t>
      </w:r>
      <w:r w:rsidR="00DD5557">
        <w:rPr>
          <w:rFonts w:cstheme="minorHAnsi"/>
        </w:rPr>
        <w:t xml:space="preserve"> </w:t>
      </w:r>
      <w:r w:rsidR="00DD712B">
        <w:rPr>
          <w:rFonts w:cstheme="minorHAnsi"/>
        </w:rPr>
        <w:t>and summarise</w:t>
      </w:r>
      <w:r w:rsidR="000A695B">
        <w:rPr>
          <w:rFonts w:cstheme="minorHAnsi"/>
        </w:rPr>
        <w:t xml:space="preserve"> post-review </w:t>
      </w:r>
      <w:r w:rsidRPr="00A809DF">
        <w:rPr>
          <w:rFonts w:cstheme="minorHAnsi"/>
        </w:rPr>
        <w:t>changes.</w:t>
      </w:r>
    </w:p>
    <w:tbl>
      <w:tblPr>
        <w:tblStyle w:val="GridTable2"/>
        <w:tblW w:w="8899" w:type="dxa"/>
        <w:tblLook w:val="0620" w:firstRow="1" w:lastRow="0" w:firstColumn="0" w:lastColumn="0" w:noHBand="1" w:noVBand="1"/>
      </w:tblPr>
      <w:tblGrid>
        <w:gridCol w:w="2381"/>
        <w:gridCol w:w="1843"/>
        <w:gridCol w:w="2344"/>
        <w:gridCol w:w="2331"/>
      </w:tblGrid>
      <w:tr w:rsidR="008B45D8" w14:paraId="24EDB1B4" w14:textId="77777777" w:rsidTr="00225405">
        <w:trPr>
          <w:cnfStyle w:val="100000000000" w:firstRow="1" w:lastRow="0" w:firstColumn="0" w:lastColumn="0" w:oddVBand="0" w:evenVBand="0" w:oddHBand="0" w:evenHBand="0" w:firstRowFirstColumn="0" w:firstRowLastColumn="0" w:lastRowFirstColumn="0" w:lastRowLastColumn="0"/>
        </w:trPr>
        <w:tc>
          <w:tcPr>
            <w:tcW w:w="2381" w:type="dxa"/>
          </w:tcPr>
          <w:p w14:paraId="27E6F0AF" w14:textId="7CE01F6D" w:rsidR="008B45D8" w:rsidRDefault="00225405">
            <w:r>
              <w:t>R</w:t>
            </w:r>
            <w:r w:rsidR="008B45D8">
              <w:t>eview</w:t>
            </w:r>
            <w:r>
              <w:t xml:space="preserve"> type</w:t>
            </w:r>
          </w:p>
        </w:tc>
        <w:tc>
          <w:tcPr>
            <w:tcW w:w="1843" w:type="dxa"/>
          </w:tcPr>
          <w:p w14:paraId="61AC3972" w14:textId="1290F707" w:rsidR="008B45D8" w:rsidRDefault="008B45D8">
            <w:r>
              <w:t>Reasons for review</w:t>
            </w:r>
          </w:p>
        </w:tc>
        <w:tc>
          <w:tcPr>
            <w:tcW w:w="2344" w:type="dxa"/>
          </w:tcPr>
          <w:p w14:paraId="2724BC62" w14:textId="48189B48" w:rsidR="008B45D8" w:rsidRDefault="008B45D8">
            <w:r>
              <w:t>Review date</w:t>
            </w:r>
          </w:p>
        </w:tc>
        <w:tc>
          <w:tcPr>
            <w:tcW w:w="2331" w:type="dxa"/>
          </w:tcPr>
          <w:p w14:paraId="475BB9A4" w14:textId="5FB6A0A4" w:rsidR="008B45D8" w:rsidRDefault="008B45D8">
            <w:r>
              <w:t>Post-review changes</w:t>
            </w:r>
          </w:p>
        </w:tc>
      </w:tr>
      <w:tr w:rsidR="008B45D8" w14:paraId="151EF435" w14:textId="77777777" w:rsidTr="00225405">
        <w:tc>
          <w:tcPr>
            <w:tcW w:w="2381" w:type="dxa"/>
          </w:tcPr>
          <w:p w14:paraId="4DC71A29" w14:textId="78D2EE9B" w:rsidR="008B45D8" w:rsidRDefault="0078425B">
            <w:pPr>
              <w:spacing w:after="160"/>
            </w:pPr>
            <w:sdt>
              <w:sdtPr>
                <w:rPr>
                  <w:position w:val="-6"/>
                  <w:sz w:val="36"/>
                </w:rPr>
                <w:alias w:val="select for yes"/>
                <w:tag w:val="select for yes"/>
                <w:id w:val="-1862736019"/>
                <w14:checkbox>
                  <w14:checked w14:val="0"/>
                  <w14:checkedState w14:val="2612" w14:font="MS Gothic"/>
                  <w14:uncheckedState w14:val="2610" w14:font="MS Gothic"/>
                </w14:checkbox>
              </w:sdtPr>
              <w:sdtContent>
                <w:r w:rsidR="004719F5">
                  <w:rPr>
                    <w:rFonts w:ascii="MS Gothic" w:eastAsia="MS Gothic" w:hAnsi="MS Gothic" w:hint="eastAsia"/>
                    <w:position w:val="-6"/>
                    <w:sz w:val="36"/>
                  </w:rPr>
                  <w:t>☐</w:t>
                </w:r>
              </w:sdtContent>
            </w:sdt>
            <w:r w:rsidR="00BB5EB2" w:rsidRPr="00620F90">
              <w:rPr>
                <w:sz w:val="36"/>
              </w:rPr>
              <w:t xml:space="preserve"> </w:t>
            </w:r>
            <w:r w:rsidR="008B45D8" w:rsidRPr="00F36B5D">
              <w:t xml:space="preserve">Pre-deployment </w:t>
            </w:r>
          </w:p>
          <w:p w14:paraId="6A437394" w14:textId="61685718" w:rsidR="008B45D8" w:rsidRDefault="0078425B">
            <w:pPr>
              <w:spacing w:after="160"/>
            </w:pPr>
            <w:sdt>
              <w:sdtPr>
                <w:rPr>
                  <w:position w:val="-6"/>
                  <w:sz w:val="36"/>
                </w:rPr>
                <w:alias w:val="select for yes"/>
                <w:tag w:val="select for yes"/>
                <w:id w:val="-494255880"/>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763243" w:rsidRPr="00763243">
              <w:t>R</w:t>
            </w:r>
            <w:r w:rsidR="008B45D8" w:rsidRPr="00F36B5D">
              <w:t>e-validation</w:t>
            </w:r>
          </w:p>
        </w:tc>
        <w:tc>
          <w:tcPr>
            <w:tcW w:w="1843" w:type="dxa"/>
          </w:tcPr>
          <w:p w14:paraId="38B5E90E" w14:textId="77777777" w:rsidR="008B45D8" w:rsidRDefault="008B45D8"/>
        </w:tc>
        <w:tc>
          <w:tcPr>
            <w:tcW w:w="2344" w:type="dxa"/>
          </w:tcPr>
          <w:p w14:paraId="35BA9454" w14:textId="77777777" w:rsidR="008B45D8" w:rsidRDefault="008B45D8"/>
        </w:tc>
        <w:tc>
          <w:tcPr>
            <w:tcW w:w="2331" w:type="dxa"/>
          </w:tcPr>
          <w:p w14:paraId="51D936FA" w14:textId="77777777" w:rsidR="008B45D8" w:rsidDel="00A77D37" w:rsidRDefault="008B45D8"/>
        </w:tc>
      </w:tr>
      <w:tr w:rsidR="008B45D8" w14:paraId="2FB61A5B" w14:textId="77777777" w:rsidTr="00225405">
        <w:tc>
          <w:tcPr>
            <w:tcW w:w="2381" w:type="dxa"/>
          </w:tcPr>
          <w:p w14:paraId="5F8B517F" w14:textId="77777777" w:rsidR="008B45D8" w:rsidRDefault="008B45D8"/>
        </w:tc>
        <w:tc>
          <w:tcPr>
            <w:tcW w:w="1843" w:type="dxa"/>
          </w:tcPr>
          <w:p w14:paraId="7EC25079" w14:textId="77777777" w:rsidR="008B45D8" w:rsidRDefault="008B45D8"/>
        </w:tc>
        <w:tc>
          <w:tcPr>
            <w:tcW w:w="2344" w:type="dxa"/>
          </w:tcPr>
          <w:p w14:paraId="7F961BE7" w14:textId="77777777" w:rsidR="008B45D8" w:rsidRDefault="008B45D8"/>
        </w:tc>
        <w:tc>
          <w:tcPr>
            <w:tcW w:w="2331" w:type="dxa"/>
          </w:tcPr>
          <w:p w14:paraId="3CB96720" w14:textId="77777777" w:rsidR="008B45D8" w:rsidRDefault="008B45D8"/>
        </w:tc>
      </w:tr>
    </w:tbl>
    <w:p w14:paraId="1C358C97" w14:textId="77777777" w:rsidR="00445414" w:rsidRDefault="00445414" w:rsidP="00EA2C95">
      <w:pPr>
        <w:pStyle w:val="Heading1Numbered"/>
      </w:pPr>
      <w:bookmarkStart w:id="12" w:name="_Toc155866651"/>
      <w:bookmarkStart w:id="13" w:name="_Toc181284564"/>
      <w:bookmarkStart w:id="14" w:name="_Ref187748326"/>
      <w:bookmarkStart w:id="15" w:name="_Toc212728185"/>
      <w:bookmarkStart w:id="16" w:name="_Toc214528052"/>
      <w:r w:rsidRPr="00445414">
        <w:lastRenderedPageBreak/>
        <w:t>Purpose and expected benefits</w:t>
      </w:r>
      <w:bookmarkEnd w:id="12"/>
      <w:bookmarkEnd w:id="13"/>
      <w:bookmarkEnd w:id="14"/>
      <w:bookmarkEnd w:id="15"/>
      <w:bookmarkEnd w:id="16"/>
    </w:p>
    <w:p w14:paraId="0497E9B4" w14:textId="20E71FC7" w:rsidR="000D3931" w:rsidRPr="00C11D5F" w:rsidRDefault="000D3931" w:rsidP="00F07084">
      <w:pPr>
        <w:pStyle w:val="Box1Normal"/>
      </w:pPr>
      <w:r w:rsidRPr="000D3931">
        <w:t xml:space="preserve">Under </w:t>
      </w:r>
      <w:hyperlink r:id="rId53" w:history="1">
        <w:hyperlink r:id="rId54" w:history="1">
          <w:r w:rsidRPr="001D1622">
            <w:rPr>
              <w:rStyle w:val="Hyperlink"/>
              <w:i/>
              <w:iCs/>
              <w:color w:val="1D614B" w:themeColor="accent1" w:themeShade="BF"/>
            </w:rPr>
            <w:t>Australia's AI Ethics Principles</w:t>
          </w:r>
        </w:hyperlink>
      </w:hyperlink>
      <w:r w:rsidRPr="000D3931">
        <w:t>, the use of AI should have a clearly defined and beneficial purpose that is consistent with human, societal and environmental wellbeing.</w:t>
      </w:r>
    </w:p>
    <w:p w14:paraId="0DF22551" w14:textId="77777777" w:rsidR="00843DCC" w:rsidRDefault="00843DCC" w:rsidP="00D709E5">
      <w:pPr>
        <w:pStyle w:val="Heading2Numbered"/>
      </w:pPr>
      <w:bookmarkStart w:id="17" w:name="_Toc155866652"/>
      <w:bookmarkStart w:id="18" w:name="_Ref209894494"/>
      <w:r w:rsidRPr="00843DCC">
        <w:t>Problem definition</w:t>
      </w:r>
      <w:bookmarkEnd w:id="17"/>
      <w:bookmarkEnd w:id="18"/>
    </w:p>
    <w:p w14:paraId="6B5F66C1" w14:textId="4F026460" w:rsidR="00AD6C33" w:rsidRPr="00D16FAF" w:rsidRDefault="00AD6C33" w:rsidP="00D16FAF">
      <w:pPr>
        <w:rPr>
          <w:b/>
          <w:bCs/>
        </w:rPr>
      </w:pPr>
      <w:bookmarkStart w:id="19" w:name="_Hlk214449294"/>
      <w:r w:rsidRPr="00D16FAF">
        <w:rPr>
          <w:b/>
          <w:bCs/>
        </w:rPr>
        <w:t>Identify the problem you are trying to solve.</w:t>
      </w:r>
    </w:p>
    <w:p w14:paraId="1FB4A5AD" w14:textId="09EE286E" w:rsidR="00D16FAF" w:rsidRPr="00661D2E" w:rsidRDefault="00D16FAF" w:rsidP="00D16FAF">
      <w:pPr>
        <w:rPr>
          <w:i/>
          <w:iCs/>
        </w:rPr>
      </w:pPr>
      <w:r w:rsidRPr="00661D2E">
        <w:rPr>
          <w:i/>
          <w:iCs/>
        </w:rPr>
        <w:t>Enter your answer text here</w:t>
      </w:r>
    </w:p>
    <w:bookmarkEnd w:id="19"/>
    <w:p w14:paraId="14D46F95" w14:textId="77777777" w:rsidR="00843DCC" w:rsidRDefault="00843DCC" w:rsidP="00D709E5">
      <w:pPr>
        <w:pStyle w:val="Heading2Numbered"/>
      </w:pPr>
      <w:r w:rsidRPr="00843DCC">
        <w:t>AI use case purpose</w:t>
      </w:r>
    </w:p>
    <w:p w14:paraId="2CDC3512" w14:textId="77777777" w:rsidR="003E7E9E" w:rsidRPr="003E7E9E" w:rsidRDefault="003E7E9E" w:rsidP="003E7E9E">
      <w:pPr>
        <w:rPr>
          <w:b/>
          <w:bCs/>
        </w:rPr>
      </w:pPr>
      <w:r w:rsidRPr="003E7E9E">
        <w:rPr>
          <w:b/>
          <w:bCs/>
        </w:rPr>
        <w:t>Describe the purpose of your use of AI, focusing on how it will address the problem you have identified.</w:t>
      </w:r>
    </w:p>
    <w:p w14:paraId="6D84AC03" w14:textId="01C2E51D" w:rsidR="003E7E9E" w:rsidRPr="00D16FAF" w:rsidRDefault="003E7E9E" w:rsidP="003E7E9E">
      <w:pPr>
        <w:rPr>
          <w:i/>
          <w:iCs/>
        </w:rPr>
      </w:pPr>
      <w:r w:rsidRPr="009A0F5E">
        <w:rPr>
          <w:i/>
          <w:iCs/>
        </w:rPr>
        <w:t xml:space="preserve">Enter </w:t>
      </w:r>
      <w:r>
        <w:rPr>
          <w:i/>
          <w:iCs/>
        </w:rPr>
        <w:t xml:space="preserve">your answer </w:t>
      </w:r>
      <w:r w:rsidRPr="009A0F5E">
        <w:rPr>
          <w:i/>
          <w:iCs/>
        </w:rPr>
        <w:t>text here</w:t>
      </w:r>
    </w:p>
    <w:p w14:paraId="78278D58" w14:textId="49567833" w:rsidR="00843DCC" w:rsidRDefault="00843DCC" w:rsidP="00D709E5">
      <w:pPr>
        <w:pStyle w:val="Heading2Numbered"/>
      </w:pPr>
      <w:bookmarkStart w:id="20" w:name="_Toc155866653"/>
      <w:r w:rsidRPr="00843DCC">
        <w:t>Non</w:t>
      </w:r>
      <w:r w:rsidR="007A7FD9">
        <w:t>-</w:t>
      </w:r>
      <w:r w:rsidRPr="00843DCC">
        <w:t>AI alternatives</w:t>
      </w:r>
      <w:bookmarkEnd w:id="20"/>
    </w:p>
    <w:p w14:paraId="48126CAC" w14:textId="77777777" w:rsidR="0020603B" w:rsidRPr="0020603B" w:rsidRDefault="0020603B" w:rsidP="0020603B">
      <w:pPr>
        <w:rPr>
          <w:b/>
          <w:bCs/>
        </w:rPr>
      </w:pPr>
      <w:r w:rsidRPr="0020603B">
        <w:rPr>
          <w:b/>
          <w:bCs/>
        </w:rPr>
        <w:t>Outline non-AI alternatives that could address this problem.</w:t>
      </w:r>
    </w:p>
    <w:p w14:paraId="2DA2EDAA" w14:textId="0D5319D3" w:rsidR="0020603B" w:rsidRPr="0020603B" w:rsidRDefault="0020603B" w:rsidP="0020603B">
      <w:pPr>
        <w:rPr>
          <w:i/>
          <w:iCs/>
        </w:rPr>
      </w:pPr>
      <w:r w:rsidRPr="0020603B">
        <w:rPr>
          <w:i/>
          <w:iCs/>
        </w:rPr>
        <w:t>Enter your answer text here</w:t>
      </w:r>
    </w:p>
    <w:p w14:paraId="1C1C7B05" w14:textId="3D50F7E3" w:rsidR="00843DCC" w:rsidRPr="00843DCC" w:rsidRDefault="00843DCC" w:rsidP="00D709E5">
      <w:pPr>
        <w:pStyle w:val="Heading2Numbered"/>
      </w:pPr>
      <w:bookmarkStart w:id="21" w:name="_Toc155866655"/>
      <w:bookmarkStart w:id="22" w:name="_Ref187411970"/>
      <w:bookmarkStart w:id="23" w:name="_Ref187411991"/>
      <w:bookmarkStart w:id="24" w:name="_Ref187411995"/>
      <w:bookmarkStart w:id="25" w:name="_Ref187748344"/>
      <w:bookmarkStart w:id="26" w:name="_Ref187748355"/>
      <w:bookmarkStart w:id="27" w:name="_Ref187748383"/>
      <w:bookmarkStart w:id="28" w:name="_Ref187748404"/>
      <w:bookmarkStart w:id="29" w:name="_Ref187759191"/>
      <w:r w:rsidRPr="00843DCC">
        <w:t>Identifying stakeholders</w:t>
      </w:r>
      <w:bookmarkEnd w:id="21"/>
      <w:bookmarkEnd w:id="22"/>
      <w:bookmarkEnd w:id="23"/>
      <w:bookmarkEnd w:id="24"/>
      <w:bookmarkEnd w:id="25"/>
      <w:bookmarkEnd w:id="26"/>
      <w:bookmarkEnd w:id="27"/>
      <w:bookmarkEnd w:id="28"/>
      <w:bookmarkEnd w:id="29"/>
    </w:p>
    <w:p w14:paraId="5812533A" w14:textId="72277691" w:rsidR="006D5A31" w:rsidRDefault="00C05EE6" w:rsidP="00C71C6B">
      <w:r>
        <w:t xml:space="preserve">Use the stakeholder mapping aid </w:t>
      </w:r>
      <w:r w:rsidR="00E316EB">
        <w:t xml:space="preserve">at </w:t>
      </w:r>
      <w:r w:rsidR="00E316EB" w:rsidRPr="00E316EB">
        <w:rPr>
          <w:b/>
          <w:bCs/>
        </w:rPr>
        <w:t>Attachment A</w:t>
      </w:r>
      <w:r w:rsidR="00320771">
        <w:t xml:space="preserve"> to i</w:t>
      </w:r>
      <w:r w:rsidR="00C71C6B" w:rsidRPr="00A136E3">
        <w:t>dentify stakeholder groups that may b</w:t>
      </w:r>
      <w:r w:rsidR="00C71C6B" w:rsidRPr="00C71C6B">
        <w:t>e affected by the AI use case</w:t>
      </w:r>
      <w:r w:rsidR="009A097E">
        <w:t>. R</w:t>
      </w:r>
      <w:r w:rsidR="006F7E29">
        <w:t>ecord</w:t>
      </w:r>
      <w:r w:rsidR="00C71C6B" w:rsidRPr="00C71C6B">
        <w:t xml:space="preserve"> how they may be </w:t>
      </w:r>
      <w:r w:rsidR="00B11A9B" w:rsidRPr="00C71C6B">
        <w:t xml:space="preserve">positively or negatively </w:t>
      </w:r>
      <w:r w:rsidR="00C71C6B" w:rsidRPr="00C71C6B">
        <w:t xml:space="preserve">affected. </w:t>
      </w:r>
    </w:p>
    <w:p w14:paraId="2580406B" w14:textId="6C25C082" w:rsidR="003C2F7C" w:rsidRPr="00A60F8B" w:rsidRDefault="006D5A31" w:rsidP="00A60F8B">
      <w:pPr>
        <w:pStyle w:val="BulletLevel1"/>
        <w:numPr>
          <w:ilvl w:val="0"/>
          <w:numId w:val="0"/>
        </w:numPr>
      </w:pPr>
      <w:r w:rsidRPr="00C71C6B">
        <w:t xml:space="preserve">This will guide your consideration of expected benefits and potential risks. </w:t>
      </w:r>
      <w:r w:rsidR="000C65FA" w:rsidRPr="00A60F8B">
        <w:t>Stakeholder groups may include</w:t>
      </w:r>
      <w:r w:rsidR="003C2F7C" w:rsidRPr="00A60F8B">
        <w:t>:</w:t>
      </w:r>
    </w:p>
    <w:p w14:paraId="44E9B6B4" w14:textId="50C5E96F" w:rsidR="003C2F7C" w:rsidRPr="00A60F8B" w:rsidRDefault="000C65FA" w:rsidP="003C2F7C">
      <w:pPr>
        <w:pStyle w:val="BulletLevel1"/>
      </w:pPr>
      <w:r w:rsidRPr="00A60F8B">
        <w:t>end users of the AI outputs</w:t>
      </w:r>
    </w:p>
    <w:p w14:paraId="2EF5AF18" w14:textId="53992030" w:rsidR="003C2F7C" w:rsidRPr="00A60F8B" w:rsidRDefault="000C65FA" w:rsidP="003C2F7C">
      <w:pPr>
        <w:pStyle w:val="BulletLevel1"/>
      </w:pPr>
      <w:r w:rsidRPr="00A60F8B">
        <w:t>people who will be evaluated or monitored by the AI</w:t>
      </w:r>
    </w:p>
    <w:p w14:paraId="12716165" w14:textId="3CD19EC9" w:rsidR="003C2F7C" w:rsidRPr="00A60F8B" w:rsidRDefault="000C65FA" w:rsidP="003C2F7C">
      <w:pPr>
        <w:pStyle w:val="BulletLevel1"/>
      </w:pPr>
      <w:r w:rsidRPr="00A60F8B">
        <w:t>rights holders</w:t>
      </w:r>
      <w:r w:rsidR="007F68E0" w:rsidRPr="00A60F8B">
        <w:t>, for</w:t>
      </w:r>
      <w:r w:rsidR="003C2F7C" w:rsidRPr="00A60F8B">
        <w:t xml:space="preserve"> example</w:t>
      </w:r>
      <w:r w:rsidRPr="00A60F8B">
        <w:t xml:space="preserve"> copyright owners</w:t>
      </w:r>
    </w:p>
    <w:p w14:paraId="69C2BE10" w14:textId="50C55844" w:rsidR="003C2F7C" w:rsidRPr="00A60F8B" w:rsidRDefault="000C65FA" w:rsidP="003C2F7C">
      <w:pPr>
        <w:pStyle w:val="BulletLevel1"/>
      </w:pPr>
      <w:r w:rsidRPr="00A60F8B">
        <w:t>AI developers or engineers</w:t>
      </w:r>
    </w:p>
    <w:p w14:paraId="62DA5276" w14:textId="77777777" w:rsidR="0057598E" w:rsidRDefault="00CA1C65" w:rsidP="006D5A31">
      <w:pPr>
        <w:pStyle w:val="BulletLevel1"/>
      </w:pPr>
      <w:r w:rsidRPr="00A60F8B">
        <w:t>business or industry</w:t>
      </w:r>
      <w:r w:rsidR="006D5A31">
        <w:t xml:space="preserve"> </w:t>
      </w:r>
    </w:p>
    <w:p w14:paraId="45E6E3D8" w14:textId="198372DD" w:rsidR="006D5A31" w:rsidRPr="00A60F8B" w:rsidRDefault="000C65FA" w:rsidP="006D5A31">
      <w:pPr>
        <w:pStyle w:val="BulletLevel1"/>
      </w:pPr>
      <w:r w:rsidRPr="00A60F8B">
        <w:t>regulators</w:t>
      </w:r>
    </w:p>
    <w:p w14:paraId="7379434B" w14:textId="3D325871" w:rsidR="0057598E" w:rsidRDefault="00A8723B" w:rsidP="003C2F7C">
      <w:pPr>
        <w:pStyle w:val="BulletLevel1"/>
      </w:pPr>
      <w:r w:rsidRPr="00A60F8B">
        <w:t>agency staff and their unions</w:t>
      </w:r>
      <w:r w:rsidR="009C382D">
        <w:t>, and other third-party personnel</w:t>
      </w:r>
    </w:p>
    <w:p w14:paraId="324240D7" w14:textId="17E2D104" w:rsidR="006D5A31" w:rsidRDefault="000C65FA" w:rsidP="003C2F7C">
      <w:pPr>
        <w:pStyle w:val="BulletLevel1"/>
      </w:pPr>
      <w:r w:rsidRPr="00A60F8B">
        <w:lastRenderedPageBreak/>
        <w:t xml:space="preserve">communities or </w:t>
      </w:r>
      <w:r w:rsidR="002B15C0" w:rsidRPr="00A60F8B">
        <w:t xml:space="preserve">other </w:t>
      </w:r>
      <w:r w:rsidRPr="00A60F8B">
        <w:t>groups.</w:t>
      </w:r>
      <w:r>
        <w:t xml:space="preserve"> </w:t>
      </w:r>
    </w:p>
    <w:tbl>
      <w:tblPr>
        <w:tblStyle w:val="GridTable2"/>
        <w:tblW w:w="0" w:type="auto"/>
        <w:tblLook w:val="0620" w:firstRow="1" w:lastRow="0" w:firstColumn="0" w:lastColumn="0" w:noHBand="1" w:noVBand="1"/>
      </w:tblPr>
      <w:tblGrid>
        <w:gridCol w:w="3325"/>
        <w:gridCol w:w="5735"/>
      </w:tblGrid>
      <w:tr w:rsidR="00341F75" w:rsidRPr="00341F75" w14:paraId="1E48990E" w14:textId="77777777" w:rsidTr="00A540F5">
        <w:trPr>
          <w:cnfStyle w:val="100000000000" w:firstRow="1" w:lastRow="0" w:firstColumn="0" w:lastColumn="0" w:oddVBand="0" w:evenVBand="0" w:oddHBand="0" w:evenHBand="0" w:firstRowFirstColumn="0" w:firstRowLastColumn="0" w:lastRowFirstColumn="0" w:lastRowLastColumn="0"/>
          <w:tblHeader/>
        </w:trPr>
        <w:tc>
          <w:tcPr>
            <w:tcW w:w="3325" w:type="dxa"/>
          </w:tcPr>
          <w:p w14:paraId="4387CD88" w14:textId="1A46AA47" w:rsidR="00341F75" w:rsidRPr="0020603B" w:rsidRDefault="009A7E2D" w:rsidP="00A540F5">
            <w:pPr>
              <w:keepNext/>
              <w:spacing w:after="80" w:line="360" w:lineRule="auto"/>
            </w:pPr>
            <w:r w:rsidRPr="0020603B">
              <w:t>Stakeholder group</w:t>
            </w:r>
            <w:r w:rsidR="00EA2F31" w:rsidRPr="0020603B">
              <w:t xml:space="preserve"> </w:t>
            </w:r>
          </w:p>
        </w:tc>
        <w:tc>
          <w:tcPr>
            <w:tcW w:w="5735" w:type="dxa"/>
          </w:tcPr>
          <w:p w14:paraId="4BE4A988" w14:textId="3541EBF7" w:rsidR="00341F75" w:rsidRPr="0020603B" w:rsidRDefault="00EA2F31" w:rsidP="00A540F5">
            <w:pPr>
              <w:keepNext/>
              <w:spacing w:after="80" w:line="360" w:lineRule="auto"/>
            </w:pPr>
            <w:r w:rsidRPr="0020603B">
              <w:t>Briefly describe how they may be affected</w:t>
            </w:r>
          </w:p>
        </w:tc>
      </w:tr>
      <w:tr w:rsidR="00F87431" w:rsidRPr="00341F75" w14:paraId="6B1FE9CF" w14:textId="77777777" w:rsidTr="00F87431">
        <w:tc>
          <w:tcPr>
            <w:tcW w:w="3325" w:type="dxa"/>
          </w:tcPr>
          <w:p w14:paraId="02C94B0F" w14:textId="77777777" w:rsidR="00F87431" w:rsidRPr="0020603B" w:rsidRDefault="00F87431" w:rsidP="00341F75"/>
        </w:tc>
        <w:tc>
          <w:tcPr>
            <w:tcW w:w="5735" w:type="dxa"/>
          </w:tcPr>
          <w:p w14:paraId="7F514062" w14:textId="77777777" w:rsidR="00F87431" w:rsidRPr="0020603B" w:rsidRDefault="00F87431" w:rsidP="00341F75"/>
        </w:tc>
      </w:tr>
      <w:tr w:rsidR="00F87431" w:rsidRPr="00341F75" w14:paraId="62877913" w14:textId="77777777" w:rsidTr="00F87431">
        <w:tc>
          <w:tcPr>
            <w:tcW w:w="3325" w:type="dxa"/>
          </w:tcPr>
          <w:p w14:paraId="7A609420" w14:textId="77777777" w:rsidR="00F87431" w:rsidRPr="0020603B" w:rsidRDefault="00F87431" w:rsidP="00341F75"/>
        </w:tc>
        <w:tc>
          <w:tcPr>
            <w:tcW w:w="5735" w:type="dxa"/>
          </w:tcPr>
          <w:p w14:paraId="661F86E9" w14:textId="77777777" w:rsidR="00F87431" w:rsidRPr="0020603B" w:rsidRDefault="00F87431" w:rsidP="00341F75"/>
        </w:tc>
      </w:tr>
    </w:tbl>
    <w:p w14:paraId="6E695C7D" w14:textId="77777777" w:rsidR="002C3C88" w:rsidRPr="002C3C88" w:rsidRDefault="002C3C88" w:rsidP="00D709E5">
      <w:pPr>
        <w:pStyle w:val="Heading2Numbered"/>
      </w:pPr>
      <w:bookmarkStart w:id="30" w:name="_Toc155866656"/>
      <w:r w:rsidRPr="002C3C88">
        <w:t>Expected benefits</w:t>
      </w:r>
      <w:bookmarkEnd w:id="30"/>
    </w:p>
    <w:p w14:paraId="2B56540C" w14:textId="4C707D20" w:rsidR="003B690E" w:rsidRDefault="005664B8" w:rsidP="005664B8">
      <w:r w:rsidRPr="00A136E3">
        <w:t>Consider the stakeholders identified in the previous question</w:t>
      </w:r>
      <w:r w:rsidR="00013FF6">
        <w:t xml:space="preserve"> and </w:t>
      </w:r>
      <w:r w:rsidR="00D8397B">
        <w:t xml:space="preserve">briefly outline </w:t>
      </w:r>
      <w:r w:rsidRPr="00A136E3">
        <w:t xml:space="preserve">the expected benefits of the AI use case. </w:t>
      </w:r>
    </w:p>
    <w:p w14:paraId="403B9D29" w14:textId="65164094" w:rsidR="002C3C88" w:rsidRDefault="005664B8" w:rsidP="005664B8">
      <w:pPr>
        <w:rPr>
          <w:iCs/>
        </w:rPr>
      </w:pPr>
      <w:r w:rsidRPr="00A136E3">
        <w:t>Consult</w:t>
      </w:r>
      <w:r w:rsidRPr="00A136E3">
        <w:rPr>
          <w:iCs/>
        </w:rPr>
        <w:t xml:space="preserve"> the guidance </w:t>
      </w:r>
      <w:r w:rsidR="001212E4">
        <w:rPr>
          <w:iCs/>
        </w:rPr>
        <w:t>for this section</w:t>
      </w:r>
      <w:r w:rsidRPr="00A136E3">
        <w:rPr>
          <w:iCs/>
        </w:rPr>
        <w:t xml:space="preserve"> for resources to assist you. </w:t>
      </w:r>
    </w:p>
    <w:p w14:paraId="3A23AA29" w14:textId="13EFF319" w:rsidR="00CA25D6" w:rsidRPr="00CA25D6" w:rsidRDefault="00CA25D6" w:rsidP="005664B8">
      <w:pPr>
        <w:rPr>
          <w:b/>
          <w:bCs/>
          <w:iCs/>
        </w:rPr>
      </w:pPr>
      <w:r w:rsidRPr="00CA25D6">
        <w:rPr>
          <w:b/>
          <w:bCs/>
          <w:iCs/>
        </w:rPr>
        <w:t>What are the expected benefits of the AI use case?</w:t>
      </w:r>
    </w:p>
    <w:p w14:paraId="4B965031" w14:textId="77777777" w:rsidR="007B76AE" w:rsidRPr="0020603B" w:rsidRDefault="007B76AE" w:rsidP="007B76AE">
      <w:pPr>
        <w:rPr>
          <w:i/>
          <w:iCs/>
        </w:rPr>
      </w:pPr>
      <w:r w:rsidRPr="0020603B">
        <w:rPr>
          <w:i/>
          <w:iCs/>
        </w:rPr>
        <w:t>Enter your answer text here</w:t>
      </w:r>
    </w:p>
    <w:p w14:paraId="1AF3275E" w14:textId="77777777" w:rsidR="00CA25D6" w:rsidRDefault="00CA25D6" w:rsidP="00CA25D6">
      <w:pPr>
        <w:pStyle w:val="Heading3"/>
      </w:pPr>
      <w:r w:rsidRPr="003B690E">
        <w:t xml:space="preserve">Advisory note </w:t>
      </w:r>
    </w:p>
    <w:p w14:paraId="7D39FC43" w14:textId="5E8FC908" w:rsidR="00CA25D6" w:rsidRPr="00A136E3" w:rsidRDefault="00CA25D6" w:rsidP="00CA25D6">
      <w:r>
        <w:t>Your response</w:t>
      </w:r>
      <w:r w:rsidRPr="00A136E3">
        <w:t xml:space="preserve"> should be supported by quantitative and/or qualitative analysis. </w:t>
      </w:r>
    </w:p>
    <w:p w14:paraId="348FA29B" w14:textId="77777777" w:rsidR="00CA25D6" w:rsidRPr="00A136E3" w:rsidRDefault="00CA25D6" w:rsidP="00CA25D6">
      <w:r w:rsidRPr="00A136E3">
        <w:t>Qualitative analysis should consider whether there is an expected positive outcome and whether AI is a good fit to accomplish the relevant task, particularly compared to</w:t>
      </w:r>
      <w:r w:rsidRPr="00A136E3" w:rsidDel="00077CCA">
        <w:t xml:space="preserve"> </w:t>
      </w:r>
      <w:r w:rsidRPr="00A136E3">
        <w:t>non</w:t>
      </w:r>
      <w:r w:rsidRPr="00A136E3">
        <w:noBreakHyphen/>
        <w:t>AI alternatives identified. Benefits may include gaining new insights or data.</w:t>
      </w:r>
    </w:p>
    <w:p w14:paraId="72238F84" w14:textId="77777777" w:rsidR="00CA25D6" w:rsidRDefault="00CA25D6" w:rsidP="00CA25D6">
      <w:pPr>
        <w:rPr>
          <w:iCs/>
        </w:rPr>
      </w:pPr>
    </w:p>
    <w:p w14:paraId="5A092F26" w14:textId="77777777" w:rsidR="00CA25D6" w:rsidRDefault="00CA25D6" w:rsidP="00CA25D6">
      <w:pPr>
        <w:rPr>
          <w:iCs/>
        </w:rPr>
        <w:sectPr w:rsidR="00CA25D6" w:rsidSect="00CD1BC2">
          <w:headerReference w:type="even" r:id="rId55"/>
          <w:headerReference w:type="default" r:id="rId56"/>
          <w:headerReference w:type="first" r:id="rId57"/>
          <w:pgSz w:w="11906" w:h="16838" w:code="9"/>
          <w:pgMar w:top="1418" w:right="1418" w:bottom="1418" w:left="1418" w:header="680" w:footer="680" w:gutter="0"/>
          <w:cols w:space="708"/>
          <w:docGrid w:linePitch="360"/>
        </w:sectPr>
      </w:pPr>
    </w:p>
    <w:p w14:paraId="5BAB9660" w14:textId="7B6365D2" w:rsidR="00DE4344" w:rsidRPr="00D37122" w:rsidRDefault="00EB341F" w:rsidP="00DC248A">
      <w:pPr>
        <w:pStyle w:val="Heading1Numbered"/>
      </w:pPr>
      <w:bookmarkStart w:id="31" w:name="_Ref206765396"/>
      <w:bookmarkStart w:id="32" w:name="_Ref206765446"/>
      <w:bookmarkStart w:id="33" w:name="_Ref206765470"/>
      <w:bookmarkStart w:id="34" w:name="_Toc212728186"/>
      <w:bookmarkStart w:id="35" w:name="_Toc214528053"/>
      <w:r>
        <w:lastRenderedPageBreak/>
        <w:t>Inherent</w:t>
      </w:r>
      <w:r w:rsidR="0057063F" w:rsidRPr="00D37122">
        <w:t xml:space="preserve"> r</w:t>
      </w:r>
      <w:r w:rsidR="00691CBA" w:rsidRPr="00D37122">
        <w:t>isk assessment</w:t>
      </w:r>
      <w:bookmarkEnd w:id="31"/>
      <w:bookmarkEnd w:id="32"/>
      <w:bookmarkEnd w:id="33"/>
      <w:bookmarkEnd w:id="34"/>
      <w:bookmarkEnd w:id="35"/>
    </w:p>
    <w:p w14:paraId="49D97E35" w14:textId="0E3B6A19" w:rsidR="00CE6471" w:rsidRDefault="00013FF6" w:rsidP="002A6BA7">
      <w:r>
        <w:t>T</w:t>
      </w:r>
      <w:r w:rsidR="00CE6471">
        <w:t>his section identif</w:t>
      </w:r>
      <w:r>
        <w:t>ies</w:t>
      </w:r>
      <w:r w:rsidR="00CE6471">
        <w:t xml:space="preserve"> </w:t>
      </w:r>
      <w:r w:rsidR="00621E8B">
        <w:t>potential</w:t>
      </w:r>
      <w:r w:rsidR="009F12CE">
        <w:t xml:space="preserve"> AI-specific risks</w:t>
      </w:r>
      <w:r w:rsidR="00621E8B">
        <w:t xml:space="preserve"> that may arise from </w:t>
      </w:r>
      <w:r>
        <w:t xml:space="preserve">the </w:t>
      </w:r>
      <w:r w:rsidR="00621E8B">
        <w:t>AI</w:t>
      </w:r>
      <w:r w:rsidR="006E0319">
        <w:t> </w:t>
      </w:r>
      <w:r w:rsidR="00621E8B">
        <w:t>use case</w:t>
      </w:r>
      <w:r w:rsidR="007F1E93">
        <w:t>. It</w:t>
      </w:r>
      <w:r w:rsidR="00A34751">
        <w:t> </w:t>
      </w:r>
      <w:r w:rsidR="007F1E93">
        <w:t>is</w:t>
      </w:r>
      <w:r w:rsidR="00A34751">
        <w:t> </w:t>
      </w:r>
      <w:r w:rsidR="007F1E93">
        <w:t xml:space="preserve">intended to complement </w:t>
      </w:r>
      <w:r w:rsidR="002C2A5B">
        <w:t xml:space="preserve">existing </w:t>
      </w:r>
      <w:r w:rsidR="00D72EB9">
        <w:t>risk management processes</w:t>
      </w:r>
      <w:r>
        <w:t>. It</w:t>
      </w:r>
      <w:r w:rsidR="00F41B49">
        <w:t xml:space="preserve"> does not replace a</w:t>
      </w:r>
      <w:r w:rsidR="00A34751">
        <w:t> </w:t>
      </w:r>
      <w:r w:rsidR="00F41B49">
        <w:t>comprehensive risk management plan</w:t>
      </w:r>
      <w:r w:rsidR="00547A87">
        <w:t xml:space="preserve"> </w:t>
      </w:r>
      <w:r w:rsidR="00C445BC">
        <w:t>capturing</w:t>
      </w:r>
      <w:r w:rsidR="005D0850">
        <w:t xml:space="preserve"> all risks</w:t>
      </w:r>
      <w:r w:rsidR="00834B12">
        <w:t>,</w:t>
      </w:r>
      <w:r w:rsidR="00C445BC">
        <w:t xml:space="preserve"> treatments</w:t>
      </w:r>
      <w:r w:rsidR="00834B12">
        <w:t xml:space="preserve"> and </w:t>
      </w:r>
      <w:r w:rsidR="00A762EF">
        <w:t xml:space="preserve">ongoing </w:t>
      </w:r>
      <w:r w:rsidR="00834B12">
        <w:t>monitoring</w:t>
      </w:r>
      <w:r w:rsidR="00A762EF">
        <w:t xml:space="preserve"> </w:t>
      </w:r>
      <w:r w:rsidR="001201DC">
        <w:t>measures</w:t>
      </w:r>
      <w:r w:rsidR="00F41B49">
        <w:t>.</w:t>
      </w:r>
      <w:r w:rsidR="006E0322">
        <w:t xml:space="preserve"> </w:t>
      </w:r>
    </w:p>
    <w:p w14:paraId="7B0FA9FC" w14:textId="72120CFD" w:rsidR="00A34751" w:rsidRDefault="00A34751" w:rsidP="002A6BA7">
      <w:r w:rsidRPr="00BD23E8">
        <w:t xml:space="preserve">Base your </w:t>
      </w:r>
      <w:r w:rsidRPr="00E36979">
        <w:t>impact assessment on the inherent risk, before it is treated with controls. Do</w:t>
      </w:r>
      <w:r w:rsidR="00274B80">
        <w:t> </w:t>
      </w:r>
      <w:r w:rsidRPr="00E36979">
        <w:t>not</w:t>
      </w:r>
      <w:r w:rsidR="00274B80">
        <w:t> </w:t>
      </w:r>
      <w:r w:rsidRPr="00E36979">
        <w:t xml:space="preserve">assess the residual risk, which would remain once </w:t>
      </w:r>
      <w:r w:rsidRPr="00D8397B">
        <w:t xml:space="preserve">controls are applied. </w:t>
      </w:r>
    </w:p>
    <w:p w14:paraId="28708DA3" w14:textId="72DA152A" w:rsidR="00A34751" w:rsidRDefault="00A34751" w:rsidP="00A34751">
      <w:pPr>
        <w:pStyle w:val="Heading3"/>
      </w:pPr>
      <w:r>
        <w:t>Consequence</w:t>
      </w:r>
    </w:p>
    <w:p w14:paraId="2A966D7D" w14:textId="385342C1" w:rsidR="00A34751" w:rsidRDefault="00A34751" w:rsidP="002A6BA7">
      <w:r w:rsidRPr="00192404">
        <w:t xml:space="preserve">Use the </w:t>
      </w:r>
      <w:r w:rsidR="00021248">
        <w:t>5</w:t>
      </w:r>
      <w:r w:rsidRPr="00192404">
        <w:t>-tier consequence scale</w:t>
      </w:r>
      <w:r>
        <w:t xml:space="preserve"> </w:t>
      </w:r>
      <w:r w:rsidRPr="00192404">
        <w:t>for consistent evaluation across impact areas</w:t>
      </w:r>
      <w:r w:rsidR="00021248">
        <w:t xml:space="preserve">. </w:t>
      </w:r>
      <w:r>
        <w:t>The</w:t>
      </w:r>
      <w:r w:rsidR="00021248">
        <w:t> </w:t>
      </w:r>
      <w:r>
        <w:t xml:space="preserve">consequence descriptions </w:t>
      </w:r>
      <w:r w:rsidR="0026034D">
        <w:t xml:space="preserve">for sections 3.1 to 3.8 </w:t>
      </w:r>
      <w:r>
        <w:t xml:space="preserve">are summarised from the </w:t>
      </w:r>
      <w:r w:rsidRPr="00FE76F2">
        <w:t xml:space="preserve">risk </w:t>
      </w:r>
      <w:r w:rsidR="00BE7804">
        <w:t xml:space="preserve">consequence assessment </w:t>
      </w:r>
      <w:r>
        <w:t>provided in the</w:t>
      </w:r>
      <w:r w:rsidR="00021248">
        <w:t> </w:t>
      </w:r>
      <w:r w:rsidRPr="000C1950">
        <w:t>guidance.</w:t>
      </w:r>
      <w:r>
        <w:t xml:space="preserve"> Refer to the table in the </w:t>
      </w:r>
      <w:r w:rsidRPr="00580F87">
        <w:rPr>
          <w:b/>
          <w:bCs/>
        </w:rPr>
        <w:t>guidance appendix</w:t>
      </w:r>
      <w:r>
        <w:t xml:space="preserve"> for further detail. </w:t>
      </w:r>
    </w:p>
    <w:p w14:paraId="03FE03BD" w14:textId="77777777" w:rsidR="00A34751" w:rsidRDefault="00A34751" w:rsidP="002A6BA7">
      <w:pPr>
        <w:rPr>
          <w:bCs/>
        </w:rPr>
      </w:pPr>
      <w:r>
        <w:rPr>
          <w:bCs/>
        </w:rPr>
        <w:t xml:space="preserve">When assessing consequences, consider both intended and unintended consequences and outcomes. This includes evaluating the impact of system failure, the impact of misuse or malicious use, and of other deviations from expected use. </w:t>
      </w:r>
    </w:p>
    <w:p w14:paraId="0188CA98" w14:textId="77777777" w:rsidR="00A34751" w:rsidRDefault="00CB13FF" w:rsidP="00A34751">
      <w:pPr>
        <w:pStyle w:val="Heading3"/>
      </w:pPr>
      <w:r>
        <w:t xml:space="preserve">Likelihood </w:t>
      </w:r>
    </w:p>
    <w:p w14:paraId="1D0F4389" w14:textId="6D34B6CF" w:rsidR="00161537" w:rsidRDefault="00A34751" w:rsidP="00CB13FF">
      <w:r>
        <w:t xml:space="preserve">Use the risk likelihood </w:t>
      </w:r>
      <w:r w:rsidR="00A14045">
        <w:t xml:space="preserve">scale </w:t>
      </w:r>
      <w:r w:rsidR="00885744">
        <w:t xml:space="preserve">in </w:t>
      </w:r>
      <w:r w:rsidR="00A14045" w:rsidRPr="00810A46">
        <w:rPr>
          <w:b/>
          <w:bCs/>
        </w:rPr>
        <w:t>Table 1</w:t>
      </w:r>
      <w:r>
        <w:t xml:space="preserve"> below </w:t>
      </w:r>
      <w:r w:rsidR="00885744">
        <w:t xml:space="preserve">to select a likelihood </w:t>
      </w:r>
      <w:r w:rsidR="00BE7804">
        <w:t xml:space="preserve">level </w:t>
      </w:r>
      <w:r w:rsidR="00810A46">
        <w:t>for each of the impacts in sections 3.1 to 3.8.</w:t>
      </w:r>
    </w:p>
    <w:p w14:paraId="6A66B4B6" w14:textId="78CD5059" w:rsidR="002F6472" w:rsidRDefault="000337A8" w:rsidP="002A6BA7">
      <w:r>
        <w:t>Estimating l</w:t>
      </w:r>
      <w:r w:rsidR="00161537">
        <w:t xml:space="preserve">ikelihood </w:t>
      </w:r>
      <w:r>
        <w:t xml:space="preserve">for an </w:t>
      </w:r>
      <w:r w:rsidR="00CB13FF">
        <w:t xml:space="preserve">AI use case </w:t>
      </w:r>
      <w:r>
        <w:t xml:space="preserve">can be </w:t>
      </w:r>
      <w:r w:rsidR="00830CD0">
        <w:t>harder</w:t>
      </w:r>
      <w:r w:rsidR="00FD063B">
        <w:t xml:space="preserve"> </w:t>
      </w:r>
      <w:r w:rsidR="00CB13FF">
        <w:t>due to limited historical data, changing behaviour and emerging challenges, such as the opaqueness of AI systems. If you are unsure</w:t>
      </w:r>
      <w:r w:rsidR="00CB13FF" w:rsidRPr="005647EF">
        <w:t>, take a precautionary approach and</w:t>
      </w:r>
      <w:r w:rsidR="00CB13FF" w:rsidRPr="000166CB">
        <w:t xml:space="preserve"> rate the </w:t>
      </w:r>
      <w:r w:rsidR="00CB13FF" w:rsidRPr="005647EF">
        <w:t>consequence</w:t>
      </w:r>
      <w:r w:rsidR="00CB13FF" w:rsidRPr="000166CB">
        <w:t xml:space="preserve"> as </w:t>
      </w:r>
      <w:r w:rsidR="00CB13FF">
        <w:t>at least ’</w:t>
      </w:r>
      <w:r w:rsidR="00CB13FF" w:rsidRPr="000166CB">
        <w:t>possible</w:t>
      </w:r>
      <w:r w:rsidR="00CB13FF">
        <w:t>’</w:t>
      </w:r>
      <w:r w:rsidR="00CB13FF" w:rsidRPr="000166CB">
        <w:t>.</w:t>
      </w:r>
      <w:r w:rsidR="00CB13FF" w:rsidRPr="00834B12">
        <w:t xml:space="preserve"> </w:t>
      </w:r>
      <w:r w:rsidR="001119FC" w:rsidRPr="001119FC">
        <w:t>Seek</w:t>
      </w:r>
      <w:r w:rsidR="0026034D">
        <w:t> </w:t>
      </w:r>
      <w:r w:rsidR="001119FC" w:rsidRPr="001119FC">
        <w:t>advice from</w:t>
      </w:r>
      <w:r w:rsidR="00CB13FF">
        <w:rPr>
          <w:bCs/>
        </w:rPr>
        <w:t xml:space="preserve"> relevant experts</w:t>
      </w:r>
      <w:r w:rsidR="00830CD0">
        <w:rPr>
          <w:bCs/>
        </w:rPr>
        <w:t xml:space="preserve"> </w:t>
      </w:r>
      <w:r w:rsidR="00021248">
        <w:rPr>
          <w:bCs/>
        </w:rPr>
        <w:t xml:space="preserve">– </w:t>
      </w:r>
      <w:r w:rsidR="001119FC" w:rsidRPr="001119FC">
        <w:t>such as</w:t>
      </w:r>
      <w:r w:rsidR="00CB13FF" w:rsidRPr="00CE6471">
        <w:t xml:space="preserve"> technical specialists, risk manager</w:t>
      </w:r>
      <w:r w:rsidR="00CB13FF">
        <w:rPr>
          <w:bCs/>
        </w:rPr>
        <w:t>s</w:t>
      </w:r>
      <w:r w:rsidR="00CB13FF" w:rsidRPr="00CE6471">
        <w:t xml:space="preserve"> or domain experts</w:t>
      </w:r>
      <w:r w:rsidR="00021248">
        <w:t xml:space="preserve"> – </w:t>
      </w:r>
      <w:r w:rsidR="00CB13FF" w:rsidRPr="00CE6471">
        <w:t xml:space="preserve">to </w:t>
      </w:r>
      <w:r w:rsidR="001119FC">
        <w:t>inform</w:t>
      </w:r>
      <w:r w:rsidR="001119FC" w:rsidRPr="001119FC">
        <w:t xml:space="preserve"> </w:t>
      </w:r>
      <w:r w:rsidR="00CB13FF">
        <w:rPr>
          <w:bCs/>
        </w:rPr>
        <w:t>or</w:t>
      </w:r>
      <w:r w:rsidR="00CB13FF" w:rsidRPr="00CE6471">
        <w:t xml:space="preserve"> validate your assessment. </w:t>
      </w:r>
    </w:p>
    <w:p w14:paraId="397DC77F" w14:textId="5E908C64" w:rsidR="00021248" w:rsidRDefault="00021248" w:rsidP="002F6472">
      <w:pPr>
        <w:pStyle w:val="Heading3"/>
      </w:pPr>
      <w:r>
        <w:t>Risk rating</w:t>
      </w:r>
    </w:p>
    <w:p w14:paraId="54D959B6" w14:textId="2F6A08D9" w:rsidR="00A34751" w:rsidRDefault="002F6472" w:rsidP="002A6BA7">
      <w:r>
        <w:t xml:space="preserve">Use the risk matrix in </w:t>
      </w:r>
      <w:r w:rsidRPr="002F6472">
        <w:rPr>
          <w:b/>
          <w:bCs/>
        </w:rPr>
        <w:t>Table 2</w:t>
      </w:r>
      <w:r>
        <w:t xml:space="preserve"> below to</w:t>
      </w:r>
      <w:r w:rsidR="00EE052E">
        <w:t xml:space="preserve"> determine your inherent risk rating for sections</w:t>
      </w:r>
      <w:r w:rsidR="0026034D">
        <w:t> </w:t>
      </w:r>
      <w:r w:rsidR="00EE052E">
        <w:t>3.1</w:t>
      </w:r>
      <w:r w:rsidR="0026034D">
        <w:t> </w:t>
      </w:r>
      <w:r w:rsidR="00EE052E">
        <w:t>to</w:t>
      </w:r>
      <w:r w:rsidR="0026034D">
        <w:t> </w:t>
      </w:r>
      <w:r w:rsidR="00EE052E">
        <w:t>3.8</w:t>
      </w:r>
      <w:r w:rsidR="003F45E3">
        <w:t>.</w:t>
      </w:r>
    </w:p>
    <w:p w14:paraId="28888515" w14:textId="27306C4F" w:rsidR="00A34751" w:rsidRDefault="00A34751" w:rsidP="002A6BA7">
      <w:r w:rsidRPr="00192404">
        <w:t xml:space="preserve">Provide a clear </w:t>
      </w:r>
      <w:r>
        <w:t xml:space="preserve">and concise </w:t>
      </w:r>
      <w:r w:rsidRPr="00192404">
        <w:t>rationale for each risk rating, explaining the relevant controls in place or planned. Ensure the assessment reflects the AI use case's scope, function, and current controls.</w:t>
      </w:r>
    </w:p>
    <w:p w14:paraId="3CB2DD5A" w14:textId="77777777" w:rsidR="00FE4199" w:rsidRDefault="00FE4199" w:rsidP="00FE4199"/>
    <w:p w14:paraId="34E2ACA6" w14:textId="77777777" w:rsidR="00FE4199" w:rsidRDefault="00FE4199" w:rsidP="00FE4199">
      <w:pPr>
        <w:pStyle w:val="Caption"/>
      </w:pPr>
      <w:r>
        <w:lastRenderedPageBreak/>
        <w:t xml:space="preserve">Table </w:t>
      </w:r>
      <w:fldSimple w:instr=" SEQ Table \* ARABIC ">
        <w:r>
          <w:rPr>
            <w:noProof/>
          </w:rPr>
          <w:t>1</w:t>
        </w:r>
      </w:fldSimple>
      <w:r>
        <w:t>. Risk likelihood scale</w:t>
      </w:r>
    </w:p>
    <w:tbl>
      <w:tblPr>
        <w:tblW w:w="9064" w:type="dxa"/>
        <w:tblBorders>
          <w:top w:val="outset" w:sz="6" w:space="0" w:color="auto"/>
          <w:left w:val="outset" w:sz="6" w:space="0" w:color="auto"/>
          <w:bottom w:val="outset" w:sz="6" w:space="0" w:color="auto"/>
          <w:right w:val="outset" w:sz="6" w:space="0" w:color="auto"/>
        </w:tblBorders>
        <w:tblCellMar>
          <w:top w:w="57" w:type="dxa"/>
          <w:left w:w="85" w:type="dxa"/>
          <w:bottom w:w="57" w:type="dxa"/>
          <w:right w:w="57" w:type="dxa"/>
        </w:tblCellMar>
        <w:tblLook w:val="04A0" w:firstRow="1" w:lastRow="0" w:firstColumn="1" w:lastColumn="0" w:noHBand="0" w:noVBand="1"/>
      </w:tblPr>
      <w:tblGrid>
        <w:gridCol w:w="1835"/>
        <w:gridCol w:w="1843"/>
        <w:gridCol w:w="5386"/>
      </w:tblGrid>
      <w:tr w:rsidR="00131560" w:rsidRPr="000B1B43" w14:paraId="72B2ED2A" w14:textId="77777777">
        <w:trPr>
          <w:trHeight w:val="270"/>
        </w:trPr>
        <w:tc>
          <w:tcPr>
            <w:tcW w:w="1835"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033CDADE" w14:textId="77777777" w:rsidR="00131560" w:rsidRPr="000B1B43" w:rsidRDefault="00131560">
            <w:pPr>
              <w:pStyle w:val="NoSpacing"/>
              <w:rPr>
                <w:b/>
                <w:bCs/>
              </w:rPr>
            </w:pPr>
            <w:r w:rsidRPr="000B1B43">
              <w:rPr>
                <w:b/>
                <w:bCs/>
              </w:rPr>
              <w:t> Likelihood</w:t>
            </w:r>
          </w:p>
        </w:tc>
        <w:tc>
          <w:tcPr>
            <w:tcW w:w="184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50A51990" w14:textId="77777777" w:rsidR="00131560" w:rsidRPr="000B1B43" w:rsidRDefault="00131560">
            <w:pPr>
              <w:pStyle w:val="NoSpacing"/>
              <w:rPr>
                <w:b/>
                <w:bCs/>
              </w:rPr>
            </w:pPr>
            <w:r w:rsidRPr="000B1B43">
              <w:rPr>
                <w:b/>
                <w:bCs/>
              </w:rPr>
              <w:t>Probability </w:t>
            </w:r>
          </w:p>
        </w:tc>
        <w:tc>
          <w:tcPr>
            <w:tcW w:w="5386"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68D29BE1" w14:textId="77777777" w:rsidR="00131560" w:rsidRPr="000B1B43" w:rsidRDefault="00131560">
            <w:pPr>
              <w:pStyle w:val="NoSpacing"/>
              <w:rPr>
                <w:b/>
                <w:bCs/>
                <w:u w:val="double"/>
              </w:rPr>
            </w:pPr>
            <w:r w:rsidRPr="000B1B43">
              <w:rPr>
                <w:b/>
                <w:bCs/>
              </w:rPr>
              <w:t>D</w:t>
            </w:r>
            <w:r w:rsidRPr="000B1B43">
              <w:rPr>
                <w:b/>
                <w:bCs/>
                <w:u w:val="double"/>
              </w:rPr>
              <w:t>escription </w:t>
            </w:r>
          </w:p>
        </w:tc>
      </w:tr>
      <w:tr w:rsidR="00131560" w:rsidRPr="008F03F8" w14:paraId="2F535D4D" w14:textId="77777777">
        <w:trPr>
          <w:trHeight w:val="270"/>
        </w:trPr>
        <w:tc>
          <w:tcPr>
            <w:tcW w:w="1835"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554149B6" w14:textId="77777777" w:rsidR="00131560" w:rsidRPr="008F03F8" w:rsidRDefault="00131560">
            <w:pPr>
              <w:pStyle w:val="NoSpacing"/>
            </w:pPr>
            <w:r w:rsidRPr="008F03F8">
              <w:t>Almost certain </w:t>
            </w:r>
          </w:p>
        </w:tc>
        <w:tc>
          <w:tcPr>
            <w:tcW w:w="184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44B5A2DC" w14:textId="77777777" w:rsidR="00131560" w:rsidRPr="008F03F8" w:rsidRDefault="00131560">
            <w:pPr>
              <w:pStyle w:val="NoSpacing"/>
            </w:pPr>
            <w:r>
              <w:t>91% and above</w:t>
            </w:r>
            <w:r w:rsidRPr="008F03F8">
              <w:t> </w:t>
            </w:r>
          </w:p>
        </w:tc>
        <w:tc>
          <w:tcPr>
            <w:tcW w:w="5386" w:type="dxa"/>
            <w:tcBorders>
              <w:top w:val="single" w:sz="6" w:space="0" w:color="auto"/>
              <w:left w:val="single" w:sz="6" w:space="0" w:color="auto"/>
              <w:bottom w:val="single" w:sz="6" w:space="0" w:color="auto"/>
              <w:right w:val="single" w:sz="6" w:space="0" w:color="auto"/>
            </w:tcBorders>
            <w:shd w:val="clear" w:color="auto" w:fill="F8F8F8"/>
            <w:hideMark/>
          </w:tcPr>
          <w:p w14:paraId="0735A04D" w14:textId="77777777" w:rsidR="00131560" w:rsidRPr="008F03F8" w:rsidRDefault="00131560">
            <w:pPr>
              <w:pStyle w:val="NoSpacing"/>
            </w:pPr>
            <w:r>
              <w:t>A</w:t>
            </w:r>
            <w:r w:rsidRPr="00CB743B">
              <w:t>lmost certain to eventuate within the foreseeable future</w:t>
            </w:r>
          </w:p>
        </w:tc>
      </w:tr>
      <w:tr w:rsidR="00131560" w:rsidRPr="008F03F8" w14:paraId="709B2FD8" w14:textId="77777777">
        <w:trPr>
          <w:trHeight w:val="270"/>
        </w:trPr>
        <w:tc>
          <w:tcPr>
            <w:tcW w:w="1835"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2C2F16B6" w14:textId="77777777" w:rsidR="00131560" w:rsidRPr="008F03F8" w:rsidRDefault="00131560">
            <w:pPr>
              <w:pStyle w:val="NoSpacing"/>
            </w:pPr>
            <w:r w:rsidRPr="008F03F8">
              <w:t>Likely </w:t>
            </w:r>
          </w:p>
        </w:tc>
        <w:tc>
          <w:tcPr>
            <w:tcW w:w="184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2586FF63" w14:textId="77777777" w:rsidR="00131560" w:rsidRPr="008F03F8" w:rsidRDefault="00131560">
            <w:pPr>
              <w:pStyle w:val="NoSpacing"/>
            </w:pPr>
            <w:r>
              <w:t>61-90%</w:t>
            </w:r>
          </w:p>
        </w:tc>
        <w:tc>
          <w:tcPr>
            <w:tcW w:w="5386" w:type="dxa"/>
            <w:tcBorders>
              <w:top w:val="single" w:sz="6" w:space="0" w:color="auto"/>
              <w:left w:val="single" w:sz="6" w:space="0" w:color="auto"/>
              <w:bottom w:val="single" w:sz="6" w:space="0" w:color="auto"/>
              <w:right w:val="single" w:sz="6" w:space="0" w:color="auto"/>
            </w:tcBorders>
            <w:shd w:val="clear" w:color="auto" w:fill="F8F8F8"/>
            <w:hideMark/>
          </w:tcPr>
          <w:p w14:paraId="47004671" w14:textId="77777777" w:rsidR="00131560" w:rsidRPr="008F03F8" w:rsidRDefault="00131560">
            <w:pPr>
              <w:pStyle w:val="NoSpacing"/>
            </w:pPr>
            <w:r>
              <w:t xml:space="preserve">Will </w:t>
            </w:r>
            <w:r w:rsidRPr="00CB743B">
              <w:t>probably eventuate within the foreseeable future</w:t>
            </w:r>
          </w:p>
        </w:tc>
      </w:tr>
      <w:tr w:rsidR="00131560" w:rsidRPr="008F03F8" w14:paraId="4192C627" w14:textId="77777777">
        <w:trPr>
          <w:trHeight w:val="270"/>
        </w:trPr>
        <w:tc>
          <w:tcPr>
            <w:tcW w:w="1835"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0C8766A9" w14:textId="77777777" w:rsidR="00131560" w:rsidRPr="008F03F8" w:rsidRDefault="00131560">
            <w:pPr>
              <w:pStyle w:val="NoSpacing"/>
            </w:pPr>
            <w:r w:rsidRPr="008F03F8">
              <w:t>Possible </w:t>
            </w:r>
          </w:p>
        </w:tc>
        <w:tc>
          <w:tcPr>
            <w:tcW w:w="184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417A182B" w14:textId="77777777" w:rsidR="00131560" w:rsidRPr="008F03F8" w:rsidRDefault="00131560">
            <w:pPr>
              <w:pStyle w:val="NoSpacing"/>
            </w:pPr>
            <w:r>
              <w:t>31-60%</w:t>
            </w:r>
          </w:p>
        </w:tc>
        <w:tc>
          <w:tcPr>
            <w:tcW w:w="5386" w:type="dxa"/>
            <w:tcBorders>
              <w:top w:val="single" w:sz="6" w:space="0" w:color="auto"/>
              <w:left w:val="single" w:sz="6" w:space="0" w:color="auto"/>
              <w:bottom w:val="single" w:sz="6" w:space="0" w:color="auto"/>
              <w:right w:val="single" w:sz="6" w:space="0" w:color="auto"/>
            </w:tcBorders>
            <w:shd w:val="clear" w:color="auto" w:fill="F8F8F8"/>
            <w:hideMark/>
          </w:tcPr>
          <w:p w14:paraId="03FDFAFF" w14:textId="77777777" w:rsidR="00131560" w:rsidRPr="008F03F8" w:rsidRDefault="00131560">
            <w:pPr>
              <w:pStyle w:val="NoSpacing"/>
            </w:pPr>
            <w:r>
              <w:t>M</w:t>
            </w:r>
            <w:r w:rsidRPr="00CB743B">
              <w:t>ay eventuate within the foreseeable future</w:t>
            </w:r>
          </w:p>
        </w:tc>
      </w:tr>
      <w:tr w:rsidR="00131560" w:rsidRPr="008F03F8" w14:paraId="752048D1" w14:textId="77777777">
        <w:trPr>
          <w:trHeight w:val="270"/>
        </w:trPr>
        <w:tc>
          <w:tcPr>
            <w:tcW w:w="1835"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36C8A4E1" w14:textId="77777777" w:rsidR="00131560" w:rsidRPr="008F03F8" w:rsidRDefault="00131560">
            <w:pPr>
              <w:pStyle w:val="NoSpacing"/>
            </w:pPr>
            <w:r w:rsidRPr="008F03F8">
              <w:t>Unlikely </w:t>
            </w:r>
          </w:p>
        </w:tc>
        <w:tc>
          <w:tcPr>
            <w:tcW w:w="184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4A6A15FE" w14:textId="77777777" w:rsidR="00131560" w:rsidRPr="008F03F8" w:rsidRDefault="00131560">
            <w:pPr>
              <w:pStyle w:val="NoSpacing"/>
            </w:pPr>
            <w:r>
              <w:t>5-30%</w:t>
            </w:r>
          </w:p>
        </w:tc>
        <w:tc>
          <w:tcPr>
            <w:tcW w:w="5386"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62DA8B56" w14:textId="77777777" w:rsidR="00131560" w:rsidRPr="008F03F8" w:rsidRDefault="00131560">
            <w:pPr>
              <w:pStyle w:val="NoSpacing"/>
            </w:pPr>
            <w:r>
              <w:t>M</w:t>
            </w:r>
            <w:r w:rsidRPr="00CB743B">
              <w:t>ay eventuate at some time but is not likely to occur in the foreseeable future</w:t>
            </w:r>
          </w:p>
        </w:tc>
      </w:tr>
      <w:tr w:rsidR="00131560" w:rsidRPr="008F03F8" w14:paraId="23C3B372" w14:textId="77777777">
        <w:trPr>
          <w:trHeight w:val="300"/>
        </w:trPr>
        <w:tc>
          <w:tcPr>
            <w:tcW w:w="1835"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72966D50" w14:textId="77777777" w:rsidR="00131560" w:rsidRPr="008F03F8" w:rsidRDefault="00131560">
            <w:pPr>
              <w:pStyle w:val="NoSpacing"/>
            </w:pPr>
            <w:r w:rsidRPr="008F03F8">
              <w:t>Rare </w:t>
            </w:r>
          </w:p>
        </w:tc>
        <w:tc>
          <w:tcPr>
            <w:tcW w:w="184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0FEC8BC7" w14:textId="77777777" w:rsidR="00131560" w:rsidRPr="008F03F8" w:rsidRDefault="00131560">
            <w:pPr>
              <w:pStyle w:val="NoSpacing"/>
            </w:pPr>
            <w:r>
              <w:t>Less than 5%</w:t>
            </w:r>
          </w:p>
        </w:tc>
        <w:tc>
          <w:tcPr>
            <w:tcW w:w="5386" w:type="dxa"/>
            <w:tcBorders>
              <w:top w:val="single" w:sz="6" w:space="0" w:color="auto"/>
              <w:left w:val="single" w:sz="6" w:space="0" w:color="auto"/>
              <w:bottom w:val="single" w:sz="6" w:space="0" w:color="auto"/>
              <w:right w:val="single" w:sz="6" w:space="0" w:color="auto"/>
            </w:tcBorders>
            <w:shd w:val="clear" w:color="auto" w:fill="F8F8F8"/>
            <w:hideMark/>
          </w:tcPr>
          <w:p w14:paraId="00BB128F" w14:textId="77777777" w:rsidR="00131560" w:rsidRPr="008F03F8" w:rsidRDefault="00131560">
            <w:pPr>
              <w:pStyle w:val="NoSpacing"/>
            </w:pPr>
            <w:r>
              <w:t>W</w:t>
            </w:r>
            <w:r w:rsidRPr="00CB743B">
              <w:t>ill only eventuate in exceptional circumstances or as a result of a combination of unusual events</w:t>
            </w:r>
          </w:p>
        </w:tc>
      </w:tr>
    </w:tbl>
    <w:p w14:paraId="0444E11C" w14:textId="77777777" w:rsidR="00B76394" w:rsidRPr="00747EE2" w:rsidRDefault="00B76394" w:rsidP="00B76394">
      <w:pPr>
        <w:pStyle w:val="Caption"/>
      </w:pPr>
      <w:r>
        <w:t>Table 2. Risk matrix</w:t>
      </w:r>
    </w:p>
    <w:tbl>
      <w:tblPr>
        <w:tblW w:w="9054" w:type="dxa"/>
        <w:tblBorders>
          <w:top w:val="outset" w:sz="6" w:space="0" w:color="auto"/>
          <w:left w:val="outset" w:sz="6" w:space="0" w:color="auto"/>
          <w:bottom w:val="outset" w:sz="6" w:space="0" w:color="auto"/>
          <w:right w:val="outset" w:sz="6" w:space="0" w:color="auto"/>
        </w:tblBorders>
        <w:tblCellMar>
          <w:top w:w="57" w:type="dxa"/>
          <w:left w:w="85" w:type="dxa"/>
          <w:bottom w:w="57" w:type="dxa"/>
          <w:right w:w="57" w:type="dxa"/>
        </w:tblCellMar>
        <w:tblLook w:val="04A0" w:firstRow="1" w:lastRow="0" w:firstColumn="1" w:lastColumn="0" w:noHBand="0" w:noVBand="1"/>
        <w:tblCaption w:val="Risk Matrix"/>
        <w:tblDescription w:val="Risk matrix"/>
      </w:tblPr>
      <w:tblGrid>
        <w:gridCol w:w="2709"/>
        <w:gridCol w:w="1499"/>
        <w:gridCol w:w="1193"/>
        <w:gridCol w:w="1218"/>
        <w:gridCol w:w="1193"/>
        <w:gridCol w:w="1242"/>
      </w:tblGrid>
      <w:tr w:rsidR="00B76394" w:rsidRPr="008F03F8" w14:paraId="4679AE09" w14:textId="77777777">
        <w:trPr>
          <w:trHeight w:val="270"/>
        </w:trPr>
        <w:tc>
          <w:tcPr>
            <w:tcW w:w="271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617C94DC" w14:textId="77777777" w:rsidR="00B76394" w:rsidRPr="008F03F8" w:rsidRDefault="00B76394">
            <w:pPr>
              <w:pStyle w:val="NoSpacing"/>
            </w:pPr>
            <w:r w:rsidRPr="008F03F8">
              <w:t> </w:t>
            </w:r>
          </w:p>
        </w:tc>
        <w:tc>
          <w:tcPr>
            <w:tcW w:w="1494"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0367A3C7" w14:textId="77777777" w:rsidR="00B76394" w:rsidRPr="000B1B43" w:rsidRDefault="00B76394">
            <w:pPr>
              <w:pStyle w:val="NoSpacing"/>
              <w:rPr>
                <w:b/>
                <w:bCs/>
              </w:rPr>
            </w:pPr>
            <w:r w:rsidRPr="000B1B43">
              <w:rPr>
                <w:b/>
                <w:bCs/>
              </w:rPr>
              <w:t>Insignificant </w:t>
            </w:r>
          </w:p>
        </w:tc>
        <w:tc>
          <w:tcPr>
            <w:tcW w:w="119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3A02B354" w14:textId="77777777" w:rsidR="00B76394" w:rsidRPr="000B1B43" w:rsidRDefault="00B76394">
            <w:pPr>
              <w:pStyle w:val="NoSpacing"/>
              <w:rPr>
                <w:b/>
                <w:bCs/>
              </w:rPr>
            </w:pPr>
            <w:r w:rsidRPr="000B1B43">
              <w:rPr>
                <w:b/>
                <w:bCs/>
              </w:rPr>
              <w:t>Minor </w:t>
            </w:r>
          </w:p>
        </w:tc>
        <w:tc>
          <w:tcPr>
            <w:tcW w:w="1218"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14A67389" w14:textId="77777777" w:rsidR="00B76394" w:rsidRPr="000B1B43" w:rsidRDefault="00B76394">
            <w:pPr>
              <w:pStyle w:val="NoSpacing"/>
              <w:rPr>
                <w:b/>
                <w:bCs/>
              </w:rPr>
            </w:pPr>
            <w:r w:rsidRPr="000B1B43">
              <w:rPr>
                <w:b/>
                <w:bCs/>
              </w:rPr>
              <w:t>Moderate </w:t>
            </w:r>
          </w:p>
        </w:tc>
        <w:tc>
          <w:tcPr>
            <w:tcW w:w="119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50AB1653" w14:textId="77777777" w:rsidR="00B76394" w:rsidRPr="000B1B43" w:rsidRDefault="00B76394">
            <w:pPr>
              <w:pStyle w:val="NoSpacing"/>
              <w:rPr>
                <w:b/>
                <w:bCs/>
              </w:rPr>
            </w:pPr>
            <w:r w:rsidRPr="000B1B43">
              <w:rPr>
                <w:b/>
                <w:bCs/>
              </w:rPr>
              <w:t>Major </w:t>
            </w:r>
          </w:p>
        </w:tc>
        <w:tc>
          <w:tcPr>
            <w:tcW w:w="124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4E8459E6" w14:textId="77777777" w:rsidR="00B76394" w:rsidRPr="000B1B43" w:rsidRDefault="00B76394">
            <w:pPr>
              <w:pStyle w:val="NoSpacing"/>
              <w:rPr>
                <w:b/>
                <w:bCs/>
              </w:rPr>
            </w:pPr>
            <w:r w:rsidRPr="000B1B43">
              <w:rPr>
                <w:b/>
                <w:bCs/>
              </w:rPr>
              <w:t>Severe </w:t>
            </w:r>
          </w:p>
        </w:tc>
      </w:tr>
      <w:tr w:rsidR="00B76394" w:rsidRPr="008F03F8" w14:paraId="62494EBD" w14:textId="77777777">
        <w:trPr>
          <w:trHeight w:val="270"/>
        </w:trPr>
        <w:tc>
          <w:tcPr>
            <w:tcW w:w="271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4516752C" w14:textId="77777777" w:rsidR="00B76394" w:rsidRPr="008F03F8" w:rsidRDefault="00B76394">
            <w:pPr>
              <w:pStyle w:val="NoSpacing"/>
            </w:pPr>
            <w:r w:rsidRPr="008F03F8">
              <w:t>Almost certain </w:t>
            </w:r>
          </w:p>
        </w:tc>
        <w:tc>
          <w:tcPr>
            <w:tcW w:w="1494"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0999F407" w14:textId="77777777" w:rsidR="00B76394" w:rsidRPr="008F03F8" w:rsidRDefault="00B76394">
            <w:pPr>
              <w:pStyle w:val="NoSpacing"/>
            </w:pPr>
            <w:r w:rsidRPr="008F03F8">
              <w:t>Medium </w:t>
            </w:r>
          </w:p>
        </w:tc>
        <w:tc>
          <w:tcPr>
            <w:tcW w:w="1193"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72335841" w14:textId="77777777" w:rsidR="00B76394" w:rsidRPr="008F03F8" w:rsidRDefault="00B76394">
            <w:pPr>
              <w:pStyle w:val="NoSpacing"/>
            </w:pPr>
            <w:r w:rsidRPr="008F03F8">
              <w:t>Medium </w:t>
            </w:r>
          </w:p>
        </w:tc>
        <w:tc>
          <w:tcPr>
            <w:tcW w:w="1218"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36CD99CB" w14:textId="77777777" w:rsidR="00B76394" w:rsidRPr="008F03F8" w:rsidRDefault="00B76394">
            <w:pPr>
              <w:pStyle w:val="NoSpacing"/>
            </w:pPr>
            <w:r w:rsidRPr="008F03F8">
              <w:t>High </w:t>
            </w:r>
          </w:p>
        </w:tc>
        <w:tc>
          <w:tcPr>
            <w:tcW w:w="1193"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0891D50B" w14:textId="77777777" w:rsidR="00B76394" w:rsidRPr="008F03F8" w:rsidRDefault="00B76394">
            <w:pPr>
              <w:pStyle w:val="NoSpacing"/>
            </w:pPr>
            <w:r w:rsidRPr="008F03F8">
              <w:t>High </w:t>
            </w:r>
          </w:p>
        </w:tc>
        <w:tc>
          <w:tcPr>
            <w:tcW w:w="1243"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5DA6C7BC" w14:textId="77777777" w:rsidR="00B76394" w:rsidRPr="008F03F8" w:rsidRDefault="00B76394">
            <w:pPr>
              <w:pStyle w:val="NoSpacing"/>
            </w:pPr>
            <w:r w:rsidRPr="008F03F8">
              <w:t>High </w:t>
            </w:r>
          </w:p>
        </w:tc>
      </w:tr>
      <w:tr w:rsidR="00B76394" w:rsidRPr="008F03F8" w14:paraId="548804BD" w14:textId="77777777">
        <w:trPr>
          <w:trHeight w:val="270"/>
        </w:trPr>
        <w:tc>
          <w:tcPr>
            <w:tcW w:w="271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315E8187" w14:textId="77777777" w:rsidR="00B76394" w:rsidRPr="008F03F8" w:rsidRDefault="00B76394">
            <w:pPr>
              <w:pStyle w:val="NoSpacing"/>
            </w:pPr>
            <w:r w:rsidRPr="008F03F8">
              <w:t>Likely </w:t>
            </w:r>
          </w:p>
        </w:tc>
        <w:tc>
          <w:tcPr>
            <w:tcW w:w="1494"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119BDBDB" w14:textId="77777777" w:rsidR="00B76394" w:rsidRPr="008F03F8" w:rsidRDefault="00B76394">
            <w:pPr>
              <w:pStyle w:val="NoSpacing"/>
            </w:pPr>
            <w:r w:rsidRPr="008F03F8">
              <w:t>Medium </w:t>
            </w:r>
          </w:p>
        </w:tc>
        <w:tc>
          <w:tcPr>
            <w:tcW w:w="1193"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234E22CC" w14:textId="77777777" w:rsidR="00B76394" w:rsidRPr="008F03F8" w:rsidRDefault="00B76394">
            <w:pPr>
              <w:pStyle w:val="NoSpacing"/>
            </w:pPr>
            <w:r w:rsidRPr="008F03F8">
              <w:t>Medium </w:t>
            </w:r>
          </w:p>
        </w:tc>
        <w:tc>
          <w:tcPr>
            <w:tcW w:w="1218"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0799B578" w14:textId="77777777" w:rsidR="00B76394" w:rsidRPr="008F03F8" w:rsidRDefault="00B76394">
            <w:pPr>
              <w:pStyle w:val="NoSpacing"/>
            </w:pPr>
            <w:r w:rsidRPr="008F03F8">
              <w:t>Medium </w:t>
            </w:r>
          </w:p>
        </w:tc>
        <w:tc>
          <w:tcPr>
            <w:tcW w:w="1193"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2ED36967" w14:textId="77777777" w:rsidR="00B76394" w:rsidRPr="008F03F8" w:rsidRDefault="00B76394">
            <w:pPr>
              <w:pStyle w:val="NoSpacing"/>
            </w:pPr>
            <w:r w:rsidRPr="008F03F8">
              <w:t>High </w:t>
            </w:r>
          </w:p>
        </w:tc>
        <w:tc>
          <w:tcPr>
            <w:tcW w:w="1243"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7F7F5FB8" w14:textId="77777777" w:rsidR="00B76394" w:rsidRPr="008F03F8" w:rsidRDefault="00B76394">
            <w:pPr>
              <w:pStyle w:val="NoSpacing"/>
            </w:pPr>
            <w:r w:rsidRPr="008F03F8">
              <w:t>High </w:t>
            </w:r>
          </w:p>
        </w:tc>
      </w:tr>
      <w:tr w:rsidR="00B76394" w:rsidRPr="008F03F8" w14:paraId="775E962C" w14:textId="77777777">
        <w:trPr>
          <w:trHeight w:val="270"/>
        </w:trPr>
        <w:tc>
          <w:tcPr>
            <w:tcW w:w="271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012A99E9" w14:textId="77777777" w:rsidR="00B76394" w:rsidRPr="008F03F8" w:rsidRDefault="00B76394">
            <w:pPr>
              <w:pStyle w:val="NoSpacing"/>
            </w:pPr>
            <w:r w:rsidRPr="008F03F8">
              <w:t>Possible </w:t>
            </w:r>
          </w:p>
        </w:tc>
        <w:tc>
          <w:tcPr>
            <w:tcW w:w="1494" w:type="dxa"/>
            <w:tcBorders>
              <w:top w:val="single" w:sz="6" w:space="0" w:color="auto"/>
              <w:left w:val="single" w:sz="6" w:space="0" w:color="auto"/>
              <w:bottom w:val="single" w:sz="6" w:space="0" w:color="auto"/>
              <w:right w:val="single" w:sz="6" w:space="0" w:color="auto"/>
            </w:tcBorders>
            <w:shd w:val="clear" w:color="auto" w:fill="D0EED8"/>
            <w:vAlign w:val="center"/>
            <w:hideMark/>
          </w:tcPr>
          <w:p w14:paraId="5A5F2B8D" w14:textId="77777777" w:rsidR="00B76394" w:rsidRPr="008F03F8" w:rsidRDefault="00B76394">
            <w:pPr>
              <w:pStyle w:val="NoSpacing"/>
            </w:pPr>
            <w:r w:rsidRPr="008F03F8">
              <w:t>Low </w:t>
            </w:r>
          </w:p>
        </w:tc>
        <w:tc>
          <w:tcPr>
            <w:tcW w:w="1193"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1016AB00" w14:textId="77777777" w:rsidR="00B76394" w:rsidRPr="008F03F8" w:rsidRDefault="00B76394">
            <w:pPr>
              <w:pStyle w:val="NoSpacing"/>
            </w:pPr>
            <w:r w:rsidRPr="008F03F8">
              <w:t>Medium </w:t>
            </w:r>
          </w:p>
        </w:tc>
        <w:tc>
          <w:tcPr>
            <w:tcW w:w="1218"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50AAD7B8" w14:textId="77777777" w:rsidR="00B76394" w:rsidRPr="008F03F8" w:rsidRDefault="00B76394">
            <w:pPr>
              <w:pStyle w:val="NoSpacing"/>
            </w:pPr>
            <w:r w:rsidRPr="008F03F8">
              <w:t>Medium </w:t>
            </w:r>
          </w:p>
        </w:tc>
        <w:tc>
          <w:tcPr>
            <w:tcW w:w="1193"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45229AF0" w14:textId="77777777" w:rsidR="00B76394" w:rsidRPr="008F03F8" w:rsidRDefault="00B76394">
            <w:pPr>
              <w:pStyle w:val="NoSpacing"/>
            </w:pPr>
            <w:r w:rsidRPr="008F03F8">
              <w:t>High </w:t>
            </w:r>
          </w:p>
        </w:tc>
        <w:tc>
          <w:tcPr>
            <w:tcW w:w="1243"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5B9ED502" w14:textId="77777777" w:rsidR="00B76394" w:rsidRPr="008F03F8" w:rsidRDefault="00B76394">
            <w:pPr>
              <w:pStyle w:val="NoSpacing"/>
            </w:pPr>
            <w:r w:rsidRPr="008F03F8">
              <w:t>High </w:t>
            </w:r>
          </w:p>
        </w:tc>
      </w:tr>
      <w:tr w:rsidR="00B76394" w:rsidRPr="008F03F8" w14:paraId="3BE23476" w14:textId="77777777">
        <w:trPr>
          <w:trHeight w:val="270"/>
        </w:trPr>
        <w:tc>
          <w:tcPr>
            <w:tcW w:w="271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02B41E22" w14:textId="77777777" w:rsidR="00B76394" w:rsidRPr="008F03F8" w:rsidRDefault="00B76394">
            <w:pPr>
              <w:pStyle w:val="NoSpacing"/>
            </w:pPr>
            <w:r w:rsidRPr="008F03F8">
              <w:t>Unlikely </w:t>
            </w:r>
          </w:p>
        </w:tc>
        <w:tc>
          <w:tcPr>
            <w:tcW w:w="1494" w:type="dxa"/>
            <w:tcBorders>
              <w:top w:val="single" w:sz="6" w:space="0" w:color="auto"/>
              <w:left w:val="single" w:sz="6" w:space="0" w:color="auto"/>
              <w:bottom w:val="single" w:sz="6" w:space="0" w:color="auto"/>
              <w:right w:val="single" w:sz="6" w:space="0" w:color="auto"/>
            </w:tcBorders>
            <w:shd w:val="clear" w:color="auto" w:fill="D0EED8"/>
            <w:vAlign w:val="center"/>
            <w:hideMark/>
          </w:tcPr>
          <w:p w14:paraId="52F4B37A" w14:textId="77777777" w:rsidR="00B76394" w:rsidRPr="008F03F8" w:rsidRDefault="00B76394">
            <w:pPr>
              <w:pStyle w:val="NoSpacing"/>
            </w:pPr>
            <w:r w:rsidRPr="008F03F8">
              <w:t>Low </w:t>
            </w:r>
          </w:p>
        </w:tc>
        <w:tc>
          <w:tcPr>
            <w:tcW w:w="1193" w:type="dxa"/>
            <w:tcBorders>
              <w:top w:val="single" w:sz="6" w:space="0" w:color="auto"/>
              <w:left w:val="single" w:sz="6" w:space="0" w:color="auto"/>
              <w:bottom w:val="single" w:sz="6" w:space="0" w:color="auto"/>
              <w:right w:val="single" w:sz="6" w:space="0" w:color="auto"/>
            </w:tcBorders>
            <w:shd w:val="clear" w:color="auto" w:fill="D0EED8"/>
            <w:vAlign w:val="center"/>
            <w:hideMark/>
          </w:tcPr>
          <w:p w14:paraId="109620D9" w14:textId="77777777" w:rsidR="00B76394" w:rsidRPr="008F03F8" w:rsidRDefault="00B76394">
            <w:pPr>
              <w:pStyle w:val="NoSpacing"/>
            </w:pPr>
            <w:r w:rsidRPr="008F03F8">
              <w:t>Low </w:t>
            </w:r>
          </w:p>
        </w:tc>
        <w:tc>
          <w:tcPr>
            <w:tcW w:w="1218"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6A76E0EC" w14:textId="77777777" w:rsidR="00B76394" w:rsidRPr="008F03F8" w:rsidRDefault="00B76394">
            <w:pPr>
              <w:pStyle w:val="NoSpacing"/>
            </w:pPr>
            <w:r w:rsidRPr="008F03F8">
              <w:t>Medium </w:t>
            </w:r>
          </w:p>
        </w:tc>
        <w:tc>
          <w:tcPr>
            <w:tcW w:w="1193"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6D9FB17F" w14:textId="77777777" w:rsidR="00B76394" w:rsidRPr="008F03F8" w:rsidRDefault="00B76394">
            <w:pPr>
              <w:pStyle w:val="NoSpacing"/>
            </w:pPr>
            <w:r w:rsidRPr="008F03F8">
              <w:t>Medium </w:t>
            </w:r>
          </w:p>
        </w:tc>
        <w:tc>
          <w:tcPr>
            <w:tcW w:w="1243" w:type="dxa"/>
            <w:tcBorders>
              <w:top w:val="single" w:sz="6" w:space="0" w:color="auto"/>
              <w:left w:val="single" w:sz="6" w:space="0" w:color="auto"/>
              <w:bottom w:val="single" w:sz="6" w:space="0" w:color="auto"/>
              <w:right w:val="single" w:sz="6" w:space="0" w:color="auto"/>
            </w:tcBorders>
            <w:shd w:val="clear" w:color="auto" w:fill="FFDA58"/>
            <w:vAlign w:val="center"/>
            <w:hideMark/>
          </w:tcPr>
          <w:p w14:paraId="22694754" w14:textId="77777777" w:rsidR="00B76394" w:rsidRPr="008F03F8" w:rsidRDefault="00B76394">
            <w:pPr>
              <w:pStyle w:val="NoSpacing"/>
            </w:pPr>
            <w:r w:rsidRPr="008F03F8">
              <w:t>High </w:t>
            </w:r>
          </w:p>
        </w:tc>
      </w:tr>
      <w:tr w:rsidR="00B76394" w:rsidRPr="008F03F8" w14:paraId="614ED350" w14:textId="77777777">
        <w:trPr>
          <w:trHeight w:val="300"/>
        </w:trPr>
        <w:tc>
          <w:tcPr>
            <w:tcW w:w="2713"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70036FA0" w14:textId="77777777" w:rsidR="00B76394" w:rsidRPr="008F03F8" w:rsidRDefault="00B76394">
            <w:pPr>
              <w:pStyle w:val="NoSpacing"/>
            </w:pPr>
            <w:r w:rsidRPr="008F03F8">
              <w:t>Rare </w:t>
            </w:r>
          </w:p>
        </w:tc>
        <w:tc>
          <w:tcPr>
            <w:tcW w:w="1494" w:type="dxa"/>
            <w:tcBorders>
              <w:top w:val="single" w:sz="6" w:space="0" w:color="auto"/>
              <w:left w:val="single" w:sz="6" w:space="0" w:color="auto"/>
              <w:bottom w:val="single" w:sz="6" w:space="0" w:color="auto"/>
              <w:right w:val="single" w:sz="6" w:space="0" w:color="auto"/>
            </w:tcBorders>
            <w:shd w:val="clear" w:color="auto" w:fill="D0EED8"/>
            <w:vAlign w:val="center"/>
            <w:hideMark/>
          </w:tcPr>
          <w:p w14:paraId="4EDE4862" w14:textId="77777777" w:rsidR="00B76394" w:rsidRPr="008F03F8" w:rsidRDefault="00B76394">
            <w:pPr>
              <w:pStyle w:val="NoSpacing"/>
            </w:pPr>
            <w:r w:rsidRPr="008F03F8">
              <w:t>Low </w:t>
            </w:r>
          </w:p>
        </w:tc>
        <w:tc>
          <w:tcPr>
            <w:tcW w:w="1193" w:type="dxa"/>
            <w:tcBorders>
              <w:top w:val="single" w:sz="6" w:space="0" w:color="auto"/>
              <w:left w:val="single" w:sz="6" w:space="0" w:color="auto"/>
              <w:bottom w:val="single" w:sz="6" w:space="0" w:color="auto"/>
              <w:right w:val="single" w:sz="6" w:space="0" w:color="auto"/>
            </w:tcBorders>
            <w:shd w:val="clear" w:color="auto" w:fill="D0EED8"/>
            <w:vAlign w:val="center"/>
            <w:hideMark/>
          </w:tcPr>
          <w:p w14:paraId="408BA9CC" w14:textId="77777777" w:rsidR="00B76394" w:rsidRPr="008F03F8" w:rsidRDefault="00B76394">
            <w:pPr>
              <w:pStyle w:val="NoSpacing"/>
            </w:pPr>
            <w:r w:rsidRPr="008F03F8">
              <w:t>Low </w:t>
            </w:r>
          </w:p>
        </w:tc>
        <w:tc>
          <w:tcPr>
            <w:tcW w:w="1218" w:type="dxa"/>
            <w:tcBorders>
              <w:top w:val="single" w:sz="6" w:space="0" w:color="auto"/>
              <w:left w:val="single" w:sz="6" w:space="0" w:color="auto"/>
              <w:bottom w:val="single" w:sz="6" w:space="0" w:color="auto"/>
              <w:right w:val="single" w:sz="6" w:space="0" w:color="auto"/>
            </w:tcBorders>
            <w:shd w:val="clear" w:color="auto" w:fill="D0EED8"/>
            <w:vAlign w:val="center"/>
            <w:hideMark/>
          </w:tcPr>
          <w:p w14:paraId="48FDDAEA" w14:textId="77777777" w:rsidR="00B76394" w:rsidRPr="008F03F8" w:rsidRDefault="00B76394">
            <w:pPr>
              <w:pStyle w:val="NoSpacing"/>
            </w:pPr>
            <w:r w:rsidRPr="008F03F8">
              <w:t>Low </w:t>
            </w:r>
          </w:p>
        </w:tc>
        <w:tc>
          <w:tcPr>
            <w:tcW w:w="1193"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4DC41AC0" w14:textId="77777777" w:rsidR="00B76394" w:rsidRPr="008F03F8" w:rsidRDefault="00B76394">
            <w:pPr>
              <w:pStyle w:val="NoSpacing"/>
            </w:pPr>
            <w:r w:rsidRPr="008F03F8">
              <w:t>Medium </w:t>
            </w:r>
          </w:p>
        </w:tc>
        <w:tc>
          <w:tcPr>
            <w:tcW w:w="1243" w:type="dxa"/>
            <w:tcBorders>
              <w:top w:val="single" w:sz="6" w:space="0" w:color="auto"/>
              <w:left w:val="single" w:sz="6" w:space="0" w:color="auto"/>
              <w:bottom w:val="single" w:sz="6" w:space="0" w:color="auto"/>
              <w:right w:val="single" w:sz="6" w:space="0" w:color="auto"/>
            </w:tcBorders>
            <w:shd w:val="clear" w:color="auto" w:fill="FFF3C8"/>
            <w:vAlign w:val="center"/>
            <w:hideMark/>
          </w:tcPr>
          <w:p w14:paraId="7743061F" w14:textId="77777777" w:rsidR="00B76394" w:rsidRPr="008F03F8" w:rsidRDefault="00B76394">
            <w:pPr>
              <w:pStyle w:val="NoSpacing"/>
            </w:pPr>
            <w:r w:rsidRPr="008F03F8">
              <w:t>Medium </w:t>
            </w:r>
          </w:p>
        </w:tc>
      </w:tr>
    </w:tbl>
    <w:p w14:paraId="1FF39818" w14:textId="77777777" w:rsidR="007332BE" w:rsidRPr="007332BE" w:rsidRDefault="007332BE" w:rsidP="007332BE"/>
    <w:p w14:paraId="67D8D9AE" w14:textId="2FCAE5A2" w:rsidR="001149C8" w:rsidRPr="00D37122" w:rsidRDefault="00D9666B" w:rsidP="00D709E5">
      <w:pPr>
        <w:pStyle w:val="Heading2Numbered"/>
      </w:pPr>
      <w:r>
        <w:rPr>
          <w:bCs w:val="0"/>
        </w:rPr>
        <w:t>R</w:t>
      </w:r>
      <w:r w:rsidR="004D3DB0" w:rsidRPr="00D37122">
        <w:rPr>
          <w:bCs w:val="0"/>
        </w:rPr>
        <w:t xml:space="preserve">isk </w:t>
      </w:r>
      <w:r w:rsidR="003956E0">
        <w:rPr>
          <w:bCs w:val="0"/>
        </w:rPr>
        <w:t>of reducing service</w:t>
      </w:r>
      <w:r w:rsidR="00A0090E">
        <w:t xml:space="preserve"> </w:t>
      </w:r>
      <w:r w:rsidR="004913F3">
        <w:t xml:space="preserve">accessibility and </w:t>
      </w:r>
      <w:r w:rsidR="00F440C0">
        <w:t>inclusion</w:t>
      </w:r>
    </w:p>
    <w:p w14:paraId="37E25168" w14:textId="7CA1B854" w:rsidR="00D9666B" w:rsidRDefault="00F11E27" w:rsidP="00FA0E57">
      <w:r>
        <w:t xml:space="preserve">This section asks you to </w:t>
      </w:r>
      <w:r w:rsidR="0002515A">
        <w:t>assess</w:t>
      </w:r>
      <w:r>
        <w:t xml:space="preserve"> the </w:t>
      </w:r>
      <w:r w:rsidR="005A6656" w:rsidRPr="005A6656">
        <w:t xml:space="preserve">risk of </w:t>
      </w:r>
      <w:r w:rsidR="008E2AB5">
        <w:t>your</w:t>
      </w:r>
      <w:r w:rsidR="005A6656" w:rsidRPr="005A6656">
        <w:t xml:space="preserve"> AI use making government services less accessible or inclusive for the</w:t>
      </w:r>
      <w:r w:rsidR="00F77EE7">
        <w:t> </w:t>
      </w:r>
      <w:r w:rsidR="005A6656" w:rsidRPr="005A6656">
        <w:t>public</w:t>
      </w:r>
      <w:r w:rsidR="00F440C0">
        <w:t>.</w:t>
      </w:r>
      <w:r w:rsidR="00D9666B" w:rsidRPr="00D9666B">
        <w:t xml:space="preserve"> </w:t>
      </w:r>
      <w:r w:rsidR="00B83A7D">
        <w:t xml:space="preserve">Things </w:t>
      </w:r>
      <w:r w:rsidR="003F03B0">
        <w:t>to think about i</w:t>
      </w:r>
      <w:r w:rsidR="00D9666B">
        <w:t>n assessing this risk</w:t>
      </w:r>
      <w:r w:rsidR="003F03B0">
        <w:t xml:space="preserve"> include</w:t>
      </w:r>
      <w:r w:rsidR="00D9666B">
        <w:t>:</w:t>
      </w:r>
    </w:p>
    <w:p w14:paraId="36300E3C" w14:textId="57CD151C" w:rsidR="00C65155" w:rsidRPr="00BC08C4" w:rsidRDefault="00E81AE3" w:rsidP="00FC4FBA">
      <w:pPr>
        <w:pStyle w:val="BulletLevel1"/>
      </w:pPr>
      <w:r>
        <w:t xml:space="preserve">Is </w:t>
      </w:r>
      <w:r w:rsidR="00C65155" w:rsidRPr="00BC08C4">
        <w:t>the system being used for fundamental or critical government services to the</w:t>
      </w:r>
      <w:r w:rsidR="00F77EE7">
        <w:t> </w:t>
      </w:r>
      <w:r w:rsidR="00C65155" w:rsidRPr="00BC08C4">
        <w:t>public?</w:t>
      </w:r>
    </w:p>
    <w:p w14:paraId="527121E4" w14:textId="7ACB26E6" w:rsidR="004772C9" w:rsidRPr="00124043" w:rsidRDefault="004772C9" w:rsidP="00FC4FBA">
      <w:pPr>
        <w:pStyle w:val="BulletLevel1"/>
      </w:pPr>
      <w:r w:rsidRPr="00124043">
        <w:t xml:space="preserve">Could any individuals or groups face new or increased barriers to accessing services or information? </w:t>
      </w:r>
    </w:p>
    <w:p w14:paraId="347AA87B" w14:textId="536DEF57" w:rsidR="004772C9" w:rsidRDefault="004772C9" w:rsidP="00FC4FBA">
      <w:pPr>
        <w:pStyle w:val="BulletLevel1"/>
      </w:pPr>
      <w:r w:rsidRPr="00124043">
        <w:t xml:space="preserve">Could the system unintentionally exclude users </w:t>
      </w:r>
      <w:r w:rsidR="00A0090E">
        <w:t xml:space="preserve">with </w:t>
      </w:r>
      <w:r w:rsidR="00951378">
        <w:t>limited</w:t>
      </w:r>
      <w:r w:rsidR="00A0090E">
        <w:t xml:space="preserve"> </w:t>
      </w:r>
      <w:r w:rsidRPr="00124043">
        <w:t>digital literacy or</w:t>
      </w:r>
      <w:r w:rsidR="00F77EE7">
        <w:t> </w:t>
      </w:r>
      <w:r w:rsidRPr="00124043">
        <w:t>access to specific technologies?</w:t>
      </w:r>
    </w:p>
    <w:p w14:paraId="1C1C68B5" w14:textId="4AE637F3" w:rsidR="00CD7CBC" w:rsidRDefault="00631CDD" w:rsidP="00FC4FBA">
      <w:pPr>
        <w:pStyle w:val="BulletLevel1"/>
      </w:pPr>
      <w:r>
        <w:t xml:space="preserve">Could language barriers or cultural factors limit effective </w:t>
      </w:r>
      <w:r w:rsidR="00811CDC">
        <w:t xml:space="preserve">operation of the </w:t>
      </w:r>
      <w:r>
        <w:t>AI</w:t>
      </w:r>
      <w:r w:rsidR="00F77EE7">
        <w:t> </w:t>
      </w:r>
      <w:r w:rsidR="00824B59">
        <w:t>use</w:t>
      </w:r>
      <w:r w:rsidR="00F77EE7">
        <w:t> </w:t>
      </w:r>
      <w:r w:rsidR="00824B59">
        <w:t>case</w:t>
      </w:r>
      <w:r>
        <w:t>?</w:t>
      </w:r>
    </w:p>
    <w:p w14:paraId="5BB7E2A5" w14:textId="0E643FF6" w:rsidR="00CD7CBC" w:rsidRPr="00BC08C4" w:rsidRDefault="00CD7CBC" w:rsidP="00FC4FBA">
      <w:pPr>
        <w:pStyle w:val="BulletLevel1"/>
      </w:pPr>
      <w:r w:rsidRPr="00BC08C4">
        <w:t xml:space="preserve">Could the system produce answers which </w:t>
      </w:r>
      <w:r w:rsidR="00D918D9" w:rsidRPr="00BC08C4">
        <w:t xml:space="preserve">the public would </w:t>
      </w:r>
      <w:r w:rsidR="00EB4E89" w:rsidRPr="00BC08C4">
        <w:t xml:space="preserve">misinterpret or </w:t>
      </w:r>
      <w:r w:rsidR="00D918D9" w:rsidRPr="00BC08C4">
        <w:t>find</w:t>
      </w:r>
      <w:r w:rsidR="005B323E">
        <w:t> </w:t>
      </w:r>
      <w:r w:rsidRPr="00BC08C4">
        <w:t>difficult to understand?</w:t>
      </w:r>
    </w:p>
    <w:p w14:paraId="31B16F37" w14:textId="3459784E" w:rsidR="008F5E4F" w:rsidRPr="00E36979" w:rsidRDefault="00D918D9" w:rsidP="008F5E4F">
      <w:pPr>
        <w:pStyle w:val="BulletLevel1"/>
      </w:pPr>
      <w:r w:rsidRPr="00BC08C4">
        <w:lastRenderedPageBreak/>
        <w:t xml:space="preserve">Will the system allow users to </w:t>
      </w:r>
      <w:r w:rsidR="0002432B" w:rsidRPr="00BC08C4">
        <w:t>seek verification of AI responses</w:t>
      </w:r>
      <w:r w:rsidR="00F62306" w:rsidRPr="00BC08C4">
        <w:t xml:space="preserve"> or review of</w:t>
      </w:r>
      <w:r w:rsidR="005B323E">
        <w:t> </w:t>
      </w:r>
      <w:r w:rsidR="00F62306" w:rsidRPr="00BC08C4">
        <w:t>AI</w:t>
      </w:r>
      <w:r w:rsidR="00F77EE7">
        <w:t> </w:t>
      </w:r>
      <w:r w:rsidR="00F62306" w:rsidRPr="00E36979">
        <w:t>outputs</w:t>
      </w:r>
      <w:r w:rsidR="0002432B" w:rsidRPr="00E36979">
        <w:t xml:space="preserve"> from </w:t>
      </w:r>
      <w:r w:rsidRPr="00E36979">
        <w:t>a human</w:t>
      </w:r>
      <w:r w:rsidR="00157FE0" w:rsidRPr="00E36979">
        <w:t>? F</w:t>
      </w:r>
      <w:r w:rsidR="008F5E4F" w:rsidRPr="00E36979">
        <w:t>or example, will individuals be able to respond to</w:t>
      </w:r>
      <w:r w:rsidR="005B323E">
        <w:t> </w:t>
      </w:r>
      <w:r w:rsidR="008F5E4F" w:rsidRPr="00E36979">
        <w:t>misinformation produced by AI</w:t>
      </w:r>
      <w:r w:rsidR="00E81AE3" w:rsidRPr="00E36979">
        <w:t>?</w:t>
      </w:r>
    </w:p>
    <w:p w14:paraId="6E3B2680" w14:textId="1BBCCB89" w:rsidR="008678AE" w:rsidRPr="00E36979" w:rsidRDefault="00844140" w:rsidP="000C1950">
      <w:pPr>
        <w:pStyle w:val="Heading3"/>
      </w:pPr>
      <w:r w:rsidRPr="00E36979">
        <w:t>Why this matters</w:t>
      </w:r>
    </w:p>
    <w:p w14:paraId="29E81340" w14:textId="734DB8EF" w:rsidR="00E36979" w:rsidRDefault="002B2753" w:rsidP="00D37122">
      <w:r w:rsidRPr="00E36979">
        <w:t>The use of AI can create barriers for some people i</w:t>
      </w:r>
      <w:r w:rsidR="002728EE" w:rsidRPr="00E36979">
        <w:t>f</w:t>
      </w:r>
      <w:r w:rsidRPr="00E36979">
        <w:t xml:space="preserve"> systems are not designed to be inclusive</w:t>
      </w:r>
      <w:r w:rsidR="00CD7CBC" w:rsidRPr="00E36979">
        <w:t xml:space="preserve"> </w:t>
      </w:r>
      <w:r w:rsidR="00CD7CBC" w:rsidRPr="00E45F22">
        <w:t>or accessible</w:t>
      </w:r>
      <w:r w:rsidRPr="00E45F22">
        <w:t>.</w:t>
      </w:r>
      <w:r w:rsidRPr="00E36979">
        <w:t xml:space="preserve"> </w:t>
      </w:r>
      <w:r w:rsidR="006A1D97" w:rsidRPr="00E36979">
        <w:t xml:space="preserve">This can range from minor inconvenience through to serious impacts. </w:t>
      </w:r>
    </w:p>
    <w:p w14:paraId="77B44A71" w14:textId="77777777" w:rsidR="00E36979" w:rsidRDefault="006A1D97" w:rsidP="00D37122">
      <w:r w:rsidRPr="00E36979">
        <w:t xml:space="preserve">Examples of minor inconvenience could include users not understanding how to interact with an AI system, or an AI system answering public enquiries with generic, inaccurate or confusing responses, requiring repeated attempts to resolve queries. </w:t>
      </w:r>
    </w:p>
    <w:p w14:paraId="51C7A194" w14:textId="1099CF59" w:rsidR="00844140" w:rsidRDefault="006A1D97" w:rsidP="00D37122">
      <w:r w:rsidRPr="00E36979">
        <w:t xml:space="preserve">Serious impacts could include someone missing out on vital services because the </w:t>
      </w:r>
      <w:r w:rsidRPr="00860352">
        <w:t>AI has reached an incorrect decision without human input or oversight, or because the</w:t>
      </w:r>
      <w:r w:rsidRPr="00E36979">
        <w:t xml:space="preserve"> AI couldn’t understand their language, disability or living situation.</w:t>
      </w:r>
      <w:r w:rsidR="00C74274" w:rsidRPr="00E36979">
        <w:t xml:space="preserve"> </w:t>
      </w:r>
      <w:r w:rsidR="00602485" w:rsidRPr="00E45F22">
        <w:t>This</w:t>
      </w:r>
      <w:r w:rsidR="00E06C15" w:rsidRPr="00E45F22">
        <w:t xml:space="preserve"> could result in a breach of</w:t>
      </w:r>
      <w:r w:rsidR="00B46345" w:rsidRPr="00E45F22">
        <w:t xml:space="preserve"> specific</w:t>
      </w:r>
      <w:r w:rsidR="00E06C15" w:rsidRPr="00E45F22">
        <w:t xml:space="preserve"> </w:t>
      </w:r>
      <w:r w:rsidR="00B46345" w:rsidRPr="00E45F22">
        <w:t>legislation relevant to the decision</w:t>
      </w:r>
      <w:r w:rsidR="00E06C15" w:rsidRPr="00E45F22">
        <w:t>,</w:t>
      </w:r>
      <w:r w:rsidR="00A91CCF" w:rsidRPr="00E45F22">
        <w:t xml:space="preserve"> if individuals are unable to access or understand the reasons for an AI-made</w:t>
      </w:r>
      <w:r w:rsidR="00602485" w:rsidRPr="00E45F22">
        <w:t xml:space="preserve"> </w:t>
      </w:r>
      <w:r w:rsidR="00B46345" w:rsidRPr="00E45F22">
        <w:t>decision</w:t>
      </w:r>
      <w:r w:rsidR="00A91CCF" w:rsidRPr="00E45F22">
        <w:t xml:space="preserve"> or are unable to request a review of that decision</w:t>
      </w:r>
      <w:r w:rsidR="00E06C15" w:rsidRPr="00E45F22">
        <w:t>.</w:t>
      </w:r>
      <w:r w:rsidR="00E06C15">
        <w:t xml:space="preserve"> </w:t>
      </w:r>
    </w:p>
    <w:p w14:paraId="54A35EFB" w14:textId="522DA969" w:rsidR="00DC00E9" w:rsidRPr="00DC00E9" w:rsidRDefault="00DC00E9" w:rsidP="004D3DE9">
      <w:pPr>
        <w:keepNext/>
        <w:spacing w:line="240" w:lineRule="auto"/>
        <w:rPr>
          <w:b/>
          <w:bCs/>
        </w:rPr>
      </w:pPr>
      <w:r w:rsidRPr="00DC00E9">
        <w:rPr>
          <w:b/>
          <w:bCs/>
        </w:rPr>
        <w:t>What is the risk of your AI use making government services less accessible or inclusive for the public</w:t>
      </w:r>
      <w:r>
        <w:rPr>
          <w:b/>
          <w:bCs/>
        </w:rPr>
        <w:t>?</w:t>
      </w:r>
    </w:p>
    <w:p w14:paraId="131EA5C5" w14:textId="2B088583" w:rsidR="005E26D3" w:rsidRPr="00FD73A4" w:rsidRDefault="001D6BF5" w:rsidP="004D3DE9">
      <w:pPr>
        <w:keepNext/>
        <w:spacing w:line="240" w:lineRule="auto"/>
        <w:rPr>
          <w:b/>
          <w:bCs/>
        </w:rPr>
      </w:pPr>
      <w:r w:rsidRPr="00FD73A4">
        <w:rPr>
          <w:b/>
          <w:bCs/>
        </w:rPr>
        <w:t>Consequence</w:t>
      </w:r>
      <w:r w:rsidR="00015F4D">
        <w:rPr>
          <w:b/>
          <w:bCs/>
        </w:rPr>
        <w:t xml:space="preserve"> (select one)</w:t>
      </w:r>
    </w:p>
    <w:p w14:paraId="7D0194E8" w14:textId="22CE5194" w:rsidR="001D6BF5" w:rsidRPr="00620F90" w:rsidRDefault="0078425B" w:rsidP="00CD02EF">
      <w:pPr>
        <w:pStyle w:val="Checkboxindent"/>
        <w:rPr>
          <w:sz w:val="36"/>
        </w:rPr>
      </w:pPr>
      <w:sdt>
        <w:sdtPr>
          <w:rPr>
            <w:position w:val="-6"/>
            <w:sz w:val="36"/>
          </w:rPr>
          <w:alias w:val="select for yes"/>
          <w:tag w:val="select for yes"/>
          <w:id w:val="2048173484"/>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FD7156" w:rsidRPr="00620F90">
        <w:t>Insignificant</w:t>
      </w:r>
      <w:r w:rsidR="005E26D3" w:rsidRPr="00620F90">
        <w:t xml:space="preserve"> – </w:t>
      </w:r>
      <w:r w:rsidR="00551C33">
        <w:t>M</w:t>
      </w:r>
      <w:r w:rsidR="005E26D3" w:rsidRPr="00620F90">
        <w:t>inor glitch; no real barrier. Instantly resolved.</w:t>
      </w:r>
    </w:p>
    <w:p w14:paraId="30B4BD15" w14:textId="18D7347A" w:rsidR="00423B59" w:rsidRPr="00620F90" w:rsidRDefault="0078425B" w:rsidP="00CD02EF">
      <w:pPr>
        <w:pStyle w:val="Checkboxindent"/>
      </w:pPr>
      <w:sdt>
        <w:sdtPr>
          <w:rPr>
            <w:position w:val="-6"/>
            <w:sz w:val="36"/>
          </w:rPr>
          <w:alias w:val="select for yes"/>
          <w:tag w:val="select for yes"/>
          <w:id w:val="-567889521"/>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23B59" w:rsidRPr="00620F90">
        <w:t>Minor</w:t>
      </w:r>
      <w:r w:rsidR="005E26D3" w:rsidRPr="00620F90">
        <w:t xml:space="preserve"> – Short-term, reversible barrier. Few users affected.</w:t>
      </w:r>
    </w:p>
    <w:p w14:paraId="7D970D5E" w14:textId="6B56ED27" w:rsidR="00423B59" w:rsidRPr="00620F90" w:rsidRDefault="0078425B" w:rsidP="00CD02EF">
      <w:pPr>
        <w:pStyle w:val="Checkboxindent"/>
      </w:pPr>
      <w:sdt>
        <w:sdtPr>
          <w:rPr>
            <w:position w:val="-6"/>
            <w:sz w:val="36"/>
          </w:rPr>
          <w:alias w:val="select for yes"/>
          <w:tag w:val="select for yes"/>
          <w:id w:val="-994487937"/>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23B59" w:rsidRPr="00620F90">
        <w:t>Moder</w:t>
      </w:r>
      <w:r w:rsidR="00E3695F" w:rsidRPr="00620F90">
        <w:t>ate</w:t>
      </w:r>
      <w:r w:rsidR="005E26D3" w:rsidRPr="00620F90">
        <w:t xml:space="preserve"> – Noticeable access issues. Some groups impacted. Resolution requires</w:t>
      </w:r>
      <w:r w:rsidR="00FD73A4" w:rsidRPr="00620F90">
        <w:t xml:space="preserve"> effort.</w:t>
      </w:r>
    </w:p>
    <w:p w14:paraId="0D3A0FD7" w14:textId="11D9F1AB" w:rsidR="00423B59" w:rsidRPr="00620F90" w:rsidRDefault="0078425B" w:rsidP="00CD02EF">
      <w:pPr>
        <w:pStyle w:val="Checkboxindent"/>
      </w:pPr>
      <w:sdt>
        <w:sdtPr>
          <w:rPr>
            <w:position w:val="-6"/>
            <w:sz w:val="36"/>
          </w:rPr>
          <w:alias w:val="select for yes"/>
          <w:tag w:val="select for yes"/>
          <w:id w:val="362645066"/>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23B59" w:rsidRPr="00620F90">
        <w:t>Major</w:t>
      </w:r>
      <w:r w:rsidR="00FD73A4" w:rsidRPr="00620F90">
        <w:t xml:space="preserve"> – Major service disruption. Widespread impact. Legal/public concern likely.</w:t>
      </w:r>
    </w:p>
    <w:p w14:paraId="7F93ECCC" w14:textId="58F8AACE" w:rsidR="00423B59" w:rsidRDefault="0078425B" w:rsidP="00274B80">
      <w:pPr>
        <w:pStyle w:val="Checkboxindent"/>
        <w:keepNext w:val="0"/>
        <w:keepLines w:val="0"/>
      </w:pPr>
      <w:sdt>
        <w:sdtPr>
          <w:rPr>
            <w:position w:val="-6"/>
            <w:sz w:val="36"/>
          </w:rPr>
          <w:alias w:val="select for yes"/>
          <w:tag w:val="select for yes"/>
          <w:id w:val="706302348"/>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23B59" w:rsidRPr="00620F90">
        <w:t>Severe</w:t>
      </w:r>
      <w:r w:rsidR="00FD73A4" w:rsidRPr="00620F90">
        <w:t xml:space="preserve"> </w:t>
      </w:r>
      <w:r w:rsidR="00FD73A4">
        <w:t>– Critical failure. Essential services inaccessible. Broad harm, urgent response.</w:t>
      </w:r>
    </w:p>
    <w:p w14:paraId="4AD228F9" w14:textId="10B3912C" w:rsidR="00643994" w:rsidRDefault="00643994" w:rsidP="007C28C9">
      <w:pPr>
        <w:keepNext/>
        <w:spacing w:line="240" w:lineRule="auto"/>
        <w:rPr>
          <w:b/>
          <w:bCs/>
        </w:rPr>
      </w:pPr>
      <w:r w:rsidRPr="00620F90">
        <w:rPr>
          <w:b/>
          <w:bCs/>
        </w:rPr>
        <w:t>Likelihood</w:t>
      </w:r>
      <w:r w:rsidR="00015F4D">
        <w:rPr>
          <w:b/>
          <w:bCs/>
        </w:rPr>
        <w:t xml:space="preserve"> (select one)</w:t>
      </w:r>
    </w:p>
    <w:p w14:paraId="4E9AB0BB" w14:textId="085BEEE9" w:rsidR="009A0F5E" w:rsidRPr="009A0F5E" w:rsidRDefault="0078425B" w:rsidP="00CD02EF">
      <w:pPr>
        <w:pStyle w:val="Checkboxindent"/>
      </w:pPr>
      <w:sdt>
        <w:sdtPr>
          <w:rPr>
            <w:position w:val="-6"/>
            <w:sz w:val="36"/>
          </w:rPr>
          <w:alias w:val="select for yes"/>
          <w:tag w:val="select for yes"/>
          <w:id w:val="-1338772680"/>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9A0F5E" w:rsidRPr="009A0F5E">
        <w:t>Almost certain</w:t>
      </w:r>
      <w:r w:rsidR="00486E14" w:rsidRPr="00620F90">
        <w:t xml:space="preserve"> </w:t>
      </w:r>
    </w:p>
    <w:p w14:paraId="6836EA04" w14:textId="25291759" w:rsidR="009A0F5E" w:rsidRDefault="0078425B" w:rsidP="00CD02EF">
      <w:pPr>
        <w:pStyle w:val="Checkboxindent"/>
      </w:pPr>
      <w:sdt>
        <w:sdtPr>
          <w:rPr>
            <w:position w:val="-6"/>
            <w:sz w:val="36"/>
          </w:rPr>
          <w:alias w:val="select for yes"/>
          <w:tag w:val="select for yes"/>
          <w:id w:val="515961175"/>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9A0F5E" w:rsidRPr="009A0F5E">
        <w:t>Likely</w:t>
      </w:r>
      <w:r w:rsidR="00486E14" w:rsidRPr="00620F90">
        <w:t xml:space="preserve"> </w:t>
      </w:r>
    </w:p>
    <w:p w14:paraId="0E94C7E5" w14:textId="159A86DB" w:rsidR="00486E14" w:rsidRDefault="0078425B" w:rsidP="00CD02EF">
      <w:pPr>
        <w:pStyle w:val="Checkboxindent"/>
      </w:pPr>
      <w:sdt>
        <w:sdtPr>
          <w:rPr>
            <w:position w:val="-6"/>
            <w:sz w:val="36"/>
          </w:rPr>
          <w:alias w:val="select for yes"/>
          <w:tag w:val="select for yes"/>
          <w:id w:val="-827744404"/>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86E14">
        <w:t>Possible</w:t>
      </w:r>
      <w:r w:rsidR="00486E14" w:rsidRPr="00620F90">
        <w:t xml:space="preserve"> </w:t>
      </w:r>
    </w:p>
    <w:p w14:paraId="23658E49" w14:textId="795010E3" w:rsidR="00486E14" w:rsidRDefault="0078425B" w:rsidP="00CD02EF">
      <w:pPr>
        <w:pStyle w:val="Checkboxindent"/>
      </w:pPr>
      <w:sdt>
        <w:sdtPr>
          <w:rPr>
            <w:position w:val="-6"/>
            <w:sz w:val="36"/>
          </w:rPr>
          <w:alias w:val="select for yes"/>
          <w:tag w:val="select for yes"/>
          <w:id w:val="1093587629"/>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486E14">
        <w:t>Unlikely</w:t>
      </w:r>
      <w:r w:rsidR="00486E14" w:rsidRPr="00620F90">
        <w:t xml:space="preserve"> </w:t>
      </w:r>
    </w:p>
    <w:p w14:paraId="33612192" w14:textId="08E03E53" w:rsidR="00486E14" w:rsidRPr="009A0F5E" w:rsidRDefault="0078425B" w:rsidP="00274B80">
      <w:pPr>
        <w:pStyle w:val="Checkboxindent"/>
        <w:keepNext w:val="0"/>
        <w:keepLines w:val="0"/>
      </w:pPr>
      <w:sdt>
        <w:sdtPr>
          <w:rPr>
            <w:position w:val="-6"/>
            <w:sz w:val="36"/>
          </w:rPr>
          <w:alias w:val="select for yes"/>
          <w:tag w:val="select for yes"/>
          <w:id w:val="-166893442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486E14">
        <w:t>Rare</w:t>
      </w:r>
      <w:r w:rsidR="00486E14" w:rsidRPr="00620F90">
        <w:t xml:space="preserve"> </w:t>
      </w:r>
    </w:p>
    <w:p w14:paraId="797614CB" w14:textId="002C5B25" w:rsidR="00620F90" w:rsidRPr="00620F90" w:rsidRDefault="00620F90" w:rsidP="007C28C9">
      <w:pPr>
        <w:keepNext/>
        <w:spacing w:line="240" w:lineRule="auto"/>
        <w:rPr>
          <w:b/>
          <w:bCs/>
        </w:rPr>
      </w:pPr>
      <w:r w:rsidRPr="00620F90">
        <w:rPr>
          <w:b/>
          <w:bCs/>
        </w:rPr>
        <w:lastRenderedPageBreak/>
        <w:t>Risk rating</w:t>
      </w:r>
      <w:r w:rsidR="00015F4D">
        <w:rPr>
          <w:b/>
          <w:bCs/>
        </w:rPr>
        <w:t xml:space="preserve"> (select one)</w:t>
      </w:r>
    </w:p>
    <w:p w14:paraId="0569181F" w14:textId="097BBA45" w:rsidR="00620F90" w:rsidRDefault="0078425B" w:rsidP="007C28C9">
      <w:pPr>
        <w:keepNext/>
        <w:spacing w:before="0" w:after="0" w:line="240" w:lineRule="auto"/>
      </w:pPr>
      <w:sdt>
        <w:sdtPr>
          <w:rPr>
            <w:position w:val="-6"/>
            <w:sz w:val="36"/>
          </w:rPr>
          <w:alias w:val="select for yes"/>
          <w:tag w:val="select for yes"/>
          <w:id w:val="85615138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620F90">
        <w:t>Low</w:t>
      </w:r>
    </w:p>
    <w:p w14:paraId="0D060AC5" w14:textId="17E6054B" w:rsidR="00620F90" w:rsidRDefault="0078425B" w:rsidP="007C28C9">
      <w:pPr>
        <w:keepNext/>
        <w:spacing w:before="0" w:after="0" w:line="240" w:lineRule="auto"/>
      </w:pPr>
      <w:sdt>
        <w:sdtPr>
          <w:rPr>
            <w:position w:val="-6"/>
            <w:sz w:val="36"/>
          </w:rPr>
          <w:alias w:val="select for yes"/>
          <w:tag w:val="select for yes"/>
          <w:id w:val="141381889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620F90">
        <w:t>Medium</w:t>
      </w:r>
    </w:p>
    <w:p w14:paraId="3F01FBCD" w14:textId="2476B775" w:rsidR="00620F90" w:rsidRDefault="0078425B" w:rsidP="00322B2E">
      <w:pPr>
        <w:spacing w:before="0" w:after="0" w:line="240" w:lineRule="auto"/>
      </w:pPr>
      <w:sdt>
        <w:sdtPr>
          <w:rPr>
            <w:position w:val="-6"/>
            <w:sz w:val="36"/>
          </w:rPr>
          <w:alias w:val="select for yes"/>
          <w:tag w:val="select for yes"/>
          <w:id w:val="-34563093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620F90">
        <w:t>High</w:t>
      </w:r>
    </w:p>
    <w:p w14:paraId="1B420462" w14:textId="5CC7441F" w:rsidR="00620F90" w:rsidRPr="009A0F5E" w:rsidRDefault="00620F90" w:rsidP="000A1DDF">
      <w:pPr>
        <w:keepNext/>
        <w:spacing w:line="240" w:lineRule="auto"/>
        <w:rPr>
          <w:b/>
          <w:bCs/>
        </w:rPr>
      </w:pPr>
      <w:r w:rsidRPr="009A0F5E">
        <w:rPr>
          <w:b/>
          <w:bCs/>
        </w:rPr>
        <w:t>Rationale for risk rating including any existing</w:t>
      </w:r>
      <w:r w:rsidR="009A0F5E" w:rsidRPr="009A0F5E">
        <w:rPr>
          <w:b/>
          <w:bCs/>
        </w:rPr>
        <w:t xml:space="preserve"> controls</w:t>
      </w:r>
    </w:p>
    <w:p w14:paraId="03035370" w14:textId="177610FF" w:rsidR="009A0F5E" w:rsidRPr="009A0F5E" w:rsidRDefault="009A0F5E" w:rsidP="00D37122">
      <w:pPr>
        <w:rPr>
          <w:i/>
          <w:iCs/>
        </w:rPr>
      </w:pPr>
      <w:r w:rsidRPr="009A0F5E">
        <w:rPr>
          <w:i/>
          <w:iCs/>
        </w:rPr>
        <w:t xml:space="preserve">Enter </w:t>
      </w:r>
      <w:r>
        <w:rPr>
          <w:i/>
          <w:iCs/>
        </w:rPr>
        <w:t xml:space="preserve">your answer </w:t>
      </w:r>
      <w:r w:rsidRPr="009A0F5E">
        <w:rPr>
          <w:i/>
          <w:iCs/>
        </w:rPr>
        <w:t>text here</w:t>
      </w:r>
    </w:p>
    <w:p w14:paraId="16377A7C" w14:textId="7203F893" w:rsidR="0086451E" w:rsidRPr="00D37122" w:rsidRDefault="00B83A7D" w:rsidP="00D709E5">
      <w:pPr>
        <w:pStyle w:val="Heading2Numbered"/>
      </w:pPr>
      <w:r>
        <w:rPr>
          <w:bCs w:val="0"/>
        </w:rPr>
        <w:t>R</w:t>
      </w:r>
      <w:r w:rsidR="004D3DB0" w:rsidRPr="00D37122">
        <w:rPr>
          <w:bCs w:val="0"/>
        </w:rPr>
        <w:t xml:space="preserve">isk of </w:t>
      </w:r>
      <w:r w:rsidR="00542DF4" w:rsidRPr="00D37122">
        <w:t>u</w:t>
      </w:r>
      <w:r w:rsidR="00CF2873" w:rsidRPr="00D37122">
        <w:t>nfair discriminati</w:t>
      </w:r>
      <w:r w:rsidR="002E6DF8">
        <w:t>on</w:t>
      </w:r>
    </w:p>
    <w:p w14:paraId="0AE80F14" w14:textId="567F6464" w:rsidR="001E19FE" w:rsidRDefault="0002515A" w:rsidP="004249E9">
      <w:r>
        <w:t xml:space="preserve">This section asks you to assess the </w:t>
      </w:r>
      <w:r w:rsidR="001E19FE" w:rsidRPr="001E19FE">
        <w:t xml:space="preserve">risk of </w:t>
      </w:r>
      <w:r>
        <w:t>your</w:t>
      </w:r>
      <w:r w:rsidR="001E19FE" w:rsidRPr="001E19FE">
        <w:t xml:space="preserve"> AI use unfairly discriminating against individuals, communities or groups</w:t>
      </w:r>
      <w:r w:rsidR="00DF3095">
        <w:t>.</w:t>
      </w:r>
      <w:r w:rsidR="00CD4D83">
        <w:t xml:space="preserve"> </w:t>
      </w:r>
      <w:r w:rsidR="00B83A7D">
        <w:t>Things to think about i</w:t>
      </w:r>
      <w:r w:rsidR="004249E9">
        <w:t>n assessing this risk</w:t>
      </w:r>
      <w:r w:rsidR="00B83A7D">
        <w:t xml:space="preserve"> include</w:t>
      </w:r>
      <w:r w:rsidR="004249E9">
        <w:t>:</w:t>
      </w:r>
    </w:p>
    <w:p w14:paraId="603E259E" w14:textId="69FB96FC" w:rsidR="00F40ACA" w:rsidRDefault="00F40ACA" w:rsidP="00D37122">
      <w:pPr>
        <w:pStyle w:val="BulletLevel1"/>
      </w:pPr>
      <w:r w:rsidRPr="00F40ACA">
        <w:t>Could the system</w:t>
      </w:r>
      <w:r w:rsidR="005843F1">
        <w:t>,</w:t>
      </w:r>
      <w:r w:rsidR="006D5DCF">
        <w:t xml:space="preserve"> through </w:t>
      </w:r>
      <w:r w:rsidR="006D5DCF" w:rsidRPr="00365562">
        <w:t>intended use</w:t>
      </w:r>
      <w:r w:rsidR="005034AB" w:rsidRPr="00365562">
        <w:t xml:space="preserve">, failure or </w:t>
      </w:r>
      <w:r w:rsidR="00620235" w:rsidRPr="00365562">
        <w:t>misuse</w:t>
      </w:r>
      <w:r w:rsidR="006D5DCF">
        <w:t>,</w:t>
      </w:r>
      <w:r w:rsidRPr="00F40ACA">
        <w:t xml:space="preserve"> replicate or amplify bias </w:t>
      </w:r>
      <w:r w:rsidR="00CA1C65" w:rsidRPr="00D30055">
        <w:t>or discrimination</w:t>
      </w:r>
      <w:r w:rsidR="00C344AC" w:rsidRPr="00F40ACA">
        <w:t>?</w:t>
      </w:r>
      <w:r w:rsidR="00C344AC">
        <w:t xml:space="preserve"> F</w:t>
      </w:r>
      <w:r w:rsidR="00B20338">
        <w:t>or example</w:t>
      </w:r>
      <w:r w:rsidRPr="00F40ACA">
        <w:t>, from training data</w:t>
      </w:r>
      <w:r w:rsidR="00E056C5">
        <w:t xml:space="preserve"> </w:t>
      </w:r>
      <w:r w:rsidR="00E056C5" w:rsidRPr="00D30055">
        <w:t>which is not diverse or representative,</w:t>
      </w:r>
      <w:r w:rsidRPr="00F40ACA">
        <w:t xml:space="preserve"> or embedded rules</w:t>
      </w:r>
      <w:r w:rsidR="00C344AC">
        <w:t>.</w:t>
      </w:r>
    </w:p>
    <w:p w14:paraId="04E97D5F" w14:textId="6043380E" w:rsidR="00F40ACA" w:rsidRDefault="00F40ACA" w:rsidP="001755CE">
      <w:pPr>
        <w:pStyle w:val="BulletLevel1"/>
      </w:pPr>
      <w:r w:rsidRPr="00F40ACA">
        <w:t xml:space="preserve">Could certain groups be treated unfairly or inconsistently? This can happen if the system is trained on data reflecting existing inequalities or uses proxies </w:t>
      </w:r>
      <w:r w:rsidR="00406B59" w:rsidRPr="00F40ACA">
        <w:t>correlating with race, class or gender</w:t>
      </w:r>
      <w:r w:rsidR="009B2129">
        <w:t xml:space="preserve"> </w:t>
      </w:r>
      <w:r w:rsidR="00406B59" w:rsidRPr="003C285D">
        <w:t xml:space="preserve">and </w:t>
      </w:r>
      <w:r w:rsidR="004203E1">
        <w:t xml:space="preserve">reproduces these </w:t>
      </w:r>
      <w:r w:rsidR="00406B59" w:rsidRPr="003C285D">
        <w:t>biases in outputs.</w:t>
      </w:r>
      <w:r w:rsidR="00406B59">
        <w:t xml:space="preserve"> </w:t>
      </w:r>
      <w:r w:rsidR="004203E1">
        <w:t xml:space="preserve">Proxies could include </w:t>
      </w:r>
      <w:r w:rsidR="004203E1" w:rsidRPr="00F40ACA">
        <w:t>postcode</w:t>
      </w:r>
      <w:r w:rsidR="004203E1">
        <w:t>, education level or country of birth</w:t>
      </w:r>
      <w:r>
        <w:t>.</w:t>
      </w:r>
    </w:p>
    <w:p w14:paraId="244E9236" w14:textId="2D33462D" w:rsidR="00BB4416" w:rsidRPr="00D30055" w:rsidRDefault="00997342" w:rsidP="00D37122">
      <w:pPr>
        <w:pStyle w:val="BulletLevel1"/>
      </w:pPr>
      <w:r>
        <w:t xml:space="preserve">Is the AI system used </w:t>
      </w:r>
      <w:r w:rsidR="0046341C" w:rsidRPr="00D30055">
        <w:t xml:space="preserve">as part of </w:t>
      </w:r>
      <w:r w:rsidR="00295426" w:rsidRPr="00D30055">
        <w:t>an</w:t>
      </w:r>
      <w:r w:rsidR="0046341C">
        <w:t xml:space="preserve"> </w:t>
      </w:r>
      <w:r>
        <w:t xml:space="preserve">assessment, eligibility, </w:t>
      </w:r>
      <w:r w:rsidR="00242E28">
        <w:t xml:space="preserve">employment </w:t>
      </w:r>
      <w:r>
        <w:t>or resource allocation</w:t>
      </w:r>
      <w:r w:rsidR="0046341C">
        <w:t xml:space="preserve"> </w:t>
      </w:r>
      <w:r w:rsidR="0046341C" w:rsidRPr="00D30055">
        <w:t>process</w:t>
      </w:r>
      <w:r w:rsidR="000863BF" w:rsidRPr="00E36979">
        <w:t>? T</w:t>
      </w:r>
      <w:r w:rsidR="0001063A" w:rsidRPr="00E36979">
        <w:t xml:space="preserve">his </w:t>
      </w:r>
      <w:r w:rsidR="0046341C" w:rsidRPr="00E36979">
        <w:t>includ</w:t>
      </w:r>
      <w:r w:rsidR="0001063A" w:rsidRPr="00E36979">
        <w:t>es</w:t>
      </w:r>
      <w:r w:rsidR="0046341C" w:rsidRPr="00E36979">
        <w:t xml:space="preserve"> </w:t>
      </w:r>
      <w:r w:rsidR="00216903" w:rsidRPr="00E36979">
        <w:t>mak</w:t>
      </w:r>
      <w:r w:rsidR="0001063A">
        <w:t>ing</w:t>
      </w:r>
      <w:r>
        <w:t xml:space="preserve"> decisions</w:t>
      </w:r>
      <w:r w:rsidR="00216903">
        <w:t xml:space="preserve"> </w:t>
      </w:r>
      <w:r w:rsidR="00216903" w:rsidRPr="00D30055">
        <w:t>with ethical or legal implications</w:t>
      </w:r>
      <w:r w:rsidR="000863BF" w:rsidRPr="00E36979">
        <w:t>.</w:t>
      </w:r>
      <w:r w:rsidR="002F5DFC" w:rsidRPr="00D30055">
        <w:t xml:space="preserve"> </w:t>
      </w:r>
    </w:p>
    <w:p w14:paraId="4B9C7FA6" w14:textId="3A80D420" w:rsidR="002743A0" w:rsidRDefault="001E314C" w:rsidP="00D37122">
      <w:pPr>
        <w:pStyle w:val="BulletLevel1"/>
      </w:pPr>
      <w:r>
        <w:t>Will users be able to</w:t>
      </w:r>
      <w:r w:rsidR="0046341C">
        <w:t xml:space="preserve"> identify bias in training data, and adjust the AI system accordingly</w:t>
      </w:r>
      <w:r w:rsidR="000863BF">
        <w:t>? F</w:t>
      </w:r>
      <w:r w:rsidR="00E056C5">
        <w:t xml:space="preserve">or example, users </w:t>
      </w:r>
      <w:r w:rsidR="00BB4416">
        <w:t>will</w:t>
      </w:r>
      <w:r w:rsidR="00E056C5">
        <w:t xml:space="preserve"> </w:t>
      </w:r>
      <w:r w:rsidR="00BB4416">
        <w:t xml:space="preserve">gather </w:t>
      </w:r>
      <w:r w:rsidR="009B44CC">
        <w:t>more diverse</w:t>
      </w:r>
      <w:r w:rsidR="00BB4416">
        <w:t xml:space="preserve"> sets of data</w:t>
      </w:r>
      <w:r w:rsidR="00E056C5">
        <w:t xml:space="preserve"> if </w:t>
      </w:r>
      <w:r w:rsidR="00BB4416">
        <w:t xml:space="preserve">the AI system is reinforcing </w:t>
      </w:r>
      <w:r w:rsidR="00E056C5">
        <w:t>pre-existing patterns</w:t>
      </w:r>
      <w:r w:rsidR="009B44CC">
        <w:t xml:space="preserve"> and therefore producing historical bias</w:t>
      </w:r>
      <w:r w:rsidR="00157FE0">
        <w:t>.</w:t>
      </w:r>
    </w:p>
    <w:p w14:paraId="1FD2C31A" w14:textId="77777777" w:rsidR="000C1950" w:rsidRDefault="00B86A07" w:rsidP="000C1950">
      <w:pPr>
        <w:pStyle w:val="Heading3"/>
      </w:pPr>
      <w:r>
        <w:t>Why this matters</w:t>
      </w:r>
    </w:p>
    <w:p w14:paraId="267DA146" w14:textId="77777777" w:rsidR="008323D7" w:rsidRDefault="001C0275" w:rsidP="00D37122">
      <w:r>
        <w:t xml:space="preserve">AI can </w:t>
      </w:r>
      <w:r w:rsidR="00F54100">
        <w:t>produce</w:t>
      </w:r>
      <w:r>
        <w:t xml:space="preserve"> </w:t>
      </w:r>
      <w:r w:rsidR="005B2C4C">
        <w:t>discriminatory outcomes</w:t>
      </w:r>
      <w:r>
        <w:t xml:space="preserve"> if</w:t>
      </w:r>
      <w:r w:rsidR="008323D7">
        <w:t>:</w:t>
      </w:r>
    </w:p>
    <w:p w14:paraId="34709DE5" w14:textId="6E2C8D25" w:rsidR="008323D7" w:rsidRPr="00E36979" w:rsidRDefault="00735E4F" w:rsidP="00C06E99">
      <w:pPr>
        <w:pStyle w:val="ListParagraph"/>
      </w:pPr>
      <w:r>
        <w:t xml:space="preserve">the </w:t>
      </w:r>
      <w:r w:rsidRPr="00D30055">
        <w:t>parameters of the AI system are discriminatory</w:t>
      </w:r>
    </w:p>
    <w:p w14:paraId="234FEDDD" w14:textId="08D8CC21" w:rsidR="008323D7" w:rsidRDefault="00735E4F" w:rsidP="00C06E99">
      <w:pPr>
        <w:pStyle w:val="ListParagraph"/>
      </w:pPr>
      <w:r>
        <w:t xml:space="preserve"> </w:t>
      </w:r>
      <w:r w:rsidR="001C0275">
        <w:t xml:space="preserve">the </w:t>
      </w:r>
      <w:r w:rsidR="00F40ACA" w:rsidRPr="00F40ACA">
        <w:t xml:space="preserve">training </w:t>
      </w:r>
      <w:r w:rsidR="001C0275">
        <w:t xml:space="preserve">data </w:t>
      </w:r>
      <w:r w:rsidR="00F40ACA" w:rsidRPr="00F40ACA">
        <w:t>is unbalanced</w:t>
      </w:r>
      <w:r w:rsidR="001C0275">
        <w:t xml:space="preserve"> or </w:t>
      </w:r>
      <w:r w:rsidR="00F40ACA" w:rsidRPr="00F40ACA">
        <w:t>contains</w:t>
      </w:r>
      <w:r w:rsidR="001C0275">
        <w:t xml:space="preserve"> hidden biases</w:t>
      </w:r>
      <w:r>
        <w:t xml:space="preserve"> </w:t>
      </w:r>
    </w:p>
    <w:p w14:paraId="4EB881C1" w14:textId="0ECBFB6E" w:rsidR="008323D7" w:rsidRDefault="00735E4F" w:rsidP="00C06E99">
      <w:pPr>
        <w:pStyle w:val="ListParagraph"/>
      </w:pPr>
      <w:r w:rsidRPr="00D30055">
        <w:t>officials use AI outputs without proper scrutiny</w:t>
      </w:r>
      <w:r w:rsidR="001C0275" w:rsidRPr="00D30055">
        <w:t>.</w:t>
      </w:r>
      <w:r w:rsidR="001C0275">
        <w:t xml:space="preserve"> </w:t>
      </w:r>
    </w:p>
    <w:p w14:paraId="7C2FCFD8" w14:textId="505379DD" w:rsidR="00B86A07" w:rsidRDefault="001C0275" w:rsidP="00D37122">
      <w:r>
        <w:t xml:space="preserve">For example, </w:t>
      </w:r>
      <w:r w:rsidR="00215301">
        <w:t xml:space="preserve">if </w:t>
      </w:r>
      <w:r>
        <w:t xml:space="preserve">an AI system </w:t>
      </w:r>
      <w:r w:rsidR="00215301">
        <w:t xml:space="preserve">trained on </w:t>
      </w:r>
      <w:r w:rsidR="00215301" w:rsidRPr="00F40ACA">
        <w:t>biased</w:t>
      </w:r>
      <w:r w:rsidR="00215301">
        <w:t xml:space="preserve"> hiring data </w:t>
      </w:r>
      <w:r w:rsidR="00215301" w:rsidRPr="00F40ACA">
        <w:t>screen</w:t>
      </w:r>
      <w:r w:rsidR="00215301">
        <w:t xml:space="preserve">s </w:t>
      </w:r>
      <w:r>
        <w:t>job</w:t>
      </w:r>
      <w:r w:rsidR="0035065E">
        <w:t xml:space="preserve"> applications,</w:t>
      </w:r>
      <w:r>
        <w:t xml:space="preserve"> </w:t>
      </w:r>
      <w:r w:rsidR="00215301">
        <w:t>it</w:t>
      </w:r>
      <w:r>
        <w:t xml:space="preserve"> </w:t>
      </w:r>
      <w:r w:rsidR="00F40ACA" w:rsidRPr="00F40ACA">
        <w:t xml:space="preserve">may disadvantage some </w:t>
      </w:r>
      <w:r>
        <w:t xml:space="preserve">demographics, </w:t>
      </w:r>
      <w:r w:rsidR="00F40ACA" w:rsidRPr="00F40ACA">
        <w:t>causing</w:t>
      </w:r>
      <w:r>
        <w:t xml:space="preserve"> issues </w:t>
      </w:r>
      <w:r w:rsidR="00F40ACA" w:rsidRPr="00F40ACA">
        <w:t xml:space="preserve">from </w:t>
      </w:r>
      <w:r>
        <w:t xml:space="preserve">inconsistent shortlisting </w:t>
      </w:r>
      <w:r w:rsidR="00F40ACA" w:rsidRPr="00F40ACA">
        <w:t>to excluding</w:t>
      </w:r>
      <w:r>
        <w:t xml:space="preserve"> qualified candidates.</w:t>
      </w:r>
      <w:r w:rsidR="0046341C">
        <w:t xml:space="preserve"> </w:t>
      </w:r>
      <w:r w:rsidR="0046341C" w:rsidRPr="00D30055">
        <w:t xml:space="preserve">This </w:t>
      </w:r>
      <w:r w:rsidR="001B7326" w:rsidRPr="00D30055">
        <w:t>may not be compliant with</w:t>
      </w:r>
      <w:r w:rsidR="0046341C" w:rsidRPr="00D30055">
        <w:t xml:space="preserve"> Commonwealth </w:t>
      </w:r>
      <w:r w:rsidR="00454869" w:rsidRPr="00D30055">
        <w:t xml:space="preserve">anti-discrimination </w:t>
      </w:r>
      <w:r w:rsidR="0046341C" w:rsidRPr="00D30055">
        <w:lastRenderedPageBreak/>
        <w:t xml:space="preserve">legislation </w:t>
      </w:r>
      <w:r w:rsidR="001B7326" w:rsidRPr="00D30055">
        <w:t xml:space="preserve">which prohibits discrimination on the basis of protected characteristics such </w:t>
      </w:r>
      <w:r w:rsidR="0046341C" w:rsidRPr="00D30055">
        <w:t>as age, disability, race and sex.</w:t>
      </w:r>
      <w:r w:rsidR="0046341C">
        <w:t xml:space="preserve"> </w:t>
      </w:r>
    </w:p>
    <w:p w14:paraId="4F932BBA" w14:textId="563A1CB5" w:rsidR="005351CB" w:rsidRPr="005351CB" w:rsidRDefault="005351CB" w:rsidP="00D37122">
      <w:pPr>
        <w:rPr>
          <w:b/>
          <w:bCs/>
        </w:rPr>
      </w:pPr>
      <w:r w:rsidRPr="005351CB">
        <w:rPr>
          <w:b/>
          <w:bCs/>
        </w:rPr>
        <w:t xml:space="preserve">What is the risk of </w:t>
      </w:r>
      <w:r>
        <w:rPr>
          <w:b/>
          <w:bCs/>
        </w:rPr>
        <w:t>your</w:t>
      </w:r>
      <w:r w:rsidRPr="005351CB">
        <w:rPr>
          <w:b/>
          <w:bCs/>
        </w:rPr>
        <w:t xml:space="preserve"> AI use unfairly discriminating against individuals, communities or groups?</w:t>
      </w:r>
    </w:p>
    <w:p w14:paraId="49CF1E58" w14:textId="77777777" w:rsidR="001550A7" w:rsidRPr="00FD73A4" w:rsidRDefault="001550A7" w:rsidP="000A1DDF">
      <w:pPr>
        <w:keepNext/>
        <w:spacing w:line="240" w:lineRule="auto"/>
        <w:rPr>
          <w:b/>
          <w:bCs/>
        </w:rPr>
      </w:pPr>
      <w:r w:rsidRPr="00FD73A4">
        <w:rPr>
          <w:b/>
          <w:bCs/>
        </w:rPr>
        <w:t>Consequence</w:t>
      </w:r>
      <w:r>
        <w:rPr>
          <w:b/>
          <w:bCs/>
        </w:rPr>
        <w:t xml:space="preserve"> (select one)</w:t>
      </w:r>
    </w:p>
    <w:p w14:paraId="29CBE672" w14:textId="4EB08F4A" w:rsidR="001550A7" w:rsidRPr="00620F90" w:rsidRDefault="0078425B" w:rsidP="00CD02EF">
      <w:pPr>
        <w:pStyle w:val="Checkboxindent"/>
        <w:rPr>
          <w:sz w:val="36"/>
        </w:rPr>
      </w:pPr>
      <w:sdt>
        <w:sdtPr>
          <w:rPr>
            <w:position w:val="-6"/>
            <w:sz w:val="36"/>
          </w:rPr>
          <w:alias w:val="select for yes"/>
          <w:tag w:val="select for yes"/>
          <w:id w:val="-70356106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rsidRPr="00620F90">
        <w:t xml:space="preserve">Insignificant – </w:t>
      </w:r>
      <w:r w:rsidR="001550A7" w:rsidRPr="001550A7">
        <w:t>Negligible discrimination; no harm. Issues caught and fixed early.</w:t>
      </w:r>
    </w:p>
    <w:p w14:paraId="0E545A0A" w14:textId="344AE9AC" w:rsidR="001550A7" w:rsidRPr="00620F90" w:rsidRDefault="0078425B" w:rsidP="00CD02EF">
      <w:pPr>
        <w:pStyle w:val="Checkboxindent"/>
      </w:pPr>
      <w:sdt>
        <w:sdtPr>
          <w:rPr>
            <w:position w:val="-6"/>
            <w:sz w:val="36"/>
          </w:rPr>
          <w:alias w:val="select for yes"/>
          <w:tag w:val="select for yes"/>
          <w:id w:val="100817705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rsidRPr="00620F90">
        <w:t xml:space="preserve">Minor – </w:t>
      </w:r>
      <w:r w:rsidR="001550A7" w:rsidRPr="001550A7">
        <w:t>Limited unfair treatment. Few individuals affected; quickly corrected.</w:t>
      </w:r>
    </w:p>
    <w:p w14:paraId="550EF511" w14:textId="44FAA1C3" w:rsidR="001550A7" w:rsidRPr="00620F90" w:rsidRDefault="0078425B" w:rsidP="00CD02EF">
      <w:pPr>
        <w:pStyle w:val="Checkboxindent"/>
      </w:pPr>
      <w:sdt>
        <w:sdtPr>
          <w:rPr>
            <w:position w:val="-6"/>
            <w:sz w:val="36"/>
          </w:rPr>
          <w:alias w:val="select for yes"/>
          <w:tag w:val="select for yes"/>
          <w:id w:val="-61798437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rsidRPr="00620F90">
        <w:t xml:space="preserve">Moderate – </w:t>
      </w:r>
      <w:r w:rsidR="001550A7" w:rsidRPr="001550A7">
        <w:t>Noticeable harm to some individuals/groups. Bias concerns raised; intervention needed.</w:t>
      </w:r>
    </w:p>
    <w:p w14:paraId="39DC794C" w14:textId="7E1D0069" w:rsidR="001550A7" w:rsidRPr="00620F90" w:rsidRDefault="0078425B" w:rsidP="00CD02EF">
      <w:pPr>
        <w:pStyle w:val="Checkboxindent"/>
      </w:pPr>
      <w:sdt>
        <w:sdtPr>
          <w:rPr>
            <w:position w:val="-6"/>
            <w:sz w:val="36"/>
          </w:rPr>
          <w:alias w:val="select for yes"/>
          <w:tag w:val="select for yes"/>
          <w:id w:val="84089809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rsidRPr="00620F90">
        <w:t xml:space="preserve">Major – </w:t>
      </w:r>
      <w:r w:rsidR="001550A7" w:rsidRPr="001550A7">
        <w:t>Widespread harm to multiple communities. Significant impact; trust must be</w:t>
      </w:r>
      <w:r w:rsidR="00D51C56">
        <w:t> </w:t>
      </w:r>
      <w:r w:rsidR="001550A7" w:rsidRPr="001550A7">
        <w:t>rebuilt.</w:t>
      </w:r>
    </w:p>
    <w:p w14:paraId="5A263691" w14:textId="35E04FBB" w:rsidR="001550A7" w:rsidRDefault="0078425B" w:rsidP="000A1DDF">
      <w:pPr>
        <w:pStyle w:val="Checkboxindent"/>
        <w:keepNext w:val="0"/>
      </w:pPr>
      <w:sdt>
        <w:sdtPr>
          <w:rPr>
            <w:position w:val="-6"/>
            <w:sz w:val="36"/>
          </w:rPr>
          <w:alias w:val="select for yes"/>
          <w:tag w:val="select for yes"/>
          <w:id w:val="126349761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rsidRPr="00620F90">
        <w:t xml:space="preserve">Severe </w:t>
      </w:r>
      <w:r w:rsidR="001550A7">
        <w:t xml:space="preserve">– </w:t>
      </w:r>
      <w:r w:rsidR="001550A7" w:rsidRPr="001550A7">
        <w:t>Systemic harm, especially to vulnerable groups. Public outrage; urgent reform required.</w:t>
      </w:r>
    </w:p>
    <w:p w14:paraId="07085057" w14:textId="77777777" w:rsidR="001550A7" w:rsidRDefault="001550A7" w:rsidP="000A1DDF">
      <w:pPr>
        <w:keepNext/>
        <w:spacing w:line="240" w:lineRule="auto"/>
        <w:rPr>
          <w:b/>
          <w:bCs/>
        </w:rPr>
      </w:pPr>
      <w:r w:rsidRPr="00620F90">
        <w:rPr>
          <w:b/>
          <w:bCs/>
        </w:rPr>
        <w:t>Likelihood</w:t>
      </w:r>
      <w:r>
        <w:rPr>
          <w:b/>
          <w:bCs/>
        </w:rPr>
        <w:t xml:space="preserve"> (select one)</w:t>
      </w:r>
    </w:p>
    <w:p w14:paraId="64FED027" w14:textId="150FCD97" w:rsidR="001550A7" w:rsidRPr="009A0F5E" w:rsidRDefault="0078425B" w:rsidP="00CD02EF">
      <w:pPr>
        <w:pStyle w:val="Checkboxindent"/>
      </w:pPr>
      <w:sdt>
        <w:sdtPr>
          <w:rPr>
            <w:position w:val="-6"/>
            <w:sz w:val="36"/>
          </w:rPr>
          <w:alias w:val="select for yes"/>
          <w:tag w:val="select for yes"/>
          <w:id w:val="153969854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rsidRPr="009A0F5E">
        <w:t>Almost certain</w:t>
      </w:r>
      <w:r w:rsidR="001550A7" w:rsidRPr="00620F90">
        <w:t xml:space="preserve"> </w:t>
      </w:r>
    </w:p>
    <w:p w14:paraId="1E844B00" w14:textId="5E4BDB27" w:rsidR="001550A7" w:rsidRDefault="0078425B" w:rsidP="00CD02EF">
      <w:pPr>
        <w:pStyle w:val="Checkboxindent"/>
      </w:pPr>
      <w:sdt>
        <w:sdtPr>
          <w:rPr>
            <w:position w:val="-6"/>
            <w:sz w:val="36"/>
          </w:rPr>
          <w:alias w:val="select for yes"/>
          <w:tag w:val="select for yes"/>
          <w:id w:val="175901638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rsidRPr="009A0F5E">
        <w:t>Likely</w:t>
      </w:r>
      <w:r w:rsidR="001550A7" w:rsidRPr="00620F90">
        <w:t xml:space="preserve"> </w:t>
      </w:r>
    </w:p>
    <w:p w14:paraId="543E08E1" w14:textId="0E106B49" w:rsidR="001550A7" w:rsidRDefault="0078425B" w:rsidP="00CD02EF">
      <w:pPr>
        <w:pStyle w:val="Checkboxindent"/>
      </w:pPr>
      <w:sdt>
        <w:sdtPr>
          <w:rPr>
            <w:position w:val="-6"/>
            <w:sz w:val="36"/>
          </w:rPr>
          <w:alias w:val="select for yes"/>
          <w:tag w:val="select for yes"/>
          <w:id w:val="-87346013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t>Possible</w:t>
      </w:r>
      <w:r w:rsidR="001550A7" w:rsidRPr="00620F90">
        <w:t xml:space="preserve"> </w:t>
      </w:r>
    </w:p>
    <w:p w14:paraId="6AE77D52" w14:textId="4C024A05" w:rsidR="001550A7" w:rsidRDefault="0078425B" w:rsidP="00CD02EF">
      <w:pPr>
        <w:pStyle w:val="Checkboxindent"/>
      </w:pPr>
      <w:sdt>
        <w:sdtPr>
          <w:rPr>
            <w:position w:val="-6"/>
            <w:sz w:val="36"/>
          </w:rPr>
          <w:alias w:val="select for yes"/>
          <w:tag w:val="select for yes"/>
          <w:id w:val="175508461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t>Unlikely</w:t>
      </w:r>
      <w:r w:rsidR="001550A7" w:rsidRPr="00620F90">
        <w:t xml:space="preserve"> </w:t>
      </w:r>
    </w:p>
    <w:p w14:paraId="4DBFADF8" w14:textId="2E05D1F9" w:rsidR="001550A7" w:rsidRPr="009A0F5E" w:rsidRDefault="0078425B" w:rsidP="000A1DDF">
      <w:pPr>
        <w:pStyle w:val="Checkboxindent"/>
        <w:keepNext w:val="0"/>
      </w:pPr>
      <w:sdt>
        <w:sdtPr>
          <w:rPr>
            <w:position w:val="-6"/>
            <w:sz w:val="36"/>
          </w:rPr>
          <w:alias w:val="select for yes"/>
          <w:tag w:val="select for yes"/>
          <w:id w:val="155759433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t>Rare</w:t>
      </w:r>
      <w:r w:rsidR="001550A7" w:rsidRPr="00620F90">
        <w:t xml:space="preserve"> </w:t>
      </w:r>
    </w:p>
    <w:p w14:paraId="4D81F49C" w14:textId="77777777" w:rsidR="001550A7" w:rsidRPr="00620F90" w:rsidRDefault="001550A7" w:rsidP="000A1DDF">
      <w:pPr>
        <w:keepNext/>
        <w:spacing w:line="240" w:lineRule="auto"/>
        <w:rPr>
          <w:b/>
          <w:bCs/>
        </w:rPr>
      </w:pPr>
      <w:r w:rsidRPr="00620F90">
        <w:rPr>
          <w:b/>
          <w:bCs/>
        </w:rPr>
        <w:t>Risk rating</w:t>
      </w:r>
      <w:r>
        <w:rPr>
          <w:b/>
          <w:bCs/>
        </w:rPr>
        <w:t xml:space="preserve"> (select one)</w:t>
      </w:r>
    </w:p>
    <w:p w14:paraId="0D91E5A2" w14:textId="640487A9" w:rsidR="001550A7" w:rsidRDefault="0078425B" w:rsidP="001550A7">
      <w:pPr>
        <w:spacing w:before="0" w:after="0" w:line="240" w:lineRule="auto"/>
      </w:pPr>
      <w:sdt>
        <w:sdtPr>
          <w:rPr>
            <w:position w:val="-6"/>
            <w:sz w:val="36"/>
          </w:rPr>
          <w:alias w:val="select for yes"/>
          <w:tag w:val="select for yes"/>
          <w:id w:val="-191060838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t>Low</w:t>
      </w:r>
    </w:p>
    <w:p w14:paraId="31232CFA" w14:textId="24F26AE9" w:rsidR="001550A7" w:rsidRDefault="0078425B" w:rsidP="001550A7">
      <w:pPr>
        <w:spacing w:before="0" w:after="0" w:line="240" w:lineRule="auto"/>
      </w:pPr>
      <w:sdt>
        <w:sdtPr>
          <w:rPr>
            <w:position w:val="-6"/>
            <w:sz w:val="36"/>
          </w:rPr>
          <w:alias w:val="select for yes"/>
          <w:tag w:val="select for yes"/>
          <w:id w:val="-18814259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t>Medium</w:t>
      </w:r>
    </w:p>
    <w:p w14:paraId="2D814458" w14:textId="360DC2C1" w:rsidR="001550A7" w:rsidRDefault="0078425B" w:rsidP="001550A7">
      <w:pPr>
        <w:spacing w:before="0" w:after="0" w:line="240" w:lineRule="auto"/>
      </w:pPr>
      <w:sdt>
        <w:sdtPr>
          <w:rPr>
            <w:position w:val="-6"/>
            <w:sz w:val="36"/>
          </w:rPr>
          <w:alias w:val="select for yes"/>
          <w:tag w:val="select for yes"/>
          <w:id w:val="144488473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1550A7">
        <w:t>High</w:t>
      </w:r>
    </w:p>
    <w:p w14:paraId="5327AF6C" w14:textId="77777777" w:rsidR="001550A7" w:rsidRPr="009A0F5E" w:rsidRDefault="001550A7" w:rsidP="000A1DDF">
      <w:pPr>
        <w:keepNext/>
        <w:spacing w:line="240" w:lineRule="auto"/>
        <w:rPr>
          <w:b/>
          <w:bCs/>
        </w:rPr>
      </w:pPr>
      <w:r w:rsidRPr="009A0F5E">
        <w:rPr>
          <w:b/>
          <w:bCs/>
        </w:rPr>
        <w:t>Rationale for risk rating including any existing controls</w:t>
      </w:r>
    </w:p>
    <w:p w14:paraId="72DE6714" w14:textId="4CB79514" w:rsidR="001550A7" w:rsidRPr="001550A7" w:rsidRDefault="001550A7" w:rsidP="00D37122">
      <w:pPr>
        <w:rPr>
          <w:i/>
          <w:iCs/>
        </w:rPr>
      </w:pPr>
      <w:r w:rsidRPr="009A0F5E">
        <w:rPr>
          <w:i/>
          <w:iCs/>
        </w:rPr>
        <w:t xml:space="preserve">Enter </w:t>
      </w:r>
      <w:r>
        <w:rPr>
          <w:i/>
          <w:iCs/>
        </w:rPr>
        <w:t xml:space="preserve">your answer </w:t>
      </w:r>
      <w:r w:rsidRPr="009A0F5E">
        <w:rPr>
          <w:i/>
          <w:iCs/>
        </w:rPr>
        <w:t>text here</w:t>
      </w:r>
    </w:p>
    <w:p w14:paraId="46460F3F" w14:textId="2773682E" w:rsidR="00D24C25" w:rsidRPr="00D37122" w:rsidRDefault="00D07592" w:rsidP="00D709E5">
      <w:pPr>
        <w:pStyle w:val="Heading2Numbered"/>
      </w:pPr>
      <w:bookmarkStart w:id="36" w:name="_Ref209798970"/>
      <w:r>
        <w:rPr>
          <w:bCs w:val="0"/>
        </w:rPr>
        <w:lastRenderedPageBreak/>
        <w:t>R</w:t>
      </w:r>
      <w:r w:rsidRPr="00D37122">
        <w:rPr>
          <w:bCs w:val="0"/>
        </w:rPr>
        <w:t xml:space="preserve">isk </w:t>
      </w:r>
      <w:r w:rsidR="004D3DB0" w:rsidRPr="00D37122">
        <w:rPr>
          <w:bCs w:val="0"/>
        </w:rPr>
        <w:t xml:space="preserve">of </w:t>
      </w:r>
      <w:r w:rsidR="00542DF4" w:rsidRPr="00D37122">
        <w:t>p</w:t>
      </w:r>
      <w:r w:rsidR="00316C96" w:rsidRPr="00D37122">
        <w:t>erpetuating stereotyping or demeaning representations</w:t>
      </w:r>
      <w:bookmarkEnd w:id="36"/>
    </w:p>
    <w:p w14:paraId="4EA81D0B" w14:textId="491898CC" w:rsidR="00D07592" w:rsidRPr="00D37122" w:rsidRDefault="0002515A" w:rsidP="004249E9">
      <w:r>
        <w:t xml:space="preserve">This section asks you to assess the </w:t>
      </w:r>
      <w:r w:rsidRPr="001E19FE">
        <w:t xml:space="preserve">risk of </w:t>
      </w:r>
      <w:r>
        <w:t>your</w:t>
      </w:r>
      <w:r w:rsidRPr="001E19FE">
        <w:t xml:space="preserve"> AI use</w:t>
      </w:r>
      <w:r w:rsidRPr="00D37122">
        <w:t xml:space="preserve"> </w:t>
      </w:r>
      <w:bookmarkStart w:id="37" w:name="_Hlk214639302"/>
      <w:r w:rsidR="00D07592" w:rsidRPr="00D37122">
        <w:t>perpetuating stereotyping or demeaning representations of</w:t>
      </w:r>
      <w:r w:rsidR="00D51C56">
        <w:t> </w:t>
      </w:r>
      <w:r w:rsidR="00D07592" w:rsidRPr="00D37122">
        <w:t>individuals, communities or groups</w:t>
      </w:r>
      <w:r w:rsidR="00DF3095">
        <w:t>.</w:t>
      </w:r>
      <w:r w:rsidR="00071EE8" w:rsidRPr="00071EE8">
        <w:t xml:space="preserve"> </w:t>
      </w:r>
      <w:bookmarkEnd w:id="37"/>
      <w:r w:rsidR="00B83A7D">
        <w:t>Thin</w:t>
      </w:r>
      <w:r w:rsidR="00597FE2">
        <w:t>g</w:t>
      </w:r>
      <w:r w:rsidR="00B83A7D">
        <w:t>s to think about i</w:t>
      </w:r>
      <w:r w:rsidR="00071EE8">
        <w:t>n assessing this risk</w:t>
      </w:r>
      <w:r w:rsidR="00B83A7D">
        <w:t xml:space="preserve"> include</w:t>
      </w:r>
      <w:r w:rsidR="00071EE8">
        <w:t>:</w:t>
      </w:r>
    </w:p>
    <w:p w14:paraId="6F9536F2" w14:textId="7973775A" w:rsidR="00B84688" w:rsidRPr="005335C5" w:rsidRDefault="00CA1C65" w:rsidP="00FC4FBA">
      <w:pPr>
        <w:pStyle w:val="BulletLevel1"/>
      </w:pPr>
      <w:r>
        <w:t>C</w:t>
      </w:r>
      <w:r w:rsidRPr="005335C5">
        <w:t xml:space="preserve">ould </w:t>
      </w:r>
      <w:r w:rsidR="00216903" w:rsidRPr="005335C5">
        <w:t>the training data cause the AI system to</w:t>
      </w:r>
      <w:r w:rsidR="00B84688" w:rsidRPr="005335C5">
        <w:t xml:space="preserve"> generalise the characteristics of</w:t>
      </w:r>
      <w:r w:rsidR="00483040">
        <w:t> </w:t>
      </w:r>
      <w:r w:rsidR="00B84688" w:rsidRPr="005335C5">
        <w:t>individuals to a whole group</w:t>
      </w:r>
      <w:r w:rsidR="002835B2" w:rsidRPr="004249E9">
        <w:t>?</w:t>
      </w:r>
      <w:r w:rsidR="00B84688" w:rsidRPr="005335C5">
        <w:t xml:space="preserve"> </w:t>
      </w:r>
      <w:r w:rsidR="002835B2" w:rsidRPr="004249E9">
        <w:t>F</w:t>
      </w:r>
      <w:r w:rsidR="00B84688" w:rsidRPr="005335C5">
        <w:t>or example, not differentiating between individuals from racial or ethnic minorities</w:t>
      </w:r>
      <w:r w:rsidR="002835B2" w:rsidRPr="004249E9">
        <w:t>.</w:t>
      </w:r>
    </w:p>
    <w:p w14:paraId="2CF9DF7C" w14:textId="245F6561" w:rsidR="00D24C25" w:rsidRPr="00257B74" w:rsidRDefault="00D24C25" w:rsidP="00FC4FBA">
      <w:pPr>
        <w:pStyle w:val="BulletLevel1"/>
      </w:pPr>
      <w:r w:rsidRPr="00D24C25">
        <w:t>Could the system produce classifications or outputs that reinforce harmful stereotypes</w:t>
      </w:r>
      <w:r w:rsidR="002835B2">
        <w:t>?</w:t>
      </w:r>
      <w:r w:rsidR="00E056C5">
        <w:t xml:space="preserve"> </w:t>
      </w:r>
      <w:r w:rsidR="002835B2" w:rsidRPr="005335C5">
        <w:t>F</w:t>
      </w:r>
      <w:r w:rsidR="00E056C5" w:rsidRPr="005335C5">
        <w:t xml:space="preserve">or example, </w:t>
      </w:r>
      <w:r w:rsidR="00216903" w:rsidRPr="005335C5">
        <w:t>associating</w:t>
      </w:r>
      <w:r w:rsidR="00B84688" w:rsidRPr="005335C5">
        <w:t xml:space="preserve"> </w:t>
      </w:r>
      <w:r w:rsidR="00E056C5" w:rsidRPr="005335C5">
        <w:t>a certain role with a gender</w:t>
      </w:r>
      <w:r w:rsidR="002835B2" w:rsidRPr="004249E9">
        <w:t>.</w:t>
      </w:r>
      <w:r w:rsidRPr="00D24C25">
        <w:t xml:space="preserve"> </w:t>
      </w:r>
    </w:p>
    <w:p w14:paraId="08FF6C7F" w14:textId="2ED971F5" w:rsidR="00D24C25" w:rsidRDefault="00D24C25" w:rsidP="00FC4FBA">
      <w:pPr>
        <w:pStyle w:val="BulletLevel1"/>
      </w:pPr>
      <w:r w:rsidRPr="00124043">
        <w:t>Might outputs misrepresent individuals or communities, especially those historically marginalised</w:t>
      </w:r>
      <w:r w:rsidR="002835B2">
        <w:t>?</w:t>
      </w:r>
      <w:r w:rsidR="00C66260">
        <w:t xml:space="preserve"> </w:t>
      </w:r>
      <w:r w:rsidR="002835B2" w:rsidRPr="005335C5">
        <w:t>F</w:t>
      </w:r>
      <w:r w:rsidR="00C66260" w:rsidRPr="005335C5">
        <w:t xml:space="preserve">or example, the AI system processes and prioritises certain features </w:t>
      </w:r>
      <w:r w:rsidR="009B44CC" w:rsidRPr="005335C5">
        <w:t xml:space="preserve">of a particular race or ethnicity </w:t>
      </w:r>
      <w:r w:rsidR="00C66260" w:rsidRPr="005335C5">
        <w:t>over others</w:t>
      </w:r>
      <w:r w:rsidR="002835B2" w:rsidRPr="005335C5">
        <w:t>.</w:t>
      </w:r>
    </w:p>
    <w:p w14:paraId="02B66E44" w14:textId="5DB69EA5" w:rsidR="006C3E14" w:rsidRDefault="0089110A" w:rsidP="00FC4FBA">
      <w:pPr>
        <w:pStyle w:val="BulletLevel1"/>
      </w:pPr>
      <w:r>
        <w:t xml:space="preserve">Has the system been tested with diverse </w:t>
      </w:r>
      <w:r w:rsidR="00216903" w:rsidRPr="005335C5">
        <w:t>demographics</w:t>
      </w:r>
      <w:r w:rsidR="00216903">
        <w:t xml:space="preserve">, </w:t>
      </w:r>
      <w:r>
        <w:t>cultural contexts and</w:t>
      </w:r>
      <w:r w:rsidR="00483040">
        <w:t> </w:t>
      </w:r>
      <w:r>
        <w:t>perspectives?</w:t>
      </w:r>
    </w:p>
    <w:p w14:paraId="7D8CAD8E" w14:textId="77777777" w:rsidR="000401FD" w:rsidRDefault="00D24C25" w:rsidP="000401FD">
      <w:pPr>
        <w:pStyle w:val="Heading3"/>
      </w:pPr>
      <w:r>
        <w:t>Why this matters</w:t>
      </w:r>
    </w:p>
    <w:p w14:paraId="753B0A49" w14:textId="77777777" w:rsidR="003424EF" w:rsidRDefault="00D24C25" w:rsidP="00D37122">
      <w:r>
        <w:t xml:space="preserve">AI systems can reinforce stereotypes or misrepresent people if they rely on overly broad categories or labels. </w:t>
      </w:r>
    </w:p>
    <w:p w14:paraId="1EC2BEE4" w14:textId="41F10FF6" w:rsidR="003424EF" w:rsidRDefault="00D24C25" w:rsidP="00D37122">
      <w:r>
        <w:t>For example, if an AI tool used in social services classifies people based on postcode or</w:t>
      </w:r>
      <w:r w:rsidR="00483040">
        <w:t> </w:t>
      </w:r>
      <w:r>
        <w:t>income level, it might incorrectly assume certain behaviours or needs</w:t>
      </w:r>
      <w:r w:rsidR="008E360B">
        <w:t>,</w:t>
      </w:r>
      <w:r w:rsidR="00227E09">
        <w:t xml:space="preserve"> </w:t>
      </w:r>
      <w:r>
        <w:t>lead</w:t>
      </w:r>
      <w:r w:rsidR="00212834">
        <w:t>ing</w:t>
      </w:r>
      <w:r>
        <w:t xml:space="preserve"> to unfair treatment. This can result in </w:t>
      </w:r>
      <w:r w:rsidR="00DC5764">
        <w:t>minor</w:t>
      </w:r>
      <w:r>
        <w:t xml:space="preserve"> impacts like poor communication, or more serious consequences such as inappropriate service responses. </w:t>
      </w:r>
      <w:r w:rsidR="00AC028E" w:rsidRPr="005335C5">
        <w:t xml:space="preserve">As noted above, this may not be compliant with Commonwealth anti-discrimination legislation. </w:t>
      </w:r>
    </w:p>
    <w:p w14:paraId="67A7EB91" w14:textId="57FE190C" w:rsidR="001F3106" w:rsidRDefault="00AC028E" w:rsidP="00D37122">
      <w:r w:rsidRPr="005335C5">
        <w:t>Another example is if an AI tool publishes false information about an individual that causes significant harm to their reputation</w:t>
      </w:r>
      <w:r w:rsidR="009B44CC" w:rsidRPr="005335C5">
        <w:t>. This</w:t>
      </w:r>
      <w:r w:rsidRPr="005335C5">
        <w:t xml:space="preserve"> </w:t>
      </w:r>
      <w:r w:rsidR="009B44CC" w:rsidRPr="005335C5">
        <w:t>may bring the risk of</w:t>
      </w:r>
      <w:r w:rsidRPr="005335C5">
        <w:t xml:space="preserve"> defamatory action against an</w:t>
      </w:r>
      <w:r w:rsidR="00483040">
        <w:t> </w:t>
      </w:r>
      <w:r w:rsidRPr="005335C5">
        <w:t>agency.</w:t>
      </w:r>
      <w:r>
        <w:t xml:space="preserve"> </w:t>
      </w:r>
    </w:p>
    <w:p w14:paraId="08DD6126" w14:textId="17151B8A" w:rsidR="00965B53" w:rsidRDefault="00965B53" w:rsidP="000A1DDF">
      <w:pPr>
        <w:keepNext/>
        <w:spacing w:line="240" w:lineRule="auto"/>
        <w:rPr>
          <w:b/>
          <w:bCs/>
        </w:rPr>
      </w:pPr>
      <w:r w:rsidRPr="005351CB">
        <w:rPr>
          <w:b/>
          <w:bCs/>
        </w:rPr>
        <w:lastRenderedPageBreak/>
        <w:t xml:space="preserve">What is the risk of </w:t>
      </w:r>
      <w:r>
        <w:rPr>
          <w:b/>
          <w:bCs/>
        </w:rPr>
        <w:t>your</w:t>
      </w:r>
      <w:r w:rsidRPr="005351CB">
        <w:rPr>
          <w:b/>
          <w:bCs/>
        </w:rPr>
        <w:t xml:space="preserve"> AI use</w:t>
      </w:r>
      <w:r>
        <w:rPr>
          <w:b/>
          <w:bCs/>
        </w:rPr>
        <w:t xml:space="preserve"> </w:t>
      </w:r>
      <w:r w:rsidRPr="00965B53">
        <w:rPr>
          <w:b/>
          <w:bCs/>
        </w:rPr>
        <w:t>perpetuating stereotyping or demeaning representations of individuals, communities or groups</w:t>
      </w:r>
      <w:r>
        <w:rPr>
          <w:b/>
          <w:bCs/>
        </w:rPr>
        <w:t>?</w:t>
      </w:r>
    </w:p>
    <w:p w14:paraId="6C864CF8" w14:textId="26FE67B5" w:rsidR="00E408A0" w:rsidRPr="00FD73A4" w:rsidRDefault="00E408A0" w:rsidP="000A1DDF">
      <w:pPr>
        <w:keepNext/>
        <w:spacing w:line="240" w:lineRule="auto"/>
        <w:rPr>
          <w:b/>
          <w:bCs/>
        </w:rPr>
      </w:pPr>
      <w:r w:rsidRPr="00FD73A4">
        <w:rPr>
          <w:b/>
          <w:bCs/>
        </w:rPr>
        <w:t>Consequence</w:t>
      </w:r>
      <w:r>
        <w:rPr>
          <w:b/>
          <w:bCs/>
        </w:rPr>
        <w:t xml:space="preserve"> (select one)</w:t>
      </w:r>
    </w:p>
    <w:p w14:paraId="7743A852" w14:textId="09BAC7F0" w:rsidR="00E408A0" w:rsidRPr="00620F90" w:rsidRDefault="0078425B" w:rsidP="00CD02EF">
      <w:pPr>
        <w:pStyle w:val="Checkboxindent"/>
        <w:rPr>
          <w:sz w:val="36"/>
        </w:rPr>
      </w:pPr>
      <w:sdt>
        <w:sdtPr>
          <w:rPr>
            <w:position w:val="-6"/>
            <w:sz w:val="36"/>
          </w:rPr>
          <w:alias w:val="select for yes"/>
          <w:tag w:val="select for yes"/>
          <w:id w:val="-45224613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Insignificant – </w:t>
      </w:r>
      <w:r w:rsidR="00E408A0" w:rsidRPr="00E408A0">
        <w:t>Mild stereotyping, quickly fixed. No lasting harm.</w:t>
      </w:r>
    </w:p>
    <w:p w14:paraId="799D5715" w14:textId="3BD65E27" w:rsidR="00E408A0" w:rsidRPr="00620F90" w:rsidRDefault="0078425B" w:rsidP="00CD02EF">
      <w:pPr>
        <w:pStyle w:val="Checkboxindent"/>
      </w:pPr>
      <w:sdt>
        <w:sdtPr>
          <w:rPr>
            <w:position w:val="-6"/>
            <w:sz w:val="36"/>
          </w:rPr>
          <w:alias w:val="select for yes"/>
          <w:tag w:val="select for yes"/>
          <w:id w:val="1455833868"/>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rsidRPr="00620F90">
        <w:t xml:space="preserve">Minor – </w:t>
      </w:r>
      <w:r w:rsidR="00E408A0" w:rsidRPr="00E408A0">
        <w:t>Isolated incidents. Few affected. Promptly resolved.</w:t>
      </w:r>
    </w:p>
    <w:p w14:paraId="2422C63A" w14:textId="73950465" w:rsidR="00E408A0" w:rsidRPr="00620F90" w:rsidRDefault="0078425B" w:rsidP="00CD02EF">
      <w:pPr>
        <w:pStyle w:val="Checkboxindent"/>
      </w:pPr>
      <w:sdt>
        <w:sdtPr>
          <w:rPr>
            <w:position w:val="-6"/>
            <w:sz w:val="36"/>
          </w:rPr>
          <w:alias w:val="select for yes"/>
          <w:tag w:val="select for yes"/>
          <w:id w:val="318315056"/>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rsidRPr="00620F90">
        <w:t xml:space="preserve">Moderate – </w:t>
      </w:r>
      <w:r w:rsidR="00E408A0" w:rsidRPr="00E408A0">
        <w:t>Noticeable public concern. Some groups harmed. Needs intervention.</w:t>
      </w:r>
    </w:p>
    <w:p w14:paraId="651B73D0" w14:textId="5A4FA69C" w:rsidR="00E408A0" w:rsidRPr="00620F90" w:rsidRDefault="0078425B" w:rsidP="00CD02EF">
      <w:pPr>
        <w:pStyle w:val="Checkboxindent"/>
      </w:pPr>
      <w:sdt>
        <w:sdtPr>
          <w:rPr>
            <w:position w:val="-6"/>
            <w:sz w:val="36"/>
          </w:rPr>
          <w:alias w:val="select for yes"/>
          <w:tag w:val="select for yes"/>
          <w:id w:val="-1959327193"/>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rsidRPr="00620F90">
        <w:t xml:space="preserve">Major – </w:t>
      </w:r>
      <w:r w:rsidR="00E408A0" w:rsidRPr="00E408A0">
        <w:t>Widespread harmful stereotypes. Public outcry. Trust damaged.</w:t>
      </w:r>
    </w:p>
    <w:p w14:paraId="6936DD1C" w14:textId="0C2BA3B9" w:rsidR="00E408A0" w:rsidRDefault="0078425B" w:rsidP="00CD02EF">
      <w:pPr>
        <w:pStyle w:val="Checkboxindent"/>
      </w:pPr>
      <w:sdt>
        <w:sdtPr>
          <w:rPr>
            <w:position w:val="-6"/>
            <w:sz w:val="36"/>
          </w:rPr>
          <w:alias w:val="select for yes"/>
          <w:tag w:val="select for yes"/>
          <w:id w:val="1332493826"/>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rsidRPr="00620F90">
        <w:t xml:space="preserve">Severe </w:t>
      </w:r>
      <w:r w:rsidR="00E408A0">
        <w:t xml:space="preserve">– </w:t>
      </w:r>
      <w:r w:rsidR="00E408A0" w:rsidRPr="00E408A0">
        <w:t>Systemic harm across communities. Legal risk. Urgent reforms needed.</w:t>
      </w:r>
    </w:p>
    <w:p w14:paraId="78CD603F" w14:textId="77777777" w:rsidR="00E408A0" w:rsidRDefault="00E408A0" w:rsidP="000A1DDF">
      <w:pPr>
        <w:keepNext/>
        <w:spacing w:line="240" w:lineRule="auto"/>
        <w:rPr>
          <w:b/>
          <w:bCs/>
        </w:rPr>
      </w:pPr>
      <w:r w:rsidRPr="00620F90">
        <w:rPr>
          <w:b/>
          <w:bCs/>
        </w:rPr>
        <w:t>Likelihood</w:t>
      </w:r>
      <w:r>
        <w:rPr>
          <w:b/>
          <w:bCs/>
        </w:rPr>
        <w:t xml:space="preserve"> (select one)</w:t>
      </w:r>
    </w:p>
    <w:p w14:paraId="79F2525C" w14:textId="2C003F56" w:rsidR="00E408A0" w:rsidRPr="009A0F5E" w:rsidRDefault="0078425B" w:rsidP="00CD02EF">
      <w:pPr>
        <w:pStyle w:val="Checkboxindent"/>
      </w:pPr>
      <w:sdt>
        <w:sdtPr>
          <w:rPr>
            <w:position w:val="-6"/>
            <w:sz w:val="36"/>
          </w:rPr>
          <w:alias w:val="select for yes"/>
          <w:tag w:val="select for yes"/>
          <w:id w:val="408808012"/>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rsidRPr="009A0F5E">
        <w:t>Almost certain</w:t>
      </w:r>
      <w:r w:rsidR="00E408A0" w:rsidRPr="00620F90">
        <w:t xml:space="preserve"> </w:t>
      </w:r>
    </w:p>
    <w:p w14:paraId="604E8ED4" w14:textId="6EB4900A" w:rsidR="00E408A0" w:rsidRDefault="0078425B" w:rsidP="00CD02EF">
      <w:pPr>
        <w:pStyle w:val="Checkboxindent"/>
      </w:pPr>
      <w:sdt>
        <w:sdtPr>
          <w:rPr>
            <w:position w:val="-6"/>
            <w:sz w:val="36"/>
          </w:rPr>
          <w:alias w:val="select for yes"/>
          <w:tag w:val="select for yes"/>
          <w:id w:val="289011571"/>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rsidRPr="009A0F5E">
        <w:t>Likely</w:t>
      </w:r>
      <w:r w:rsidR="00E408A0" w:rsidRPr="00620F90">
        <w:t xml:space="preserve"> </w:t>
      </w:r>
    </w:p>
    <w:p w14:paraId="40CA3B26" w14:textId="7681CA7A" w:rsidR="00E408A0" w:rsidRDefault="0078425B" w:rsidP="00CD02EF">
      <w:pPr>
        <w:pStyle w:val="Checkboxindent"/>
      </w:pPr>
      <w:sdt>
        <w:sdtPr>
          <w:rPr>
            <w:position w:val="-6"/>
            <w:sz w:val="36"/>
          </w:rPr>
          <w:alias w:val="select for yes"/>
          <w:tag w:val="select for yes"/>
          <w:id w:val="-600725472"/>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t>Possible</w:t>
      </w:r>
      <w:r w:rsidR="00E408A0" w:rsidRPr="00620F90">
        <w:t xml:space="preserve"> </w:t>
      </w:r>
    </w:p>
    <w:p w14:paraId="294BFC5E" w14:textId="4959F914" w:rsidR="00E408A0" w:rsidRDefault="0078425B" w:rsidP="00CD02EF">
      <w:pPr>
        <w:pStyle w:val="Checkboxindent"/>
      </w:pPr>
      <w:sdt>
        <w:sdtPr>
          <w:rPr>
            <w:position w:val="-6"/>
            <w:sz w:val="36"/>
          </w:rPr>
          <w:alias w:val="select for yes"/>
          <w:tag w:val="select for yes"/>
          <w:id w:val="-1003513986"/>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t>Unlikely</w:t>
      </w:r>
      <w:r w:rsidR="00E408A0" w:rsidRPr="00620F90">
        <w:t xml:space="preserve"> </w:t>
      </w:r>
    </w:p>
    <w:p w14:paraId="631D7AA3" w14:textId="27EAA95F" w:rsidR="00E408A0" w:rsidRPr="009A0F5E" w:rsidRDefault="0078425B" w:rsidP="00CD02EF">
      <w:pPr>
        <w:pStyle w:val="Checkboxindent"/>
      </w:pPr>
      <w:sdt>
        <w:sdtPr>
          <w:rPr>
            <w:position w:val="-6"/>
            <w:sz w:val="36"/>
          </w:rPr>
          <w:alias w:val="select for yes"/>
          <w:tag w:val="select for yes"/>
          <w:id w:val="-1209717878"/>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t>Rare</w:t>
      </w:r>
      <w:r w:rsidR="00E408A0" w:rsidRPr="00620F90">
        <w:t xml:space="preserve"> </w:t>
      </w:r>
    </w:p>
    <w:p w14:paraId="7CF6ACE8" w14:textId="77777777" w:rsidR="00E408A0" w:rsidRPr="00620F90" w:rsidRDefault="00E408A0" w:rsidP="000A1DDF">
      <w:pPr>
        <w:keepNext/>
        <w:spacing w:line="240" w:lineRule="auto"/>
        <w:rPr>
          <w:b/>
          <w:bCs/>
        </w:rPr>
      </w:pPr>
      <w:r w:rsidRPr="00620F90">
        <w:rPr>
          <w:b/>
          <w:bCs/>
        </w:rPr>
        <w:t>Risk rating</w:t>
      </w:r>
      <w:r>
        <w:rPr>
          <w:b/>
          <w:bCs/>
        </w:rPr>
        <w:t xml:space="preserve"> (select one)</w:t>
      </w:r>
    </w:p>
    <w:p w14:paraId="1E543D7D" w14:textId="74E42821" w:rsidR="00E408A0" w:rsidRDefault="0078425B" w:rsidP="00E408A0">
      <w:pPr>
        <w:spacing w:before="0" w:after="0" w:line="240" w:lineRule="auto"/>
      </w:pPr>
      <w:sdt>
        <w:sdtPr>
          <w:rPr>
            <w:position w:val="-6"/>
            <w:sz w:val="36"/>
          </w:rPr>
          <w:alias w:val="select for yes"/>
          <w:tag w:val="select for yes"/>
          <w:id w:val="1011724719"/>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t>Low</w:t>
      </w:r>
    </w:p>
    <w:p w14:paraId="20C7ABF8" w14:textId="6AF9B777" w:rsidR="00E408A0" w:rsidRDefault="0078425B" w:rsidP="00E408A0">
      <w:pPr>
        <w:spacing w:before="0" w:after="0" w:line="240" w:lineRule="auto"/>
      </w:pPr>
      <w:sdt>
        <w:sdtPr>
          <w:rPr>
            <w:position w:val="-6"/>
            <w:sz w:val="36"/>
          </w:rPr>
          <w:alias w:val="select for yes"/>
          <w:tag w:val="select for yes"/>
          <w:id w:val="-1612809807"/>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t>Medium</w:t>
      </w:r>
    </w:p>
    <w:p w14:paraId="271D0E7B" w14:textId="53541983" w:rsidR="00E408A0" w:rsidRDefault="0078425B" w:rsidP="00E408A0">
      <w:pPr>
        <w:spacing w:before="0" w:after="0" w:line="240" w:lineRule="auto"/>
      </w:pPr>
      <w:sdt>
        <w:sdtPr>
          <w:rPr>
            <w:position w:val="-6"/>
            <w:sz w:val="36"/>
          </w:rPr>
          <w:alias w:val="select for yes"/>
          <w:tag w:val="select for yes"/>
          <w:id w:val="1559902455"/>
          <w14:checkbox>
            <w14:checked w14:val="0"/>
            <w14:checkedState w14:val="2612" w14:font="MS Gothic"/>
            <w14:uncheckedState w14:val="2610" w14:font="MS Gothic"/>
          </w14:checkbox>
        </w:sdtPr>
        <w:sdtContent>
          <w:r w:rsidR="00BB5EB2">
            <w:rPr>
              <w:rFonts w:ascii="MS Gothic" w:eastAsia="MS Gothic" w:hAnsi="MS Gothic" w:hint="eastAsia"/>
              <w:position w:val="-6"/>
              <w:sz w:val="36"/>
            </w:rPr>
            <w:t>☐</w:t>
          </w:r>
        </w:sdtContent>
      </w:sdt>
      <w:r w:rsidR="00BB5EB2" w:rsidRPr="00620F90">
        <w:rPr>
          <w:sz w:val="36"/>
        </w:rPr>
        <w:t xml:space="preserve"> </w:t>
      </w:r>
      <w:r w:rsidR="00E408A0">
        <w:t>High</w:t>
      </w:r>
    </w:p>
    <w:p w14:paraId="20C13FCE" w14:textId="77777777" w:rsidR="00E408A0" w:rsidRPr="009A0F5E" w:rsidRDefault="00E408A0" w:rsidP="000A1DDF">
      <w:pPr>
        <w:keepNext/>
        <w:spacing w:line="240" w:lineRule="auto"/>
        <w:rPr>
          <w:b/>
          <w:bCs/>
        </w:rPr>
      </w:pPr>
      <w:r w:rsidRPr="009A0F5E">
        <w:rPr>
          <w:b/>
          <w:bCs/>
        </w:rPr>
        <w:t>Rationale for risk rating including any existing controls</w:t>
      </w:r>
    </w:p>
    <w:p w14:paraId="30B98160" w14:textId="77777777" w:rsidR="00E408A0" w:rsidRPr="001550A7" w:rsidRDefault="00E408A0" w:rsidP="00E408A0">
      <w:pPr>
        <w:rPr>
          <w:i/>
          <w:iCs/>
        </w:rPr>
      </w:pPr>
      <w:r w:rsidRPr="009A0F5E">
        <w:rPr>
          <w:i/>
          <w:iCs/>
        </w:rPr>
        <w:t xml:space="preserve">Enter </w:t>
      </w:r>
      <w:r>
        <w:rPr>
          <w:i/>
          <w:iCs/>
        </w:rPr>
        <w:t xml:space="preserve">your answer </w:t>
      </w:r>
      <w:r w:rsidRPr="009A0F5E">
        <w:rPr>
          <w:i/>
          <w:iCs/>
        </w:rPr>
        <w:t>text here</w:t>
      </w:r>
    </w:p>
    <w:p w14:paraId="2CA759EF" w14:textId="64A9190D" w:rsidR="00316C96" w:rsidRPr="00D37122" w:rsidRDefault="00061B39" w:rsidP="00D709E5">
      <w:pPr>
        <w:pStyle w:val="Heading2Numbered"/>
      </w:pPr>
      <w:r>
        <w:rPr>
          <w:bCs w:val="0"/>
        </w:rPr>
        <w:t>R</w:t>
      </w:r>
      <w:r w:rsidR="004D3DB0" w:rsidRPr="00D37122">
        <w:rPr>
          <w:bCs w:val="0"/>
        </w:rPr>
        <w:t xml:space="preserve">isk of </w:t>
      </w:r>
      <w:r w:rsidR="00542DF4" w:rsidRPr="00D37122">
        <w:t>h</w:t>
      </w:r>
      <w:r w:rsidR="00B63A77" w:rsidRPr="00D37122">
        <w:t>arm</w:t>
      </w:r>
      <w:r w:rsidR="002E01A5">
        <w:t xml:space="preserve"> </w:t>
      </w:r>
    </w:p>
    <w:p w14:paraId="68D38896" w14:textId="482909A3" w:rsidR="00697662" w:rsidRDefault="0002515A" w:rsidP="00D50BF4">
      <w:r>
        <w:t xml:space="preserve">This section asks you to assess the </w:t>
      </w:r>
      <w:r w:rsidRPr="001E19FE">
        <w:t xml:space="preserve">risk of </w:t>
      </w:r>
      <w:r>
        <w:t>your</w:t>
      </w:r>
      <w:r w:rsidRPr="001E19FE">
        <w:t xml:space="preserve"> AI use</w:t>
      </w:r>
      <w:r w:rsidRPr="00D37122">
        <w:t xml:space="preserve"> </w:t>
      </w:r>
      <w:r w:rsidR="00697662" w:rsidRPr="00D37122">
        <w:t>harming individuals, communities, groups, organisations or</w:t>
      </w:r>
      <w:r w:rsidR="00173330">
        <w:t> </w:t>
      </w:r>
      <w:r w:rsidR="00697662" w:rsidRPr="00D37122">
        <w:t>the</w:t>
      </w:r>
      <w:r w:rsidR="00483040">
        <w:t> </w:t>
      </w:r>
      <w:r w:rsidR="00697662" w:rsidRPr="00D37122">
        <w:t>environment</w:t>
      </w:r>
      <w:r w:rsidR="00DF3095">
        <w:t>.</w:t>
      </w:r>
      <w:r w:rsidR="00697662">
        <w:t xml:space="preserve"> </w:t>
      </w:r>
      <w:r w:rsidR="00D50BF4">
        <w:t>Things to think about in assessing this risk include</w:t>
      </w:r>
      <w:r w:rsidR="004249E9">
        <w:t>:</w:t>
      </w:r>
    </w:p>
    <w:p w14:paraId="74039ED4" w14:textId="12ABE081" w:rsidR="007620B7" w:rsidRDefault="007620B7" w:rsidP="002F0D8B">
      <w:pPr>
        <w:pStyle w:val="BulletLevel1"/>
      </w:pPr>
      <w:r w:rsidRPr="007620B7">
        <w:t xml:space="preserve">Could this specific system unintentionally cause physical, psychological, social, </w:t>
      </w:r>
      <w:r w:rsidR="004C2A9D" w:rsidRPr="005335C5">
        <w:t>economic</w:t>
      </w:r>
      <w:r w:rsidR="00FC2FC6" w:rsidRPr="005335C5">
        <w:t>, reputational</w:t>
      </w:r>
      <w:r w:rsidR="00FC2FC6">
        <w:t xml:space="preserve"> </w:t>
      </w:r>
      <w:r w:rsidRPr="007620B7">
        <w:t>or</w:t>
      </w:r>
      <w:r w:rsidR="00E144B9">
        <w:t> </w:t>
      </w:r>
      <w:r w:rsidRPr="007620B7">
        <w:t xml:space="preserve">environmental harm through its intended </w:t>
      </w:r>
      <w:r w:rsidR="00C66260" w:rsidRPr="005335C5">
        <w:t>or unintended</w:t>
      </w:r>
      <w:r w:rsidR="00C66260">
        <w:t xml:space="preserve"> </w:t>
      </w:r>
      <w:r w:rsidRPr="007620B7">
        <w:t>operation or outputs?</w:t>
      </w:r>
    </w:p>
    <w:p w14:paraId="6EF3FE93" w14:textId="6CBAA5F9" w:rsidR="00FC2FC6" w:rsidRDefault="007620B7" w:rsidP="002F0D8B">
      <w:pPr>
        <w:pStyle w:val="BulletLevel1"/>
      </w:pPr>
      <w:r w:rsidRPr="007620B7">
        <w:t>Might this AI use case deprioritise or misclassify certain individuals or groups, resulting in harm or exclusion within the context in which it is deployed?</w:t>
      </w:r>
    </w:p>
    <w:p w14:paraId="5A331B8F" w14:textId="77777777" w:rsidR="007620B7" w:rsidRDefault="007620B7" w:rsidP="002F0D8B">
      <w:pPr>
        <w:pStyle w:val="BulletLevel1"/>
      </w:pPr>
      <w:r w:rsidRPr="007620B7">
        <w:lastRenderedPageBreak/>
        <w:t>Does the system interact with physical environments or control machinery as part of its defined use case?</w:t>
      </w:r>
    </w:p>
    <w:p w14:paraId="487A45AB" w14:textId="61471F7C" w:rsidR="009B44CC" w:rsidRDefault="007620B7" w:rsidP="008F5E4F">
      <w:pPr>
        <w:pStyle w:val="BulletLevel1"/>
      </w:pPr>
      <w:r w:rsidRPr="007620B7">
        <w:t>Is the AI system intended for use in the management or operation of critical infrastructure</w:t>
      </w:r>
      <w:r w:rsidR="008448B8">
        <w:t xml:space="preserve"> </w:t>
      </w:r>
      <w:r w:rsidR="008448B8" w:rsidRPr="005335C5">
        <w:t>or services</w:t>
      </w:r>
      <w:r w:rsidRPr="005335C5">
        <w:t>?</w:t>
      </w:r>
    </w:p>
    <w:p w14:paraId="6B093CA1" w14:textId="4230BA27" w:rsidR="007620B7" w:rsidRDefault="007620B7" w:rsidP="000401FD">
      <w:pPr>
        <w:pStyle w:val="Heading3"/>
      </w:pPr>
      <w:r w:rsidRPr="007620B7">
        <w:t>Why this matters</w:t>
      </w:r>
    </w:p>
    <w:p w14:paraId="11A7B4BF" w14:textId="241AC676" w:rsidR="00C33BB9" w:rsidRDefault="007620B7" w:rsidP="007620B7">
      <w:r w:rsidRPr="007620B7">
        <w:t>AI system</w:t>
      </w:r>
      <w:r w:rsidR="003424EF">
        <w:t>s</w:t>
      </w:r>
      <w:r w:rsidRPr="007620B7">
        <w:t xml:space="preserve"> may cause direct or indirect harm</w:t>
      </w:r>
      <w:r w:rsidR="00DD03A4">
        <w:t xml:space="preserve"> </w:t>
      </w:r>
      <w:r w:rsidRPr="007620B7">
        <w:t>through biased outcomes, exclusion, misinformation, poor decision</w:t>
      </w:r>
      <w:r w:rsidR="007C28C9">
        <w:t>-</w:t>
      </w:r>
      <w:r w:rsidRPr="007620B7">
        <w:t xml:space="preserve">making, or unintended consequences. </w:t>
      </w:r>
    </w:p>
    <w:p w14:paraId="78F2B443" w14:textId="4BE12E17" w:rsidR="00C33BB9" w:rsidRDefault="007620B7" w:rsidP="007620B7">
      <w:r w:rsidRPr="007620B7">
        <w:t>For example, an AI system used to analyse drone footage for environmental compliance in</w:t>
      </w:r>
      <w:r w:rsidR="00173330">
        <w:t> </w:t>
      </w:r>
      <w:r w:rsidRPr="007620B7">
        <w:t>a</w:t>
      </w:r>
      <w:r w:rsidR="00483040">
        <w:t> </w:t>
      </w:r>
      <w:r w:rsidRPr="007620B7">
        <w:t xml:space="preserve">specific region may misidentify land clearing activities, leading to enforcement action against land holders without appropriate human oversight. </w:t>
      </w:r>
    </w:p>
    <w:p w14:paraId="595E6AC0" w14:textId="5F3B99CD" w:rsidR="00002D02" w:rsidRDefault="00AD7295" w:rsidP="007620B7">
      <w:r w:rsidRPr="00AD7295">
        <w:t xml:space="preserve">Assessment of environmental </w:t>
      </w:r>
      <w:r w:rsidR="00F00D4F" w:rsidRPr="00AD7295">
        <w:t xml:space="preserve">impacts </w:t>
      </w:r>
      <w:r w:rsidR="00B005B0">
        <w:t>should</w:t>
      </w:r>
      <w:r w:rsidRPr="00AD7295">
        <w:t xml:space="preserve"> focus </w:t>
      </w:r>
      <w:r w:rsidR="00F00D4F" w:rsidRPr="00AD7295">
        <w:t xml:space="preserve">on the </w:t>
      </w:r>
      <w:r w:rsidR="007620B7" w:rsidRPr="007620B7">
        <w:t>environmental consequences of</w:t>
      </w:r>
      <w:r w:rsidR="00483040">
        <w:t> </w:t>
      </w:r>
      <w:r w:rsidRPr="00AD7295">
        <w:t xml:space="preserve">the </w:t>
      </w:r>
      <w:r w:rsidR="00C33BB9">
        <w:t xml:space="preserve">specific </w:t>
      </w:r>
      <w:r w:rsidRPr="00AD7295">
        <w:t xml:space="preserve">AI </w:t>
      </w:r>
      <w:r w:rsidR="007620B7" w:rsidRPr="007620B7">
        <w:t xml:space="preserve">use case, </w:t>
      </w:r>
      <w:r w:rsidRPr="00AD7295">
        <w:t>not</w:t>
      </w:r>
      <w:r w:rsidR="007620B7" w:rsidRPr="007620B7">
        <w:t xml:space="preserve"> general or systemic environmental impacts of AI </w:t>
      </w:r>
      <w:r w:rsidR="00DD03A4" w:rsidRPr="007620B7">
        <w:t>technology</w:t>
      </w:r>
      <w:r w:rsidR="007620B7" w:rsidRPr="007620B7">
        <w:t>.</w:t>
      </w:r>
    </w:p>
    <w:p w14:paraId="049FA48E" w14:textId="01B39FC5" w:rsidR="00965B53" w:rsidRPr="00965B53" w:rsidRDefault="00965B53" w:rsidP="00665484">
      <w:pPr>
        <w:keepNext/>
        <w:keepLines/>
        <w:spacing w:line="240" w:lineRule="auto"/>
        <w:rPr>
          <w:b/>
          <w:bCs/>
        </w:rPr>
      </w:pPr>
      <w:r w:rsidRPr="00965B53">
        <w:rPr>
          <w:b/>
          <w:bCs/>
        </w:rPr>
        <w:t>What is the risk of your AI use harming individuals, communities, groups, organisations or the environment?</w:t>
      </w:r>
    </w:p>
    <w:p w14:paraId="721877EB" w14:textId="63245A0E" w:rsidR="00E408A0" w:rsidRPr="00FD73A4" w:rsidRDefault="00E408A0" w:rsidP="00665484">
      <w:pPr>
        <w:keepNext/>
        <w:keepLines/>
        <w:spacing w:line="240" w:lineRule="auto"/>
        <w:rPr>
          <w:b/>
          <w:bCs/>
        </w:rPr>
      </w:pPr>
      <w:r w:rsidRPr="00FD73A4">
        <w:rPr>
          <w:b/>
          <w:bCs/>
        </w:rPr>
        <w:t>Consequence</w:t>
      </w:r>
      <w:r>
        <w:rPr>
          <w:b/>
          <w:bCs/>
        </w:rPr>
        <w:t xml:space="preserve"> (select one)</w:t>
      </w:r>
    </w:p>
    <w:p w14:paraId="2FBD60F7" w14:textId="03C60CD9" w:rsidR="00E408A0" w:rsidRPr="00620F90" w:rsidRDefault="0078425B" w:rsidP="00CD02EF">
      <w:pPr>
        <w:pStyle w:val="Checkboxindent"/>
        <w:rPr>
          <w:sz w:val="36"/>
        </w:rPr>
      </w:pPr>
      <w:sdt>
        <w:sdtPr>
          <w:rPr>
            <w:position w:val="-6"/>
            <w:sz w:val="36"/>
          </w:rPr>
          <w:alias w:val="select for yes"/>
          <w:tag w:val="select for yes"/>
          <w:id w:val="69434909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Insignificant – </w:t>
      </w:r>
      <w:r w:rsidR="00495C25" w:rsidRPr="00495C25">
        <w:t>Minor glitch. No real harm. Easily managed.</w:t>
      </w:r>
    </w:p>
    <w:p w14:paraId="0F3DC178" w14:textId="408E8BB3" w:rsidR="00E408A0" w:rsidRPr="00620F90" w:rsidRDefault="0078425B" w:rsidP="00CD02EF">
      <w:pPr>
        <w:pStyle w:val="Checkboxindent"/>
      </w:pPr>
      <w:sdt>
        <w:sdtPr>
          <w:rPr>
            <w:position w:val="-6"/>
            <w:sz w:val="36"/>
          </w:rPr>
          <w:alias w:val="select for yes"/>
          <w:tag w:val="select for yes"/>
          <w:id w:val="211686053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Minor – </w:t>
      </w:r>
      <w:r w:rsidR="00495C25" w:rsidRPr="00495C25">
        <w:t>Isolated public/business/environmental impact. Low cost. Resolved quickly.</w:t>
      </w:r>
    </w:p>
    <w:p w14:paraId="4F33D4FC" w14:textId="534CE024" w:rsidR="00E408A0" w:rsidRPr="00620F90" w:rsidRDefault="0078425B" w:rsidP="00CD02EF">
      <w:pPr>
        <w:pStyle w:val="Checkboxindent"/>
      </w:pPr>
      <w:sdt>
        <w:sdtPr>
          <w:rPr>
            <w:position w:val="-6"/>
            <w:sz w:val="36"/>
          </w:rPr>
          <w:alias w:val="select for yes"/>
          <w:tag w:val="select for yes"/>
          <w:id w:val="163983850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Moderate – </w:t>
      </w:r>
      <w:r w:rsidR="00495C25" w:rsidRPr="00495C25">
        <w:t>Noticeable harm to people, businesses, or ecosystems. Public concern raised.</w:t>
      </w:r>
    </w:p>
    <w:p w14:paraId="127EB0D3" w14:textId="23C12959" w:rsidR="00E408A0" w:rsidRPr="00620F90" w:rsidRDefault="0078425B" w:rsidP="00CD02EF">
      <w:pPr>
        <w:pStyle w:val="Checkboxindent"/>
      </w:pPr>
      <w:sdt>
        <w:sdtPr>
          <w:rPr>
            <w:position w:val="-6"/>
            <w:sz w:val="36"/>
          </w:rPr>
          <w:alias w:val="select for yes"/>
          <w:tag w:val="select for yes"/>
          <w:id w:val="178723759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Major – </w:t>
      </w:r>
      <w:r w:rsidR="00495C25" w:rsidRPr="00495C25">
        <w:t>Widespread harm. Financial losses, distress, or ecosystem damage.</w:t>
      </w:r>
    </w:p>
    <w:p w14:paraId="215249FF" w14:textId="6E31F2CA" w:rsidR="00E408A0" w:rsidRDefault="0078425B" w:rsidP="00665484">
      <w:pPr>
        <w:pStyle w:val="Checkboxindent"/>
        <w:keepNext w:val="0"/>
        <w:keepLines w:val="0"/>
      </w:pPr>
      <w:sdt>
        <w:sdtPr>
          <w:rPr>
            <w:position w:val="-6"/>
            <w:sz w:val="36"/>
          </w:rPr>
          <w:alias w:val="select for yes"/>
          <w:tag w:val="select for yes"/>
          <w:id w:val="102050737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Severe </w:t>
      </w:r>
      <w:r w:rsidR="00E408A0">
        <w:t xml:space="preserve">– </w:t>
      </w:r>
      <w:r w:rsidR="00495C25" w:rsidRPr="00495C25">
        <w:t>Critical, irreversible harm. Economic and environmental crisis. Urgent action needed.</w:t>
      </w:r>
    </w:p>
    <w:p w14:paraId="6CED9014" w14:textId="77777777" w:rsidR="00E408A0" w:rsidRDefault="00E408A0" w:rsidP="000A1DDF">
      <w:pPr>
        <w:keepNext/>
        <w:spacing w:line="240" w:lineRule="auto"/>
        <w:rPr>
          <w:b/>
          <w:bCs/>
        </w:rPr>
      </w:pPr>
      <w:r w:rsidRPr="00620F90">
        <w:rPr>
          <w:b/>
          <w:bCs/>
        </w:rPr>
        <w:t>Likelihood</w:t>
      </w:r>
      <w:r>
        <w:rPr>
          <w:b/>
          <w:bCs/>
        </w:rPr>
        <w:t xml:space="preserve"> (select one)</w:t>
      </w:r>
    </w:p>
    <w:p w14:paraId="70BD444D" w14:textId="055116F0" w:rsidR="00E408A0" w:rsidRPr="009A0F5E" w:rsidRDefault="0078425B" w:rsidP="00CD02EF">
      <w:pPr>
        <w:pStyle w:val="Checkboxindent"/>
      </w:pPr>
      <w:sdt>
        <w:sdtPr>
          <w:rPr>
            <w:position w:val="-6"/>
            <w:sz w:val="36"/>
          </w:rPr>
          <w:alias w:val="select for yes"/>
          <w:tag w:val="select for yes"/>
          <w:id w:val="-142132823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Almost certain</w:t>
      </w:r>
      <w:r w:rsidR="00E408A0" w:rsidRPr="00620F90">
        <w:t xml:space="preserve"> </w:t>
      </w:r>
    </w:p>
    <w:p w14:paraId="27F233B0" w14:textId="4F0044FF" w:rsidR="00E408A0" w:rsidRDefault="0078425B" w:rsidP="00CD02EF">
      <w:pPr>
        <w:pStyle w:val="Checkboxindent"/>
      </w:pPr>
      <w:sdt>
        <w:sdtPr>
          <w:rPr>
            <w:position w:val="-6"/>
            <w:sz w:val="36"/>
          </w:rPr>
          <w:alias w:val="select for yes"/>
          <w:tag w:val="select for yes"/>
          <w:id w:val="-22067864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Likely</w:t>
      </w:r>
      <w:r w:rsidR="00E408A0" w:rsidRPr="00620F90">
        <w:t xml:space="preserve"> </w:t>
      </w:r>
    </w:p>
    <w:p w14:paraId="11B5A834" w14:textId="609ECCFD" w:rsidR="00E408A0" w:rsidRDefault="0078425B" w:rsidP="00CD02EF">
      <w:pPr>
        <w:pStyle w:val="Checkboxindent"/>
      </w:pPr>
      <w:sdt>
        <w:sdtPr>
          <w:rPr>
            <w:position w:val="-6"/>
            <w:sz w:val="36"/>
          </w:rPr>
          <w:alias w:val="select for yes"/>
          <w:tag w:val="select for yes"/>
          <w:id w:val="82509175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Possible</w:t>
      </w:r>
      <w:r w:rsidR="00E408A0" w:rsidRPr="00620F90">
        <w:t xml:space="preserve"> </w:t>
      </w:r>
    </w:p>
    <w:p w14:paraId="01028E63" w14:textId="086902B4" w:rsidR="00E408A0" w:rsidRDefault="0078425B" w:rsidP="00CD02EF">
      <w:pPr>
        <w:pStyle w:val="Checkboxindent"/>
      </w:pPr>
      <w:sdt>
        <w:sdtPr>
          <w:rPr>
            <w:position w:val="-6"/>
            <w:sz w:val="36"/>
          </w:rPr>
          <w:alias w:val="select for yes"/>
          <w:tag w:val="select for yes"/>
          <w:id w:val="137473021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Unlikely</w:t>
      </w:r>
      <w:r w:rsidR="00E408A0" w:rsidRPr="00620F90">
        <w:t xml:space="preserve"> </w:t>
      </w:r>
    </w:p>
    <w:p w14:paraId="5A1D27FB" w14:textId="1AFAC775" w:rsidR="00E408A0" w:rsidRPr="009A0F5E" w:rsidRDefault="0078425B" w:rsidP="00A57686">
      <w:pPr>
        <w:pStyle w:val="Checkboxindent"/>
        <w:keepNext w:val="0"/>
      </w:pPr>
      <w:sdt>
        <w:sdtPr>
          <w:rPr>
            <w:position w:val="-6"/>
            <w:sz w:val="36"/>
          </w:rPr>
          <w:alias w:val="select for yes"/>
          <w:tag w:val="select for yes"/>
          <w:id w:val="-78550298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Rare</w:t>
      </w:r>
      <w:r w:rsidR="00E408A0" w:rsidRPr="00620F90">
        <w:t xml:space="preserve"> </w:t>
      </w:r>
    </w:p>
    <w:p w14:paraId="2B93B4FB" w14:textId="77777777" w:rsidR="00E408A0" w:rsidRPr="00620F90" w:rsidRDefault="00E408A0" w:rsidP="00A57686">
      <w:pPr>
        <w:keepNext/>
        <w:keepLines/>
        <w:spacing w:line="240" w:lineRule="auto"/>
        <w:rPr>
          <w:b/>
          <w:bCs/>
        </w:rPr>
      </w:pPr>
      <w:r w:rsidRPr="00620F90">
        <w:rPr>
          <w:b/>
          <w:bCs/>
        </w:rPr>
        <w:lastRenderedPageBreak/>
        <w:t>Risk rating</w:t>
      </w:r>
      <w:r>
        <w:rPr>
          <w:b/>
          <w:bCs/>
        </w:rPr>
        <w:t xml:space="preserve"> (select one)</w:t>
      </w:r>
    </w:p>
    <w:p w14:paraId="5C92DC98" w14:textId="132BDF57" w:rsidR="00E408A0" w:rsidRDefault="0078425B" w:rsidP="00A57686">
      <w:pPr>
        <w:keepNext/>
        <w:keepLines/>
        <w:spacing w:before="0" w:after="0" w:line="240" w:lineRule="auto"/>
      </w:pPr>
      <w:sdt>
        <w:sdtPr>
          <w:rPr>
            <w:position w:val="-6"/>
            <w:sz w:val="36"/>
          </w:rPr>
          <w:alias w:val="select for yes"/>
          <w:tag w:val="select for yes"/>
          <w:id w:val="213976523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Low</w:t>
      </w:r>
    </w:p>
    <w:p w14:paraId="0925A424" w14:textId="3E9E160F" w:rsidR="00E408A0" w:rsidRDefault="0078425B" w:rsidP="00A57686">
      <w:pPr>
        <w:keepNext/>
        <w:keepLines/>
        <w:spacing w:before="0" w:after="0" w:line="240" w:lineRule="auto"/>
      </w:pPr>
      <w:sdt>
        <w:sdtPr>
          <w:rPr>
            <w:position w:val="-6"/>
            <w:sz w:val="36"/>
          </w:rPr>
          <w:alias w:val="select for yes"/>
          <w:tag w:val="select for yes"/>
          <w:id w:val="120228764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Medium</w:t>
      </w:r>
    </w:p>
    <w:p w14:paraId="0416A24B" w14:textId="48142676" w:rsidR="00E408A0" w:rsidRDefault="0078425B" w:rsidP="00E408A0">
      <w:pPr>
        <w:spacing w:before="0" w:after="0" w:line="240" w:lineRule="auto"/>
      </w:pPr>
      <w:sdt>
        <w:sdtPr>
          <w:rPr>
            <w:position w:val="-6"/>
            <w:sz w:val="36"/>
          </w:rPr>
          <w:alias w:val="select for yes"/>
          <w:tag w:val="select for yes"/>
          <w:id w:val="60185060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High</w:t>
      </w:r>
    </w:p>
    <w:p w14:paraId="735CC6F9" w14:textId="77777777" w:rsidR="00E408A0" w:rsidRPr="009A0F5E" w:rsidRDefault="00E408A0" w:rsidP="000A1DDF">
      <w:pPr>
        <w:keepNext/>
        <w:spacing w:line="240" w:lineRule="auto"/>
        <w:rPr>
          <w:b/>
          <w:bCs/>
        </w:rPr>
      </w:pPr>
      <w:r w:rsidRPr="009A0F5E">
        <w:rPr>
          <w:b/>
          <w:bCs/>
        </w:rPr>
        <w:t>Rationale for risk rating including any existing controls</w:t>
      </w:r>
    </w:p>
    <w:p w14:paraId="494A3358" w14:textId="77777777" w:rsidR="00E408A0" w:rsidRPr="001550A7" w:rsidRDefault="00E408A0" w:rsidP="00E408A0">
      <w:pPr>
        <w:rPr>
          <w:i/>
          <w:iCs/>
        </w:rPr>
      </w:pPr>
      <w:r w:rsidRPr="009A0F5E">
        <w:rPr>
          <w:i/>
          <w:iCs/>
        </w:rPr>
        <w:t xml:space="preserve">Enter </w:t>
      </w:r>
      <w:r>
        <w:rPr>
          <w:i/>
          <w:iCs/>
        </w:rPr>
        <w:t xml:space="preserve">your answer </w:t>
      </w:r>
      <w:r w:rsidRPr="009A0F5E">
        <w:rPr>
          <w:i/>
          <w:iCs/>
        </w:rPr>
        <w:t>text here</w:t>
      </w:r>
    </w:p>
    <w:p w14:paraId="5B1253BF" w14:textId="248064CA" w:rsidR="00E7421A" w:rsidRDefault="00B005B0" w:rsidP="00D709E5">
      <w:pPr>
        <w:pStyle w:val="Heading2Numbered"/>
      </w:pPr>
      <w:r>
        <w:t>R</w:t>
      </w:r>
      <w:r w:rsidR="00DB7581" w:rsidRPr="00D37122">
        <w:t xml:space="preserve">isk of </w:t>
      </w:r>
      <w:r w:rsidR="003D76C9">
        <w:t>AI</w:t>
      </w:r>
      <w:r w:rsidR="00DB7581" w:rsidRPr="00D37122">
        <w:t xml:space="preserve"> use </w:t>
      </w:r>
      <w:r w:rsidR="00542DF4" w:rsidRPr="00DB7581">
        <w:t>r</w:t>
      </w:r>
      <w:r w:rsidR="002030CE" w:rsidRPr="00DB7581">
        <w:t xml:space="preserve">aising privacy concerns </w:t>
      </w:r>
    </w:p>
    <w:p w14:paraId="5D849156" w14:textId="4D8C4A8C" w:rsidR="00FF1378" w:rsidRDefault="0002515A" w:rsidP="00EA2B8E">
      <w:r>
        <w:t xml:space="preserve">This section asks you to assess the </w:t>
      </w:r>
      <w:r w:rsidRPr="001E19FE">
        <w:t xml:space="preserve">risk of </w:t>
      </w:r>
      <w:r>
        <w:t>your</w:t>
      </w:r>
      <w:r w:rsidRPr="001E19FE">
        <w:t xml:space="preserve"> AI use</w:t>
      </w:r>
      <w:r w:rsidRPr="00DB7581">
        <w:t xml:space="preserve"> </w:t>
      </w:r>
      <w:r w:rsidR="00B005B0" w:rsidRPr="00DB7581">
        <w:t>raising privacy concerns</w:t>
      </w:r>
      <w:r>
        <w:t>.</w:t>
      </w:r>
      <w:r w:rsidR="00B005B0" w:rsidRPr="00DB7581">
        <w:t xml:space="preserve"> </w:t>
      </w:r>
      <w:r w:rsidR="00FF1378">
        <w:t xml:space="preserve">Things </w:t>
      </w:r>
      <w:r w:rsidR="00B005B0">
        <w:t>to think about in assessing this risk include:</w:t>
      </w:r>
    </w:p>
    <w:p w14:paraId="420E0697" w14:textId="07B03230" w:rsidR="00E9054D" w:rsidRDefault="00DA233A" w:rsidP="00B438F7">
      <w:pPr>
        <w:pStyle w:val="BulletLevel1"/>
      </w:pPr>
      <w:r w:rsidRPr="00DA233A">
        <w:t xml:space="preserve">Will the AI use case involve the collection, storage or disclosure of </w:t>
      </w:r>
      <w:hyperlink r:id="rId58" w:history="1">
        <w:r w:rsidR="00424305" w:rsidRPr="00424305">
          <w:rPr>
            <w:rStyle w:val="Hyperlink"/>
          </w:rPr>
          <w:t>personal information</w:t>
        </w:r>
      </w:hyperlink>
      <w:r w:rsidR="00485106">
        <w:t>?</w:t>
      </w:r>
      <w:r w:rsidR="00230756">
        <w:t xml:space="preserve"> </w:t>
      </w:r>
      <w:r w:rsidR="00E87757">
        <w:t xml:space="preserve">Does this include </w:t>
      </w:r>
      <w:r w:rsidR="0019363F">
        <w:t xml:space="preserve">personal information that is </w:t>
      </w:r>
      <w:hyperlink r:id="rId59" w:anchor="SensitiveInfo" w:history="1">
        <w:r w:rsidR="00E87757" w:rsidRPr="0019363F">
          <w:rPr>
            <w:rStyle w:val="Hyperlink"/>
          </w:rPr>
          <w:t>sensitive</w:t>
        </w:r>
      </w:hyperlink>
      <w:r w:rsidR="00E87757">
        <w:t xml:space="preserve">? </w:t>
      </w:r>
    </w:p>
    <w:p w14:paraId="2135004F" w14:textId="1F611589" w:rsidR="0014652D" w:rsidDel="00675F3C" w:rsidRDefault="00101984" w:rsidP="00B438F7">
      <w:pPr>
        <w:pStyle w:val="BulletLevel1"/>
      </w:pPr>
      <w:r w:rsidDel="00675F3C">
        <w:t xml:space="preserve">Does the </w:t>
      </w:r>
      <w:r w:rsidR="00633532" w:rsidDel="00675F3C">
        <w:t xml:space="preserve">use case </w:t>
      </w:r>
      <w:r w:rsidR="00B14752" w:rsidDel="00675F3C">
        <w:t xml:space="preserve">involve a new or changed way of handling personal information? </w:t>
      </w:r>
    </w:p>
    <w:p w14:paraId="5DC28111" w14:textId="18B4629B" w:rsidR="001A6A20" w:rsidRPr="00B005B0" w:rsidRDefault="001A6A20" w:rsidP="00022038">
      <w:pPr>
        <w:pStyle w:val="BulletLevel1"/>
        <w:rPr>
          <w:bCs/>
        </w:rPr>
      </w:pPr>
      <w:r w:rsidRPr="001A6A20">
        <w:rPr>
          <w:bCs/>
        </w:rPr>
        <w:t>Is the AI use case likely to have a significant impact on the privacy of individuals?</w:t>
      </w:r>
    </w:p>
    <w:p w14:paraId="55C07F07" w14:textId="1086CF0D" w:rsidR="0073670E" w:rsidRPr="0073670E" w:rsidRDefault="00382CF7" w:rsidP="00B900DD">
      <w:pPr>
        <w:pStyle w:val="BulletLevel1"/>
        <w:numPr>
          <w:ilvl w:val="0"/>
          <w:numId w:val="0"/>
        </w:numPr>
        <w:rPr>
          <w:bCs/>
        </w:rPr>
      </w:pPr>
      <w:r w:rsidRPr="00230DE9">
        <w:rPr>
          <w:bCs/>
        </w:rPr>
        <w:t xml:space="preserve">Under the </w:t>
      </w:r>
      <w:hyperlink r:id="rId60" w:history="1">
        <w:r w:rsidR="00F804F2" w:rsidRPr="00230DE9">
          <w:rPr>
            <w:rStyle w:val="Hyperlink"/>
            <w:bCs/>
          </w:rPr>
          <w:t>Australian Government Agencies Privacy Code</w:t>
        </w:r>
      </w:hyperlink>
      <w:r w:rsidR="00A72AA8" w:rsidRPr="00230DE9">
        <w:rPr>
          <w:bCs/>
        </w:rPr>
        <w:t>,</w:t>
      </w:r>
      <w:r w:rsidR="00F804F2" w:rsidRPr="00230DE9">
        <w:rPr>
          <w:bCs/>
        </w:rPr>
        <w:t xml:space="preserve"> </w:t>
      </w:r>
      <w:r w:rsidRPr="00230DE9">
        <w:rPr>
          <w:bCs/>
        </w:rPr>
        <w:t>for all ‘high privacy risk</w:t>
      </w:r>
      <w:r w:rsidR="00A72AA8" w:rsidRPr="00230DE9">
        <w:rPr>
          <w:bCs/>
        </w:rPr>
        <w:t>’</w:t>
      </w:r>
      <w:r w:rsidRPr="00230DE9">
        <w:rPr>
          <w:bCs/>
        </w:rPr>
        <w:t xml:space="preserve"> projects</w:t>
      </w:r>
      <w:r w:rsidR="00934DAB" w:rsidRPr="00230DE9">
        <w:rPr>
          <w:bCs/>
        </w:rPr>
        <w:t xml:space="preserve"> </w:t>
      </w:r>
      <w:r w:rsidR="00B900DD" w:rsidRPr="00230DE9">
        <w:rPr>
          <w:bCs/>
        </w:rPr>
        <w:t xml:space="preserve">agencies </w:t>
      </w:r>
      <w:r w:rsidRPr="00230DE9">
        <w:rPr>
          <w:bCs/>
        </w:rPr>
        <w:t xml:space="preserve">must conduct a </w:t>
      </w:r>
      <w:hyperlink w:history="1">
        <w:r w:rsidR="00A72AA8" w:rsidRPr="00230DE9">
          <w:rPr>
            <w:rStyle w:val="Hyperlink"/>
            <w:bCs/>
          </w:rPr>
          <w:t xml:space="preserve">privacy impact assessment </w:t>
        </w:r>
        <w:r w:rsidRPr="00230DE9">
          <w:rPr>
            <w:rStyle w:val="Hyperlink"/>
            <w:bCs/>
          </w:rPr>
          <w:t>(PIA)</w:t>
        </w:r>
      </w:hyperlink>
      <w:r w:rsidR="00A72AA8" w:rsidRPr="00230DE9">
        <w:rPr>
          <w:bCs/>
        </w:rPr>
        <w:t xml:space="preserve">. </w:t>
      </w:r>
      <w:r w:rsidR="00017D70" w:rsidRPr="00230DE9">
        <w:rPr>
          <w:bCs/>
        </w:rPr>
        <w:t>To determine whether a PIA is required</w:t>
      </w:r>
      <w:r w:rsidR="00B900DD" w:rsidRPr="00230DE9">
        <w:rPr>
          <w:bCs/>
        </w:rPr>
        <w:t xml:space="preserve"> for your AI use case</w:t>
      </w:r>
      <w:r w:rsidR="00017D70" w:rsidRPr="00230DE9">
        <w:rPr>
          <w:bCs/>
        </w:rPr>
        <w:t>, you should complete a privacy threshold assessment</w:t>
      </w:r>
      <w:r w:rsidR="00775A26" w:rsidRPr="00230DE9">
        <w:rPr>
          <w:bCs/>
        </w:rPr>
        <w:t xml:space="preserve"> </w:t>
      </w:r>
      <w:r w:rsidR="00B03D55" w:rsidRPr="00230DE9">
        <w:t>(PTA</w:t>
      </w:r>
      <w:r w:rsidR="00017D70" w:rsidRPr="00230DE9">
        <w:rPr>
          <w:bCs/>
        </w:rPr>
        <w:t xml:space="preserve">). </w:t>
      </w:r>
      <w:r w:rsidR="00234924" w:rsidRPr="00230DE9">
        <w:rPr>
          <w:bCs/>
        </w:rPr>
        <w:t>A PTA will help you identify your use</w:t>
      </w:r>
      <w:r w:rsidR="00234924">
        <w:rPr>
          <w:bCs/>
        </w:rPr>
        <w:t xml:space="preserve"> case’s </w:t>
      </w:r>
      <w:r w:rsidR="00234924" w:rsidRPr="0073670E">
        <w:rPr>
          <w:bCs/>
        </w:rPr>
        <w:t>potential privacy impacts</w:t>
      </w:r>
      <w:r w:rsidR="00234924">
        <w:rPr>
          <w:bCs/>
        </w:rPr>
        <w:t xml:space="preserve"> and </w:t>
      </w:r>
      <w:r w:rsidR="00234924" w:rsidRPr="00017D70">
        <w:rPr>
          <w:bCs/>
        </w:rPr>
        <w:t xml:space="preserve">screen for factors that point </w:t>
      </w:r>
      <w:r w:rsidR="00234924">
        <w:rPr>
          <w:bCs/>
        </w:rPr>
        <w:t xml:space="preserve">to </w:t>
      </w:r>
      <w:r w:rsidR="00234924" w:rsidRPr="00017D70">
        <w:rPr>
          <w:bCs/>
        </w:rPr>
        <w:t xml:space="preserve">a </w:t>
      </w:r>
      <w:r w:rsidR="00234924">
        <w:rPr>
          <w:bCs/>
        </w:rPr>
        <w:t>‘</w:t>
      </w:r>
      <w:r w:rsidR="00234924" w:rsidRPr="00017D70">
        <w:rPr>
          <w:bCs/>
        </w:rPr>
        <w:t>high privacy risk</w:t>
      </w:r>
      <w:r w:rsidR="00234924">
        <w:rPr>
          <w:bCs/>
        </w:rPr>
        <w:t>’, which requires a PIA.</w:t>
      </w:r>
      <w:r w:rsidR="00F80DED" w:rsidRPr="0073670E">
        <w:rPr>
          <w:bCs/>
        </w:rPr>
        <w:t xml:space="preserve"> </w:t>
      </w:r>
      <w:r w:rsidR="006C7687">
        <w:rPr>
          <w:bCs/>
        </w:rPr>
        <w:t>U</w:t>
      </w:r>
      <w:r w:rsidR="002362D2" w:rsidRPr="0073670E">
        <w:rPr>
          <w:bCs/>
        </w:rPr>
        <w:t xml:space="preserve">se the outcomes of your </w:t>
      </w:r>
      <w:r w:rsidR="00CA3AFA">
        <w:rPr>
          <w:bCs/>
        </w:rPr>
        <w:t>PTA</w:t>
      </w:r>
      <w:r w:rsidR="002362D2" w:rsidRPr="0073670E">
        <w:rPr>
          <w:bCs/>
        </w:rPr>
        <w:t xml:space="preserve"> and</w:t>
      </w:r>
      <w:r w:rsidR="00CA3AFA">
        <w:rPr>
          <w:bCs/>
        </w:rPr>
        <w:t>,</w:t>
      </w:r>
      <w:r w:rsidR="002362D2" w:rsidRPr="0073670E">
        <w:rPr>
          <w:bCs/>
        </w:rPr>
        <w:t xml:space="preserve"> if required</w:t>
      </w:r>
      <w:r w:rsidR="00531EB3">
        <w:rPr>
          <w:bCs/>
        </w:rPr>
        <w:t xml:space="preserve">, </w:t>
      </w:r>
      <w:r w:rsidR="002362D2" w:rsidRPr="0073670E">
        <w:rPr>
          <w:bCs/>
        </w:rPr>
        <w:t xml:space="preserve">your </w:t>
      </w:r>
      <w:r w:rsidR="003D591B">
        <w:rPr>
          <w:bCs/>
        </w:rPr>
        <w:t>PIA</w:t>
      </w:r>
      <w:r w:rsidR="002362D2" w:rsidRPr="0073670E">
        <w:rPr>
          <w:bCs/>
        </w:rPr>
        <w:t>, to inform your risk ratings below.</w:t>
      </w:r>
    </w:p>
    <w:p w14:paraId="16CB247F" w14:textId="61433E7C" w:rsidR="00EA3FFE" w:rsidRPr="00D37122" w:rsidRDefault="004A6206" w:rsidP="00E144B9">
      <w:pPr>
        <w:pStyle w:val="Heading3"/>
      </w:pPr>
      <w:r w:rsidRPr="00D37122">
        <w:t>Why this matters</w:t>
      </w:r>
    </w:p>
    <w:p w14:paraId="31016437" w14:textId="42F30C16" w:rsidR="003724A2" w:rsidRDefault="00F8407C" w:rsidP="003067A3">
      <w:pPr>
        <w:rPr>
          <w:bCs/>
        </w:rPr>
      </w:pPr>
      <w:r w:rsidRPr="004F3EDB">
        <w:rPr>
          <w:bCs/>
        </w:rPr>
        <w:t>U</w:t>
      </w:r>
      <w:r w:rsidR="003067A3" w:rsidRPr="004F3EDB">
        <w:rPr>
          <w:bCs/>
        </w:rPr>
        <w:t>se</w:t>
      </w:r>
      <w:r w:rsidR="003067A3" w:rsidRPr="003067A3">
        <w:rPr>
          <w:bCs/>
        </w:rPr>
        <w:t xml:space="preserve"> of AI is likely to involve new or changed ways of handling personal info</w:t>
      </w:r>
      <w:r w:rsidR="00467B60">
        <w:rPr>
          <w:bCs/>
        </w:rPr>
        <w:t>rmation</w:t>
      </w:r>
      <w:r w:rsidR="00FA79B0">
        <w:rPr>
          <w:bCs/>
        </w:rPr>
        <w:t xml:space="preserve"> </w:t>
      </w:r>
      <w:r w:rsidR="0017478A">
        <w:rPr>
          <w:bCs/>
        </w:rPr>
        <w:t xml:space="preserve">that are </w:t>
      </w:r>
      <w:r>
        <w:rPr>
          <w:bCs/>
        </w:rPr>
        <w:t>likely to have a</w:t>
      </w:r>
      <w:r w:rsidR="00FA79B0" w:rsidDel="00F8407C">
        <w:rPr>
          <w:bCs/>
        </w:rPr>
        <w:t xml:space="preserve"> </w:t>
      </w:r>
      <w:r w:rsidR="00FA79B0">
        <w:rPr>
          <w:bCs/>
        </w:rPr>
        <w:t>significant impact on the privacy of individuals</w:t>
      </w:r>
      <w:r w:rsidR="001041C0">
        <w:rPr>
          <w:bCs/>
        </w:rPr>
        <w:t xml:space="preserve">. </w:t>
      </w:r>
      <w:r w:rsidR="003C626D" w:rsidRPr="003C626D">
        <w:rPr>
          <w:bCs/>
        </w:rPr>
        <w:t>AI technologies</w:t>
      </w:r>
      <w:r w:rsidR="002B151D">
        <w:rPr>
          <w:bCs/>
        </w:rPr>
        <w:t xml:space="preserve"> </w:t>
      </w:r>
      <w:r w:rsidR="003C626D" w:rsidRPr="003C626D">
        <w:rPr>
          <w:bCs/>
        </w:rPr>
        <w:t xml:space="preserve">rely on large data sets that often include personal information, </w:t>
      </w:r>
      <w:r w:rsidR="002B151D">
        <w:rPr>
          <w:bCs/>
        </w:rPr>
        <w:t xml:space="preserve">which </w:t>
      </w:r>
      <w:r w:rsidR="003C626D" w:rsidRPr="003C626D">
        <w:rPr>
          <w:bCs/>
        </w:rPr>
        <w:t>can create new specific privacy risks, amplify existing risks and lead to serious harms</w:t>
      </w:r>
      <w:r w:rsidR="003C626D">
        <w:rPr>
          <w:bCs/>
        </w:rPr>
        <w:t xml:space="preserve">. </w:t>
      </w:r>
    </w:p>
    <w:p w14:paraId="78C78C80" w14:textId="762CD557" w:rsidR="002362D2" w:rsidRDefault="00675F3C" w:rsidP="003067A3">
      <w:pPr>
        <w:rPr>
          <w:bCs/>
        </w:rPr>
      </w:pPr>
      <w:r w:rsidRPr="00E26B78">
        <w:t>AI systems</w:t>
      </w:r>
      <w:r w:rsidR="003067A3" w:rsidRPr="00E26B78">
        <w:t>:</w:t>
      </w:r>
    </w:p>
    <w:p w14:paraId="7A348224" w14:textId="09BEFB68" w:rsidR="003067A3" w:rsidRDefault="003067A3" w:rsidP="003067A3">
      <w:pPr>
        <w:pStyle w:val="BulletLevel1"/>
      </w:pPr>
      <w:r w:rsidRPr="003067A3">
        <w:t>often repurpose existing datasets for new functions</w:t>
      </w:r>
      <w:r w:rsidR="00675F3C" w:rsidRPr="00675F3C">
        <w:t xml:space="preserve"> </w:t>
      </w:r>
      <w:r w:rsidR="00675F3C" w:rsidRPr="00E26B78">
        <w:t>or activities</w:t>
      </w:r>
      <w:r w:rsidRPr="003067A3">
        <w:t xml:space="preserve">, which alters </w:t>
      </w:r>
      <w:r w:rsidR="00675F3C" w:rsidRPr="00E26B78">
        <w:t>the</w:t>
      </w:r>
      <w:r w:rsidR="008852BB">
        <w:t> </w:t>
      </w:r>
      <w:r w:rsidR="00675F3C" w:rsidRPr="00E26B78">
        <w:t>purpose for using or disclosing</w:t>
      </w:r>
      <w:r w:rsidR="00675F3C">
        <w:t xml:space="preserve"> </w:t>
      </w:r>
      <w:r w:rsidRPr="003067A3">
        <w:t>personal information</w:t>
      </w:r>
    </w:p>
    <w:p w14:paraId="5B4CF646" w14:textId="6070EA47" w:rsidR="003A57D1" w:rsidRDefault="003067A3" w:rsidP="003067A3">
      <w:pPr>
        <w:pStyle w:val="BulletLevel1"/>
      </w:pPr>
      <w:r w:rsidRPr="003067A3">
        <w:t xml:space="preserve">may require the integration of data from multiple sources, creating new pathways of </w:t>
      </w:r>
      <w:r w:rsidR="003732E8" w:rsidRPr="00D50BF4">
        <w:t>collection</w:t>
      </w:r>
      <w:r w:rsidRPr="003067A3">
        <w:t xml:space="preserve">, </w:t>
      </w:r>
      <w:r w:rsidR="003732E8" w:rsidRPr="00D50BF4">
        <w:t>storage</w:t>
      </w:r>
      <w:r w:rsidR="00AE6E39">
        <w:t xml:space="preserve">, or </w:t>
      </w:r>
      <w:r w:rsidR="003732E8" w:rsidRPr="00D50BF4">
        <w:t>disclosure</w:t>
      </w:r>
      <w:r w:rsidRPr="003067A3">
        <w:t xml:space="preserve"> </w:t>
      </w:r>
    </w:p>
    <w:p w14:paraId="6C5F6717" w14:textId="31D43599" w:rsidR="003A57D1" w:rsidRDefault="003067A3" w:rsidP="003067A3">
      <w:pPr>
        <w:pStyle w:val="BulletLevel1"/>
      </w:pPr>
      <w:r w:rsidRPr="003067A3">
        <w:lastRenderedPageBreak/>
        <w:t>frequently</w:t>
      </w:r>
      <w:r w:rsidRPr="003067A3" w:rsidDel="00675F3C">
        <w:t xml:space="preserve"> </w:t>
      </w:r>
      <w:r w:rsidR="00675F3C" w:rsidRPr="00E26B78">
        <w:t>rely</w:t>
      </w:r>
      <w:r w:rsidR="00675F3C" w:rsidRPr="003067A3">
        <w:t xml:space="preserve"> </w:t>
      </w:r>
      <w:r w:rsidRPr="003067A3">
        <w:t xml:space="preserve">on large-scale or sensitive datasets </w:t>
      </w:r>
      <w:r w:rsidR="002F49E2" w:rsidRPr="003067A3">
        <w:t>increasing the likelihood of</w:t>
      </w:r>
      <w:r w:rsidR="008852BB">
        <w:t> </w:t>
      </w:r>
      <w:r w:rsidR="002F49E2" w:rsidRPr="003067A3">
        <w:t>high</w:t>
      </w:r>
      <w:r w:rsidR="00483040">
        <w:t> </w:t>
      </w:r>
      <w:r w:rsidR="002F49E2" w:rsidRPr="003067A3">
        <w:t>privacy risk</w:t>
      </w:r>
      <w:r w:rsidR="002F49E2">
        <w:t xml:space="preserve"> – </w:t>
      </w:r>
      <w:r w:rsidRPr="003067A3">
        <w:t>including biometric or behavioural data</w:t>
      </w:r>
    </w:p>
    <w:p w14:paraId="08A3D6C3" w14:textId="4F2DBBAA" w:rsidR="003067A3" w:rsidRDefault="003067A3">
      <w:pPr>
        <w:pStyle w:val="BulletLevel1"/>
      </w:pPr>
      <w:r w:rsidRPr="003067A3">
        <w:t>can sometimes enable re-identification or generate inferences that amount to new</w:t>
      </w:r>
      <w:r w:rsidR="00483040">
        <w:t> </w:t>
      </w:r>
      <w:r w:rsidRPr="003067A3">
        <w:t>personal information</w:t>
      </w:r>
      <w:r w:rsidR="00675F3C">
        <w:t xml:space="preserve">, </w:t>
      </w:r>
      <w:r w:rsidR="00675F3C" w:rsidRPr="00E26B78">
        <w:t>even where data is de-identified</w:t>
      </w:r>
    </w:p>
    <w:p w14:paraId="0DDF534F" w14:textId="1B5D3340" w:rsidR="00675F3C" w:rsidRDefault="00743232">
      <w:pPr>
        <w:pStyle w:val="BulletLevel1"/>
      </w:pPr>
      <w:r>
        <w:t xml:space="preserve">are known to </w:t>
      </w:r>
      <w:r w:rsidR="0084053B">
        <w:t xml:space="preserve">generate </w:t>
      </w:r>
      <w:r>
        <w:t>inaccurate</w:t>
      </w:r>
      <w:r w:rsidR="0073670E">
        <w:t xml:space="preserve"> </w:t>
      </w:r>
      <w:r w:rsidR="00675F3C">
        <w:t xml:space="preserve">or </w:t>
      </w:r>
      <w:r>
        <w:t xml:space="preserve">false results increasing the risk that </w:t>
      </w:r>
      <w:r w:rsidR="00B66289" w:rsidRPr="00B66289">
        <w:t xml:space="preserve">personal information collected, used and disclosed by </w:t>
      </w:r>
      <w:r w:rsidR="00AF331F">
        <w:t>an</w:t>
      </w:r>
      <w:r w:rsidR="00AF331F" w:rsidRPr="00B66289">
        <w:t xml:space="preserve"> </w:t>
      </w:r>
      <w:r w:rsidR="00B66289" w:rsidRPr="00B66289">
        <w:t>agency is inaccurate</w:t>
      </w:r>
      <w:r w:rsidR="00B66289">
        <w:t xml:space="preserve"> </w:t>
      </w:r>
    </w:p>
    <w:p w14:paraId="76803EC0" w14:textId="26DA01D7" w:rsidR="00230756" w:rsidRDefault="00230756" w:rsidP="00230756">
      <w:pPr>
        <w:pStyle w:val="BulletLevel1"/>
      </w:pPr>
      <w:r>
        <w:t xml:space="preserve">can produce personal information about an identified or reasonably identifiable individual that is inferred, incorrect or artificially generated. </w:t>
      </w:r>
    </w:p>
    <w:p w14:paraId="08F26F6A" w14:textId="48CBF6CC" w:rsidR="00230756" w:rsidRDefault="002C6CD9" w:rsidP="003724A2">
      <w:r>
        <w:t xml:space="preserve">You may also wish to consider </w:t>
      </w:r>
      <w:r w:rsidR="00487B3F">
        <w:t>the</w:t>
      </w:r>
      <w:r w:rsidR="003724A2">
        <w:t xml:space="preserve"> Office of the Australian Information Commissioner </w:t>
      </w:r>
      <w:hyperlink r:id="rId61" w:history="1">
        <w:r w:rsidR="003724A2" w:rsidRPr="00556E7A">
          <w:rPr>
            <w:rStyle w:val="Hyperlink"/>
            <w:bCs/>
          </w:rPr>
          <w:t>Guidance on privacy and the</w:t>
        </w:r>
        <w:r w:rsidR="008852BB">
          <w:rPr>
            <w:rStyle w:val="Hyperlink"/>
            <w:bCs/>
          </w:rPr>
          <w:t> </w:t>
        </w:r>
        <w:r w:rsidR="003724A2" w:rsidRPr="00556E7A">
          <w:rPr>
            <w:rStyle w:val="Hyperlink"/>
            <w:bCs/>
          </w:rPr>
          <w:t>use of commercially available AI products</w:t>
        </w:r>
      </w:hyperlink>
      <w:r w:rsidR="003724A2">
        <w:t>.</w:t>
      </w:r>
    </w:p>
    <w:p w14:paraId="56759C0D" w14:textId="77F38A1E" w:rsidR="004F2DF3" w:rsidRPr="004F2DF3" w:rsidRDefault="004F2DF3" w:rsidP="000A1DDF">
      <w:pPr>
        <w:keepNext/>
        <w:spacing w:line="240" w:lineRule="auto"/>
        <w:rPr>
          <w:b/>
          <w:bCs/>
        </w:rPr>
      </w:pPr>
      <w:r w:rsidRPr="004F2DF3">
        <w:rPr>
          <w:b/>
          <w:bCs/>
        </w:rPr>
        <w:t>What is the risk of your AI use raising privacy concerns?</w:t>
      </w:r>
    </w:p>
    <w:p w14:paraId="4AA3EF01" w14:textId="34F92E65" w:rsidR="00E408A0" w:rsidRPr="00FD73A4" w:rsidRDefault="00E408A0" w:rsidP="000A1DDF">
      <w:pPr>
        <w:keepNext/>
        <w:spacing w:line="240" w:lineRule="auto"/>
        <w:rPr>
          <w:b/>
          <w:bCs/>
        </w:rPr>
      </w:pPr>
      <w:r w:rsidRPr="00FD73A4">
        <w:rPr>
          <w:b/>
          <w:bCs/>
        </w:rPr>
        <w:t>Consequence</w:t>
      </w:r>
      <w:r>
        <w:rPr>
          <w:b/>
          <w:bCs/>
        </w:rPr>
        <w:t xml:space="preserve"> (select one)</w:t>
      </w:r>
    </w:p>
    <w:p w14:paraId="0E14DF0B" w14:textId="4C7C6F96" w:rsidR="00E408A0" w:rsidRPr="00620F90" w:rsidRDefault="0078425B" w:rsidP="00CD02EF">
      <w:pPr>
        <w:pStyle w:val="Checkboxindent"/>
        <w:rPr>
          <w:sz w:val="36"/>
        </w:rPr>
      </w:pPr>
      <w:sdt>
        <w:sdtPr>
          <w:rPr>
            <w:position w:val="-6"/>
            <w:sz w:val="36"/>
          </w:rPr>
          <w:alias w:val="select for yes"/>
          <w:tag w:val="select for yes"/>
          <w:id w:val="173171993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Insignificant – </w:t>
      </w:r>
      <w:r w:rsidR="00E45488" w:rsidRPr="00E45488">
        <w:t>Minor data mishandling. No sensitive info exposed. Trust intact.</w:t>
      </w:r>
    </w:p>
    <w:p w14:paraId="51BD6F21" w14:textId="734F4E3A" w:rsidR="00E408A0" w:rsidRPr="00620F90" w:rsidRDefault="0078425B" w:rsidP="00CD02EF">
      <w:pPr>
        <w:pStyle w:val="Checkboxindent"/>
      </w:pPr>
      <w:sdt>
        <w:sdtPr>
          <w:rPr>
            <w:position w:val="-6"/>
            <w:sz w:val="36"/>
          </w:rPr>
          <w:alias w:val="select for yes"/>
          <w:tag w:val="select for yes"/>
          <w:id w:val="-108075123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Minor – </w:t>
      </w:r>
      <w:r w:rsidR="00E45488" w:rsidRPr="00E45488">
        <w:t>Small data breach. Few affected. Resolved quickly</w:t>
      </w:r>
      <w:r w:rsidR="00E408A0" w:rsidRPr="001550A7">
        <w:t>.</w:t>
      </w:r>
    </w:p>
    <w:p w14:paraId="6B5D1F6D" w14:textId="1CDD3772" w:rsidR="00E408A0" w:rsidRPr="00620F90" w:rsidRDefault="0078425B" w:rsidP="00CD02EF">
      <w:pPr>
        <w:pStyle w:val="Checkboxindent"/>
      </w:pPr>
      <w:sdt>
        <w:sdtPr>
          <w:rPr>
            <w:position w:val="-6"/>
            <w:sz w:val="36"/>
          </w:rPr>
          <w:alias w:val="select for yes"/>
          <w:tag w:val="select for yes"/>
          <w:id w:val="-66709852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Moderate – </w:t>
      </w:r>
      <w:r w:rsidR="00E45488" w:rsidRPr="00E45488">
        <w:t>Noticeable breach of sensitive data. Some distress caused.</w:t>
      </w:r>
    </w:p>
    <w:p w14:paraId="6E8B7BA6" w14:textId="3AFF54A9" w:rsidR="00E408A0" w:rsidRPr="00620F90" w:rsidRDefault="0078425B" w:rsidP="00CD02EF">
      <w:pPr>
        <w:pStyle w:val="Checkboxindent"/>
      </w:pPr>
      <w:sdt>
        <w:sdtPr>
          <w:rPr>
            <w:position w:val="-6"/>
            <w:sz w:val="36"/>
          </w:rPr>
          <w:alias w:val="select for yes"/>
          <w:tag w:val="select for yes"/>
          <w:id w:val="-56557608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Major – </w:t>
      </w:r>
      <w:r w:rsidR="009C3113" w:rsidRPr="009C3113">
        <w:t>Large-scale misuse of private data. Public trust damaged.</w:t>
      </w:r>
    </w:p>
    <w:p w14:paraId="78139499" w14:textId="5F1FA707" w:rsidR="00E408A0" w:rsidRDefault="0078425B" w:rsidP="00CD02EF">
      <w:pPr>
        <w:pStyle w:val="Checkboxindent"/>
      </w:pPr>
      <w:sdt>
        <w:sdtPr>
          <w:rPr>
            <w:position w:val="-6"/>
            <w:sz w:val="36"/>
          </w:rPr>
          <w:alias w:val="select for yes"/>
          <w:tag w:val="select for yes"/>
          <w:id w:val="-71743319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Severe </w:t>
      </w:r>
      <w:r w:rsidR="00E408A0">
        <w:t xml:space="preserve">– </w:t>
      </w:r>
      <w:r w:rsidR="009C3113" w:rsidRPr="009C3113">
        <w:t>Widespread sensitive data exposure. Severe harm and lasting loss of trust.</w:t>
      </w:r>
    </w:p>
    <w:p w14:paraId="2238B72E" w14:textId="77777777" w:rsidR="00E408A0" w:rsidRDefault="00E408A0" w:rsidP="000A1DDF">
      <w:pPr>
        <w:keepNext/>
        <w:spacing w:line="240" w:lineRule="auto"/>
        <w:rPr>
          <w:b/>
          <w:bCs/>
        </w:rPr>
      </w:pPr>
      <w:r w:rsidRPr="00620F90">
        <w:rPr>
          <w:b/>
          <w:bCs/>
        </w:rPr>
        <w:t>Likelihood</w:t>
      </w:r>
      <w:r>
        <w:rPr>
          <w:b/>
          <w:bCs/>
        </w:rPr>
        <w:t xml:space="preserve"> (select one)</w:t>
      </w:r>
    </w:p>
    <w:p w14:paraId="74D83474" w14:textId="27B269B3" w:rsidR="00E408A0" w:rsidRPr="009A0F5E" w:rsidRDefault="0078425B" w:rsidP="00CD02EF">
      <w:pPr>
        <w:pStyle w:val="Checkboxindent"/>
      </w:pPr>
      <w:sdt>
        <w:sdtPr>
          <w:rPr>
            <w:position w:val="-6"/>
            <w:sz w:val="36"/>
          </w:rPr>
          <w:alias w:val="select for yes"/>
          <w:tag w:val="select for yes"/>
          <w:id w:val="-200967061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Almost certain</w:t>
      </w:r>
      <w:r w:rsidR="00E408A0" w:rsidRPr="00620F90">
        <w:t xml:space="preserve"> </w:t>
      </w:r>
    </w:p>
    <w:p w14:paraId="256130B1" w14:textId="5DDC76D1" w:rsidR="00E408A0" w:rsidRDefault="0078425B" w:rsidP="00CD02EF">
      <w:pPr>
        <w:pStyle w:val="Checkboxindent"/>
      </w:pPr>
      <w:sdt>
        <w:sdtPr>
          <w:rPr>
            <w:position w:val="-6"/>
            <w:sz w:val="36"/>
          </w:rPr>
          <w:alias w:val="select for yes"/>
          <w:tag w:val="select for yes"/>
          <w:id w:val="103692928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Likely</w:t>
      </w:r>
      <w:r w:rsidR="00E408A0" w:rsidRPr="00620F90">
        <w:t xml:space="preserve"> </w:t>
      </w:r>
    </w:p>
    <w:p w14:paraId="1C95B52B" w14:textId="5F2A5CFF" w:rsidR="00E408A0" w:rsidRDefault="0078425B" w:rsidP="00CD02EF">
      <w:pPr>
        <w:pStyle w:val="Checkboxindent"/>
      </w:pPr>
      <w:sdt>
        <w:sdtPr>
          <w:rPr>
            <w:position w:val="-6"/>
            <w:sz w:val="36"/>
          </w:rPr>
          <w:alias w:val="select for yes"/>
          <w:tag w:val="select for yes"/>
          <w:id w:val="-116485671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Possible</w:t>
      </w:r>
      <w:r w:rsidR="00E408A0" w:rsidRPr="00620F90">
        <w:t xml:space="preserve"> </w:t>
      </w:r>
    </w:p>
    <w:p w14:paraId="3653F54F" w14:textId="0CBC7741" w:rsidR="00E408A0" w:rsidRDefault="0078425B" w:rsidP="00CD02EF">
      <w:pPr>
        <w:pStyle w:val="Checkboxindent"/>
      </w:pPr>
      <w:sdt>
        <w:sdtPr>
          <w:rPr>
            <w:position w:val="-6"/>
            <w:sz w:val="36"/>
          </w:rPr>
          <w:alias w:val="select for yes"/>
          <w:tag w:val="select for yes"/>
          <w:id w:val="57078012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Unlikely</w:t>
      </w:r>
      <w:r w:rsidR="00E408A0" w:rsidRPr="00620F90">
        <w:t xml:space="preserve"> </w:t>
      </w:r>
    </w:p>
    <w:p w14:paraId="4DF6A480" w14:textId="3758EB52" w:rsidR="00E408A0" w:rsidRPr="009A0F5E" w:rsidRDefault="0078425B" w:rsidP="00CD02EF">
      <w:pPr>
        <w:pStyle w:val="Checkboxindent"/>
      </w:pPr>
      <w:sdt>
        <w:sdtPr>
          <w:rPr>
            <w:position w:val="-6"/>
            <w:sz w:val="36"/>
          </w:rPr>
          <w:alias w:val="select for yes"/>
          <w:tag w:val="select for yes"/>
          <w:id w:val="-33861781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Rare</w:t>
      </w:r>
      <w:r w:rsidR="00E408A0" w:rsidRPr="00620F90">
        <w:t xml:space="preserve"> </w:t>
      </w:r>
    </w:p>
    <w:p w14:paraId="0A11A350" w14:textId="77777777" w:rsidR="00E408A0" w:rsidRPr="00620F90" w:rsidRDefault="00E408A0" w:rsidP="000A1DDF">
      <w:pPr>
        <w:keepNext/>
        <w:spacing w:line="240" w:lineRule="auto"/>
        <w:rPr>
          <w:b/>
          <w:bCs/>
        </w:rPr>
      </w:pPr>
      <w:r w:rsidRPr="00620F90">
        <w:rPr>
          <w:b/>
          <w:bCs/>
        </w:rPr>
        <w:t>Risk rating</w:t>
      </w:r>
      <w:r>
        <w:rPr>
          <w:b/>
          <w:bCs/>
        </w:rPr>
        <w:t xml:space="preserve"> (select one)</w:t>
      </w:r>
    </w:p>
    <w:p w14:paraId="61B2DB40" w14:textId="36B9D8F3" w:rsidR="00E408A0" w:rsidRDefault="0078425B" w:rsidP="00E408A0">
      <w:pPr>
        <w:spacing w:before="0" w:after="0" w:line="240" w:lineRule="auto"/>
      </w:pPr>
      <w:sdt>
        <w:sdtPr>
          <w:rPr>
            <w:position w:val="-6"/>
            <w:sz w:val="36"/>
          </w:rPr>
          <w:alias w:val="select for yes"/>
          <w:tag w:val="select for yes"/>
          <w:id w:val="70630384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Low</w:t>
      </w:r>
    </w:p>
    <w:p w14:paraId="25920004" w14:textId="455AF669" w:rsidR="00E408A0" w:rsidRDefault="0078425B" w:rsidP="00E408A0">
      <w:pPr>
        <w:spacing w:before="0" w:after="0" w:line="240" w:lineRule="auto"/>
      </w:pPr>
      <w:sdt>
        <w:sdtPr>
          <w:rPr>
            <w:position w:val="-6"/>
            <w:sz w:val="36"/>
          </w:rPr>
          <w:alias w:val="select for yes"/>
          <w:tag w:val="select for yes"/>
          <w:id w:val="155503422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Medium</w:t>
      </w:r>
    </w:p>
    <w:p w14:paraId="6D176427" w14:textId="14BD41ED" w:rsidR="00E408A0" w:rsidRDefault="0078425B" w:rsidP="00E408A0">
      <w:pPr>
        <w:spacing w:before="0" w:after="0" w:line="240" w:lineRule="auto"/>
      </w:pPr>
      <w:sdt>
        <w:sdtPr>
          <w:rPr>
            <w:position w:val="-6"/>
            <w:sz w:val="36"/>
          </w:rPr>
          <w:alias w:val="select for yes"/>
          <w:tag w:val="select for yes"/>
          <w:id w:val="-194259631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High</w:t>
      </w:r>
    </w:p>
    <w:p w14:paraId="356A300B" w14:textId="77777777" w:rsidR="00E408A0" w:rsidRPr="009A0F5E" w:rsidRDefault="00E408A0" w:rsidP="000A1DDF">
      <w:pPr>
        <w:keepNext/>
        <w:spacing w:line="240" w:lineRule="auto"/>
        <w:rPr>
          <w:b/>
          <w:bCs/>
        </w:rPr>
      </w:pPr>
      <w:r w:rsidRPr="009A0F5E">
        <w:rPr>
          <w:b/>
          <w:bCs/>
        </w:rPr>
        <w:t>Rationale for risk rating including any existing controls</w:t>
      </w:r>
    </w:p>
    <w:p w14:paraId="3833800F" w14:textId="45C1E3D9" w:rsidR="00E408A0" w:rsidRPr="00E26B78" w:rsidRDefault="00E408A0" w:rsidP="00E408A0">
      <w:r w:rsidRPr="009A0F5E">
        <w:rPr>
          <w:i/>
          <w:iCs/>
        </w:rPr>
        <w:t xml:space="preserve">Enter </w:t>
      </w:r>
      <w:r>
        <w:rPr>
          <w:i/>
          <w:iCs/>
        </w:rPr>
        <w:t xml:space="preserve">your answer </w:t>
      </w:r>
      <w:r w:rsidRPr="009A0F5E">
        <w:rPr>
          <w:i/>
          <w:iCs/>
        </w:rPr>
        <w:t>text here</w:t>
      </w:r>
    </w:p>
    <w:p w14:paraId="21AD71A0" w14:textId="54B87AEA" w:rsidR="002030CE" w:rsidRPr="002F4121" w:rsidRDefault="003724A2" w:rsidP="00D709E5">
      <w:pPr>
        <w:pStyle w:val="Heading2Numbered"/>
      </w:pPr>
      <w:r>
        <w:rPr>
          <w:bCs w:val="0"/>
        </w:rPr>
        <w:lastRenderedPageBreak/>
        <w:t>R</w:t>
      </w:r>
      <w:r w:rsidR="004D3DB0" w:rsidRPr="002F4121">
        <w:rPr>
          <w:bCs w:val="0"/>
        </w:rPr>
        <w:t xml:space="preserve">isk </w:t>
      </w:r>
      <w:r w:rsidR="00542DF4" w:rsidRPr="002F4121">
        <w:t>r</w:t>
      </w:r>
      <w:r w:rsidR="00690104" w:rsidRPr="002F4121">
        <w:t xml:space="preserve">aising security </w:t>
      </w:r>
      <w:r w:rsidR="0004414E" w:rsidRPr="002F4121">
        <w:t>concerns</w:t>
      </w:r>
      <w:r w:rsidR="00D361C5">
        <w:t xml:space="preserve"> – data </w:t>
      </w:r>
      <w:r w:rsidR="00256B0B">
        <w:t>aspects</w:t>
      </w:r>
    </w:p>
    <w:p w14:paraId="2DE3D03C" w14:textId="7D41A5B6" w:rsidR="007F7699" w:rsidRDefault="0002515A" w:rsidP="007F7699">
      <w:r>
        <w:t xml:space="preserve">This section asks you to assess the </w:t>
      </w:r>
      <w:r w:rsidRPr="001E19FE">
        <w:t xml:space="preserve">risk of </w:t>
      </w:r>
      <w:r>
        <w:t>your</w:t>
      </w:r>
      <w:r w:rsidRPr="001E19FE">
        <w:t xml:space="preserve"> AI use</w:t>
      </w:r>
      <w:r w:rsidRPr="002F4121">
        <w:t xml:space="preserve"> </w:t>
      </w:r>
      <w:r w:rsidR="003724A2" w:rsidRPr="002F4121">
        <w:t xml:space="preserve">raising security concerns due to the </w:t>
      </w:r>
      <w:r w:rsidR="002E5CDA" w:rsidRPr="002E5CDA">
        <w:t xml:space="preserve">sensitivity or </w:t>
      </w:r>
      <w:r w:rsidR="00DD0CC6">
        <w:t xml:space="preserve">security </w:t>
      </w:r>
      <w:r w:rsidR="003724A2" w:rsidRPr="002F4121">
        <w:t>classification of the data</w:t>
      </w:r>
      <w:r w:rsidR="003724A2">
        <w:t xml:space="preserve"> </w:t>
      </w:r>
      <w:r w:rsidR="003724A2" w:rsidRPr="00CA2E0C">
        <w:t>or information</w:t>
      </w:r>
      <w:r w:rsidR="003724A2" w:rsidRPr="002F4121">
        <w:t xml:space="preserve"> the AI system uses</w:t>
      </w:r>
      <w:r>
        <w:t>.</w:t>
      </w:r>
      <w:r w:rsidR="007F7699">
        <w:t xml:space="preserve"> Things to think about in</w:t>
      </w:r>
      <w:r w:rsidR="00D72D0B">
        <w:t> </w:t>
      </w:r>
      <w:r w:rsidR="007F7699">
        <w:t>assessing this risk include:</w:t>
      </w:r>
    </w:p>
    <w:p w14:paraId="630FFD9B" w14:textId="1EF21F36" w:rsidR="00412662" w:rsidRPr="00FC4FBA" w:rsidRDefault="00412662" w:rsidP="00D37122">
      <w:pPr>
        <w:pStyle w:val="BulletLevel1"/>
      </w:pPr>
      <w:r w:rsidRPr="00FC4FBA">
        <w:t>Would a breach of this data cause operational, reputational, or personal harm?</w:t>
      </w:r>
    </w:p>
    <w:p w14:paraId="77811D37" w14:textId="1D2491D2" w:rsidR="00412662" w:rsidRPr="00CA2E0C" w:rsidRDefault="00412662" w:rsidP="003A5164">
      <w:pPr>
        <w:pStyle w:val="BulletLevel1"/>
        <w:keepNext/>
        <w:ind w:left="1003" w:hanging="357"/>
      </w:pPr>
      <w:r w:rsidRPr="00FC4FBA">
        <w:t xml:space="preserve">Is any of the data subject to </w:t>
      </w:r>
      <w:r w:rsidR="005E4D56" w:rsidRPr="00CA2E0C">
        <w:t>legislative</w:t>
      </w:r>
      <w:r w:rsidR="005E4D56">
        <w:t xml:space="preserve">, </w:t>
      </w:r>
      <w:r w:rsidRPr="00FC4FBA">
        <w:t>government classification, contract</w:t>
      </w:r>
      <w:r w:rsidR="005E4D56">
        <w:t>ual or</w:t>
      </w:r>
      <w:r w:rsidR="00D72D0B">
        <w:t> </w:t>
      </w:r>
      <w:r w:rsidR="005E4D56" w:rsidRPr="00CA2E0C">
        <w:t>equitable confidentiality obligations</w:t>
      </w:r>
      <w:r w:rsidRPr="00FC4FBA">
        <w:t>, or protected status?</w:t>
      </w:r>
      <w:r w:rsidR="00304A7D">
        <w:t xml:space="preserve"> </w:t>
      </w:r>
      <w:r w:rsidR="00304A7D" w:rsidRPr="00CA2E0C">
        <w:t>This can include:</w:t>
      </w:r>
    </w:p>
    <w:p w14:paraId="135BF8CC" w14:textId="63A5472C" w:rsidR="00675F3C" w:rsidRPr="00CA2E0C" w:rsidRDefault="00675F3C" w:rsidP="00B46345">
      <w:pPr>
        <w:pStyle w:val="BulletLevel1"/>
        <w:numPr>
          <w:ilvl w:val="1"/>
          <w:numId w:val="13"/>
        </w:numPr>
      </w:pPr>
      <w:r w:rsidRPr="00CA2E0C">
        <w:t>protected information</w:t>
      </w:r>
    </w:p>
    <w:p w14:paraId="71774DD6" w14:textId="11E4D8C0" w:rsidR="00304A7D" w:rsidRPr="00CA2E0C" w:rsidRDefault="00304A7D" w:rsidP="00B46345">
      <w:pPr>
        <w:pStyle w:val="BulletLevel1"/>
        <w:numPr>
          <w:ilvl w:val="1"/>
          <w:numId w:val="13"/>
        </w:numPr>
      </w:pPr>
      <w:r w:rsidRPr="00CA2E0C">
        <w:t>security classified information</w:t>
      </w:r>
    </w:p>
    <w:p w14:paraId="01DE3024" w14:textId="5762F13F" w:rsidR="00304A7D" w:rsidRPr="00CA2E0C" w:rsidRDefault="00304A7D" w:rsidP="00B46345">
      <w:pPr>
        <w:pStyle w:val="BulletLevel1"/>
        <w:numPr>
          <w:ilvl w:val="1"/>
          <w:numId w:val="13"/>
        </w:numPr>
      </w:pPr>
      <w:r w:rsidRPr="00CA2E0C">
        <w:t>commercial information</w:t>
      </w:r>
    </w:p>
    <w:p w14:paraId="406BB43C" w14:textId="77777777" w:rsidR="00021258" w:rsidRPr="00CA2E0C" w:rsidRDefault="00304A7D" w:rsidP="00B46345">
      <w:pPr>
        <w:pStyle w:val="BulletLevel1"/>
        <w:numPr>
          <w:ilvl w:val="1"/>
          <w:numId w:val="13"/>
        </w:numPr>
      </w:pPr>
      <w:r w:rsidRPr="00CA2E0C">
        <w:t xml:space="preserve">law enforcement </w:t>
      </w:r>
      <w:r w:rsidR="00021258" w:rsidRPr="00CA2E0C">
        <w:t>information</w:t>
      </w:r>
    </w:p>
    <w:p w14:paraId="09CDD40F" w14:textId="4D632774" w:rsidR="00304A7D" w:rsidRPr="00CA2E0C" w:rsidRDefault="00304A7D" w:rsidP="00B46345">
      <w:pPr>
        <w:pStyle w:val="BulletLevel1"/>
        <w:numPr>
          <w:ilvl w:val="1"/>
          <w:numId w:val="13"/>
        </w:numPr>
      </w:pPr>
      <w:r w:rsidRPr="00CA2E0C">
        <w:t>national security information</w:t>
      </w:r>
    </w:p>
    <w:p w14:paraId="6F4C6097" w14:textId="510B52DF" w:rsidR="00EC4419" w:rsidRPr="00CA2E0C" w:rsidRDefault="00304A7D" w:rsidP="00B46345">
      <w:pPr>
        <w:pStyle w:val="BulletLevel1"/>
        <w:numPr>
          <w:ilvl w:val="1"/>
          <w:numId w:val="13"/>
        </w:numPr>
      </w:pPr>
      <w:r w:rsidRPr="00CA2E0C">
        <w:t>confidential information</w:t>
      </w:r>
    </w:p>
    <w:p w14:paraId="5EEB9DF0" w14:textId="3D7E1B66" w:rsidR="00934B98" w:rsidRPr="00CA2E0C" w:rsidRDefault="005F3FA5" w:rsidP="00297B71">
      <w:pPr>
        <w:pStyle w:val="BulletLevel1"/>
        <w:numPr>
          <w:ilvl w:val="1"/>
          <w:numId w:val="13"/>
        </w:numPr>
      </w:pPr>
      <w:r w:rsidRPr="00CA2E0C">
        <w:t xml:space="preserve">personal information in accordance with the </w:t>
      </w:r>
      <w:r w:rsidRPr="00CA2E0C">
        <w:rPr>
          <w:i/>
        </w:rPr>
        <w:t>Privacy Act 1988</w:t>
      </w:r>
      <w:r w:rsidRPr="00CA2E0C">
        <w:t xml:space="preserve"> (Cth)</w:t>
      </w:r>
      <w:r w:rsidR="00F45237" w:rsidRPr="00AA396B">
        <w:t>.</w:t>
      </w:r>
    </w:p>
    <w:p w14:paraId="0F75AE59" w14:textId="77777777" w:rsidR="005F3FA5" w:rsidRDefault="00096A4C" w:rsidP="005F3FA5">
      <w:pPr>
        <w:pStyle w:val="BulletLevel1"/>
      </w:pPr>
      <w:r>
        <w:t xml:space="preserve">Are all external data sources integrated with the AI system under appropriate </w:t>
      </w:r>
      <w:r w:rsidR="005F3FA5">
        <w:t>governance?</w:t>
      </w:r>
    </w:p>
    <w:p w14:paraId="3FB322F1" w14:textId="68D31D9A" w:rsidR="005E4D56" w:rsidRPr="00CA2E0C" w:rsidRDefault="005E4D56" w:rsidP="005E4D56">
      <w:pPr>
        <w:pStyle w:val="BulletLevel1"/>
      </w:pPr>
      <w:r w:rsidRPr="00CA2E0C">
        <w:t>What measures are in place to confine access and handling of data and information</w:t>
      </w:r>
      <w:r w:rsidR="007F7699">
        <w:t>?</w:t>
      </w:r>
      <w:r w:rsidRPr="00CA2E0C">
        <w:t xml:space="preserve"> </w:t>
      </w:r>
      <w:r w:rsidR="007F7699">
        <w:t>F</w:t>
      </w:r>
      <w:r w:rsidRPr="00CA2E0C">
        <w:t>or example:</w:t>
      </w:r>
    </w:p>
    <w:p w14:paraId="5650597B" w14:textId="1EFAE954" w:rsidR="005E4D56" w:rsidRPr="00CA2E0C" w:rsidRDefault="005E4D56" w:rsidP="005E4D56">
      <w:pPr>
        <w:pStyle w:val="BulletLevel1"/>
        <w:numPr>
          <w:ilvl w:val="1"/>
          <w:numId w:val="13"/>
        </w:numPr>
      </w:pPr>
      <w:r w:rsidRPr="00CA2E0C">
        <w:t>Will inputs and outputs leave the agency’s systems, and if yes, how will the</w:t>
      </w:r>
      <w:r w:rsidR="00D72D0B">
        <w:t> </w:t>
      </w:r>
      <w:r w:rsidRPr="00CA2E0C">
        <w:t>data be handled</w:t>
      </w:r>
      <w:r w:rsidR="007F7699">
        <w:t>.</w:t>
      </w:r>
      <w:r w:rsidRPr="00CA2E0C">
        <w:t xml:space="preserve"> </w:t>
      </w:r>
      <w:r w:rsidR="007F7699">
        <w:t>For example,</w:t>
      </w:r>
      <w:r w:rsidRPr="00CA2E0C">
        <w:t xml:space="preserve"> how will it be transferred </w:t>
      </w:r>
      <w:r w:rsidR="001353C1">
        <w:t>and</w:t>
      </w:r>
      <w:r w:rsidRPr="00CA2E0C">
        <w:t xml:space="preserve"> stored? </w:t>
      </w:r>
    </w:p>
    <w:p w14:paraId="6385AD08" w14:textId="1AD5EC4C" w:rsidR="005E4D56" w:rsidRPr="00CA2E0C" w:rsidRDefault="005E4D56" w:rsidP="005E4D56">
      <w:pPr>
        <w:pStyle w:val="BulletLevel1"/>
        <w:numPr>
          <w:ilvl w:val="1"/>
          <w:numId w:val="13"/>
        </w:numPr>
      </w:pPr>
      <w:r w:rsidRPr="00CA2E0C">
        <w:t>Will any third</w:t>
      </w:r>
      <w:r w:rsidR="001353C1">
        <w:t>-</w:t>
      </w:r>
      <w:r w:rsidRPr="00CA2E0C">
        <w:t>party operating the system have access to inputs and outputs, and can they use this data for other purposes</w:t>
      </w:r>
      <w:r w:rsidR="001353C1">
        <w:t>. For example,</w:t>
      </w:r>
      <w:r w:rsidRPr="00CA2E0C">
        <w:t xml:space="preserve"> can</w:t>
      </w:r>
      <w:r w:rsidR="00D72D0B">
        <w:t> </w:t>
      </w:r>
      <w:r w:rsidRPr="00CA2E0C">
        <w:t>the system ingest data or conduct data mining?</w:t>
      </w:r>
    </w:p>
    <w:p w14:paraId="1A4BF495" w14:textId="77777777" w:rsidR="005E4D56" w:rsidRPr="00CA2E0C" w:rsidRDefault="005E4D56" w:rsidP="005E4D56">
      <w:pPr>
        <w:pStyle w:val="BulletLevel1"/>
        <w:numPr>
          <w:ilvl w:val="1"/>
          <w:numId w:val="13"/>
        </w:numPr>
      </w:pPr>
      <w:r w:rsidRPr="00CA2E0C">
        <w:t>What records will the system keep of access and use of data?</w:t>
      </w:r>
    </w:p>
    <w:p w14:paraId="6EF2C873" w14:textId="049E4B85" w:rsidR="005E4D56" w:rsidRPr="00CA2E0C" w:rsidRDefault="005E4D56" w:rsidP="005E4D56">
      <w:pPr>
        <w:pStyle w:val="BulletLevel1"/>
      </w:pPr>
      <w:r w:rsidRPr="00CA2E0C">
        <w:t xml:space="preserve">What measures are in place to respond to unauthorised access, use or disclosure of sensitive or </w:t>
      </w:r>
      <w:r w:rsidR="001353C1">
        <w:t xml:space="preserve">security </w:t>
      </w:r>
      <w:r w:rsidRPr="00CA2E0C">
        <w:t>classified data</w:t>
      </w:r>
      <w:r w:rsidR="001D5DDF">
        <w:t>,</w:t>
      </w:r>
      <w:r w:rsidRPr="00CA2E0C">
        <w:t xml:space="preserve"> such as a data breach or incident response plan?</w:t>
      </w:r>
    </w:p>
    <w:p w14:paraId="3C4F8C11" w14:textId="6E26537D" w:rsidR="00540879" w:rsidRPr="00497259" w:rsidRDefault="00540879" w:rsidP="00E144B9">
      <w:pPr>
        <w:pStyle w:val="Heading3"/>
        <w:rPr>
          <w:rFonts w:cs="Arial"/>
        </w:rPr>
      </w:pPr>
      <w:r>
        <w:t>Why this matters</w:t>
      </w:r>
    </w:p>
    <w:p w14:paraId="673039F9" w14:textId="77777777" w:rsidR="00C719D4" w:rsidRDefault="009261C8" w:rsidP="009857C8">
      <w:r w:rsidRPr="00D37122">
        <w:t xml:space="preserve">AI systems handling sensitive or </w:t>
      </w:r>
      <w:r w:rsidR="007565E3">
        <w:t xml:space="preserve">security </w:t>
      </w:r>
      <w:r w:rsidRPr="00D37122">
        <w:t xml:space="preserve">classified data </w:t>
      </w:r>
      <w:r w:rsidR="008963E5" w:rsidRPr="00D37122">
        <w:t>could</w:t>
      </w:r>
      <w:r w:rsidRPr="00D37122">
        <w:t xml:space="preserve"> pose significant security risks if not</w:t>
      </w:r>
      <w:r w:rsidR="00E144B9">
        <w:t> </w:t>
      </w:r>
      <w:r w:rsidRPr="00D37122">
        <w:t>properly protected. Unauthorised access, data</w:t>
      </w:r>
      <w:r w:rsidR="003737E6">
        <w:t xml:space="preserve"> </w:t>
      </w:r>
      <w:r w:rsidR="003737E6" w:rsidRPr="00CA2E0C">
        <w:t>breaches or</w:t>
      </w:r>
      <w:r w:rsidRPr="00D37122">
        <w:t xml:space="preserve"> leaks, or misuse may</w:t>
      </w:r>
      <w:r w:rsidR="00C719D4">
        <w:t>:</w:t>
      </w:r>
      <w:r w:rsidRPr="00D37122">
        <w:t xml:space="preserve"> </w:t>
      </w:r>
    </w:p>
    <w:p w14:paraId="4750295A" w14:textId="77777777" w:rsidR="00C719D4" w:rsidRDefault="008605C0" w:rsidP="00C719D4">
      <w:pPr>
        <w:pStyle w:val="BulletLevel1"/>
      </w:pPr>
      <w:r w:rsidRPr="00CA2E0C">
        <w:t>breach contractual or statutory obligations</w:t>
      </w:r>
    </w:p>
    <w:p w14:paraId="48821AC5" w14:textId="77777777" w:rsidR="00C719D4" w:rsidRDefault="003737E6" w:rsidP="00C719D4">
      <w:pPr>
        <w:pStyle w:val="BulletLevel1"/>
      </w:pPr>
      <w:r w:rsidRPr="00CA2E0C">
        <w:lastRenderedPageBreak/>
        <w:t>disrupt critical operations or services</w:t>
      </w:r>
    </w:p>
    <w:p w14:paraId="1EEB9E97" w14:textId="77777777" w:rsidR="00C719D4" w:rsidRDefault="003737E6" w:rsidP="00C719D4">
      <w:pPr>
        <w:pStyle w:val="BulletLevel1"/>
      </w:pPr>
      <w:r w:rsidRPr="00CA2E0C">
        <w:t>result in financial losses</w:t>
      </w:r>
    </w:p>
    <w:p w14:paraId="004E7571" w14:textId="77777777" w:rsidR="00C719D4" w:rsidRDefault="009261C8" w:rsidP="00C719D4">
      <w:pPr>
        <w:pStyle w:val="BulletLevel1"/>
      </w:pPr>
      <w:r w:rsidRPr="00D37122">
        <w:t>compromise national security</w:t>
      </w:r>
      <w:r w:rsidR="00D1397B">
        <w:t xml:space="preserve"> </w:t>
      </w:r>
      <w:r w:rsidR="00D1397B" w:rsidRPr="00CA2E0C">
        <w:t>and public safety</w:t>
      </w:r>
    </w:p>
    <w:p w14:paraId="5AF297F5" w14:textId="77777777" w:rsidR="00C719D4" w:rsidRDefault="009261C8" w:rsidP="00C719D4">
      <w:pPr>
        <w:pStyle w:val="BulletLevel1"/>
      </w:pPr>
      <w:r w:rsidRPr="00D37122">
        <w:t>expose individuals or</w:t>
      </w:r>
      <w:r w:rsidR="00C719D4">
        <w:t> </w:t>
      </w:r>
      <w:r w:rsidRPr="00D37122">
        <w:t>systems to harm</w:t>
      </w:r>
    </w:p>
    <w:p w14:paraId="43F8BFB1" w14:textId="41A7BC60" w:rsidR="00412662" w:rsidRDefault="009261C8" w:rsidP="00C719D4">
      <w:pPr>
        <w:pStyle w:val="BulletLevel1"/>
      </w:pPr>
      <w:r w:rsidRPr="00D37122">
        <w:t xml:space="preserve"> erode confidence </w:t>
      </w:r>
      <w:r w:rsidR="002F172C" w:rsidRPr="00D37122">
        <w:t>in</w:t>
      </w:r>
      <w:r w:rsidR="00E144B9">
        <w:t> </w:t>
      </w:r>
      <w:r w:rsidR="002F172C" w:rsidRPr="00D37122">
        <w:t>government data safeguards.</w:t>
      </w:r>
    </w:p>
    <w:p w14:paraId="61A9C8E0" w14:textId="3E68D96A" w:rsidR="00021258" w:rsidRDefault="00682837" w:rsidP="00D1397B">
      <w:r w:rsidRPr="00CA2E0C">
        <w:t>A</w:t>
      </w:r>
      <w:r w:rsidR="0067397A" w:rsidRPr="00CA2E0C">
        <w:t xml:space="preserve">gencies should </w:t>
      </w:r>
      <w:r w:rsidRPr="00CA2E0C">
        <w:t xml:space="preserve">have particular regard to the </w:t>
      </w:r>
      <w:r w:rsidR="00CA2E0C" w:rsidRPr="00CA2E0C">
        <w:t>way</w:t>
      </w:r>
      <w:r w:rsidRPr="00CA2E0C">
        <w:t xml:space="preserve"> the AI system will handle inputs and outputs. For example, </w:t>
      </w:r>
      <w:r w:rsidR="005948FC" w:rsidRPr="00CA2E0C">
        <w:t>commercially available AI may use inputs for further training and development of the AI or allow third parties to access outputs generated by the AI</w:t>
      </w:r>
      <w:r w:rsidR="007978A6">
        <w:t>, through channels such as</w:t>
      </w:r>
      <w:r w:rsidR="00564B80">
        <w:t xml:space="preserve"> </w:t>
      </w:r>
      <w:r w:rsidR="00564B80" w:rsidRPr="00CA2E0C">
        <w:t>an interface with search engines</w:t>
      </w:r>
      <w:r w:rsidR="005948FC" w:rsidRPr="00CA2E0C">
        <w:t xml:space="preserve">. This may constitute a breach of contractual obligations not to disclose confidential information, or statutory obligations not to disclose </w:t>
      </w:r>
      <w:r w:rsidR="002C39EB" w:rsidRPr="00CA2E0C">
        <w:t>protected</w:t>
      </w:r>
      <w:r w:rsidR="005948FC" w:rsidRPr="00CA2E0C">
        <w:t xml:space="preserve"> information</w:t>
      </w:r>
      <w:r w:rsidR="007D798F">
        <w:t xml:space="preserve">, such as </w:t>
      </w:r>
      <w:r w:rsidR="00847DD0">
        <w:t>obligations</w:t>
      </w:r>
      <w:r w:rsidR="005948FC" w:rsidRPr="00CA2E0C">
        <w:t xml:space="preserve"> under </w:t>
      </w:r>
      <w:r w:rsidR="00230D01">
        <w:t>federal</w:t>
      </w:r>
      <w:r w:rsidR="005948FC" w:rsidRPr="00CA2E0C">
        <w:t xml:space="preserve"> taxation or health legislation.</w:t>
      </w:r>
      <w:r w:rsidR="005948FC">
        <w:t xml:space="preserve"> </w:t>
      </w:r>
    </w:p>
    <w:p w14:paraId="6A6E765B" w14:textId="0E851142" w:rsidR="004F2DF3" w:rsidRPr="000973A3" w:rsidRDefault="004F2DF3" w:rsidP="00D1397B">
      <w:pPr>
        <w:rPr>
          <w:b/>
          <w:bCs/>
        </w:rPr>
      </w:pPr>
      <w:r w:rsidRPr="000973A3">
        <w:rPr>
          <w:b/>
          <w:bCs/>
        </w:rPr>
        <w:t>What is the risk of your AI use raising security concerns due to the sensitivity or security classification of the data or information the AI system uses</w:t>
      </w:r>
      <w:r w:rsidR="000973A3" w:rsidRPr="000973A3">
        <w:rPr>
          <w:b/>
          <w:bCs/>
        </w:rPr>
        <w:t>?</w:t>
      </w:r>
    </w:p>
    <w:p w14:paraId="56F6A979" w14:textId="77777777" w:rsidR="00E408A0" w:rsidRPr="00FD73A4" w:rsidRDefault="00E408A0" w:rsidP="000A1DDF">
      <w:pPr>
        <w:keepNext/>
        <w:spacing w:line="240" w:lineRule="auto"/>
        <w:rPr>
          <w:b/>
          <w:bCs/>
        </w:rPr>
      </w:pPr>
      <w:r w:rsidRPr="00FD73A4">
        <w:rPr>
          <w:b/>
          <w:bCs/>
        </w:rPr>
        <w:t>Consequence</w:t>
      </w:r>
      <w:r>
        <w:rPr>
          <w:b/>
          <w:bCs/>
        </w:rPr>
        <w:t xml:space="preserve"> (select one)</w:t>
      </w:r>
    </w:p>
    <w:p w14:paraId="4FD05ABA" w14:textId="5254241E" w:rsidR="00E408A0" w:rsidRPr="00620F90" w:rsidRDefault="0078425B" w:rsidP="00CD02EF">
      <w:pPr>
        <w:pStyle w:val="Checkboxindent"/>
        <w:rPr>
          <w:sz w:val="36"/>
        </w:rPr>
      </w:pPr>
      <w:sdt>
        <w:sdtPr>
          <w:rPr>
            <w:position w:val="-6"/>
            <w:sz w:val="36"/>
          </w:rPr>
          <w:alias w:val="select for yes"/>
          <w:tag w:val="select for yes"/>
          <w:id w:val="-26198982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Insignificant – </w:t>
      </w:r>
      <w:r w:rsidR="00C76155" w:rsidRPr="00C76155">
        <w:t>Minor lapse. No data misuse. Promptly fixed.</w:t>
      </w:r>
    </w:p>
    <w:p w14:paraId="07356E43" w14:textId="511D0E22" w:rsidR="00E408A0" w:rsidRPr="00620F90" w:rsidRDefault="0078425B" w:rsidP="00CD02EF">
      <w:pPr>
        <w:pStyle w:val="Checkboxindent"/>
      </w:pPr>
      <w:sdt>
        <w:sdtPr>
          <w:rPr>
            <w:position w:val="-6"/>
            <w:sz w:val="36"/>
          </w:rPr>
          <w:alias w:val="select for yes"/>
          <w:tag w:val="select for yes"/>
          <w:id w:val="119188029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Minor – </w:t>
      </w:r>
      <w:r w:rsidR="00C76155" w:rsidRPr="00C76155">
        <w:t>Small breach. Few records accessed. Quickly secured</w:t>
      </w:r>
      <w:r w:rsidR="00E408A0" w:rsidRPr="001550A7">
        <w:t>.</w:t>
      </w:r>
    </w:p>
    <w:p w14:paraId="27D3A7E7" w14:textId="79EA24A6" w:rsidR="00E408A0" w:rsidRPr="00620F90" w:rsidRDefault="0078425B" w:rsidP="00CD02EF">
      <w:pPr>
        <w:pStyle w:val="Checkboxindent"/>
      </w:pPr>
      <w:sdt>
        <w:sdtPr>
          <w:rPr>
            <w:position w:val="-6"/>
            <w:sz w:val="36"/>
          </w:rPr>
          <w:alias w:val="select for yes"/>
          <w:tag w:val="select for yes"/>
          <w:id w:val="16414177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Moderate – </w:t>
      </w:r>
      <w:r w:rsidR="00C76155" w:rsidRPr="00C76155">
        <w:t>Moderate data compromise. Privacy concerns raised. Needs investigation</w:t>
      </w:r>
      <w:r w:rsidR="00E408A0" w:rsidRPr="001550A7">
        <w:t>.</w:t>
      </w:r>
    </w:p>
    <w:p w14:paraId="7DDD1F28" w14:textId="4BCC07CD" w:rsidR="00E408A0" w:rsidRPr="00620F90" w:rsidRDefault="0078425B" w:rsidP="00CD02EF">
      <w:pPr>
        <w:pStyle w:val="Checkboxindent"/>
      </w:pPr>
      <w:sdt>
        <w:sdtPr>
          <w:rPr>
            <w:position w:val="-6"/>
            <w:sz w:val="36"/>
          </w:rPr>
          <w:alias w:val="select for yes"/>
          <w:tag w:val="select for yes"/>
          <w:id w:val="105242109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Major – </w:t>
      </w:r>
      <w:r w:rsidR="00C76155" w:rsidRPr="00C76155">
        <w:t>Major breach of sensitive data. Public trust shaken. Urgent response needed</w:t>
      </w:r>
      <w:r w:rsidR="00E408A0" w:rsidRPr="001550A7">
        <w:t>.</w:t>
      </w:r>
    </w:p>
    <w:p w14:paraId="2701445C" w14:textId="7653358E" w:rsidR="00E408A0" w:rsidRDefault="0078425B" w:rsidP="00274B80">
      <w:pPr>
        <w:pStyle w:val="Checkboxindent"/>
        <w:keepNext w:val="0"/>
        <w:keepLines w:val="0"/>
      </w:pPr>
      <w:sdt>
        <w:sdtPr>
          <w:rPr>
            <w:position w:val="-6"/>
            <w:sz w:val="36"/>
          </w:rPr>
          <w:alias w:val="select for yes"/>
          <w:tag w:val="select for yes"/>
          <w:id w:val="-199355502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Severe </w:t>
      </w:r>
      <w:r w:rsidR="00E408A0">
        <w:t xml:space="preserve">– </w:t>
      </w:r>
      <w:r w:rsidR="00C76155" w:rsidRPr="00C76155">
        <w:t>Massive breach. National security and privacy at risk. Emergency overhaul required</w:t>
      </w:r>
      <w:r w:rsidR="00E408A0" w:rsidRPr="001550A7">
        <w:t>.</w:t>
      </w:r>
    </w:p>
    <w:p w14:paraId="76A83697" w14:textId="77777777" w:rsidR="00E408A0" w:rsidRDefault="00E408A0" w:rsidP="000A1DDF">
      <w:pPr>
        <w:keepNext/>
        <w:spacing w:line="240" w:lineRule="auto"/>
        <w:rPr>
          <w:b/>
          <w:bCs/>
        </w:rPr>
      </w:pPr>
      <w:r w:rsidRPr="00620F90">
        <w:rPr>
          <w:b/>
          <w:bCs/>
        </w:rPr>
        <w:t>Likelihood</w:t>
      </w:r>
      <w:r>
        <w:rPr>
          <w:b/>
          <w:bCs/>
        </w:rPr>
        <w:t xml:space="preserve"> (select one)</w:t>
      </w:r>
    </w:p>
    <w:p w14:paraId="2E432F66" w14:textId="2A0F2796" w:rsidR="00E408A0" w:rsidRPr="009A0F5E" w:rsidRDefault="0078425B" w:rsidP="00CD02EF">
      <w:pPr>
        <w:pStyle w:val="Checkboxindent"/>
      </w:pPr>
      <w:sdt>
        <w:sdtPr>
          <w:rPr>
            <w:position w:val="-6"/>
            <w:sz w:val="36"/>
          </w:rPr>
          <w:alias w:val="select for yes"/>
          <w:tag w:val="select for yes"/>
          <w:id w:val="-47845414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Almost certain</w:t>
      </w:r>
      <w:r w:rsidR="00E408A0" w:rsidRPr="00620F90">
        <w:t xml:space="preserve"> </w:t>
      </w:r>
    </w:p>
    <w:p w14:paraId="627E2F4C" w14:textId="7A61ACD8" w:rsidR="00E408A0" w:rsidRDefault="0078425B" w:rsidP="00CD02EF">
      <w:pPr>
        <w:pStyle w:val="Checkboxindent"/>
      </w:pPr>
      <w:sdt>
        <w:sdtPr>
          <w:rPr>
            <w:position w:val="-6"/>
            <w:sz w:val="36"/>
          </w:rPr>
          <w:alias w:val="select for yes"/>
          <w:tag w:val="select for yes"/>
          <w:id w:val="-135626779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Likely</w:t>
      </w:r>
      <w:r w:rsidR="00E408A0" w:rsidRPr="00620F90">
        <w:t xml:space="preserve"> </w:t>
      </w:r>
    </w:p>
    <w:p w14:paraId="1DE96F3F" w14:textId="1CB34FB5" w:rsidR="00E408A0" w:rsidRDefault="0078425B" w:rsidP="00CD02EF">
      <w:pPr>
        <w:pStyle w:val="Checkboxindent"/>
      </w:pPr>
      <w:sdt>
        <w:sdtPr>
          <w:rPr>
            <w:position w:val="-6"/>
            <w:sz w:val="36"/>
          </w:rPr>
          <w:alias w:val="select for yes"/>
          <w:tag w:val="select for yes"/>
          <w:id w:val="119041664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Possible</w:t>
      </w:r>
    </w:p>
    <w:p w14:paraId="1F5D884C" w14:textId="52378734" w:rsidR="00E408A0" w:rsidRDefault="0078425B" w:rsidP="00CD02EF">
      <w:pPr>
        <w:pStyle w:val="Checkboxindent"/>
      </w:pPr>
      <w:sdt>
        <w:sdtPr>
          <w:rPr>
            <w:position w:val="-6"/>
            <w:sz w:val="36"/>
          </w:rPr>
          <w:alias w:val="select for yes"/>
          <w:tag w:val="select for yes"/>
          <w:id w:val="156506840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Unlikely</w:t>
      </w:r>
      <w:r w:rsidR="00E408A0" w:rsidRPr="00620F90">
        <w:t xml:space="preserve"> </w:t>
      </w:r>
    </w:p>
    <w:p w14:paraId="62429F3A" w14:textId="27E02FF2" w:rsidR="00E408A0" w:rsidRPr="009A0F5E" w:rsidRDefault="0078425B" w:rsidP="00274B80">
      <w:pPr>
        <w:pStyle w:val="Checkboxindent"/>
        <w:keepNext w:val="0"/>
        <w:keepLines w:val="0"/>
      </w:pPr>
      <w:sdt>
        <w:sdtPr>
          <w:rPr>
            <w:position w:val="-6"/>
            <w:sz w:val="36"/>
          </w:rPr>
          <w:alias w:val="select for yes"/>
          <w:tag w:val="select for yes"/>
          <w:id w:val="196346145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Rare</w:t>
      </w:r>
      <w:r w:rsidR="00E408A0" w:rsidRPr="00620F90">
        <w:t xml:space="preserve"> </w:t>
      </w:r>
    </w:p>
    <w:p w14:paraId="30E3692F" w14:textId="77777777" w:rsidR="00E408A0" w:rsidRPr="00620F90" w:rsidRDefault="00E408A0" w:rsidP="00274B80">
      <w:pPr>
        <w:keepNext/>
        <w:keepLines/>
        <w:spacing w:line="240" w:lineRule="auto"/>
        <w:rPr>
          <w:b/>
          <w:bCs/>
        </w:rPr>
      </w:pPr>
      <w:r w:rsidRPr="00620F90">
        <w:rPr>
          <w:b/>
          <w:bCs/>
        </w:rPr>
        <w:lastRenderedPageBreak/>
        <w:t>Risk rating</w:t>
      </w:r>
      <w:r>
        <w:rPr>
          <w:b/>
          <w:bCs/>
        </w:rPr>
        <w:t xml:space="preserve"> (select one)</w:t>
      </w:r>
    </w:p>
    <w:p w14:paraId="1F47063E" w14:textId="6A27743C" w:rsidR="00E408A0" w:rsidRDefault="0078425B" w:rsidP="00274B80">
      <w:pPr>
        <w:keepNext/>
        <w:keepLines/>
        <w:spacing w:before="0" w:after="0" w:line="240" w:lineRule="auto"/>
      </w:pPr>
      <w:sdt>
        <w:sdtPr>
          <w:rPr>
            <w:position w:val="-6"/>
            <w:sz w:val="36"/>
          </w:rPr>
          <w:alias w:val="select for yes"/>
          <w:tag w:val="select for yes"/>
          <w:id w:val="-92556152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Low</w:t>
      </w:r>
    </w:p>
    <w:p w14:paraId="02C74E05" w14:textId="74C3A859" w:rsidR="00E408A0" w:rsidRDefault="0078425B" w:rsidP="00274B80">
      <w:pPr>
        <w:keepNext/>
        <w:keepLines/>
        <w:spacing w:before="0" w:after="0" w:line="240" w:lineRule="auto"/>
      </w:pPr>
      <w:sdt>
        <w:sdtPr>
          <w:rPr>
            <w:position w:val="-6"/>
            <w:sz w:val="36"/>
          </w:rPr>
          <w:alias w:val="select for yes"/>
          <w:tag w:val="select for yes"/>
          <w:id w:val="196885710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Medium</w:t>
      </w:r>
    </w:p>
    <w:p w14:paraId="3308D2F6" w14:textId="05F52B02" w:rsidR="00E408A0" w:rsidRDefault="0078425B" w:rsidP="00E408A0">
      <w:pPr>
        <w:spacing w:before="0" w:after="0" w:line="240" w:lineRule="auto"/>
      </w:pPr>
      <w:sdt>
        <w:sdtPr>
          <w:rPr>
            <w:position w:val="-6"/>
            <w:sz w:val="36"/>
          </w:rPr>
          <w:alias w:val="select for yes"/>
          <w:tag w:val="select for yes"/>
          <w:id w:val="-93820728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High</w:t>
      </w:r>
    </w:p>
    <w:p w14:paraId="7491E33C" w14:textId="77777777" w:rsidR="00E408A0" w:rsidRPr="009A0F5E" w:rsidRDefault="00E408A0" w:rsidP="000A1DDF">
      <w:pPr>
        <w:keepNext/>
        <w:spacing w:line="240" w:lineRule="auto"/>
        <w:rPr>
          <w:b/>
          <w:bCs/>
        </w:rPr>
      </w:pPr>
      <w:r w:rsidRPr="009A0F5E">
        <w:rPr>
          <w:b/>
          <w:bCs/>
        </w:rPr>
        <w:t>Rationale for risk rating including any existing controls</w:t>
      </w:r>
    </w:p>
    <w:p w14:paraId="32283FEC" w14:textId="1BC76AA9" w:rsidR="00E408A0" w:rsidRPr="00D37122" w:rsidRDefault="00E408A0" w:rsidP="00E408A0">
      <w:r w:rsidRPr="009A0F5E">
        <w:rPr>
          <w:i/>
          <w:iCs/>
        </w:rPr>
        <w:t xml:space="preserve">Enter </w:t>
      </w:r>
      <w:r>
        <w:rPr>
          <w:i/>
          <w:iCs/>
        </w:rPr>
        <w:t xml:space="preserve">your answer </w:t>
      </w:r>
      <w:r w:rsidRPr="009A0F5E">
        <w:rPr>
          <w:i/>
          <w:iCs/>
        </w:rPr>
        <w:t>text here</w:t>
      </w:r>
    </w:p>
    <w:p w14:paraId="53BCC734" w14:textId="2FD9E330" w:rsidR="00690104" w:rsidRPr="00D37122" w:rsidRDefault="00345245" w:rsidP="00D709E5">
      <w:pPr>
        <w:pStyle w:val="Heading2Numbered"/>
      </w:pPr>
      <w:r>
        <w:rPr>
          <w:bCs w:val="0"/>
        </w:rPr>
        <w:t>R</w:t>
      </w:r>
      <w:r w:rsidR="004D3DB0" w:rsidRPr="00D37122">
        <w:rPr>
          <w:bCs w:val="0"/>
        </w:rPr>
        <w:t xml:space="preserve">isk of </w:t>
      </w:r>
      <w:r w:rsidR="00542DF4" w:rsidRPr="00D37122">
        <w:t>r</w:t>
      </w:r>
      <w:r w:rsidR="0077541F" w:rsidRPr="00D37122">
        <w:t xml:space="preserve">aising security concerns </w:t>
      </w:r>
      <w:r w:rsidR="00D361C5">
        <w:t xml:space="preserve">– system </w:t>
      </w:r>
      <w:r w:rsidR="00256B0B">
        <w:t>aspects</w:t>
      </w:r>
    </w:p>
    <w:p w14:paraId="2D124B6A" w14:textId="4592BD31" w:rsidR="00345245" w:rsidRDefault="0002515A" w:rsidP="0024441B">
      <w:pPr>
        <w:keepNext/>
      </w:pPr>
      <w:r>
        <w:t xml:space="preserve">This section asks you to assess the </w:t>
      </w:r>
      <w:r w:rsidRPr="001E19FE">
        <w:t xml:space="preserve">risk of </w:t>
      </w:r>
      <w:r>
        <w:t>your</w:t>
      </w:r>
      <w:r w:rsidRPr="001E19FE">
        <w:t xml:space="preserve"> AI use</w:t>
      </w:r>
      <w:r w:rsidR="00345245" w:rsidRPr="00345245">
        <w:t xml:space="preserve"> raising security concerns due to the implementation, sourcing or characteristics of the AI system?</w:t>
      </w:r>
      <w:r w:rsidR="00345245">
        <w:t xml:space="preserve"> Things to think about in assessing this risk include:</w:t>
      </w:r>
    </w:p>
    <w:p w14:paraId="34454CBB" w14:textId="5FDBC473" w:rsidR="00286E5A" w:rsidRPr="00FC4FBA" w:rsidRDefault="00286E5A" w:rsidP="00222CFD">
      <w:pPr>
        <w:pStyle w:val="BulletLevel1"/>
      </w:pPr>
      <w:r w:rsidRPr="00FC4FBA">
        <w:t>Is the AI system developed externally</w:t>
      </w:r>
      <w:r w:rsidR="00D71F67">
        <w:t>,</w:t>
      </w:r>
      <w:r w:rsidRPr="00FC4FBA">
        <w:t xml:space="preserve"> or </w:t>
      </w:r>
      <w:r w:rsidR="000B4BB2">
        <w:t xml:space="preserve">does it </w:t>
      </w:r>
      <w:r w:rsidRPr="00CA2E0C">
        <w:t>use</w:t>
      </w:r>
      <w:r w:rsidRPr="00FC4FBA">
        <w:t xml:space="preserve"> open</w:t>
      </w:r>
      <w:r w:rsidR="00E144B9">
        <w:t xml:space="preserve"> </w:t>
      </w:r>
      <w:r w:rsidRPr="00FC4FBA">
        <w:t>source</w:t>
      </w:r>
      <w:r w:rsidR="0064288D">
        <w:t xml:space="preserve"> or </w:t>
      </w:r>
      <w:r w:rsidRPr="00FC4FBA">
        <w:t>pretrained models?</w:t>
      </w:r>
    </w:p>
    <w:p w14:paraId="619D6897" w14:textId="77777777" w:rsidR="00286E5A" w:rsidRPr="00FC4FBA" w:rsidRDefault="00286E5A" w:rsidP="00222CFD">
      <w:pPr>
        <w:pStyle w:val="BulletLevel1"/>
      </w:pPr>
      <w:r w:rsidRPr="00FC4FBA">
        <w:t>Can the system’s behaviour be explained, tested, or audited?</w:t>
      </w:r>
    </w:p>
    <w:p w14:paraId="58764F19" w14:textId="6BAA95A3" w:rsidR="00CE7E6E" w:rsidRPr="00CA2E0C" w:rsidRDefault="00CE7E6E" w:rsidP="00222CFD">
      <w:pPr>
        <w:pStyle w:val="BulletLevel1"/>
      </w:pPr>
      <w:r w:rsidRPr="00CA2E0C">
        <w:t>What safeguards does the AI system have if it malfunctions or produces harmful outputs</w:t>
      </w:r>
      <w:r w:rsidR="000B4BB2">
        <w:t>?</w:t>
      </w:r>
      <w:r w:rsidRPr="00CA2E0C">
        <w:t xml:space="preserve"> </w:t>
      </w:r>
      <w:r w:rsidR="000B4BB2">
        <w:t>F</w:t>
      </w:r>
      <w:r w:rsidRPr="00CA2E0C">
        <w:t>or example, can the agency interrupt or shut the system down via</w:t>
      </w:r>
      <w:r w:rsidR="004309F5">
        <w:t> </w:t>
      </w:r>
      <w:r w:rsidRPr="00CA2E0C">
        <w:t>a</w:t>
      </w:r>
      <w:r w:rsidR="004309F5">
        <w:t> </w:t>
      </w:r>
      <w:r w:rsidRPr="00CA2E0C">
        <w:t>circuit-breaker?</w:t>
      </w:r>
    </w:p>
    <w:p w14:paraId="6F606C18" w14:textId="162495BB" w:rsidR="00E3238D" w:rsidRPr="00CA2E0C" w:rsidRDefault="00E3238D" w:rsidP="00222CFD">
      <w:pPr>
        <w:pStyle w:val="BulletLevel1"/>
      </w:pPr>
      <w:r w:rsidRPr="00CA2E0C">
        <w:t>Will the agency monitor, and take steps to address, signs of anomalies, dysfunctions and unexpected performance?</w:t>
      </w:r>
    </w:p>
    <w:p w14:paraId="6EC24DB5" w14:textId="6B56046E" w:rsidR="00286E5A" w:rsidRDefault="00286E5A" w:rsidP="00222CFD">
      <w:pPr>
        <w:pStyle w:val="BulletLevel1"/>
      </w:pPr>
      <w:r w:rsidRPr="00FC4FBA">
        <w:t>Are there known vulnerabilities or dependencies</w:t>
      </w:r>
      <w:r w:rsidR="00D94378">
        <w:t xml:space="preserve">, </w:t>
      </w:r>
      <w:r w:rsidR="00D94378" w:rsidRPr="00CA2E0C">
        <w:t>or likely security risks</w:t>
      </w:r>
      <w:r w:rsidRPr="00CA2E0C">
        <w:t>?</w:t>
      </w:r>
    </w:p>
    <w:p w14:paraId="7A0E18D2" w14:textId="1E6AF39B" w:rsidR="00D94378" w:rsidRPr="00CA2E0C" w:rsidRDefault="006A17A3" w:rsidP="00222CFD">
      <w:pPr>
        <w:pStyle w:val="BulletLevel1"/>
      </w:pPr>
      <w:r w:rsidRPr="00CA2E0C">
        <w:t>Will the AI system be deployed in</w:t>
      </w:r>
      <w:r w:rsidR="00D94378" w:rsidRPr="00CA2E0C">
        <w:t xml:space="preserve"> a secure environment on the agency’s premises</w:t>
      </w:r>
      <w:r w:rsidRPr="00CA2E0C">
        <w:t>, or will it be deployed through the cloud</w:t>
      </w:r>
      <w:r w:rsidR="004A12E9">
        <w:t>?</w:t>
      </w:r>
      <w:r w:rsidR="00CD147C">
        <w:t xml:space="preserve"> If </w:t>
      </w:r>
      <w:r w:rsidR="00F41514">
        <w:t>deploy</w:t>
      </w:r>
      <w:r w:rsidR="00EF7695">
        <w:t xml:space="preserve">ing through the </w:t>
      </w:r>
      <w:r w:rsidR="00F41514">
        <w:t>cloud,</w:t>
      </w:r>
      <w:r w:rsidRPr="00CA2E0C">
        <w:t xml:space="preserve"> are the servers located in Australia or overseas</w:t>
      </w:r>
      <w:r w:rsidR="00F41514">
        <w:t>?</w:t>
      </w:r>
    </w:p>
    <w:p w14:paraId="71FFEE86" w14:textId="1877D166" w:rsidR="00AC7692" w:rsidRPr="00FC4FBA" w:rsidRDefault="008C2553" w:rsidP="00300A4B">
      <w:pPr>
        <w:pStyle w:val="BulletLevel1"/>
      </w:pPr>
      <w:r>
        <w:t>Is the AI system using novel or experimental algorithms without established security benchmarks?</w:t>
      </w:r>
    </w:p>
    <w:p w14:paraId="4F3B72AC" w14:textId="77777777" w:rsidR="00E144B9" w:rsidRDefault="00B72308" w:rsidP="00E144B9">
      <w:pPr>
        <w:pStyle w:val="Heading3"/>
      </w:pPr>
      <w:r w:rsidRPr="00D37122">
        <w:t>Why this matters</w:t>
      </w:r>
    </w:p>
    <w:p w14:paraId="0D6ECBF0" w14:textId="7AC0D4D5" w:rsidR="00163CF6" w:rsidRDefault="00EE52E5" w:rsidP="008E6FE2">
      <w:r w:rsidRPr="00D37122">
        <w:t>The way an AI system is built, sourced or configured can introduce security vulnerabilities. Th</w:t>
      </w:r>
      <w:r w:rsidR="00EF7695">
        <w:t>ese</w:t>
      </w:r>
      <w:r w:rsidRPr="00D37122">
        <w:t xml:space="preserve"> can range from low</w:t>
      </w:r>
      <w:r w:rsidR="00C569EC">
        <w:t>-</w:t>
      </w:r>
      <w:r w:rsidRPr="00D37122">
        <w:t xml:space="preserve">impact issues </w:t>
      </w:r>
      <w:r w:rsidR="00EF7695">
        <w:t xml:space="preserve">– </w:t>
      </w:r>
      <w:r w:rsidRPr="00D37122">
        <w:t>such as a brief service disruption due to minor misconfiguration</w:t>
      </w:r>
      <w:r w:rsidR="006361C8" w:rsidRPr="00D37122">
        <w:t xml:space="preserve"> </w:t>
      </w:r>
      <w:r w:rsidR="00EF7695">
        <w:t xml:space="preserve">– </w:t>
      </w:r>
      <w:r w:rsidR="006361C8" w:rsidRPr="00D37122">
        <w:t>to a high</w:t>
      </w:r>
      <w:r w:rsidR="00C569EC">
        <w:t>-</w:t>
      </w:r>
      <w:r w:rsidR="006361C8" w:rsidRPr="00D37122">
        <w:t>impact situation where a third</w:t>
      </w:r>
      <w:r w:rsidR="009F5BFD">
        <w:t>-</w:t>
      </w:r>
      <w:r w:rsidR="006361C8" w:rsidRPr="00D37122">
        <w:t>party component enables a major</w:t>
      </w:r>
      <w:r w:rsidR="004309F5">
        <w:t> </w:t>
      </w:r>
      <w:r w:rsidR="006361C8" w:rsidRPr="00D37122">
        <w:t xml:space="preserve">breach of sensitive data or system compromise. </w:t>
      </w:r>
    </w:p>
    <w:p w14:paraId="61E91FF5" w14:textId="0BA4E3EF" w:rsidR="00163CF6" w:rsidRDefault="00CE7E6E" w:rsidP="008E6FE2">
      <w:r w:rsidRPr="00CA2E0C">
        <w:t>It can also result in a breach of an agency’s obligation to comply with the</w:t>
      </w:r>
      <w:r w:rsidR="004309F5">
        <w:t>:</w:t>
      </w:r>
    </w:p>
    <w:p w14:paraId="7454EF16" w14:textId="261DA053" w:rsidR="00921FBA" w:rsidRDefault="00A258FF" w:rsidP="00921FBA">
      <w:pPr>
        <w:pStyle w:val="ListParagraph"/>
        <w:numPr>
          <w:ilvl w:val="0"/>
          <w:numId w:val="36"/>
        </w:numPr>
      </w:pPr>
      <w:r>
        <w:lastRenderedPageBreak/>
        <w:t>i</w:t>
      </w:r>
      <w:r w:rsidR="00E4031A">
        <w:t xml:space="preserve">nformation and resource protection </w:t>
      </w:r>
      <w:r w:rsidR="008604F2">
        <w:t xml:space="preserve">requirements </w:t>
      </w:r>
      <w:r>
        <w:t>under the</w:t>
      </w:r>
      <w:r w:rsidR="00CE7E6E" w:rsidRPr="00CA2E0C">
        <w:t xml:space="preserve"> </w:t>
      </w:r>
      <w:hyperlink r:id="rId62" w:history="1">
        <w:r w:rsidR="00CE7E6E" w:rsidRPr="00EA2218">
          <w:rPr>
            <w:rStyle w:val="Hyperlink"/>
          </w:rPr>
          <w:t>Protective Security Policy Framework</w:t>
        </w:r>
      </w:hyperlink>
      <w:r w:rsidR="00CE7E6E" w:rsidRPr="00CA2E0C">
        <w:t xml:space="preserve"> </w:t>
      </w:r>
    </w:p>
    <w:p w14:paraId="5E18EC32" w14:textId="50BCF64C" w:rsidR="00921FBA" w:rsidRDefault="00921FBA" w:rsidP="00921FBA">
      <w:pPr>
        <w:pStyle w:val="ListParagraph"/>
        <w:numPr>
          <w:ilvl w:val="0"/>
          <w:numId w:val="36"/>
        </w:numPr>
      </w:pPr>
      <w:r>
        <w:t>requirements</w:t>
      </w:r>
      <w:r w:rsidR="00CE7E6E" w:rsidRPr="00CA2E0C">
        <w:t xml:space="preserve"> to </w:t>
      </w:r>
      <w:r>
        <w:t>protect</w:t>
      </w:r>
      <w:r w:rsidR="00CE7E6E" w:rsidRPr="00CA2E0C">
        <w:t xml:space="preserve"> personal information from misuse, interference and loss</w:t>
      </w:r>
      <w:r>
        <w:t xml:space="preserve"> specified in the </w:t>
      </w:r>
      <w:hyperlink r:id="rId63" w:history="1">
        <w:r w:rsidR="00B45CBF" w:rsidRPr="00C22017">
          <w:rPr>
            <w:rStyle w:val="Hyperlink"/>
          </w:rPr>
          <w:t>Australian Privacy Principles</w:t>
        </w:r>
      </w:hyperlink>
      <w:r w:rsidR="00CE7E6E" w:rsidRPr="00CA2E0C">
        <w:t xml:space="preserve">. </w:t>
      </w:r>
    </w:p>
    <w:p w14:paraId="53DF8277" w14:textId="0AA459E2" w:rsidR="00CE7E6E" w:rsidRDefault="006A17A3" w:rsidP="008E6FE2">
      <w:r w:rsidRPr="00CA2E0C">
        <w:t>It may also result in data being subject to foreign laws where that data is taken offshore.</w:t>
      </w:r>
    </w:p>
    <w:p w14:paraId="3D3EDCEB" w14:textId="77777777" w:rsidR="00D95B31" w:rsidRPr="00D95B31" w:rsidRDefault="00D95B31" w:rsidP="000A1DDF">
      <w:pPr>
        <w:keepNext/>
        <w:spacing w:line="240" w:lineRule="auto"/>
        <w:rPr>
          <w:b/>
          <w:bCs/>
        </w:rPr>
      </w:pPr>
      <w:r w:rsidRPr="00D95B31">
        <w:rPr>
          <w:b/>
          <w:bCs/>
        </w:rPr>
        <w:t xml:space="preserve">What is the risk of your AI use raising security concerns due to the implementation, sourcing or characteristics of the AI system? </w:t>
      </w:r>
    </w:p>
    <w:p w14:paraId="67FE2CAA" w14:textId="308018A9" w:rsidR="00E408A0" w:rsidRPr="00FD73A4" w:rsidRDefault="00E408A0" w:rsidP="000A1DDF">
      <w:pPr>
        <w:keepNext/>
        <w:spacing w:line="240" w:lineRule="auto"/>
        <w:rPr>
          <w:b/>
          <w:bCs/>
        </w:rPr>
      </w:pPr>
      <w:r w:rsidRPr="00FD73A4">
        <w:rPr>
          <w:b/>
          <w:bCs/>
        </w:rPr>
        <w:t>Consequence</w:t>
      </w:r>
      <w:r>
        <w:rPr>
          <w:b/>
          <w:bCs/>
        </w:rPr>
        <w:t xml:space="preserve"> (select one)</w:t>
      </w:r>
    </w:p>
    <w:p w14:paraId="1D04603C" w14:textId="5DA28A2C" w:rsidR="00E408A0" w:rsidRPr="00620F90" w:rsidRDefault="0078425B" w:rsidP="00CD02EF">
      <w:pPr>
        <w:pStyle w:val="Checkboxindent"/>
        <w:rPr>
          <w:sz w:val="36"/>
        </w:rPr>
      </w:pPr>
      <w:sdt>
        <w:sdtPr>
          <w:rPr>
            <w:position w:val="-6"/>
            <w:sz w:val="36"/>
          </w:rPr>
          <w:alias w:val="select for yes"/>
          <w:tag w:val="select for yes"/>
          <w:id w:val="198627669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Insignificant – </w:t>
      </w:r>
      <w:r w:rsidR="006068CB" w:rsidRPr="006068CB">
        <w:t>Minor flaw (e.g. bug). No real security impact. Quickly fixed</w:t>
      </w:r>
      <w:r w:rsidR="006068CB">
        <w:t>.</w:t>
      </w:r>
    </w:p>
    <w:p w14:paraId="4BEC958B" w14:textId="3BE2B5E1" w:rsidR="00E408A0" w:rsidRPr="00620F90" w:rsidRDefault="0078425B" w:rsidP="00CD02EF">
      <w:pPr>
        <w:pStyle w:val="Checkboxindent"/>
      </w:pPr>
      <w:sdt>
        <w:sdtPr>
          <w:rPr>
            <w:position w:val="-6"/>
            <w:sz w:val="36"/>
          </w:rPr>
          <w:alias w:val="select for yes"/>
          <w:tag w:val="select for yes"/>
          <w:id w:val="-1545707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Minor – </w:t>
      </w:r>
      <w:r w:rsidR="006068CB" w:rsidRPr="006068CB">
        <w:t>Small vulnerability exploited. Limited breach. Resolved with updates</w:t>
      </w:r>
      <w:r w:rsidR="00E408A0" w:rsidRPr="001550A7">
        <w:t>.</w:t>
      </w:r>
    </w:p>
    <w:p w14:paraId="4E31D4BB" w14:textId="4A816FE0" w:rsidR="00E408A0" w:rsidRPr="00620F90" w:rsidRDefault="0078425B" w:rsidP="00CD02EF">
      <w:pPr>
        <w:pStyle w:val="Checkboxindent"/>
      </w:pPr>
      <w:sdt>
        <w:sdtPr>
          <w:rPr>
            <w:position w:val="-6"/>
            <w:sz w:val="36"/>
          </w:rPr>
          <w:alias w:val="select for yes"/>
          <w:tag w:val="select for yes"/>
          <w:id w:val="-207372174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Moderate – </w:t>
      </w:r>
      <w:r w:rsidR="006068CB" w:rsidRPr="006068CB">
        <w:t>System feature causes data leak or access issue. Contained but serious</w:t>
      </w:r>
      <w:r w:rsidR="00E408A0" w:rsidRPr="001550A7">
        <w:t>.</w:t>
      </w:r>
    </w:p>
    <w:p w14:paraId="68BADE9A" w14:textId="289D397F" w:rsidR="00E408A0" w:rsidRPr="00620F90" w:rsidRDefault="0078425B" w:rsidP="00CD02EF">
      <w:pPr>
        <w:pStyle w:val="Checkboxindent"/>
      </w:pPr>
      <w:sdt>
        <w:sdtPr>
          <w:rPr>
            <w:position w:val="-6"/>
            <w:sz w:val="36"/>
          </w:rPr>
          <w:alias w:val="select for yes"/>
          <w:tag w:val="select for yes"/>
          <w:id w:val="-19123428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Major – </w:t>
      </w:r>
      <w:r w:rsidR="006068CB" w:rsidRPr="006068CB">
        <w:t>System feature causes data leak or access issue. Contained but serious</w:t>
      </w:r>
      <w:r w:rsidR="00E408A0" w:rsidRPr="001550A7">
        <w:t>.</w:t>
      </w:r>
    </w:p>
    <w:p w14:paraId="63FA9D86" w14:textId="42AC05F2" w:rsidR="00E408A0" w:rsidRDefault="0078425B" w:rsidP="00CD02EF">
      <w:pPr>
        <w:pStyle w:val="Checkboxindent"/>
      </w:pPr>
      <w:sdt>
        <w:sdtPr>
          <w:rPr>
            <w:position w:val="-6"/>
            <w:sz w:val="36"/>
          </w:rPr>
          <w:alias w:val="select for yes"/>
          <w:tag w:val="select for yes"/>
          <w:id w:val="39162171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Severe </w:t>
      </w:r>
      <w:r w:rsidR="00E408A0">
        <w:t xml:space="preserve">– </w:t>
      </w:r>
      <w:r w:rsidR="006068CB" w:rsidRPr="006068CB">
        <w:t>Critical vulnerability causes widespread breach. National/public safety at risk. Emergency response needed</w:t>
      </w:r>
      <w:r w:rsidR="00E408A0" w:rsidRPr="001550A7">
        <w:t>.</w:t>
      </w:r>
    </w:p>
    <w:p w14:paraId="207A06E2" w14:textId="77777777" w:rsidR="00E408A0" w:rsidRDefault="00E408A0" w:rsidP="000A1DDF">
      <w:pPr>
        <w:keepNext/>
        <w:spacing w:line="240" w:lineRule="auto"/>
        <w:rPr>
          <w:b/>
          <w:bCs/>
        </w:rPr>
      </w:pPr>
      <w:r w:rsidRPr="00620F90">
        <w:rPr>
          <w:b/>
          <w:bCs/>
        </w:rPr>
        <w:t>Likelihood</w:t>
      </w:r>
      <w:r>
        <w:rPr>
          <w:b/>
          <w:bCs/>
        </w:rPr>
        <w:t xml:space="preserve"> (select one)</w:t>
      </w:r>
    </w:p>
    <w:p w14:paraId="0466C07B" w14:textId="2CBC2FA5" w:rsidR="00E408A0" w:rsidRPr="009A0F5E" w:rsidRDefault="0078425B" w:rsidP="00CD02EF">
      <w:pPr>
        <w:pStyle w:val="Checkboxindent"/>
      </w:pPr>
      <w:sdt>
        <w:sdtPr>
          <w:rPr>
            <w:position w:val="-6"/>
            <w:sz w:val="36"/>
          </w:rPr>
          <w:alias w:val="select for yes"/>
          <w:tag w:val="select for yes"/>
          <w:id w:val="-88725884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Almost certain</w:t>
      </w:r>
      <w:r w:rsidR="00E408A0" w:rsidRPr="00620F90">
        <w:t xml:space="preserve"> </w:t>
      </w:r>
    </w:p>
    <w:p w14:paraId="74F2E0E2" w14:textId="3A5A9ECB" w:rsidR="00E408A0" w:rsidRDefault="0078425B" w:rsidP="00CD02EF">
      <w:pPr>
        <w:pStyle w:val="Checkboxindent"/>
      </w:pPr>
      <w:sdt>
        <w:sdtPr>
          <w:rPr>
            <w:position w:val="-6"/>
            <w:sz w:val="36"/>
          </w:rPr>
          <w:alias w:val="select for yes"/>
          <w:tag w:val="select for yes"/>
          <w:id w:val="-170200758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Likely</w:t>
      </w:r>
      <w:r w:rsidR="00E408A0" w:rsidRPr="00620F90">
        <w:t xml:space="preserve"> </w:t>
      </w:r>
    </w:p>
    <w:p w14:paraId="24AA32C4" w14:textId="1F29A65C" w:rsidR="00E408A0" w:rsidRDefault="0078425B" w:rsidP="00CD02EF">
      <w:pPr>
        <w:pStyle w:val="Checkboxindent"/>
      </w:pPr>
      <w:sdt>
        <w:sdtPr>
          <w:rPr>
            <w:position w:val="-6"/>
            <w:sz w:val="36"/>
          </w:rPr>
          <w:alias w:val="select for yes"/>
          <w:tag w:val="select for yes"/>
          <w:id w:val="178137385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Possible</w:t>
      </w:r>
      <w:r w:rsidR="00E408A0" w:rsidRPr="00620F90">
        <w:t xml:space="preserve"> </w:t>
      </w:r>
    </w:p>
    <w:p w14:paraId="306A5C00" w14:textId="0331BC0B" w:rsidR="00E408A0" w:rsidRDefault="0078425B" w:rsidP="00CD02EF">
      <w:pPr>
        <w:pStyle w:val="Checkboxindent"/>
      </w:pPr>
      <w:sdt>
        <w:sdtPr>
          <w:rPr>
            <w:position w:val="-6"/>
            <w:sz w:val="36"/>
          </w:rPr>
          <w:alias w:val="select for yes"/>
          <w:tag w:val="select for yes"/>
          <w:id w:val="50031884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Unlikely</w:t>
      </w:r>
      <w:r w:rsidR="00E408A0" w:rsidRPr="00620F90">
        <w:t xml:space="preserve"> </w:t>
      </w:r>
    </w:p>
    <w:p w14:paraId="7B583AD2" w14:textId="05FC6C5A" w:rsidR="00E408A0" w:rsidRPr="009A0F5E" w:rsidRDefault="0078425B" w:rsidP="00CD02EF">
      <w:pPr>
        <w:pStyle w:val="Checkboxindent"/>
      </w:pPr>
      <w:sdt>
        <w:sdtPr>
          <w:rPr>
            <w:position w:val="-6"/>
            <w:sz w:val="36"/>
          </w:rPr>
          <w:alias w:val="select for yes"/>
          <w:tag w:val="select for yes"/>
          <w:id w:val="-156671742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Rare</w:t>
      </w:r>
      <w:r w:rsidR="00E408A0" w:rsidRPr="00620F90">
        <w:t xml:space="preserve"> </w:t>
      </w:r>
    </w:p>
    <w:p w14:paraId="02D58DCB" w14:textId="77777777" w:rsidR="00E408A0" w:rsidRPr="00620F90" w:rsidRDefault="00E408A0" w:rsidP="000A1DDF">
      <w:pPr>
        <w:keepNext/>
        <w:spacing w:line="240" w:lineRule="auto"/>
        <w:rPr>
          <w:b/>
          <w:bCs/>
        </w:rPr>
      </w:pPr>
      <w:r w:rsidRPr="00620F90">
        <w:rPr>
          <w:b/>
          <w:bCs/>
        </w:rPr>
        <w:t>Risk rating</w:t>
      </w:r>
      <w:r>
        <w:rPr>
          <w:b/>
          <w:bCs/>
        </w:rPr>
        <w:t xml:space="preserve"> (select one)</w:t>
      </w:r>
    </w:p>
    <w:p w14:paraId="55AD4FD4" w14:textId="535FD1F7" w:rsidR="00E408A0" w:rsidRDefault="0078425B" w:rsidP="00E408A0">
      <w:pPr>
        <w:spacing w:before="0" w:after="0" w:line="240" w:lineRule="auto"/>
      </w:pPr>
      <w:sdt>
        <w:sdtPr>
          <w:rPr>
            <w:position w:val="-6"/>
            <w:sz w:val="36"/>
          </w:rPr>
          <w:alias w:val="select for yes"/>
          <w:tag w:val="select for yes"/>
          <w:id w:val="-186736215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Low</w:t>
      </w:r>
    </w:p>
    <w:p w14:paraId="74DC62DD" w14:textId="202CB1A7" w:rsidR="00E408A0" w:rsidRDefault="0078425B" w:rsidP="00E408A0">
      <w:pPr>
        <w:spacing w:before="0" w:after="0" w:line="240" w:lineRule="auto"/>
      </w:pPr>
      <w:sdt>
        <w:sdtPr>
          <w:rPr>
            <w:position w:val="-6"/>
            <w:sz w:val="36"/>
          </w:rPr>
          <w:alias w:val="select for yes"/>
          <w:tag w:val="select for yes"/>
          <w:id w:val="25541543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Medium</w:t>
      </w:r>
    </w:p>
    <w:p w14:paraId="45C9A9E0" w14:textId="76AE7FB7" w:rsidR="00E408A0" w:rsidRDefault="0078425B" w:rsidP="00E408A0">
      <w:pPr>
        <w:spacing w:before="0" w:after="0" w:line="240" w:lineRule="auto"/>
      </w:pPr>
      <w:sdt>
        <w:sdtPr>
          <w:rPr>
            <w:position w:val="-6"/>
            <w:sz w:val="36"/>
          </w:rPr>
          <w:alias w:val="select for yes"/>
          <w:tag w:val="select for yes"/>
          <w:id w:val="-149163393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High</w:t>
      </w:r>
    </w:p>
    <w:p w14:paraId="6486DE4C" w14:textId="77777777" w:rsidR="00E408A0" w:rsidRPr="009A0F5E" w:rsidRDefault="00E408A0" w:rsidP="000A1DDF">
      <w:pPr>
        <w:keepNext/>
        <w:spacing w:line="240" w:lineRule="auto"/>
        <w:rPr>
          <w:b/>
          <w:bCs/>
        </w:rPr>
      </w:pPr>
      <w:r w:rsidRPr="009A0F5E">
        <w:rPr>
          <w:b/>
          <w:bCs/>
        </w:rPr>
        <w:t>Rationale for risk rating including any existing controls</w:t>
      </w:r>
    </w:p>
    <w:p w14:paraId="341BF1EF" w14:textId="250B0757" w:rsidR="00E408A0" w:rsidRPr="00D37122" w:rsidRDefault="00E408A0" w:rsidP="00E408A0">
      <w:r w:rsidRPr="009A0F5E">
        <w:rPr>
          <w:i/>
          <w:iCs/>
        </w:rPr>
        <w:t xml:space="preserve">Enter </w:t>
      </w:r>
      <w:r>
        <w:rPr>
          <w:i/>
          <w:iCs/>
        </w:rPr>
        <w:t xml:space="preserve">your answer </w:t>
      </w:r>
      <w:r w:rsidRPr="009A0F5E">
        <w:rPr>
          <w:i/>
          <w:iCs/>
        </w:rPr>
        <w:t>text here</w:t>
      </w:r>
    </w:p>
    <w:p w14:paraId="70A6DC37" w14:textId="09A05225" w:rsidR="00AB3F7F" w:rsidRDefault="009429AA" w:rsidP="00D709E5">
      <w:pPr>
        <w:pStyle w:val="Heading2Numbered"/>
      </w:pPr>
      <w:r>
        <w:rPr>
          <w:bCs w:val="0"/>
        </w:rPr>
        <w:lastRenderedPageBreak/>
        <w:t>R</w:t>
      </w:r>
      <w:r w:rsidR="004D3DB0" w:rsidRPr="00D37122">
        <w:rPr>
          <w:bCs w:val="0"/>
        </w:rPr>
        <w:t xml:space="preserve">isk </w:t>
      </w:r>
      <w:r w:rsidR="0085023F">
        <w:rPr>
          <w:bCs w:val="0"/>
        </w:rPr>
        <w:t>to reputation</w:t>
      </w:r>
      <w:r w:rsidR="00AB3F7F" w:rsidRPr="00D37122">
        <w:t xml:space="preserve"> or public confidence</w:t>
      </w:r>
    </w:p>
    <w:p w14:paraId="053A96D0" w14:textId="26EF3C58" w:rsidR="002857ED" w:rsidRDefault="0002515A" w:rsidP="00C309DA">
      <w:r>
        <w:t xml:space="preserve">This section asks you to assess the </w:t>
      </w:r>
      <w:r w:rsidRPr="001E19FE">
        <w:t xml:space="preserve">risk of </w:t>
      </w:r>
      <w:r>
        <w:t>your</w:t>
      </w:r>
      <w:r w:rsidRPr="001E19FE">
        <w:t xml:space="preserve"> AI use</w:t>
      </w:r>
      <w:r w:rsidRPr="00D37122">
        <w:t xml:space="preserve"> </w:t>
      </w:r>
      <w:r w:rsidR="00EA2218" w:rsidRPr="00D37122">
        <w:t>posing a reputational risk or undermining public confidence in</w:t>
      </w:r>
      <w:r w:rsidR="00F9505E">
        <w:t> </w:t>
      </w:r>
      <w:r w:rsidR="00EA2218" w:rsidRPr="00D37122">
        <w:t>the government?</w:t>
      </w:r>
      <w:r w:rsidR="009429AA">
        <w:t xml:space="preserve"> </w:t>
      </w:r>
      <w:r w:rsidR="00CE69B4">
        <w:t>Things to think about</w:t>
      </w:r>
      <w:r w:rsidR="009429AA">
        <w:t xml:space="preserve"> in assessing this risk include:</w:t>
      </w:r>
    </w:p>
    <w:p w14:paraId="666A44B1" w14:textId="49D36B71" w:rsidR="00CE69B4" w:rsidRDefault="00FE0C4F" w:rsidP="008B3657">
      <w:pPr>
        <w:pStyle w:val="BulletLevel1"/>
      </w:pPr>
      <w:r>
        <w:t>Is there a risk that the use case will fail public expectations of government as an</w:t>
      </w:r>
      <w:r w:rsidR="00F9505E">
        <w:t> </w:t>
      </w:r>
      <w:r>
        <w:t xml:space="preserve">exemplar? </w:t>
      </w:r>
    </w:p>
    <w:p w14:paraId="4A8F85DB" w14:textId="665DD90E" w:rsidR="00FB207C" w:rsidRDefault="0074241A" w:rsidP="003865A7">
      <w:pPr>
        <w:pStyle w:val="BulletLevel1"/>
      </w:pPr>
      <w:r>
        <w:t xml:space="preserve">Even if technically sound, outcomes that appear unfair, </w:t>
      </w:r>
      <w:r w:rsidR="008717BA">
        <w:t xml:space="preserve">insensitive, or misaligned </w:t>
      </w:r>
      <w:r w:rsidR="00CB03C4">
        <w:t>with community values may generate media scr</w:t>
      </w:r>
      <w:r w:rsidR="00210DD1">
        <w:t>utiny and or erode public confidence</w:t>
      </w:r>
      <w:r w:rsidR="00D85382">
        <w:t>.</w:t>
      </w:r>
    </w:p>
    <w:p w14:paraId="3ACB87BA" w14:textId="3682BA31" w:rsidR="00F775BF" w:rsidRDefault="000C11F4" w:rsidP="000401FD">
      <w:pPr>
        <w:pStyle w:val="Heading3"/>
      </w:pPr>
      <w:r>
        <w:t>Why this matters</w:t>
      </w:r>
    </w:p>
    <w:p w14:paraId="2AE7200C" w14:textId="26D04FF8" w:rsidR="007B51A5" w:rsidRDefault="00F775BF" w:rsidP="008B3657">
      <w:r>
        <w:t xml:space="preserve">Even where an AI system is ethical, technically sound and fully compliant, there may still be reputational risk </w:t>
      </w:r>
      <w:r w:rsidR="00ED36AE">
        <w:t xml:space="preserve">arising from how it </w:t>
      </w:r>
      <w:r w:rsidR="00FB207C">
        <w:t xml:space="preserve">is </w:t>
      </w:r>
      <w:r w:rsidR="00ED36AE">
        <w:t xml:space="preserve">used. </w:t>
      </w:r>
      <w:r w:rsidR="0019456B">
        <w:t xml:space="preserve">Public perception can be </w:t>
      </w:r>
      <w:r w:rsidR="00CB1EA4">
        <w:t>s</w:t>
      </w:r>
      <w:r w:rsidR="0019456B">
        <w:t>haped by the context, purpose, or outcomes of the system</w:t>
      </w:r>
      <w:r w:rsidR="000C11F4">
        <w:t xml:space="preserve">. </w:t>
      </w:r>
    </w:p>
    <w:p w14:paraId="16129F71" w14:textId="000546CD" w:rsidR="00D95B31" w:rsidRPr="00D95B31" w:rsidRDefault="00D95B31" w:rsidP="008B3657">
      <w:pPr>
        <w:rPr>
          <w:b/>
          <w:bCs/>
        </w:rPr>
      </w:pPr>
      <w:r w:rsidRPr="00D95B31">
        <w:rPr>
          <w:b/>
          <w:bCs/>
        </w:rPr>
        <w:t>What is the risk of your AI use posing a reputational risk or undermining public confidence in the government?</w:t>
      </w:r>
    </w:p>
    <w:p w14:paraId="6D959882" w14:textId="77777777" w:rsidR="00E408A0" w:rsidRPr="00FD73A4" w:rsidRDefault="00E408A0" w:rsidP="000A1DDF">
      <w:pPr>
        <w:keepNext/>
        <w:spacing w:line="240" w:lineRule="auto"/>
        <w:rPr>
          <w:b/>
          <w:bCs/>
        </w:rPr>
      </w:pPr>
      <w:r w:rsidRPr="00FD73A4">
        <w:rPr>
          <w:b/>
          <w:bCs/>
        </w:rPr>
        <w:t>Consequence</w:t>
      </w:r>
      <w:r>
        <w:rPr>
          <w:b/>
          <w:bCs/>
        </w:rPr>
        <w:t xml:space="preserve"> (select one)</w:t>
      </w:r>
    </w:p>
    <w:p w14:paraId="1F08AB57" w14:textId="28FD6373" w:rsidR="00E408A0" w:rsidRPr="00620F90" w:rsidRDefault="0078425B" w:rsidP="00CD02EF">
      <w:pPr>
        <w:pStyle w:val="Checkboxindent"/>
        <w:rPr>
          <w:sz w:val="36"/>
        </w:rPr>
      </w:pPr>
      <w:sdt>
        <w:sdtPr>
          <w:rPr>
            <w:position w:val="-6"/>
            <w:sz w:val="36"/>
          </w:rPr>
          <w:alias w:val="select for yes"/>
          <w:tag w:val="select for yes"/>
          <w:id w:val="99307049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Insignificant – </w:t>
      </w:r>
      <w:r w:rsidR="00896705">
        <w:t>Minor, isolated issue; negligible impact on public trust; quickly addressed.</w:t>
      </w:r>
    </w:p>
    <w:p w14:paraId="2AA1E2AD" w14:textId="355BB332" w:rsidR="00E408A0" w:rsidRPr="00620F90" w:rsidRDefault="0078425B" w:rsidP="00CD02EF">
      <w:pPr>
        <w:pStyle w:val="Checkboxindent"/>
      </w:pPr>
      <w:sdt>
        <w:sdtPr>
          <w:rPr>
            <w:position w:val="-6"/>
            <w:sz w:val="36"/>
          </w:rPr>
          <w:alias w:val="select for yes"/>
          <w:tag w:val="select for yes"/>
          <w:id w:val="-193003726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Minor – </w:t>
      </w:r>
      <w:r w:rsidR="00896705">
        <w:t>Brief concern or media attention; small reputational dent; resolved with prompt action.</w:t>
      </w:r>
    </w:p>
    <w:p w14:paraId="1F81D7EC" w14:textId="1EBB4D82" w:rsidR="00E408A0" w:rsidRPr="00620F90" w:rsidRDefault="0078425B" w:rsidP="00CD02EF">
      <w:pPr>
        <w:pStyle w:val="Checkboxindent"/>
      </w:pPr>
      <w:sdt>
        <w:sdtPr>
          <w:rPr>
            <w:position w:val="-6"/>
            <w:sz w:val="36"/>
          </w:rPr>
          <w:alias w:val="select for yes"/>
          <w:tag w:val="select for yes"/>
          <w:id w:val="193648243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Moderate – </w:t>
      </w:r>
      <w:r w:rsidR="00896705">
        <w:t>Public questions oversight; moderate trust impact; requires remedial response.</w:t>
      </w:r>
    </w:p>
    <w:p w14:paraId="534540BD" w14:textId="651311BC" w:rsidR="00E408A0" w:rsidRPr="00620F90" w:rsidRDefault="0078425B" w:rsidP="00CD02EF">
      <w:pPr>
        <w:pStyle w:val="Checkboxindent"/>
      </w:pPr>
      <w:sdt>
        <w:sdtPr>
          <w:rPr>
            <w:position w:val="-6"/>
            <w:sz w:val="36"/>
          </w:rPr>
          <w:alias w:val="select for yes"/>
          <w:tag w:val="select for yes"/>
          <w:id w:val="-140999331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Major – </w:t>
      </w:r>
      <w:r w:rsidR="00896705">
        <w:t>Widespread criticism; major reputational damage; trust rebuilding needed.</w:t>
      </w:r>
    </w:p>
    <w:p w14:paraId="22D181DB" w14:textId="72F273DF" w:rsidR="00E408A0" w:rsidRDefault="0078425B" w:rsidP="00274B80">
      <w:pPr>
        <w:pStyle w:val="Checkboxindent"/>
        <w:keepNext w:val="0"/>
        <w:keepLines w:val="0"/>
      </w:pPr>
      <w:sdt>
        <w:sdtPr>
          <w:rPr>
            <w:position w:val="-6"/>
            <w:sz w:val="36"/>
          </w:rPr>
          <w:alias w:val="select for yes"/>
          <w:tag w:val="select for yes"/>
          <w:id w:val="38699877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620F90">
        <w:t xml:space="preserve">Severe </w:t>
      </w:r>
      <w:r w:rsidR="00E408A0">
        <w:t xml:space="preserve">– </w:t>
      </w:r>
      <w:r w:rsidR="00896705">
        <w:t>Profound loss of public trust; seen as governance failure; long-term recovery and reform required.</w:t>
      </w:r>
    </w:p>
    <w:p w14:paraId="5A6F7750" w14:textId="77777777" w:rsidR="00E408A0" w:rsidRDefault="00E408A0" w:rsidP="000A1DDF">
      <w:pPr>
        <w:keepNext/>
        <w:spacing w:line="240" w:lineRule="auto"/>
        <w:rPr>
          <w:b/>
          <w:bCs/>
        </w:rPr>
      </w:pPr>
      <w:r w:rsidRPr="00620F90">
        <w:rPr>
          <w:b/>
          <w:bCs/>
        </w:rPr>
        <w:lastRenderedPageBreak/>
        <w:t>Likelihood</w:t>
      </w:r>
      <w:r>
        <w:rPr>
          <w:b/>
          <w:bCs/>
        </w:rPr>
        <w:t xml:space="preserve"> (select one)</w:t>
      </w:r>
    </w:p>
    <w:p w14:paraId="01412038" w14:textId="00EC8B49" w:rsidR="00E408A0" w:rsidRPr="009A0F5E" w:rsidRDefault="0078425B" w:rsidP="00CD02EF">
      <w:pPr>
        <w:pStyle w:val="Checkboxindent"/>
      </w:pPr>
      <w:sdt>
        <w:sdtPr>
          <w:rPr>
            <w:position w:val="-6"/>
            <w:sz w:val="36"/>
          </w:rPr>
          <w:alias w:val="select for yes"/>
          <w:tag w:val="select for yes"/>
          <w:id w:val="-94322445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Almost certain</w:t>
      </w:r>
      <w:r w:rsidR="00E408A0" w:rsidRPr="00620F90">
        <w:t xml:space="preserve"> </w:t>
      </w:r>
    </w:p>
    <w:p w14:paraId="3A7DA3E4" w14:textId="0CE8768B" w:rsidR="00E408A0" w:rsidRDefault="0078425B" w:rsidP="00CD02EF">
      <w:pPr>
        <w:pStyle w:val="Checkboxindent"/>
      </w:pPr>
      <w:sdt>
        <w:sdtPr>
          <w:rPr>
            <w:position w:val="-6"/>
            <w:sz w:val="36"/>
          </w:rPr>
          <w:alias w:val="select for yes"/>
          <w:tag w:val="select for yes"/>
          <w:id w:val="140680565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rsidRPr="009A0F5E">
        <w:t>Likely</w:t>
      </w:r>
      <w:r w:rsidR="00E408A0" w:rsidRPr="00620F90">
        <w:t xml:space="preserve"> </w:t>
      </w:r>
    </w:p>
    <w:p w14:paraId="0105275E" w14:textId="20E90B23" w:rsidR="00E408A0" w:rsidRDefault="0078425B" w:rsidP="00CD02EF">
      <w:pPr>
        <w:pStyle w:val="Checkboxindent"/>
      </w:pPr>
      <w:sdt>
        <w:sdtPr>
          <w:rPr>
            <w:position w:val="-6"/>
            <w:sz w:val="36"/>
          </w:rPr>
          <w:alias w:val="select for yes"/>
          <w:tag w:val="select for yes"/>
          <w:id w:val="-183937839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Possible</w:t>
      </w:r>
      <w:r w:rsidR="00E408A0" w:rsidRPr="00620F90">
        <w:t xml:space="preserve"> </w:t>
      </w:r>
    </w:p>
    <w:p w14:paraId="3DC3EF4E" w14:textId="7D09CB32" w:rsidR="00E408A0" w:rsidRDefault="0078425B" w:rsidP="00CD02EF">
      <w:pPr>
        <w:pStyle w:val="Checkboxindent"/>
      </w:pPr>
      <w:sdt>
        <w:sdtPr>
          <w:rPr>
            <w:position w:val="-6"/>
            <w:sz w:val="36"/>
          </w:rPr>
          <w:alias w:val="select for yes"/>
          <w:tag w:val="select for yes"/>
          <w:id w:val="65781436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Unlikely</w:t>
      </w:r>
      <w:r w:rsidR="00E408A0" w:rsidRPr="00620F90">
        <w:t xml:space="preserve"> </w:t>
      </w:r>
    </w:p>
    <w:p w14:paraId="20C058FB" w14:textId="03C47ABE" w:rsidR="00E408A0" w:rsidRPr="009A0F5E" w:rsidRDefault="0078425B" w:rsidP="00274B80">
      <w:pPr>
        <w:pStyle w:val="Checkboxindent"/>
        <w:keepNext w:val="0"/>
        <w:keepLines w:val="0"/>
      </w:pPr>
      <w:sdt>
        <w:sdtPr>
          <w:rPr>
            <w:position w:val="-6"/>
            <w:sz w:val="36"/>
          </w:rPr>
          <w:alias w:val="select for yes"/>
          <w:tag w:val="select for yes"/>
          <w:id w:val="-10642685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Rare</w:t>
      </w:r>
      <w:r w:rsidR="00E408A0" w:rsidRPr="00620F90">
        <w:t xml:space="preserve"> </w:t>
      </w:r>
    </w:p>
    <w:p w14:paraId="0E226BBB" w14:textId="77777777" w:rsidR="00E408A0" w:rsidRPr="00620F90" w:rsidRDefault="00E408A0" w:rsidP="00274B80">
      <w:pPr>
        <w:keepNext/>
        <w:keepLines/>
        <w:spacing w:line="240" w:lineRule="auto"/>
        <w:rPr>
          <w:b/>
          <w:bCs/>
        </w:rPr>
      </w:pPr>
      <w:r w:rsidRPr="00620F90">
        <w:rPr>
          <w:b/>
          <w:bCs/>
        </w:rPr>
        <w:t>Risk rating</w:t>
      </w:r>
      <w:r>
        <w:rPr>
          <w:b/>
          <w:bCs/>
        </w:rPr>
        <w:t xml:space="preserve"> (select one)</w:t>
      </w:r>
    </w:p>
    <w:p w14:paraId="598B908A" w14:textId="3EA1023D" w:rsidR="00E408A0" w:rsidRDefault="0078425B" w:rsidP="00274B80">
      <w:pPr>
        <w:keepNext/>
        <w:keepLines/>
        <w:spacing w:before="0" w:after="0" w:line="240" w:lineRule="auto"/>
      </w:pPr>
      <w:sdt>
        <w:sdtPr>
          <w:rPr>
            <w:position w:val="-6"/>
            <w:sz w:val="36"/>
          </w:rPr>
          <w:alias w:val="select for yes"/>
          <w:tag w:val="select for yes"/>
          <w:id w:val="-167964792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Low</w:t>
      </w:r>
    </w:p>
    <w:p w14:paraId="5A34F365" w14:textId="2D2B3113" w:rsidR="00E408A0" w:rsidRDefault="0078425B" w:rsidP="00274B80">
      <w:pPr>
        <w:keepNext/>
        <w:keepLines/>
        <w:spacing w:before="0" w:after="0" w:line="240" w:lineRule="auto"/>
      </w:pPr>
      <w:sdt>
        <w:sdtPr>
          <w:rPr>
            <w:position w:val="-6"/>
            <w:sz w:val="36"/>
          </w:rPr>
          <w:alias w:val="select for yes"/>
          <w:tag w:val="select for yes"/>
          <w:id w:val="-35951349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Medium</w:t>
      </w:r>
    </w:p>
    <w:p w14:paraId="3C6A4DCC" w14:textId="5E7F19CA" w:rsidR="00E408A0" w:rsidRDefault="0078425B" w:rsidP="00E408A0">
      <w:pPr>
        <w:spacing w:before="0" w:after="0" w:line="240" w:lineRule="auto"/>
      </w:pPr>
      <w:sdt>
        <w:sdtPr>
          <w:rPr>
            <w:position w:val="-6"/>
            <w:sz w:val="36"/>
          </w:rPr>
          <w:alias w:val="select for yes"/>
          <w:tag w:val="select for yes"/>
          <w:id w:val="52020574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408A0">
        <w:t>High</w:t>
      </w:r>
    </w:p>
    <w:p w14:paraId="5537585C" w14:textId="77777777" w:rsidR="00E408A0" w:rsidRPr="009A0F5E" w:rsidRDefault="00E408A0" w:rsidP="000A1DDF">
      <w:pPr>
        <w:keepNext/>
        <w:spacing w:line="240" w:lineRule="auto"/>
        <w:rPr>
          <w:b/>
          <w:bCs/>
        </w:rPr>
      </w:pPr>
      <w:r w:rsidRPr="009A0F5E">
        <w:rPr>
          <w:b/>
          <w:bCs/>
        </w:rPr>
        <w:t>Rationale for risk rating including any existing controls</w:t>
      </w:r>
    </w:p>
    <w:p w14:paraId="0D22E643" w14:textId="4745A5AD" w:rsidR="00E408A0" w:rsidRDefault="00E408A0" w:rsidP="00E408A0">
      <w:r w:rsidRPr="009A0F5E">
        <w:rPr>
          <w:i/>
          <w:iCs/>
        </w:rPr>
        <w:t xml:space="preserve">Enter </w:t>
      </w:r>
      <w:r>
        <w:rPr>
          <w:i/>
          <w:iCs/>
        </w:rPr>
        <w:t xml:space="preserve">your answer </w:t>
      </w:r>
      <w:r w:rsidRPr="009A0F5E">
        <w:rPr>
          <w:i/>
          <w:iCs/>
        </w:rPr>
        <w:t>text here</w:t>
      </w:r>
    </w:p>
    <w:p w14:paraId="4C6B3211" w14:textId="10653551" w:rsidR="00D8686C" w:rsidRPr="00D37122" w:rsidRDefault="00FD1C54" w:rsidP="00D709E5">
      <w:pPr>
        <w:pStyle w:val="Heading2Numbered"/>
      </w:pPr>
      <w:bookmarkStart w:id="38" w:name="_Ref206765530"/>
      <w:r>
        <w:t>O</w:t>
      </w:r>
      <w:r w:rsidR="00C36A4B">
        <w:t xml:space="preserve">verall </w:t>
      </w:r>
      <w:r w:rsidR="00CB1EA4">
        <w:t xml:space="preserve">inherent </w:t>
      </w:r>
      <w:r w:rsidR="00C36A4B">
        <w:t>risk rating</w:t>
      </w:r>
      <w:bookmarkEnd w:id="38"/>
      <w:r w:rsidR="00C36A4B">
        <w:t xml:space="preserve"> </w:t>
      </w:r>
    </w:p>
    <w:p w14:paraId="6B4898D0" w14:textId="415942D1" w:rsidR="00B229D5" w:rsidRDefault="00E602BE" w:rsidP="00B85F0E">
      <w:r>
        <w:t>D</w:t>
      </w:r>
      <w:r w:rsidR="009A5F07">
        <w:t xml:space="preserve">etermine the </w:t>
      </w:r>
      <w:r w:rsidR="005D314D">
        <w:t>overall</w:t>
      </w:r>
      <w:r w:rsidR="008B3657">
        <w:t xml:space="preserve"> </w:t>
      </w:r>
      <w:r w:rsidR="005376E8">
        <w:t xml:space="preserve">inherent </w:t>
      </w:r>
      <w:r w:rsidR="009A5F07">
        <w:t>risk rating for the AI use case</w:t>
      </w:r>
      <w:r w:rsidR="00D9300D">
        <w:t xml:space="preserve"> based on the ratings </w:t>
      </w:r>
      <w:r w:rsidR="008B3657">
        <w:t>selected</w:t>
      </w:r>
      <w:r w:rsidR="00D9300D">
        <w:t xml:space="preserve"> in sections</w:t>
      </w:r>
      <w:r w:rsidR="00444ACF">
        <w:t> </w:t>
      </w:r>
      <w:r w:rsidR="000A40D5">
        <w:t>3.1</w:t>
      </w:r>
      <w:r w:rsidR="00705430">
        <w:t> </w:t>
      </w:r>
      <w:r w:rsidR="000A40D5">
        <w:t>to</w:t>
      </w:r>
      <w:r w:rsidR="00705430">
        <w:t> </w:t>
      </w:r>
      <w:r w:rsidR="000A40D5">
        <w:t>3.8</w:t>
      </w:r>
      <w:r w:rsidR="002F5935">
        <w:t xml:space="preserve"> </w:t>
      </w:r>
      <w:r w:rsidR="008B3657" w:rsidRPr="005032B4">
        <w:rPr>
          <w:color w:val="auto"/>
        </w:rPr>
        <w:t>above</w:t>
      </w:r>
      <w:r w:rsidR="00D9300D" w:rsidRPr="005032B4">
        <w:rPr>
          <w:color w:val="auto"/>
        </w:rPr>
        <w:t xml:space="preserve">. </w:t>
      </w:r>
      <w:r w:rsidR="000A40D5" w:rsidRPr="005032B4">
        <w:rPr>
          <w:color w:val="auto"/>
        </w:rPr>
        <w:t xml:space="preserve">Use </w:t>
      </w:r>
      <w:r w:rsidR="000A40D5">
        <w:t xml:space="preserve">the </w:t>
      </w:r>
      <w:r w:rsidR="00D9300D">
        <w:t xml:space="preserve">highest risk rating identified in </w:t>
      </w:r>
      <w:r w:rsidR="000A40D5">
        <w:t xml:space="preserve">the </w:t>
      </w:r>
      <w:r w:rsidR="00D9300D">
        <w:t xml:space="preserve">sections </w:t>
      </w:r>
      <w:r w:rsidR="000A40D5">
        <w:t xml:space="preserve">above </w:t>
      </w:r>
      <w:r w:rsidR="00D9300D">
        <w:t>as the</w:t>
      </w:r>
      <w:r w:rsidR="009A5F07">
        <w:t xml:space="preserve"> </w:t>
      </w:r>
      <w:r w:rsidR="004259A5">
        <w:t xml:space="preserve">overall </w:t>
      </w:r>
      <w:r w:rsidR="005376E8">
        <w:t xml:space="preserve">inherent </w:t>
      </w:r>
      <w:r w:rsidR="004259A5">
        <w:t>risk rating. This ensures the assessment re</w:t>
      </w:r>
      <w:r w:rsidR="00B229D5">
        <w:t>flects the most significant potential risk exposure, even i</w:t>
      </w:r>
      <w:r w:rsidR="00837671">
        <w:t>f</w:t>
      </w:r>
      <w:r w:rsidR="00B229D5">
        <w:t xml:space="preserve"> the other risks are rated lower. </w:t>
      </w:r>
    </w:p>
    <w:p w14:paraId="4FC29E20" w14:textId="603A1EE2" w:rsidR="00246DFF" w:rsidRDefault="006374FC" w:rsidP="00FD1C54">
      <w:r>
        <w:t xml:space="preserve">This </w:t>
      </w:r>
      <w:r w:rsidR="005376E8">
        <w:t xml:space="preserve">overall inherent risk rating </w:t>
      </w:r>
      <w:r>
        <w:t xml:space="preserve">is the risk </w:t>
      </w:r>
      <w:r w:rsidR="00A25960">
        <w:t>level</w:t>
      </w:r>
      <w:r>
        <w:t xml:space="preserve"> </w:t>
      </w:r>
      <w:r w:rsidR="00AD3C4B">
        <w:t xml:space="preserve">under standard operating conditions, </w:t>
      </w:r>
      <w:r w:rsidR="00D461FF">
        <w:t>assuming onl</w:t>
      </w:r>
      <w:r w:rsidR="00246DFF">
        <w:t>y existing baseline controls are in place</w:t>
      </w:r>
      <w:r w:rsidR="00A93B42">
        <w:t xml:space="preserve">, </w:t>
      </w:r>
      <w:r>
        <w:t xml:space="preserve">before any </w:t>
      </w:r>
      <w:r w:rsidR="00A93B42">
        <w:t xml:space="preserve">additional </w:t>
      </w:r>
      <w:r>
        <w:t>controls are applied.</w:t>
      </w:r>
      <w:r w:rsidR="001D408A">
        <w:t xml:space="preserve"> </w:t>
      </w:r>
      <w:r w:rsidR="00246DFF">
        <w:t xml:space="preserve">It does not </w:t>
      </w:r>
      <w:r w:rsidR="00C77FEA">
        <w:t>consider</w:t>
      </w:r>
      <w:r w:rsidR="00246DFF">
        <w:t xml:space="preserve"> proposed mitigation strategies or enhancements that are yet to be implemented. </w:t>
      </w:r>
    </w:p>
    <w:p w14:paraId="334A0156" w14:textId="0E9BFCA6" w:rsidR="00716064" w:rsidRPr="00620F90" w:rsidRDefault="00716064" w:rsidP="000A1DDF">
      <w:pPr>
        <w:keepNext/>
        <w:spacing w:line="240" w:lineRule="auto"/>
        <w:rPr>
          <w:b/>
          <w:bCs/>
        </w:rPr>
      </w:pPr>
      <w:r>
        <w:rPr>
          <w:b/>
          <w:bCs/>
        </w:rPr>
        <w:t>Overall inherent risk (select one)</w:t>
      </w:r>
    </w:p>
    <w:p w14:paraId="39220999" w14:textId="304E7051" w:rsidR="00716064" w:rsidRDefault="0078425B" w:rsidP="00716064">
      <w:pPr>
        <w:spacing w:before="0" w:after="0" w:line="240" w:lineRule="auto"/>
      </w:pPr>
      <w:sdt>
        <w:sdtPr>
          <w:rPr>
            <w:position w:val="-6"/>
            <w:sz w:val="36"/>
          </w:rPr>
          <w:alias w:val="select for yes"/>
          <w:tag w:val="select for yes"/>
          <w:id w:val="-37523917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716064">
        <w:t>Low</w:t>
      </w:r>
    </w:p>
    <w:p w14:paraId="69D705C0" w14:textId="18E16804" w:rsidR="00716064" w:rsidRDefault="0078425B" w:rsidP="00716064">
      <w:pPr>
        <w:spacing w:before="0" w:after="0" w:line="240" w:lineRule="auto"/>
      </w:pPr>
      <w:sdt>
        <w:sdtPr>
          <w:rPr>
            <w:position w:val="-6"/>
            <w:sz w:val="36"/>
          </w:rPr>
          <w:alias w:val="select for yes"/>
          <w:tag w:val="select for yes"/>
          <w:id w:val="-175118211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716064">
        <w:t>Medium</w:t>
      </w:r>
    </w:p>
    <w:p w14:paraId="7904886A" w14:textId="430FFA75" w:rsidR="00716064" w:rsidRDefault="0078425B" w:rsidP="00716064">
      <w:pPr>
        <w:spacing w:before="0" w:after="0" w:line="240" w:lineRule="auto"/>
      </w:pPr>
      <w:sdt>
        <w:sdtPr>
          <w:rPr>
            <w:position w:val="-6"/>
            <w:sz w:val="36"/>
          </w:rPr>
          <w:alias w:val="select for yes"/>
          <w:tag w:val="select for yes"/>
          <w:id w:val="-210402298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716064">
        <w:t>High</w:t>
      </w:r>
    </w:p>
    <w:p w14:paraId="3DF23967" w14:textId="2C6C779A" w:rsidR="00716064" w:rsidRPr="009A0F5E" w:rsidRDefault="00716064" w:rsidP="000A1DDF">
      <w:pPr>
        <w:keepNext/>
        <w:spacing w:line="240" w:lineRule="auto"/>
        <w:rPr>
          <w:b/>
          <w:bCs/>
        </w:rPr>
      </w:pPr>
      <w:r w:rsidRPr="009A0F5E">
        <w:rPr>
          <w:b/>
          <w:bCs/>
        </w:rPr>
        <w:t xml:space="preserve">Rationale for </w:t>
      </w:r>
      <w:r>
        <w:rPr>
          <w:b/>
          <w:bCs/>
        </w:rPr>
        <w:t xml:space="preserve">overall </w:t>
      </w:r>
      <w:r w:rsidR="005376E8">
        <w:rPr>
          <w:b/>
          <w:bCs/>
        </w:rPr>
        <w:t xml:space="preserve">inherent </w:t>
      </w:r>
      <w:r w:rsidRPr="009A0F5E">
        <w:rPr>
          <w:b/>
          <w:bCs/>
        </w:rPr>
        <w:t xml:space="preserve">risk rating </w:t>
      </w:r>
      <w:r>
        <w:rPr>
          <w:b/>
          <w:bCs/>
        </w:rPr>
        <w:t>and explanation of relevant risk controls</w:t>
      </w:r>
    </w:p>
    <w:p w14:paraId="06F524AB" w14:textId="1090F7AB" w:rsidR="00716064" w:rsidRDefault="00716064" w:rsidP="00716064">
      <w:r w:rsidRPr="009A0F5E">
        <w:rPr>
          <w:i/>
          <w:iCs/>
        </w:rPr>
        <w:t xml:space="preserve">Enter </w:t>
      </w:r>
      <w:r>
        <w:rPr>
          <w:i/>
          <w:iCs/>
        </w:rPr>
        <w:t xml:space="preserve">your answer </w:t>
      </w:r>
      <w:r w:rsidRPr="009A0F5E">
        <w:rPr>
          <w:i/>
          <w:iCs/>
        </w:rPr>
        <w:t>text here</w:t>
      </w:r>
    </w:p>
    <w:p w14:paraId="6A7F1C24" w14:textId="6CFE499E" w:rsidR="00ED7711" w:rsidRDefault="00ED7711" w:rsidP="00FD1C54"/>
    <w:p w14:paraId="2659C3B9" w14:textId="77777777" w:rsidR="00425D3F" w:rsidRDefault="00425D3F" w:rsidP="00FD1C54"/>
    <w:p w14:paraId="4A91C9D9" w14:textId="77777777" w:rsidR="00FD1C54" w:rsidRPr="00FD1C54" w:rsidRDefault="00FD1C54" w:rsidP="00365562">
      <w:pPr>
        <w:sectPr w:rsidR="00FD1C54" w:rsidRPr="00FD1C54" w:rsidSect="00CD1BC2">
          <w:pgSz w:w="11906" w:h="16838" w:code="9"/>
          <w:pgMar w:top="1418" w:right="1418" w:bottom="1418" w:left="1418" w:header="680" w:footer="680" w:gutter="0"/>
          <w:cols w:space="708"/>
          <w:docGrid w:linePitch="360"/>
        </w:sectPr>
      </w:pPr>
    </w:p>
    <w:p w14:paraId="4C054DC2" w14:textId="2AE18AFC" w:rsidR="00ED7711" w:rsidRDefault="001F361C" w:rsidP="002057A2">
      <w:pPr>
        <w:pStyle w:val="Heading1Numbered"/>
      </w:pPr>
      <w:bookmarkStart w:id="39" w:name="_Ref206765457"/>
      <w:bookmarkStart w:id="40" w:name="_Toc212728187"/>
      <w:bookmarkStart w:id="41" w:name="_Toc214528054"/>
      <w:r>
        <w:lastRenderedPageBreak/>
        <w:t>Threshold</w:t>
      </w:r>
      <w:r w:rsidR="00A85F2F">
        <w:t xml:space="preserve"> assessment outcome</w:t>
      </w:r>
      <w:bookmarkEnd w:id="39"/>
      <w:bookmarkEnd w:id="40"/>
      <w:bookmarkEnd w:id="41"/>
    </w:p>
    <w:p w14:paraId="58EE4CA4" w14:textId="425143F7" w:rsidR="00680ECC" w:rsidRPr="00680ECC" w:rsidRDefault="00680ECC" w:rsidP="00D709E5">
      <w:pPr>
        <w:pStyle w:val="Heading2Numbered"/>
      </w:pPr>
      <w:r w:rsidRPr="00680ECC">
        <w:t>Assess</w:t>
      </w:r>
      <w:r w:rsidR="005032B4">
        <w:t xml:space="preserve">ing </w:t>
      </w:r>
      <w:r w:rsidRPr="00680ECC">
        <w:t>officer recommendation</w:t>
      </w:r>
    </w:p>
    <w:p w14:paraId="3A74CFCF" w14:textId="0960310D" w:rsidR="00F12F2C" w:rsidRPr="00A136E3" w:rsidRDefault="00F12F2C" w:rsidP="00F12F2C">
      <w:pPr>
        <w:keepNext/>
        <w:keepLines/>
      </w:pPr>
      <w:r w:rsidRPr="00A136E3">
        <w:t>If the assess</w:t>
      </w:r>
      <w:r w:rsidR="005032B4">
        <w:t xml:space="preserve">ing </w:t>
      </w:r>
      <w:r w:rsidRPr="00A136E3">
        <w:t xml:space="preserve">officer is satisfied that all risks in the </w:t>
      </w:r>
      <w:r w:rsidR="00DE2B47">
        <w:t>inherent</w:t>
      </w:r>
      <w:r w:rsidR="003035A5">
        <w:t xml:space="preserve"> risk</w:t>
      </w:r>
      <w:r w:rsidRPr="00A136E3">
        <w:t xml:space="preserve"> assessment </w:t>
      </w:r>
      <w:r w:rsidR="00C76DFD">
        <w:t>at section</w:t>
      </w:r>
      <w:r w:rsidR="00F25FF0">
        <w:t> </w:t>
      </w:r>
      <w:r w:rsidR="00C76DFD">
        <w:t xml:space="preserve">3.9 </w:t>
      </w:r>
      <w:r w:rsidRPr="00A136E3">
        <w:t xml:space="preserve">are </w:t>
      </w:r>
      <w:r w:rsidRPr="00F62877">
        <w:rPr>
          <w:b/>
          <w:bCs/>
        </w:rPr>
        <w:t>low</w:t>
      </w:r>
      <w:r w:rsidRPr="00A136E3">
        <w:t xml:space="preserve">, they may recommend that </w:t>
      </w:r>
      <w:r w:rsidR="004E30FC">
        <w:t>a</w:t>
      </w:r>
      <w:r w:rsidRPr="00A136E3">
        <w:t xml:space="preserve"> </w:t>
      </w:r>
      <w:r w:rsidR="004E30FC">
        <w:t>full</w:t>
      </w:r>
      <w:r w:rsidR="008649C3">
        <w:t xml:space="preserve"> </w:t>
      </w:r>
      <w:r w:rsidRPr="00A136E3">
        <w:t>assessment is not needed and that the agency accept the low risk</w:t>
      </w:r>
      <w:r w:rsidR="00C76DFD">
        <w:t xml:space="preserve"> and proceed with the AI use case</w:t>
      </w:r>
      <w:r w:rsidRPr="00A136E3">
        <w:t>.</w:t>
      </w:r>
    </w:p>
    <w:p w14:paraId="2E551C9B" w14:textId="4A4678F8" w:rsidR="00F12F2C" w:rsidRDefault="008A63D3" w:rsidP="00F12F2C">
      <w:pPr>
        <w:keepNext/>
        <w:keepLines/>
      </w:pPr>
      <w:r>
        <w:t xml:space="preserve">If the overall </w:t>
      </w:r>
      <w:r w:rsidR="008649C3">
        <w:t xml:space="preserve">inherent </w:t>
      </w:r>
      <w:r>
        <w:t>risk rating</w:t>
      </w:r>
      <w:r w:rsidR="00EA2421">
        <w:t xml:space="preserve"> recorded at </w:t>
      </w:r>
      <w:r w:rsidR="005032B4">
        <w:t>section</w:t>
      </w:r>
      <w:r w:rsidR="00A92BD9">
        <w:t> </w:t>
      </w:r>
      <w:r w:rsidR="00EA2421">
        <w:t>3.</w:t>
      </w:r>
      <w:r w:rsidR="00EB1258">
        <w:t>9</w:t>
      </w:r>
      <w:r>
        <w:t xml:space="preserve"> is</w:t>
      </w:r>
      <w:r w:rsidR="00F12F2C" w:rsidRPr="00A136E3">
        <w:t xml:space="preserve"> </w:t>
      </w:r>
      <w:r w:rsidR="00F12F2C" w:rsidRPr="00CF722E">
        <w:rPr>
          <w:b/>
          <w:bCs/>
        </w:rPr>
        <w:t xml:space="preserve">medium </w:t>
      </w:r>
      <w:r w:rsidR="00F12F2C" w:rsidRPr="008224B1">
        <w:t>or</w:t>
      </w:r>
      <w:r w:rsidR="00F12F2C" w:rsidRPr="00CF722E">
        <w:rPr>
          <w:b/>
          <w:bCs/>
        </w:rPr>
        <w:t xml:space="preserve"> </w:t>
      </w:r>
      <w:r w:rsidR="005032B4">
        <w:rPr>
          <w:b/>
          <w:bCs/>
        </w:rPr>
        <w:t>high</w:t>
      </w:r>
      <w:r w:rsidR="00F12F2C" w:rsidRPr="00A136E3">
        <w:t xml:space="preserve">, then </w:t>
      </w:r>
      <w:r w:rsidR="008649C3">
        <w:t xml:space="preserve">you must complete </w:t>
      </w:r>
      <w:r w:rsidR="00F12F2C" w:rsidRPr="00A136E3">
        <w:t>a</w:t>
      </w:r>
      <w:r w:rsidR="004E30FC">
        <w:t xml:space="preserve"> full</w:t>
      </w:r>
      <w:r w:rsidR="008649C3">
        <w:t xml:space="preserve"> </w:t>
      </w:r>
      <w:r w:rsidR="00F12F2C" w:rsidRPr="00A136E3">
        <w:t>assessment</w:t>
      </w:r>
      <w:r w:rsidR="005032B4">
        <w:t>.</w:t>
      </w:r>
      <w:r w:rsidR="00F12F2C" w:rsidRPr="00A136E3">
        <w:t xml:space="preserve"> </w:t>
      </w:r>
    </w:p>
    <w:p w14:paraId="291D8489" w14:textId="2FB1B656" w:rsidR="00787977" w:rsidRDefault="00787977" w:rsidP="00943387">
      <w:pPr>
        <w:spacing w:afterLines="80" w:after="192"/>
        <w:rPr>
          <w:b/>
          <w:bCs/>
        </w:rPr>
      </w:pPr>
      <w:r w:rsidRPr="00787977">
        <w:rPr>
          <w:b/>
          <w:bCs/>
        </w:rPr>
        <w:t>Assessing officer recommendation</w:t>
      </w:r>
    </w:p>
    <w:p w14:paraId="3CFFB400" w14:textId="3C6173F1" w:rsidR="00B142B5" w:rsidRDefault="0078425B" w:rsidP="00933E96">
      <w:pPr>
        <w:spacing w:before="0" w:after="0"/>
      </w:pPr>
      <w:sdt>
        <w:sdtPr>
          <w:rPr>
            <w:position w:val="-6"/>
            <w:sz w:val="36"/>
          </w:rPr>
          <w:alias w:val="select for yes"/>
          <w:tag w:val="select for yes"/>
          <w:id w:val="17738828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B142B5" w:rsidRPr="00B142B5">
        <w:t>A full</w:t>
      </w:r>
      <w:r w:rsidR="00B142B5">
        <w:t xml:space="preserve"> assessment </w:t>
      </w:r>
      <w:r w:rsidR="00943387" w:rsidRPr="00933E96">
        <w:rPr>
          <w:b/>
          <w:bCs/>
        </w:rPr>
        <w:t>is</w:t>
      </w:r>
      <w:r w:rsidR="00943387">
        <w:t xml:space="preserve"> necessary for this use case.</w:t>
      </w:r>
    </w:p>
    <w:p w14:paraId="26CF8A9F" w14:textId="574D7596" w:rsidR="00933E96" w:rsidRDefault="0078425B" w:rsidP="00933E96">
      <w:pPr>
        <w:spacing w:before="0" w:after="0"/>
      </w:pPr>
      <w:sdt>
        <w:sdtPr>
          <w:rPr>
            <w:position w:val="-6"/>
            <w:sz w:val="36"/>
          </w:rPr>
          <w:alias w:val="select for yes"/>
          <w:tag w:val="select for yes"/>
          <w:id w:val="138290784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933E96" w:rsidRPr="00B142B5">
        <w:t>A full</w:t>
      </w:r>
      <w:r w:rsidR="00933E96">
        <w:t xml:space="preserve"> assessment </w:t>
      </w:r>
      <w:r w:rsidR="00933E96" w:rsidRPr="00933E96">
        <w:rPr>
          <w:b/>
          <w:bCs/>
        </w:rPr>
        <w:t>is not</w:t>
      </w:r>
      <w:r w:rsidR="00933E96">
        <w:t xml:space="preserve"> necessary for this use case.</w:t>
      </w:r>
    </w:p>
    <w:p w14:paraId="7C93C505" w14:textId="61FD7F0D" w:rsidR="00943387" w:rsidRPr="00943387" w:rsidRDefault="00943387" w:rsidP="00943387">
      <w:pPr>
        <w:spacing w:afterLines="80" w:after="192"/>
        <w:rPr>
          <w:b/>
          <w:bCs/>
        </w:rPr>
      </w:pPr>
      <w:r w:rsidRPr="00943387">
        <w:rPr>
          <w:b/>
          <w:bCs/>
        </w:rPr>
        <w:t>Comments</w:t>
      </w:r>
      <w:r>
        <w:rPr>
          <w:b/>
          <w:bCs/>
        </w:rPr>
        <w:t xml:space="preserve"> (optional)</w:t>
      </w:r>
    </w:p>
    <w:p w14:paraId="5FAB8523" w14:textId="77777777" w:rsidR="00943387" w:rsidRDefault="00943387" w:rsidP="00943387">
      <w:pPr>
        <w:spacing w:afterLines="80" w:after="192"/>
        <w:rPr>
          <w:i/>
          <w:iCs/>
        </w:rPr>
      </w:pPr>
      <w:r w:rsidRPr="009A0F5E">
        <w:rPr>
          <w:i/>
          <w:iCs/>
        </w:rPr>
        <w:t xml:space="preserve">Enter </w:t>
      </w:r>
      <w:r>
        <w:rPr>
          <w:i/>
          <w:iCs/>
        </w:rPr>
        <w:t xml:space="preserve">your answer </w:t>
      </w:r>
      <w:r w:rsidRPr="009A0F5E">
        <w:rPr>
          <w:i/>
          <w:iCs/>
        </w:rPr>
        <w:t>text here</w:t>
      </w:r>
    </w:p>
    <w:p w14:paraId="0F74276E" w14:textId="75FB9992" w:rsidR="00943387" w:rsidRDefault="00943387" w:rsidP="00943387">
      <w:pPr>
        <w:spacing w:afterLines="80" w:after="192"/>
        <w:rPr>
          <w:b/>
          <w:bCs/>
        </w:rPr>
      </w:pPr>
      <w:r w:rsidRPr="00943387">
        <w:rPr>
          <w:b/>
          <w:bCs/>
        </w:rPr>
        <w:t>Assessing officer name</w:t>
      </w:r>
    </w:p>
    <w:p w14:paraId="783DA47C" w14:textId="2A5CC1EB" w:rsidR="00943387" w:rsidRPr="00943387" w:rsidRDefault="00943387" w:rsidP="00943387">
      <w:pPr>
        <w:spacing w:afterLines="80" w:after="192"/>
        <w:rPr>
          <w:i/>
          <w:iCs/>
        </w:rPr>
      </w:pPr>
      <w:r w:rsidRPr="009A0F5E">
        <w:rPr>
          <w:i/>
          <w:iCs/>
        </w:rPr>
        <w:t xml:space="preserve">Enter </w:t>
      </w:r>
      <w:r>
        <w:rPr>
          <w:i/>
          <w:iCs/>
        </w:rPr>
        <w:t xml:space="preserve">your answer </w:t>
      </w:r>
      <w:r w:rsidRPr="009A0F5E">
        <w:rPr>
          <w:i/>
          <w:iCs/>
        </w:rPr>
        <w:t>text here</w:t>
      </w:r>
    </w:p>
    <w:p w14:paraId="0AF15A55" w14:textId="5ACFC525" w:rsidR="00943387" w:rsidRDefault="00943387" w:rsidP="00943387">
      <w:pPr>
        <w:spacing w:afterLines="80" w:after="192"/>
        <w:rPr>
          <w:b/>
          <w:bCs/>
        </w:rPr>
      </w:pPr>
      <w:r w:rsidRPr="00943387">
        <w:rPr>
          <w:b/>
          <w:bCs/>
        </w:rPr>
        <w:t>Assessing officer position</w:t>
      </w:r>
    </w:p>
    <w:p w14:paraId="5DC35292" w14:textId="06B5F4E8" w:rsidR="00943387" w:rsidRPr="00943387" w:rsidRDefault="00943387" w:rsidP="00943387">
      <w:pPr>
        <w:spacing w:afterLines="80" w:after="192"/>
        <w:rPr>
          <w:i/>
          <w:iCs/>
        </w:rPr>
      </w:pPr>
      <w:r w:rsidRPr="009A0F5E">
        <w:rPr>
          <w:i/>
          <w:iCs/>
        </w:rPr>
        <w:t xml:space="preserve">Enter </w:t>
      </w:r>
      <w:r>
        <w:rPr>
          <w:i/>
          <w:iCs/>
        </w:rPr>
        <w:t xml:space="preserve">your answer </w:t>
      </w:r>
      <w:r w:rsidRPr="009A0F5E">
        <w:rPr>
          <w:i/>
          <w:iCs/>
        </w:rPr>
        <w:t>text here</w:t>
      </w:r>
    </w:p>
    <w:p w14:paraId="4A8E8182" w14:textId="05A101D6" w:rsidR="00943387" w:rsidRDefault="00943387" w:rsidP="00943387">
      <w:pPr>
        <w:spacing w:afterLines="80" w:after="192"/>
        <w:rPr>
          <w:b/>
          <w:bCs/>
        </w:rPr>
      </w:pPr>
      <w:r w:rsidRPr="00943387">
        <w:rPr>
          <w:b/>
          <w:bCs/>
        </w:rPr>
        <w:t>Date</w:t>
      </w:r>
    </w:p>
    <w:p w14:paraId="170111E5" w14:textId="77777777" w:rsidR="00943387" w:rsidRDefault="00943387" w:rsidP="00943387">
      <w:pPr>
        <w:spacing w:afterLines="80" w:after="192"/>
        <w:rPr>
          <w:i/>
          <w:iCs/>
        </w:rPr>
      </w:pPr>
      <w:r w:rsidRPr="009A0F5E">
        <w:rPr>
          <w:i/>
          <w:iCs/>
        </w:rPr>
        <w:t xml:space="preserve">Enter </w:t>
      </w:r>
      <w:r>
        <w:rPr>
          <w:i/>
          <w:iCs/>
        </w:rPr>
        <w:t xml:space="preserve">your answer </w:t>
      </w:r>
      <w:r w:rsidRPr="009A0F5E">
        <w:rPr>
          <w:i/>
          <w:iCs/>
        </w:rPr>
        <w:t>text here</w:t>
      </w:r>
    </w:p>
    <w:p w14:paraId="29A4930C" w14:textId="67057BAF" w:rsidR="0064598D" w:rsidRDefault="00F62351" w:rsidP="00D709E5">
      <w:pPr>
        <w:pStyle w:val="Heading2Numbered"/>
      </w:pPr>
      <w:r>
        <w:t>Approving officer</w:t>
      </w:r>
      <w:r w:rsidR="0064598D" w:rsidRPr="0064598D">
        <w:t xml:space="preserve"> review</w:t>
      </w:r>
    </w:p>
    <w:p w14:paraId="7ECBABD0" w14:textId="0B7833A1" w:rsidR="0071643A" w:rsidRDefault="0071643A" w:rsidP="0071643A">
      <w:pPr>
        <w:spacing w:afterLines="80" w:after="192"/>
        <w:rPr>
          <w:b/>
          <w:bCs/>
        </w:rPr>
      </w:pPr>
      <w:bookmarkStart w:id="42" w:name="_Ref187414137"/>
      <w:r>
        <w:rPr>
          <w:b/>
          <w:bCs/>
        </w:rPr>
        <w:t>Approving</w:t>
      </w:r>
      <w:r w:rsidRPr="00787977">
        <w:rPr>
          <w:b/>
          <w:bCs/>
        </w:rPr>
        <w:t xml:space="preserve"> officer </w:t>
      </w:r>
      <w:r>
        <w:rPr>
          <w:b/>
          <w:bCs/>
        </w:rPr>
        <w:t>decision</w:t>
      </w:r>
    </w:p>
    <w:p w14:paraId="668B43A5" w14:textId="23030E20" w:rsidR="0071643A" w:rsidRDefault="0078425B" w:rsidP="00CD02EF">
      <w:pPr>
        <w:pStyle w:val="Checkboxindent"/>
      </w:pPr>
      <w:sdt>
        <w:sdtPr>
          <w:rPr>
            <w:position w:val="-6"/>
            <w:sz w:val="36"/>
          </w:rPr>
          <w:alias w:val="select for yes"/>
          <w:tag w:val="select for yes"/>
          <w:id w:val="105866086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71643A" w:rsidRPr="0071643A">
        <w:t xml:space="preserve">I have reviewed the recommendation, am satisfied by the supporting analysis and agree that a full assessment </w:t>
      </w:r>
      <w:r w:rsidR="0071643A" w:rsidRPr="0071643A">
        <w:rPr>
          <w:b/>
          <w:bCs/>
        </w:rPr>
        <w:t>is</w:t>
      </w:r>
      <w:r w:rsidR="0071643A" w:rsidRPr="0071643A">
        <w:t xml:space="preserve"> necessary for this use case.</w:t>
      </w:r>
    </w:p>
    <w:p w14:paraId="07AEFF2A" w14:textId="5218EAAB" w:rsidR="0071643A" w:rsidRDefault="0078425B" w:rsidP="00427E49">
      <w:pPr>
        <w:pStyle w:val="Checkboxindent"/>
        <w:keepNext w:val="0"/>
      </w:pPr>
      <w:sdt>
        <w:sdtPr>
          <w:rPr>
            <w:position w:val="-6"/>
            <w:sz w:val="36"/>
          </w:rPr>
          <w:alias w:val="select for yes"/>
          <w:tag w:val="select for yes"/>
          <w:id w:val="-60372895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71643A" w:rsidRPr="0071643A">
        <w:t xml:space="preserve">I have reviewed the recommendation, am satisfied by the supporting analysis and agree that a full assessment </w:t>
      </w:r>
      <w:r w:rsidR="0071643A" w:rsidRPr="0071643A">
        <w:rPr>
          <w:b/>
          <w:bCs/>
        </w:rPr>
        <w:t>is</w:t>
      </w:r>
      <w:r w:rsidR="0071643A">
        <w:rPr>
          <w:b/>
          <w:bCs/>
        </w:rPr>
        <w:t xml:space="preserve"> not</w:t>
      </w:r>
      <w:r w:rsidR="0071643A" w:rsidRPr="0071643A">
        <w:t xml:space="preserve"> necessary for this use case.</w:t>
      </w:r>
    </w:p>
    <w:p w14:paraId="5F7FA926" w14:textId="77777777" w:rsidR="0071643A" w:rsidRPr="00943387" w:rsidRDefault="0071643A" w:rsidP="00427E49">
      <w:pPr>
        <w:keepNext/>
        <w:spacing w:afterLines="80" w:after="192"/>
        <w:rPr>
          <w:b/>
          <w:bCs/>
        </w:rPr>
      </w:pPr>
      <w:r w:rsidRPr="00943387">
        <w:rPr>
          <w:b/>
          <w:bCs/>
        </w:rPr>
        <w:lastRenderedPageBreak/>
        <w:t>Comments</w:t>
      </w:r>
      <w:r>
        <w:rPr>
          <w:b/>
          <w:bCs/>
        </w:rPr>
        <w:t xml:space="preserve"> (optional)</w:t>
      </w:r>
    </w:p>
    <w:p w14:paraId="3F890E2A" w14:textId="77777777" w:rsidR="0071643A" w:rsidRDefault="0071643A" w:rsidP="0071643A">
      <w:pPr>
        <w:spacing w:afterLines="80" w:after="192"/>
        <w:rPr>
          <w:i/>
          <w:iCs/>
        </w:rPr>
      </w:pPr>
      <w:r w:rsidRPr="009A0F5E">
        <w:rPr>
          <w:i/>
          <w:iCs/>
        </w:rPr>
        <w:t xml:space="preserve">Enter </w:t>
      </w:r>
      <w:r>
        <w:rPr>
          <w:i/>
          <w:iCs/>
        </w:rPr>
        <w:t xml:space="preserve">your answer </w:t>
      </w:r>
      <w:r w:rsidRPr="009A0F5E">
        <w:rPr>
          <w:i/>
          <w:iCs/>
        </w:rPr>
        <w:t>text here</w:t>
      </w:r>
    </w:p>
    <w:p w14:paraId="07F148AA" w14:textId="55A067F8" w:rsidR="0071643A" w:rsidRDefault="0071643A" w:rsidP="000558EC">
      <w:pPr>
        <w:keepNext/>
        <w:spacing w:afterLines="80" w:after="192"/>
        <w:rPr>
          <w:b/>
          <w:bCs/>
        </w:rPr>
      </w:pPr>
      <w:r>
        <w:rPr>
          <w:b/>
          <w:bCs/>
        </w:rPr>
        <w:t>Approving</w:t>
      </w:r>
      <w:r w:rsidRPr="00943387">
        <w:rPr>
          <w:b/>
          <w:bCs/>
        </w:rPr>
        <w:t xml:space="preserve"> officer name</w:t>
      </w:r>
    </w:p>
    <w:p w14:paraId="4E7D4858" w14:textId="77777777" w:rsidR="0071643A" w:rsidRPr="00943387" w:rsidRDefault="0071643A" w:rsidP="0071643A">
      <w:pPr>
        <w:spacing w:afterLines="80" w:after="192"/>
        <w:rPr>
          <w:i/>
          <w:iCs/>
        </w:rPr>
      </w:pPr>
      <w:r w:rsidRPr="009A0F5E">
        <w:rPr>
          <w:i/>
          <w:iCs/>
        </w:rPr>
        <w:t xml:space="preserve">Enter </w:t>
      </w:r>
      <w:r>
        <w:rPr>
          <w:i/>
          <w:iCs/>
        </w:rPr>
        <w:t xml:space="preserve">your answer </w:t>
      </w:r>
      <w:r w:rsidRPr="009A0F5E">
        <w:rPr>
          <w:i/>
          <w:iCs/>
        </w:rPr>
        <w:t>text here</w:t>
      </w:r>
    </w:p>
    <w:p w14:paraId="374D46B7" w14:textId="2CB1DE2C" w:rsidR="0071643A" w:rsidRDefault="0071643A" w:rsidP="000558EC">
      <w:pPr>
        <w:keepNext/>
        <w:spacing w:afterLines="80" w:after="192"/>
        <w:rPr>
          <w:b/>
          <w:bCs/>
        </w:rPr>
      </w:pPr>
      <w:r>
        <w:rPr>
          <w:b/>
          <w:bCs/>
        </w:rPr>
        <w:t>Approving</w:t>
      </w:r>
      <w:r w:rsidRPr="00943387">
        <w:rPr>
          <w:b/>
          <w:bCs/>
        </w:rPr>
        <w:t xml:space="preserve"> officer position</w:t>
      </w:r>
    </w:p>
    <w:p w14:paraId="2A9E9FCA" w14:textId="77777777" w:rsidR="0071643A" w:rsidRPr="00943387" w:rsidRDefault="0071643A" w:rsidP="0071643A">
      <w:pPr>
        <w:spacing w:afterLines="80" w:after="192"/>
        <w:rPr>
          <w:i/>
          <w:iCs/>
        </w:rPr>
      </w:pPr>
      <w:r w:rsidRPr="009A0F5E">
        <w:rPr>
          <w:i/>
          <w:iCs/>
        </w:rPr>
        <w:t xml:space="preserve">Enter </w:t>
      </w:r>
      <w:r>
        <w:rPr>
          <w:i/>
          <w:iCs/>
        </w:rPr>
        <w:t xml:space="preserve">your answer </w:t>
      </w:r>
      <w:r w:rsidRPr="009A0F5E">
        <w:rPr>
          <w:i/>
          <w:iCs/>
        </w:rPr>
        <w:t>text here</w:t>
      </w:r>
    </w:p>
    <w:p w14:paraId="2264E2E6" w14:textId="77777777" w:rsidR="0071643A" w:rsidRDefault="0071643A" w:rsidP="000558EC">
      <w:pPr>
        <w:keepNext/>
        <w:spacing w:afterLines="80" w:after="192"/>
        <w:rPr>
          <w:b/>
          <w:bCs/>
        </w:rPr>
      </w:pPr>
      <w:r w:rsidRPr="00943387">
        <w:rPr>
          <w:b/>
          <w:bCs/>
        </w:rPr>
        <w:t>Date</w:t>
      </w:r>
    </w:p>
    <w:p w14:paraId="13615538" w14:textId="77777777" w:rsidR="0071643A" w:rsidRDefault="0071643A" w:rsidP="0071643A">
      <w:pPr>
        <w:spacing w:afterLines="80" w:after="192"/>
        <w:rPr>
          <w:i/>
          <w:iCs/>
        </w:rPr>
      </w:pPr>
      <w:r w:rsidRPr="009A0F5E">
        <w:rPr>
          <w:i/>
          <w:iCs/>
        </w:rPr>
        <w:t xml:space="preserve">Enter </w:t>
      </w:r>
      <w:r>
        <w:rPr>
          <w:i/>
          <w:iCs/>
        </w:rPr>
        <w:t xml:space="preserve">your answer </w:t>
      </w:r>
      <w:r w:rsidRPr="009A0F5E">
        <w:rPr>
          <w:i/>
          <w:iCs/>
        </w:rPr>
        <w:t>text here</w:t>
      </w:r>
    </w:p>
    <w:p w14:paraId="0212BF7C" w14:textId="04FD0243" w:rsidR="00F6632C" w:rsidRPr="00380C84" w:rsidRDefault="00F6632C" w:rsidP="00365562"/>
    <w:p w14:paraId="0451EE2F" w14:textId="5FE32CB1" w:rsidR="001956D1" w:rsidRPr="00D37122" w:rsidRDefault="002A6C21" w:rsidP="00DC248A">
      <w:pPr>
        <w:pStyle w:val="Heading1Numbered"/>
      </w:pPr>
      <w:bookmarkStart w:id="43" w:name="_Ref206765482"/>
      <w:bookmarkStart w:id="44" w:name="_Ref206765588"/>
      <w:bookmarkStart w:id="45" w:name="_Toc212728188"/>
      <w:bookmarkStart w:id="46" w:name="_Toc214528055"/>
      <w:r w:rsidRPr="00D37122">
        <w:lastRenderedPageBreak/>
        <w:t>Fairness</w:t>
      </w:r>
      <w:bookmarkEnd w:id="42"/>
      <w:bookmarkEnd w:id="43"/>
      <w:bookmarkEnd w:id="44"/>
      <w:bookmarkEnd w:id="45"/>
      <w:bookmarkEnd w:id="46"/>
    </w:p>
    <w:p w14:paraId="11A372BD" w14:textId="64847949" w:rsidR="00226CFE" w:rsidRDefault="00226CFE" w:rsidP="00365562">
      <w:pPr>
        <w:pStyle w:val="Box1Normal"/>
        <w:pBdr>
          <w:bottom w:val="single" w:sz="4" w:space="0" w:color="EAEAEA"/>
        </w:pBdr>
      </w:pPr>
      <w:r>
        <w:t>T</w:t>
      </w:r>
      <w:r w:rsidR="002E0560" w:rsidRPr="002E0560">
        <w:t xml:space="preserve">his section helps agencies ensure that their AI use case aligns with </w:t>
      </w:r>
      <w:hyperlink r:id="rId64" w:history="1">
        <w:r w:rsidR="002E0560" w:rsidRPr="001D1622">
          <w:rPr>
            <w:rStyle w:val="Hyperlink"/>
            <w:color w:val="1D614B" w:themeColor="accent1" w:themeShade="BF"/>
          </w:rPr>
          <w:t>Australia’s AI Ethics Principle</w:t>
        </w:r>
      </w:hyperlink>
      <w:r w:rsidR="002E0560" w:rsidRPr="002E0560">
        <w:t xml:space="preserve"> of fairness. The intention is to ensure agencies can clearly define fairness in operational terms and demonstrate that outcomes can be assessed for equity and impartiality</w:t>
      </w:r>
      <w:r w:rsidR="00F30A43">
        <w:t xml:space="preserve">. </w:t>
      </w:r>
    </w:p>
    <w:p w14:paraId="1C388299" w14:textId="0380B565" w:rsidR="008B2A6A" w:rsidRDefault="008B2A6A" w:rsidP="00365562">
      <w:pPr>
        <w:pStyle w:val="Box1Normal"/>
        <w:pBdr>
          <w:bottom w:val="single" w:sz="4" w:space="0" w:color="EAEAEA"/>
        </w:pBdr>
      </w:pPr>
      <w:r w:rsidRPr="008B2A6A">
        <w:t xml:space="preserve">Under </w:t>
      </w:r>
      <w:r w:rsidR="00860352">
        <w:t xml:space="preserve">the </w:t>
      </w:r>
      <w:r w:rsidR="00860352" w:rsidRPr="00860352">
        <w:t>AI Ethics Principle</w:t>
      </w:r>
      <w:r w:rsidR="00860352" w:rsidRPr="00860352">
        <w:rPr>
          <w:i/>
        </w:rPr>
        <w:t>s</w:t>
      </w:r>
      <w:r w:rsidRPr="008B2A6A">
        <w:t xml:space="preserve">, AI systems </w:t>
      </w:r>
      <w:r w:rsidR="00FA1D3A" w:rsidRPr="008B2A6A">
        <w:t>should</w:t>
      </w:r>
      <w:r w:rsidR="00FA1D3A">
        <w:t>,</w:t>
      </w:r>
      <w:r w:rsidR="00FA1D3A" w:rsidRPr="008B2A6A">
        <w:t xml:space="preserve"> throughout</w:t>
      </w:r>
      <w:r w:rsidRPr="008B2A6A">
        <w:t xml:space="preserve"> their lifecycle</w:t>
      </w:r>
      <w:r w:rsidR="00FA1D3A">
        <w:t>,</w:t>
      </w:r>
      <w:r w:rsidRPr="008B2A6A">
        <w:t xml:space="preserve"> be inclusive and accessible and should not involve or result in unfair discrimination against individuals, communities or groups.</w:t>
      </w:r>
    </w:p>
    <w:p w14:paraId="7843E31E" w14:textId="2B49B144" w:rsidR="002A6C21" w:rsidRPr="00D37122" w:rsidRDefault="00703B15" w:rsidP="00D709E5">
      <w:pPr>
        <w:pStyle w:val="Heading2Numbered"/>
      </w:pPr>
      <w:bookmarkStart w:id="47" w:name="_Ref187748366"/>
      <w:r w:rsidRPr="00D37122">
        <w:t>Defining fairness</w:t>
      </w:r>
      <w:bookmarkEnd w:id="47"/>
    </w:p>
    <w:p w14:paraId="7A48019E" w14:textId="1C4D7F29" w:rsidR="000811E1" w:rsidRDefault="000811E1" w:rsidP="000811E1">
      <w:pPr>
        <w:rPr>
          <w:iCs/>
        </w:rPr>
      </w:pPr>
      <w:r w:rsidRPr="00A136E3">
        <w:t>Where appropriate, you should consult relevant domain experts, affected parties and stakeholders to determine how to</w:t>
      </w:r>
      <w:r w:rsidR="00787498">
        <w:t xml:space="preserve"> </w:t>
      </w:r>
      <w:r w:rsidR="00787498" w:rsidRPr="00C309DA">
        <w:t>define and</w:t>
      </w:r>
      <w:r w:rsidRPr="00A136E3">
        <w:t xml:space="preserve"> contextualise fairness for your use of AI. Consider inclusion and accessibility</w:t>
      </w:r>
      <w:r w:rsidR="00256BE7">
        <w:t xml:space="preserve">, </w:t>
      </w:r>
      <w:r w:rsidR="00256BE7" w:rsidRPr="00C309DA">
        <w:t>as well as discrimination and bias</w:t>
      </w:r>
      <w:r w:rsidRPr="00C309DA">
        <w:t>.</w:t>
      </w:r>
      <w:r w:rsidRPr="00A136E3">
        <w:rPr>
          <w:iCs/>
        </w:rPr>
        <w:t xml:space="preserve"> Consult the </w:t>
      </w:r>
      <w:r w:rsidRPr="000401FD">
        <w:t xml:space="preserve">guidance </w:t>
      </w:r>
      <w:r w:rsidRPr="00190FB0">
        <w:rPr>
          <w:iCs/>
        </w:rPr>
        <w:t>for prompts</w:t>
      </w:r>
      <w:r w:rsidRPr="00A136E3">
        <w:rPr>
          <w:iCs/>
        </w:rPr>
        <w:t xml:space="preserve"> and resources to assist you.</w:t>
      </w:r>
    </w:p>
    <w:p w14:paraId="27296012" w14:textId="77777777" w:rsidR="00203CB4" w:rsidRDefault="00203CB4" w:rsidP="00E73F68">
      <w:pPr>
        <w:spacing w:before="0" w:after="0"/>
        <w:rPr>
          <w:b/>
          <w:bCs/>
        </w:rPr>
      </w:pPr>
      <w:r w:rsidRPr="00203CB4">
        <w:rPr>
          <w:b/>
          <w:bCs/>
        </w:rPr>
        <w:t>Do you have a clear definition of what constitutes a fair process and/or outcome in the context of your use of AI?</w:t>
      </w:r>
    </w:p>
    <w:p w14:paraId="40C526D5" w14:textId="4A949CEF" w:rsidR="00203CB4" w:rsidRDefault="0078425B" w:rsidP="00203CB4">
      <w:pPr>
        <w:spacing w:before="0" w:after="0" w:line="240" w:lineRule="auto"/>
      </w:pPr>
      <w:sdt>
        <w:sdtPr>
          <w:rPr>
            <w:position w:val="-6"/>
            <w:sz w:val="36"/>
          </w:rPr>
          <w:alias w:val="select for yes"/>
          <w:tag w:val="select for yes"/>
          <w:id w:val="-199101608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03CB4">
        <w:t>Yes</w:t>
      </w:r>
    </w:p>
    <w:p w14:paraId="611960E5" w14:textId="34AFDA9B" w:rsidR="00203CB4" w:rsidRDefault="0078425B" w:rsidP="00203CB4">
      <w:pPr>
        <w:spacing w:before="0" w:after="0" w:line="240" w:lineRule="auto"/>
      </w:pPr>
      <w:sdt>
        <w:sdtPr>
          <w:rPr>
            <w:position w:val="-6"/>
            <w:sz w:val="36"/>
          </w:rPr>
          <w:alias w:val="select for yes"/>
          <w:tag w:val="select for yes"/>
          <w:id w:val="-105977896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03CB4">
        <w:t>No</w:t>
      </w:r>
    </w:p>
    <w:p w14:paraId="3ABA5009" w14:textId="0E897495" w:rsidR="00E73F68" w:rsidRDefault="0078425B" w:rsidP="00203CB4">
      <w:pPr>
        <w:spacing w:before="0" w:after="0" w:line="240" w:lineRule="auto"/>
      </w:pPr>
      <w:sdt>
        <w:sdtPr>
          <w:rPr>
            <w:position w:val="-6"/>
            <w:sz w:val="36"/>
          </w:rPr>
          <w:alias w:val="select for yes"/>
          <w:tag w:val="select for yes"/>
          <w:id w:val="25355051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73F68">
        <w:t>Not applicable</w:t>
      </w:r>
    </w:p>
    <w:p w14:paraId="25A71320" w14:textId="24C76E60" w:rsidR="00203CB4" w:rsidRPr="009A0F5E" w:rsidRDefault="00203CB4" w:rsidP="00203CB4">
      <w:pPr>
        <w:spacing w:line="240" w:lineRule="auto"/>
        <w:rPr>
          <w:b/>
          <w:bCs/>
        </w:rPr>
      </w:pPr>
      <w:r>
        <w:rPr>
          <w:b/>
          <w:bCs/>
        </w:rPr>
        <w:t>Explain your answer</w:t>
      </w:r>
    </w:p>
    <w:p w14:paraId="25292B3B" w14:textId="5D21B907" w:rsidR="00203CB4" w:rsidRPr="00E73F68" w:rsidRDefault="00203CB4" w:rsidP="000811E1">
      <w:r w:rsidRPr="009A0F5E">
        <w:rPr>
          <w:i/>
          <w:iCs/>
        </w:rPr>
        <w:t xml:space="preserve">Enter </w:t>
      </w:r>
      <w:r>
        <w:rPr>
          <w:i/>
          <w:iCs/>
        </w:rPr>
        <w:t xml:space="preserve">your answer </w:t>
      </w:r>
      <w:r w:rsidRPr="009A0F5E">
        <w:rPr>
          <w:i/>
          <w:iCs/>
        </w:rPr>
        <w:t>text here</w:t>
      </w:r>
    </w:p>
    <w:p w14:paraId="372D0E53" w14:textId="3F9AF3A7" w:rsidR="000A435D" w:rsidRDefault="000A435D" w:rsidP="00D709E5">
      <w:pPr>
        <w:pStyle w:val="Heading2Numbered"/>
      </w:pPr>
      <w:r w:rsidRPr="000A435D">
        <w:t>Measuring fairness</w:t>
      </w:r>
    </w:p>
    <w:p w14:paraId="7F85EA07" w14:textId="5DF5149C" w:rsidR="005548D4" w:rsidRDefault="00AD72CD" w:rsidP="00AD72CD">
      <w:r w:rsidRPr="00A136E3">
        <w:t xml:space="preserve">Measuring fairness is an important step in identifying and mitigating fairness risks. A wide range of metrics are available to address various concepts of fairness. </w:t>
      </w:r>
      <w:r w:rsidRPr="00190FB0">
        <w:t>Consult the </w:t>
      </w:r>
      <w:r w:rsidRPr="000401FD">
        <w:t xml:space="preserve">guidance </w:t>
      </w:r>
      <w:r w:rsidRPr="00190FB0">
        <w:t>for resources to assist you.</w:t>
      </w:r>
    </w:p>
    <w:p w14:paraId="69B00F2F" w14:textId="5EF33F37" w:rsidR="00E73F68" w:rsidRDefault="00E73F68" w:rsidP="00E73F68">
      <w:pPr>
        <w:spacing w:before="0" w:after="0"/>
        <w:rPr>
          <w:b/>
          <w:bCs/>
        </w:rPr>
      </w:pPr>
      <w:r w:rsidRPr="00E73F68">
        <w:rPr>
          <w:b/>
          <w:bCs/>
        </w:rPr>
        <w:t>Do you have a way of measuring the fairness of system outcomes</w:t>
      </w:r>
      <w:r w:rsidR="008633B4">
        <w:rPr>
          <w:b/>
          <w:bCs/>
        </w:rPr>
        <w:t xml:space="preserve"> </w:t>
      </w:r>
      <w:r w:rsidRPr="00E73F68">
        <w:rPr>
          <w:b/>
          <w:bCs/>
        </w:rPr>
        <w:t>quantitatively or qualitatively?</w:t>
      </w:r>
    </w:p>
    <w:p w14:paraId="22437151" w14:textId="4C2B8AC8" w:rsidR="00E73F68" w:rsidRDefault="0078425B" w:rsidP="00E73F68">
      <w:pPr>
        <w:spacing w:before="0" w:after="0" w:line="240" w:lineRule="auto"/>
      </w:pPr>
      <w:sdt>
        <w:sdtPr>
          <w:rPr>
            <w:position w:val="-6"/>
            <w:sz w:val="36"/>
          </w:rPr>
          <w:alias w:val="select for yes"/>
          <w:tag w:val="select for yes"/>
          <w:id w:val="-102255071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73F68">
        <w:t>Yes</w:t>
      </w:r>
    </w:p>
    <w:p w14:paraId="105EF1D7" w14:textId="0CE9D0B6" w:rsidR="00E73F68" w:rsidRDefault="0078425B" w:rsidP="00E73F68">
      <w:pPr>
        <w:spacing w:before="0" w:after="0" w:line="240" w:lineRule="auto"/>
      </w:pPr>
      <w:sdt>
        <w:sdtPr>
          <w:rPr>
            <w:position w:val="-6"/>
            <w:sz w:val="36"/>
          </w:rPr>
          <w:alias w:val="select for yes"/>
          <w:tag w:val="select for yes"/>
          <w:id w:val="57934293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73F68">
        <w:t>No</w:t>
      </w:r>
    </w:p>
    <w:p w14:paraId="25708E8A" w14:textId="35E271B6" w:rsidR="00E73F68" w:rsidRDefault="0078425B" w:rsidP="00E73F68">
      <w:pPr>
        <w:spacing w:before="0" w:after="0" w:line="240" w:lineRule="auto"/>
      </w:pPr>
      <w:sdt>
        <w:sdtPr>
          <w:rPr>
            <w:position w:val="-6"/>
            <w:sz w:val="36"/>
          </w:rPr>
          <w:alias w:val="select for yes"/>
          <w:tag w:val="select for yes"/>
          <w:id w:val="34613765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E73F68">
        <w:t>Not applicable</w:t>
      </w:r>
    </w:p>
    <w:p w14:paraId="6A18F7E8" w14:textId="77777777" w:rsidR="00E73F68" w:rsidRPr="009A0F5E" w:rsidRDefault="00E73F68" w:rsidP="008633B4">
      <w:pPr>
        <w:keepNext/>
        <w:spacing w:line="240" w:lineRule="auto"/>
        <w:rPr>
          <w:b/>
          <w:bCs/>
        </w:rPr>
      </w:pPr>
      <w:r>
        <w:rPr>
          <w:b/>
          <w:bCs/>
        </w:rPr>
        <w:lastRenderedPageBreak/>
        <w:t>Explain your answer</w:t>
      </w:r>
    </w:p>
    <w:p w14:paraId="5AEB6CD3" w14:textId="77777777" w:rsidR="00E73F68" w:rsidRPr="00E73F68" w:rsidRDefault="00E73F68" w:rsidP="00E73F68">
      <w:r w:rsidRPr="009A0F5E">
        <w:rPr>
          <w:i/>
          <w:iCs/>
        </w:rPr>
        <w:t xml:space="preserve">Enter </w:t>
      </w:r>
      <w:r>
        <w:rPr>
          <w:i/>
          <w:iCs/>
        </w:rPr>
        <w:t xml:space="preserve">your answer </w:t>
      </w:r>
      <w:r w:rsidRPr="009A0F5E">
        <w:rPr>
          <w:i/>
          <w:iCs/>
        </w:rPr>
        <w:t>text here</w:t>
      </w:r>
    </w:p>
    <w:p w14:paraId="19ED7CD5" w14:textId="06AE8242" w:rsidR="00DF6F71" w:rsidRDefault="00DF6F71" w:rsidP="00DC248A">
      <w:pPr>
        <w:pStyle w:val="Heading1Numbered"/>
      </w:pPr>
      <w:bookmarkStart w:id="48" w:name="_Ref187748437"/>
      <w:bookmarkStart w:id="49" w:name="_Ref187748454"/>
      <w:bookmarkStart w:id="50" w:name="_Toc212728189"/>
      <w:bookmarkStart w:id="51" w:name="_Toc214528056"/>
      <w:r w:rsidRPr="00DF6F71">
        <w:lastRenderedPageBreak/>
        <w:t xml:space="preserve">Reliability and </w:t>
      </w:r>
      <w:r>
        <w:t>s</w:t>
      </w:r>
      <w:r w:rsidRPr="00DF6F71">
        <w:t>afety</w:t>
      </w:r>
      <w:bookmarkEnd w:id="48"/>
      <w:bookmarkEnd w:id="49"/>
      <w:bookmarkEnd w:id="50"/>
      <w:bookmarkEnd w:id="51"/>
    </w:p>
    <w:p w14:paraId="64E2F27F" w14:textId="121050DD" w:rsidR="00880CAB" w:rsidRDefault="00880CAB" w:rsidP="00880CAB">
      <w:pPr>
        <w:pStyle w:val="Box1Normal"/>
      </w:pPr>
      <w:r>
        <w:t>T</w:t>
      </w:r>
      <w:r w:rsidRPr="002E0560">
        <w:t xml:space="preserve">his section helps agencies ensure that their AI use case aligns with </w:t>
      </w:r>
      <w:hyperlink r:id="rId65" w:history="1">
        <w:r w:rsidRPr="001D1622">
          <w:rPr>
            <w:rStyle w:val="Hyperlink"/>
            <w:color w:val="1D614B" w:themeColor="accent1" w:themeShade="BF"/>
          </w:rPr>
          <w:t>Australia’s AI</w:t>
        </w:r>
        <w:r w:rsidR="008633B4">
          <w:rPr>
            <w:rStyle w:val="Hyperlink"/>
            <w:color w:val="1D614B" w:themeColor="accent1" w:themeShade="BF"/>
          </w:rPr>
          <w:t> </w:t>
        </w:r>
        <w:r w:rsidRPr="001D1622">
          <w:rPr>
            <w:rStyle w:val="Hyperlink"/>
            <w:color w:val="1D614B" w:themeColor="accent1" w:themeShade="BF"/>
          </w:rPr>
          <w:t>Ethics Principle</w:t>
        </w:r>
      </w:hyperlink>
      <w:r w:rsidRPr="002E0560">
        <w:t xml:space="preserve"> of</w:t>
      </w:r>
      <w:r>
        <w:t xml:space="preserve"> reliability and safety. </w:t>
      </w:r>
      <w:r w:rsidR="00234C14">
        <w:t xml:space="preserve">Its intention is to ensure </w:t>
      </w:r>
      <w:r w:rsidR="00391153">
        <w:t xml:space="preserve">agencies </w:t>
      </w:r>
      <w:r w:rsidR="00C5419E">
        <w:t xml:space="preserve">consider reliability and safety in operational terms and demonstrate how these will be measured, monitored and acted on. </w:t>
      </w:r>
    </w:p>
    <w:p w14:paraId="577A146C" w14:textId="2D81C857" w:rsidR="000A4CB9" w:rsidRPr="000A4CB9" w:rsidRDefault="000A4CB9" w:rsidP="000A4CB9">
      <w:pPr>
        <w:pStyle w:val="Box1Normal"/>
      </w:pPr>
      <w:r w:rsidRPr="000A4CB9">
        <w:t>Under</w:t>
      </w:r>
      <w:r w:rsidR="00860352">
        <w:t xml:space="preserve"> the</w:t>
      </w:r>
      <w:r w:rsidRPr="000A4CB9">
        <w:t xml:space="preserve"> </w:t>
      </w:r>
      <w:hyperlink r:id="rId66" w:history="1">
        <w:r w:rsidR="00860352" w:rsidRPr="008633B4">
          <w:t>AI Ethics Principles</w:t>
        </w:r>
      </w:hyperlink>
      <w:r w:rsidRPr="0051362C">
        <w:rPr>
          <w:i/>
        </w:rPr>
        <w:t>,</w:t>
      </w:r>
      <w:r w:rsidRPr="000A4CB9">
        <w:t xml:space="preserve"> AI systems should throughout their lifecycle reliably operate in accordance with their intended purpose.</w:t>
      </w:r>
    </w:p>
    <w:p w14:paraId="5C807226" w14:textId="77E7BE48" w:rsidR="003F2E6E" w:rsidRDefault="003F2E6E" w:rsidP="00D709E5">
      <w:pPr>
        <w:pStyle w:val="Heading2Numbered"/>
      </w:pPr>
      <w:r>
        <w:t>Data suitability</w:t>
      </w:r>
    </w:p>
    <w:p w14:paraId="4D79286B" w14:textId="5ACAA9FC" w:rsidR="003F2E6E" w:rsidRDefault="00B111A0" w:rsidP="00860352">
      <w:r w:rsidRPr="00A136E3">
        <w:t>Consider data quality and factors such as accuracy, timeliness, completeness, consistency, lineage, provenance and volume.</w:t>
      </w:r>
      <w:r w:rsidR="009E7761">
        <w:t xml:space="preserve"> Also ensure that </w:t>
      </w:r>
      <w:r w:rsidR="00F458C3" w:rsidRPr="00F458C3">
        <w:t xml:space="preserve">all necessary data permissions and rights are in place. </w:t>
      </w:r>
    </w:p>
    <w:p w14:paraId="07D39CA9" w14:textId="6454193A" w:rsidR="004A12F6" w:rsidRDefault="004A12F6" w:rsidP="004A12F6">
      <w:pPr>
        <w:spacing w:before="0" w:after="0"/>
        <w:rPr>
          <w:b/>
          <w:bCs/>
        </w:rPr>
      </w:pPr>
      <w:r w:rsidRPr="004A12F6">
        <w:rPr>
          <w:b/>
          <w:bCs/>
        </w:rPr>
        <w:t>If your AI system requires the input of data to operate, or you are training or evaluating an AI model, can you explain why the chosen data is suitable for your use</w:t>
      </w:r>
      <w:r w:rsidR="00D3416C">
        <w:rPr>
          <w:b/>
          <w:bCs/>
        </w:rPr>
        <w:t> </w:t>
      </w:r>
      <w:r w:rsidRPr="004A12F6">
        <w:rPr>
          <w:b/>
          <w:bCs/>
        </w:rPr>
        <w:t>case?</w:t>
      </w:r>
    </w:p>
    <w:p w14:paraId="5C2DB471" w14:textId="26C349F9" w:rsidR="004A12F6" w:rsidRDefault="0078425B" w:rsidP="004A12F6">
      <w:pPr>
        <w:spacing w:before="0" w:after="0" w:line="240" w:lineRule="auto"/>
      </w:pPr>
      <w:sdt>
        <w:sdtPr>
          <w:rPr>
            <w:position w:val="-6"/>
            <w:sz w:val="36"/>
          </w:rPr>
          <w:alias w:val="select for yes"/>
          <w:tag w:val="select for yes"/>
          <w:id w:val="-120486248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4A12F6">
        <w:t>Yes</w:t>
      </w:r>
    </w:p>
    <w:p w14:paraId="607043F7" w14:textId="2288FAAF" w:rsidR="004A12F6" w:rsidRDefault="0078425B" w:rsidP="004A12F6">
      <w:pPr>
        <w:spacing w:before="0" w:after="0" w:line="240" w:lineRule="auto"/>
      </w:pPr>
      <w:sdt>
        <w:sdtPr>
          <w:rPr>
            <w:position w:val="-6"/>
            <w:sz w:val="36"/>
          </w:rPr>
          <w:alias w:val="select for yes"/>
          <w:tag w:val="select for yes"/>
          <w:id w:val="192490739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4A12F6">
        <w:t>No</w:t>
      </w:r>
    </w:p>
    <w:p w14:paraId="4DEC50AB" w14:textId="0B4A6864" w:rsidR="004A12F6" w:rsidRDefault="0078425B" w:rsidP="004A12F6">
      <w:pPr>
        <w:spacing w:before="0" w:after="0" w:line="240" w:lineRule="auto"/>
      </w:pPr>
      <w:sdt>
        <w:sdtPr>
          <w:rPr>
            <w:position w:val="-6"/>
            <w:sz w:val="36"/>
          </w:rPr>
          <w:alias w:val="select for yes"/>
          <w:tag w:val="select for yes"/>
          <w:id w:val="182624537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4A12F6">
        <w:t>Not applicable</w:t>
      </w:r>
    </w:p>
    <w:p w14:paraId="7DDF8636" w14:textId="77777777" w:rsidR="004A12F6" w:rsidRPr="009A0F5E" w:rsidRDefault="004A12F6" w:rsidP="004A12F6">
      <w:pPr>
        <w:spacing w:line="240" w:lineRule="auto"/>
        <w:rPr>
          <w:b/>
          <w:bCs/>
        </w:rPr>
      </w:pPr>
      <w:r>
        <w:rPr>
          <w:b/>
          <w:bCs/>
        </w:rPr>
        <w:t>Explain your answer</w:t>
      </w:r>
    </w:p>
    <w:p w14:paraId="683EF3E8" w14:textId="032CBA82" w:rsidR="004A12F6" w:rsidRPr="00F458C3" w:rsidRDefault="004A12F6" w:rsidP="004A12F6">
      <w:r w:rsidRPr="009A0F5E">
        <w:rPr>
          <w:i/>
          <w:iCs/>
        </w:rPr>
        <w:t xml:space="preserve">Enter </w:t>
      </w:r>
      <w:r>
        <w:rPr>
          <w:i/>
          <w:iCs/>
        </w:rPr>
        <w:t xml:space="preserve">your answer </w:t>
      </w:r>
      <w:r w:rsidRPr="009A0F5E">
        <w:rPr>
          <w:i/>
          <w:iCs/>
        </w:rPr>
        <w:t>text here</w:t>
      </w:r>
    </w:p>
    <w:p w14:paraId="31A8E77A" w14:textId="77777777" w:rsidR="00FD2133" w:rsidRPr="00FD2133" w:rsidRDefault="00FD2133" w:rsidP="00D709E5">
      <w:pPr>
        <w:pStyle w:val="Heading2Numbered"/>
      </w:pPr>
      <w:bookmarkStart w:id="52" w:name="_Ref187413119"/>
      <w:r w:rsidRPr="00FD2133">
        <w:t>Indigenous data</w:t>
      </w:r>
      <w:bookmarkEnd w:id="52"/>
    </w:p>
    <w:p w14:paraId="0DAE9E19" w14:textId="1FDB8392" w:rsidR="001D4F2C" w:rsidRDefault="001D4F2C" w:rsidP="00860352">
      <w:pPr>
        <w:rPr>
          <w:iCs/>
        </w:rPr>
      </w:pPr>
      <w:r w:rsidRPr="00A136E3">
        <w:rPr>
          <w:iCs/>
        </w:rPr>
        <w:t xml:space="preserve">Consider </w:t>
      </w:r>
      <w:r w:rsidR="00B54287">
        <w:rPr>
          <w:iCs/>
        </w:rPr>
        <w:t>if</w:t>
      </w:r>
      <w:r w:rsidRPr="00A136E3">
        <w:rPr>
          <w:iCs/>
        </w:rPr>
        <w:t xml:space="preserve"> use of Indigenous data and AI outputs is consistent with the expectations of</w:t>
      </w:r>
      <w:r w:rsidR="00D3416C">
        <w:rPr>
          <w:iCs/>
        </w:rPr>
        <w:t> First Nations</w:t>
      </w:r>
      <w:r w:rsidRPr="00A136E3">
        <w:rPr>
          <w:iCs/>
        </w:rPr>
        <w:t xml:space="preserve"> people, and the </w:t>
      </w:r>
      <w:hyperlink r:id="rId67">
        <w:r w:rsidRPr="00A136E3">
          <w:rPr>
            <w:rStyle w:val="Hyperlink"/>
            <w:rFonts w:eastAsia="Calibri" w:cs="Calibri"/>
          </w:rPr>
          <w:t>Framework for Governance of Indigenous Data (GID)</w:t>
        </w:r>
      </w:hyperlink>
      <w:r w:rsidRPr="00A136E3">
        <w:rPr>
          <w:iCs/>
        </w:rPr>
        <w:t>. See </w:t>
      </w:r>
      <w:r w:rsidR="000E1E3A">
        <w:rPr>
          <w:iCs/>
        </w:rPr>
        <w:t xml:space="preserve">further advice </w:t>
      </w:r>
      <w:r w:rsidRPr="00190FB0">
        <w:rPr>
          <w:iCs/>
        </w:rPr>
        <w:t xml:space="preserve">in </w:t>
      </w:r>
      <w:r w:rsidR="000E1E3A">
        <w:rPr>
          <w:iCs/>
        </w:rPr>
        <w:t xml:space="preserve">the </w:t>
      </w:r>
      <w:r w:rsidRPr="00631277">
        <w:rPr>
          <w:iCs/>
        </w:rPr>
        <w:t>guidance</w:t>
      </w:r>
      <w:r w:rsidR="00190FB0" w:rsidRPr="00190FB0">
        <w:rPr>
          <w:iCs/>
        </w:rPr>
        <w:t>.</w:t>
      </w:r>
    </w:p>
    <w:p w14:paraId="15DCBB52" w14:textId="1DEAAC9B" w:rsidR="00B3450D" w:rsidRDefault="00B3450D" w:rsidP="00B3450D">
      <w:pPr>
        <w:spacing w:before="0" w:after="0"/>
        <w:rPr>
          <w:b/>
          <w:bCs/>
        </w:rPr>
      </w:pPr>
      <w:bookmarkStart w:id="53" w:name="_Hlk214461335"/>
      <w:r w:rsidRPr="00B3450D">
        <w:rPr>
          <w:b/>
          <w:bCs/>
        </w:rPr>
        <w:t>If your AI system uses Indigenous data, including where any outputs relate to Indigenous people, have you ensured that your AI use case is consistent with the Framework for Governance of Indigenous Data?</w:t>
      </w:r>
    </w:p>
    <w:p w14:paraId="500B0690" w14:textId="6ED42E25" w:rsidR="00B3450D" w:rsidRDefault="0078425B" w:rsidP="00B3450D">
      <w:pPr>
        <w:spacing w:before="0" w:after="0" w:line="240" w:lineRule="auto"/>
      </w:pPr>
      <w:sdt>
        <w:sdtPr>
          <w:rPr>
            <w:position w:val="-6"/>
            <w:sz w:val="36"/>
          </w:rPr>
          <w:alias w:val="select for yes"/>
          <w:tag w:val="select for yes"/>
          <w:id w:val="93001069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B3450D">
        <w:t>Yes</w:t>
      </w:r>
    </w:p>
    <w:p w14:paraId="5207B0FB" w14:textId="67501312" w:rsidR="00B3450D" w:rsidRDefault="0078425B" w:rsidP="00B3450D">
      <w:pPr>
        <w:spacing w:before="0" w:after="0" w:line="240" w:lineRule="auto"/>
      </w:pPr>
      <w:sdt>
        <w:sdtPr>
          <w:rPr>
            <w:position w:val="-6"/>
            <w:sz w:val="36"/>
          </w:rPr>
          <w:alias w:val="select for yes"/>
          <w:tag w:val="select for yes"/>
          <w:id w:val="-165892116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B3450D">
        <w:t>No</w:t>
      </w:r>
    </w:p>
    <w:p w14:paraId="0C1D71E4" w14:textId="2C5A3A16" w:rsidR="00B3450D" w:rsidRDefault="0078425B" w:rsidP="00B3450D">
      <w:pPr>
        <w:spacing w:before="0" w:after="0" w:line="240" w:lineRule="auto"/>
      </w:pPr>
      <w:sdt>
        <w:sdtPr>
          <w:rPr>
            <w:position w:val="-6"/>
            <w:sz w:val="36"/>
          </w:rPr>
          <w:alias w:val="select for yes"/>
          <w:tag w:val="select for yes"/>
          <w:id w:val="27259655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B3450D">
        <w:t>Not applicable</w:t>
      </w:r>
    </w:p>
    <w:p w14:paraId="60A6F019" w14:textId="77777777" w:rsidR="00B3450D" w:rsidRPr="009A0F5E" w:rsidRDefault="00B3450D" w:rsidP="00313AE8">
      <w:pPr>
        <w:keepNext/>
        <w:spacing w:line="240" w:lineRule="auto"/>
        <w:rPr>
          <w:b/>
          <w:bCs/>
        </w:rPr>
      </w:pPr>
      <w:r>
        <w:rPr>
          <w:b/>
          <w:bCs/>
        </w:rPr>
        <w:lastRenderedPageBreak/>
        <w:t>Explain your answer</w:t>
      </w:r>
    </w:p>
    <w:p w14:paraId="7F55D8BA" w14:textId="77777777" w:rsidR="00B3450D" w:rsidRPr="00F458C3" w:rsidRDefault="00B3450D" w:rsidP="00B3450D">
      <w:r w:rsidRPr="009A0F5E">
        <w:rPr>
          <w:i/>
          <w:iCs/>
        </w:rPr>
        <w:t xml:space="preserve">Enter </w:t>
      </w:r>
      <w:r>
        <w:rPr>
          <w:i/>
          <w:iCs/>
        </w:rPr>
        <w:t xml:space="preserve">your answer </w:t>
      </w:r>
      <w:r w:rsidRPr="009A0F5E">
        <w:rPr>
          <w:i/>
          <w:iCs/>
        </w:rPr>
        <w:t>text here</w:t>
      </w:r>
    </w:p>
    <w:bookmarkEnd w:id="53"/>
    <w:p w14:paraId="712C9C01" w14:textId="12B85A84" w:rsidR="00495F7C" w:rsidRDefault="00661294" w:rsidP="00D709E5">
      <w:pPr>
        <w:pStyle w:val="Heading2Numbered"/>
      </w:pPr>
      <w:r w:rsidRPr="00661294">
        <w:t xml:space="preserve">Suitability of procured AI </w:t>
      </w:r>
      <w:r w:rsidR="005201D3">
        <w:t>system</w:t>
      </w:r>
    </w:p>
    <w:p w14:paraId="5F2794BC" w14:textId="1982C2CE" w:rsidR="005A6727" w:rsidRDefault="00A2644D" w:rsidP="00860352">
      <w:r>
        <w:t>This may include</w:t>
      </w:r>
      <w:r w:rsidR="007B6E3E">
        <w:t xml:space="preserve"> the </w:t>
      </w:r>
      <w:r w:rsidR="007B6E3E" w:rsidRPr="005B5B32">
        <w:t>procurement of a model, system</w:t>
      </w:r>
      <w:r w:rsidR="007B6E3E">
        <w:t>,</w:t>
      </w:r>
      <w:r>
        <w:t xml:space="preserve"> </w:t>
      </w:r>
      <w:r w:rsidR="00AD5AFE">
        <w:t>multiple systems or a class of systems</w:t>
      </w:r>
      <w:r w:rsidR="00787498">
        <w:t xml:space="preserve"> </w:t>
      </w:r>
      <w:r w:rsidR="00787498" w:rsidRPr="005B5B32">
        <w:t xml:space="preserve">from a </w:t>
      </w:r>
      <w:r w:rsidR="00787498" w:rsidRPr="00DA233A">
        <w:t>third</w:t>
      </w:r>
      <w:r w:rsidR="00C7531E" w:rsidRPr="00860352">
        <w:t>-</w:t>
      </w:r>
      <w:r w:rsidR="00C7531E" w:rsidRPr="003C285D">
        <w:t>party</w:t>
      </w:r>
      <w:r w:rsidR="00787498" w:rsidRPr="005B5B32">
        <w:t xml:space="preserve"> provider</w:t>
      </w:r>
      <w:r w:rsidR="00AD5AFE" w:rsidRPr="005B5B32">
        <w:t>. It</w:t>
      </w:r>
      <w:r w:rsidR="00AD5AFE">
        <w:t xml:space="preserve"> also covers situations </w:t>
      </w:r>
      <w:r w:rsidR="0029669D">
        <w:t>where you are using open</w:t>
      </w:r>
      <w:r w:rsidR="00313AE8">
        <w:noBreakHyphen/>
      </w:r>
      <w:r w:rsidR="0029669D">
        <w:t xml:space="preserve">source systems, application programming interfaces (APIs) or otherwise sourcing or adapting existing systems. Factors to consider are outlined in the </w:t>
      </w:r>
      <w:r w:rsidR="0029669D" w:rsidRPr="00631277">
        <w:t>guidance.</w:t>
      </w:r>
      <w:r w:rsidR="0029669D">
        <w:t xml:space="preserve"> </w:t>
      </w:r>
    </w:p>
    <w:p w14:paraId="5C7DB0D5" w14:textId="4F374043" w:rsidR="00854437" w:rsidRPr="007B396E" w:rsidRDefault="00854437" w:rsidP="00854437">
      <w:r>
        <w:t>This includes ensuring that the AI is suitable for your intended use and that contracts used to procure the AI model or system protect against relevant risks. Ensure there are appropriate terms covering</w:t>
      </w:r>
      <w:r w:rsidR="4BE51123">
        <w:t xml:space="preserve"> factors</w:t>
      </w:r>
      <w:r>
        <w:t xml:space="preserve"> such as: </w:t>
      </w:r>
    </w:p>
    <w:p w14:paraId="5CF5D36A" w14:textId="77777777" w:rsidR="00854437" w:rsidRPr="007B396E" w:rsidRDefault="00854437" w:rsidP="00854437">
      <w:pPr>
        <w:numPr>
          <w:ilvl w:val="0"/>
          <w:numId w:val="37"/>
        </w:numPr>
      </w:pPr>
      <w:r>
        <w:t>testing</w:t>
      </w:r>
    </w:p>
    <w:p w14:paraId="5DBC62E5" w14:textId="77777777" w:rsidR="00854437" w:rsidRPr="007B396E" w:rsidRDefault="00854437" w:rsidP="00854437">
      <w:pPr>
        <w:numPr>
          <w:ilvl w:val="0"/>
          <w:numId w:val="37"/>
        </w:numPr>
      </w:pPr>
      <w:r>
        <w:t>support</w:t>
      </w:r>
    </w:p>
    <w:p w14:paraId="1F2ADFC8" w14:textId="77777777" w:rsidR="00854437" w:rsidRPr="007B396E" w:rsidRDefault="00854437" w:rsidP="00854437">
      <w:pPr>
        <w:numPr>
          <w:ilvl w:val="0"/>
          <w:numId w:val="37"/>
        </w:numPr>
      </w:pPr>
      <w:r>
        <w:t>data governance</w:t>
      </w:r>
    </w:p>
    <w:p w14:paraId="4AD7C769" w14:textId="77777777" w:rsidR="00854437" w:rsidRPr="007B396E" w:rsidRDefault="00854437" w:rsidP="00854437">
      <w:pPr>
        <w:numPr>
          <w:ilvl w:val="0"/>
          <w:numId w:val="37"/>
        </w:numPr>
      </w:pPr>
      <w:r>
        <w:t>privacy</w:t>
      </w:r>
    </w:p>
    <w:p w14:paraId="5309D31F" w14:textId="77777777" w:rsidR="00854437" w:rsidRPr="007B396E" w:rsidRDefault="00854437" w:rsidP="00854437">
      <w:pPr>
        <w:numPr>
          <w:ilvl w:val="0"/>
          <w:numId w:val="37"/>
        </w:numPr>
      </w:pPr>
      <w:r>
        <w:t>security</w:t>
      </w:r>
    </w:p>
    <w:p w14:paraId="3AF52D25" w14:textId="77777777" w:rsidR="00854437" w:rsidRPr="007B396E" w:rsidRDefault="00854437" w:rsidP="00854437">
      <w:pPr>
        <w:numPr>
          <w:ilvl w:val="0"/>
          <w:numId w:val="37"/>
        </w:numPr>
      </w:pPr>
      <w:r>
        <w:t>intellectual property provisions</w:t>
      </w:r>
    </w:p>
    <w:p w14:paraId="6AD1B8F5" w14:textId="77777777" w:rsidR="00854437" w:rsidRPr="007B396E" w:rsidRDefault="00854437" w:rsidP="00854437">
      <w:pPr>
        <w:numPr>
          <w:ilvl w:val="0"/>
          <w:numId w:val="37"/>
        </w:numPr>
      </w:pPr>
      <w:r>
        <w:t>warranties.</w:t>
      </w:r>
    </w:p>
    <w:p w14:paraId="43F40505" w14:textId="359F0158" w:rsidR="000773EC" w:rsidRDefault="000773EC" w:rsidP="4636D525">
      <w:pPr>
        <w:spacing w:before="0" w:after="0"/>
        <w:rPr>
          <w:b/>
          <w:bCs/>
        </w:rPr>
      </w:pPr>
      <w:r w:rsidRPr="4636D525">
        <w:rPr>
          <w:b/>
          <w:bCs/>
        </w:rPr>
        <w:t>If you are procuring an AI model, can you explain its suitability for your use case?</w:t>
      </w:r>
    </w:p>
    <w:p w14:paraId="037161F8" w14:textId="056BE3FE" w:rsidR="000773EC" w:rsidRDefault="0078425B" w:rsidP="000773EC">
      <w:pPr>
        <w:spacing w:before="0" w:after="0" w:line="240" w:lineRule="auto"/>
      </w:pPr>
      <w:sdt>
        <w:sdtPr>
          <w:rPr>
            <w:position w:val="-6"/>
            <w:sz w:val="36"/>
          </w:rPr>
          <w:alias w:val="select for yes"/>
          <w:tag w:val="select for yes"/>
          <w:id w:val="-208760333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773EC">
        <w:t>Yes</w:t>
      </w:r>
    </w:p>
    <w:p w14:paraId="2FC80FB5" w14:textId="5F1C20DE" w:rsidR="000773EC" w:rsidRDefault="0078425B" w:rsidP="000773EC">
      <w:pPr>
        <w:spacing w:before="0" w:after="0" w:line="240" w:lineRule="auto"/>
      </w:pPr>
      <w:sdt>
        <w:sdtPr>
          <w:rPr>
            <w:position w:val="-6"/>
            <w:sz w:val="36"/>
          </w:rPr>
          <w:alias w:val="select for yes"/>
          <w:tag w:val="select for yes"/>
          <w:id w:val="146323765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773EC">
        <w:t>No</w:t>
      </w:r>
    </w:p>
    <w:p w14:paraId="290F5777" w14:textId="60F143CA" w:rsidR="000773EC" w:rsidRDefault="0078425B" w:rsidP="000773EC">
      <w:pPr>
        <w:spacing w:before="0" w:after="0" w:line="240" w:lineRule="auto"/>
      </w:pPr>
      <w:sdt>
        <w:sdtPr>
          <w:rPr>
            <w:position w:val="-6"/>
            <w:sz w:val="36"/>
          </w:rPr>
          <w:alias w:val="select for yes"/>
          <w:tag w:val="select for yes"/>
          <w:id w:val="-88132161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773EC">
        <w:t>Not applicable</w:t>
      </w:r>
    </w:p>
    <w:p w14:paraId="4C9B395C" w14:textId="77777777" w:rsidR="000773EC" w:rsidRPr="009A0F5E" w:rsidRDefault="000773EC" w:rsidP="000773EC">
      <w:pPr>
        <w:spacing w:line="240" w:lineRule="auto"/>
        <w:rPr>
          <w:b/>
          <w:bCs/>
        </w:rPr>
      </w:pPr>
      <w:r>
        <w:rPr>
          <w:b/>
          <w:bCs/>
        </w:rPr>
        <w:t>Explain your answer</w:t>
      </w:r>
    </w:p>
    <w:p w14:paraId="79F4630C" w14:textId="77777777" w:rsidR="000773EC" w:rsidRPr="00F458C3" w:rsidRDefault="000773EC" w:rsidP="000773EC">
      <w:r w:rsidRPr="009A0F5E">
        <w:rPr>
          <w:i/>
          <w:iCs/>
        </w:rPr>
        <w:t xml:space="preserve">Enter </w:t>
      </w:r>
      <w:r>
        <w:rPr>
          <w:i/>
          <w:iCs/>
        </w:rPr>
        <w:t xml:space="preserve">your answer </w:t>
      </w:r>
      <w:r w:rsidRPr="009A0F5E">
        <w:rPr>
          <w:i/>
          <w:iCs/>
        </w:rPr>
        <w:t>text here</w:t>
      </w:r>
    </w:p>
    <w:p w14:paraId="510248A3" w14:textId="606300B1" w:rsidR="004975BE" w:rsidRDefault="003F0951" w:rsidP="00D709E5">
      <w:pPr>
        <w:pStyle w:val="Heading2Numbered"/>
      </w:pPr>
      <w:r>
        <w:t>Testing</w:t>
      </w:r>
    </w:p>
    <w:p w14:paraId="7951A7AF" w14:textId="3FA80213" w:rsidR="00CE0982" w:rsidRDefault="00CE0982" w:rsidP="00860352">
      <w:r w:rsidRPr="00A136E3">
        <w:t xml:space="preserve">Outline any areas of concern in results from testing. If the AI system has not yet undergone testing, outline elements to be considered in </w:t>
      </w:r>
      <w:r w:rsidRPr="00A136E3" w:rsidDel="4C367BE6">
        <w:t>testing</w:t>
      </w:r>
      <w:r w:rsidRPr="00A136E3">
        <w:t xml:space="preserve"> plan</w:t>
      </w:r>
      <w:r w:rsidR="001F7E31">
        <w:t>. F</w:t>
      </w:r>
      <w:r w:rsidRPr="00A136E3">
        <w:t>or example, the model’s accuracy.</w:t>
      </w:r>
    </w:p>
    <w:p w14:paraId="517879FF" w14:textId="3329B4DB" w:rsidR="008E4437" w:rsidRDefault="008E4437" w:rsidP="008E4437">
      <w:pPr>
        <w:spacing w:before="0" w:after="0"/>
        <w:rPr>
          <w:b/>
          <w:bCs/>
        </w:rPr>
      </w:pPr>
      <w:r w:rsidRPr="008E4437">
        <w:rPr>
          <w:b/>
          <w:bCs/>
        </w:rPr>
        <w:t>Has the AI system been tested sufficiently and are you satisfied with its reliability and</w:t>
      </w:r>
      <w:r w:rsidR="00082B3E">
        <w:rPr>
          <w:b/>
          <w:bCs/>
        </w:rPr>
        <w:t> </w:t>
      </w:r>
      <w:r w:rsidRPr="008E4437">
        <w:rPr>
          <w:b/>
          <w:bCs/>
        </w:rPr>
        <w:t>safety for the context of your use case?</w:t>
      </w:r>
    </w:p>
    <w:p w14:paraId="15ED1C08" w14:textId="035FBD32" w:rsidR="008E4437" w:rsidRDefault="0078425B" w:rsidP="008E4437">
      <w:pPr>
        <w:spacing w:before="0" w:after="0" w:line="240" w:lineRule="auto"/>
      </w:pPr>
      <w:sdt>
        <w:sdtPr>
          <w:rPr>
            <w:position w:val="-6"/>
            <w:sz w:val="36"/>
          </w:rPr>
          <w:alias w:val="select for yes"/>
          <w:tag w:val="select for yes"/>
          <w:id w:val="38592160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8E4437">
        <w:t>Yes</w:t>
      </w:r>
    </w:p>
    <w:p w14:paraId="44592411" w14:textId="5F8FDBA3" w:rsidR="008E4437" w:rsidRDefault="0078425B" w:rsidP="008E4437">
      <w:pPr>
        <w:spacing w:before="0" w:after="0" w:line="240" w:lineRule="auto"/>
      </w:pPr>
      <w:sdt>
        <w:sdtPr>
          <w:rPr>
            <w:position w:val="-6"/>
            <w:sz w:val="36"/>
          </w:rPr>
          <w:alias w:val="select for yes"/>
          <w:tag w:val="select for yes"/>
          <w:id w:val="-72530234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8E4437">
        <w:t>No</w:t>
      </w:r>
    </w:p>
    <w:p w14:paraId="2AC96CC1" w14:textId="1D0560D4" w:rsidR="008E4437" w:rsidRDefault="0078425B" w:rsidP="008E4437">
      <w:pPr>
        <w:spacing w:before="0" w:after="0" w:line="240" w:lineRule="auto"/>
      </w:pPr>
      <w:sdt>
        <w:sdtPr>
          <w:rPr>
            <w:position w:val="-6"/>
            <w:sz w:val="36"/>
          </w:rPr>
          <w:alias w:val="select for yes"/>
          <w:tag w:val="select for yes"/>
          <w:id w:val="11125230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8E4437">
        <w:t>Not applicable</w:t>
      </w:r>
    </w:p>
    <w:p w14:paraId="0C5DF405" w14:textId="77777777" w:rsidR="008E4437" w:rsidRPr="009A0F5E" w:rsidRDefault="008E4437" w:rsidP="008E4437">
      <w:pPr>
        <w:spacing w:line="240" w:lineRule="auto"/>
        <w:rPr>
          <w:b/>
          <w:bCs/>
        </w:rPr>
      </w:pPr>
      <w:r>
        <w:rPr>
          <w:b/>
          <w:bCs/>
        </w:rPr>
        <w:t>Explain your answer</w:t>
      </w:r>
    </w:p>
    <w:p w14:paraId="783E7B99" w14:textId="0B67175F" w:rsidR="008E4437" w:rsidRDefault="008E4437" w:rsidP="008E4437">
      <w:r w:rsidRPr="009A0F5E">
        <w:rPr>
          <w:i/>
          <w:iCs/>
        </w:rPr>
        <w:t xml:space="preserve">Enter </w:t>
      </w:r>
      <w:r>
        <w:rPr>
          <w:i/>
          <w:iCs/>
        </w:rPr>
        <w:t xml:space="preserve">your answer </w:t>
      </w:r>
      <w:r w:rsidRPr="009A0F5E">
        <w:rPr>
          <w:i/>
          <w:iCs/>
        </w:rPr>
        <w:t>text here</w:t>
      </w:r>
    </w:p>
    <w:p w14:paraId="73494643" w14:textId="14BFB619" w:rsidR="00412AF6" w:rsidRDefault="00477725" w:rsidP="00D709E5">
      <w:pPr>
        <w:pStyle w:val="Heading2Numbered"/>
      </w:pPr>
      <w:r>
        <w:t>Pilot</w:t>
      </w:r>
    </w:p>
    <w:p w14:paraId="5F4D9E99" w14:textId="76532B6C" w:rsidR="00920DF5" w:rsidRDefault="00920DF5" w:rsidP="00860352">
      <w:r w:rsidRPr="00A136E3">
        <w:t>I</w:t>
      </w:r>
      <w:r w:rsidRPr="00A136E3" w:rsidDel="5D98F4C3">
        <w:t xml:space="preserve">f answering ‘yes’, </w:t>
      </w:r>
      <w:r w:rsidRPr="00A136E3">
        <w:t>explain what you have learned or hope to learn in relation to reliability and safety and, if applicable, outline how you adjusted the use of AI.</w:t>
      </w:r>
    </w:p>
    <w:p w14:paraId="082AA230" w14:textId="50B44E6D" w:rsidR="00B10117" w:rsidRDefault="00B10117" w:rsidP="00B10117">
      <w:pPr>
        <w:spacing w:before="0" w:after="0"/>
        <w:rPr>
          <w:b/>
          <w:bCs/>
        </w:rPr>
      </w:pPr>
      <w:r w:rsidRPr="00B10117">
        <w:rPr>
          <w:b/>
          <w:bCs/>
        </w:rPr>
        <w:t>Have you conducted, or will you conduct, a pilot of your use case before deploying?</w:t>
      </w:r>
    </w:p>
    <w:p w14:paraId="669CBAA4" w14:textId="609F92AB" w:rsidR="00B10117" w:rsidRDefault="0078425B" w:rsidP="00B10117">
      <w:pPr>
        <w:spacing w:before="0" w:after="0" w:line="240" w:lineRule="auto"/>
      </w:pPr>
      <w:sdt>
        <w:sdtPr>
          <w:rPr>
            <w:position w:val="-6"/>
            <w:sz w:val="36"/>
          </w:rPr>
          <w:alias w:val="select for yes"/>
          <w:tag w:val="select for yes"/>
          <w:id w:val="-161921497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B10117">
        <w:t>Yes</w:t>
      </w:r>
    </w:p>
    <w:p w14:paraId="25B1100E" w14:textId="2558D3DD" w:rsidR="00B10117" w:rsidRDefault="0078425B" w:rsidP="00B10117">
      <w:pPr>
        <w:spacing w:before="0" w:after="0" w:line="240" w:lineRule="auto"/>
      </w:pPr>
      <w:sdt>
        <w:sdtPr>
          <w:rPr>
            <w:position w:val="-6"/>
            <w:sz w:val="36"/>
          </w:rPr>
          <w:alias w:val="select for yes"/>
          <w:tag w:val="select for yes"/>
          <w:id w:val="178006431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B10117">
        <w:t>No</w:t>
      </w:r>
    </w:p>
    <w:p w14:paraId="14C1A0D6" w14:textId="4CC1D7EF" w:rsidR="00B10117" w:rsidRDefault="0078425B" w:rsidP="00B10117">
      <w:pPr>
        <w:spacing w:before="0" w:after="0" w:line="240" w:lineRule="auto"/>
      </w:pPr>
      <w:sdt>
        <w:sdtPr>
          <w:rPr>
            <w:position w:val="-6"/>
            <w:sz w:val="36"/>
          </w:rPr>
          <w:alias w:val="select for yes"/>
          <w:tag w:val="select for yes"/>
          <w:id w:val="-125766967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B10117">
        <w:t>Not applicable</w:t>
      </w:r>
    </w:p>
    <w:p w14:paraId="6343EA9C" w14:textId="77777777" w:rsidR="00B10117" w:rsidRPr="009A0F5E" w:rsidRDefault="00B10117" w:rsidP="00B10117">
      <w:pPr>
        <w:spacing w:line="240" w:lineRule="auto"/>
        <w:rPr>
          <w:b/>
          <w:bCs/>
        </w:rPr>
      </w:pPr>
      <w:r>
        <w:rPr>
          <w:b/>
          <w:bCs/>
        </w:rPr>
        <w:t>Explain your answer</w:t>
      </w:r>
    </w:p>
    <w:p w14:paraId="3F8C5DB4" w14:textId="77777777" w:rsidR="00B10117" w:rsidRDefault="00B10117" w:rsidP="00B10117">
      <w:r w:rsidRPr="009A0F5E">
        <w:rPr>
          <w:i/>
          <w:iCs/>
        </w:rPr>
        <w:t xml:space="preserve">Enter </w:t>
      </w:r>
      <w:r>
        <w:rPr>
          <w:i/>
          <w:iCs/>
        </w:rPr>
        <w:t xml:space="preserve">your answer </w:t>
      </w:r>
      <w:r w:rsidRPr="009A0F5E">
        <w:rPr>
          <w:i/>
          <w:iCs/>
        </w:rPr>
        <w:t>text here</w:t>
      </w:r>
    </w:p>
    <w:p w14:paraId="243B69B4" w14:textId="235A289F" w:rsidR="006A02C2" w:rsidRDefault="00BC6629" w:rsidP="00D709E5">
      <w:pPr>
        <w:pStyle w:val="Heading2Numbered"/>
      </w:pPr>
      <w:r>
        <w:t>Monitoring</w:t>
      </w:r>
    </w:p>
    <w:p w14:paraId="576537F2" w14:textId="0ACAE69D" w:rsidR="00BE272C" w:rsidRDefault="00155BDE" w:rsidP="00860352">
      <w:r>
        <w:t>E</w:t>
      </w:r>
      <w:r w:rsidR="00BE272C" w:rsidRPr="00A136E3">
        <w:t>xplain how you will monitor and evaluate performance.</w:t>
      </w:r>
    </w:p>
    <w:p w14:paraId="476C86EC" w14:textId="7A81BD63" w:rsidR="003E5E09" w:rsidRDefault="003E5E09" w:rsidP="003E5E09">
      <w:pPr>
        <w:spacing w:before="0" w:after="0"/>
        <w:rPr>
          <w:b/>
          <w:bCs/>
        </w:rPr>
      </w:pPr>
      <w:r w:rsidRPr="003E5E09">
        <w:rPr>
          <w:b/>
          <w:bCs/>
        </w:rPr>
        <w:t>Have you established a plan to monitor and evaluate the performance of your AI</w:t>
      </w:r>
      <w:r w:rsidR="00082B3E">
        <w:rPr>
          <w:b/>
          <w:bCs/>
        </w:rPr>
        <w:t> </w:t>
      </w:r>
      <w:r w:rsidRPr="003E5E09">
        <w:rPr>
          <w:b/>
          <w:bCs/>
        </w:rPr>
        <w:t>system?</w:t>
      </w:r>
    </w:p>
    <w:p w14:paraId="2980F9A8" w14:textId="39A0BEA0" w:rsidR="003E5E09" w:rsidRDefault="0078425B" w:rsidP="003E5E09">
      <w:pPr>
        <w:spacing w:before="0" w:after="0" w:line="240" w:lineRule="auto"/>
      </w:pPr>
      <w:sdt>
        <w:sdtPr>
          <w:rPr>
            <w:position w:val="-6"/>
            <w:sz w:val="36"/>
          </w:rPr>
          <w:alias w:val="select for yes"/>
          <w:tag w:val="select for yes"/>
          <w:id w:val="-60812947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3E5E09">
        <w:t>Yes</w:t>
      </w:r>
    </w:p>
    <w:p w14:paraId="53F6676A" w14:textId="57A47495" w:rsidR="003E5E09" w:rsidRDefault="0078425B" w:rsidP="003E5E09">
      <w:pPr>
        <w:spacing w:before="0" w:after="0" w:line="240" w:lineRule="auto"/>
      </w:pPr>
      <w:sdt>
        <w:sdtPr>
          <w:rPr>
            <w:position w:val="-6"/>
            <w:sz w:val="36"/>
          </w:rPr>
          <w:alias w:val="select for yes"/>
          <w:tag w:val="select for yes"/>
          <w:id w:val="186131639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3E5E09">
        <w:t>No</w:t>
      </w:r>
    </w:p>
    <w:p w14:paraId="2EEA2EFE" w14:textId="6319825F" w:rsidR="003E5E09" w:rsidRDefault="0078425B" w:rsidP="003E5E09">
      <w:pPr>
        <w:spacing w:before="0" w:after="0" w:line="240" w:lineRule="auto"/>
      </w:pPr>
      <w:sdt>
        <w:sdtPr>
          <w:rPr>
            <w:position w:val="-6"/>
            <w:sz w:val="36"/>
          </w:rPr>
          <w:alias w:val="select for yes"/>
          <w:tag w:val="select for yes"/>
          <w:id w:val="-57320127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3E5E09">
        <w:t>Not applicable</w:t>
      </w:r>
    </w:p>
    <w:p w14:paraId="691985CF" w14:textId="77777777" w:rsidR="003E5E09" w:rsidRPr="009A0F5E" w:rsidRDefault="003E5E09" w:rsidP="003E5E09">
      <w:pPr>
        <w:spacing w:line="240" w:lineRule="auto"/>
        <w:rPr>
          <w:b/>
          <w:bCs/>
        </w:rPr>
      </w:pPr>
      <w:r>
        <w:rPr>
          <w:b/>
          <w:bCs/>
        </w:rPr>
        <w:t>Explain your answer</w:t>
      </w:r>
    </w:p>
    <w:p w14:paraId="51618D17" w14:textId="2CAE9CBD" w:rsidR="003E5E09" w:rsidRDefault="003E5E09" w:rsidP="00860352">
      <w:r w:rsidRPr="009A0F5E">
        <w:rPr>
          <w:i/>
          <w:iCs/>
        </w:rPr>
        <w:t xml:space="preserve">Enter </w:t>
      </w:r>
      <w:r>
        <w:rPr>
          <w:i/>
          <w:iCs/>
        </w:rPr>
        <w:t xml:space="preserve">your answer </w:t>
      </w:r>
      <w:r w:rsidRPr="009A0F5E">
        <w:rPr>
          <w:i/>
          <w:iCs/>
        </w:rPr>
        <w:t>text here</w:t>
      </w:r>
    </w:p>
    <w:p w14:paraId="73805B8D" w14:textId="7F5E373D" w:rsidR="005F1F21" w:rsidRDefault="00603C09" w:rsidP="00D709E5">
      <w:pPr>
        <w:pStyle w:val="Heading2Numbered"/>
      </w:pPr>
      <w:r w:rsidRPr="000F75A5">
        <w:t>Preparedness to intervene or disengage</w:t>
      </w:r>
    </w:p>
    <w:p w14:paraId="5E1A9C83" w14:textId="54ED1A3E" w:rsidR="00CA3848" w:rsidRDefault="00631277" w:rsidP="00860352">
      <w:r>
        <w:t>Refer to</w:t>
      </w:r>
      <w:r w:rsidR="00190FB0">
        <w:t xml:space="preserve"> the</w:t>
      </w:r>
      <w:r w:rsidR="00CA3848" w:rsidRPr="00A136E3">
        <w:t xml:space="preserve"> </w:t>
      </w:r>
      <w:r w:rsidR="00CA3848" w:rsidRPr="00631277">
        <w:t xml:space="preserve">guidance </w:t>
      </w:r>
      <w:r w:rsidR="00CA3848" w:rsidRPr="00A136E3">
        <w:t>for resources to assist you in establishing appropriate processes.</w:t>
      </w:r>
    </w:p>
    <w:p w14:paraId="5C4BC55C" w14:textId="5F89EE92" w:rsidR="002E46DD" w:rsidRDefault="002E46DD" w:rsidP="002E46DD">
      <w:pPr>
        <w:spacing w:before="0" w:after="0"/>
        <w:rPr>
          <w:b/>
          <w:bCs/>
        </w:rPr>
      </w:pPr>
      <w:r w:rsidRPr="002E46DD">
        <w:rPr>
          <w:b/>
          <w:bCs/>
        </w:rPr>
        <w:t>Have you established clear processes for human intervention or safely disengaging the AI system where necessary? For example, if stakeholders raise valid concerns with insights or decisions or an unresolvable issue is identified</w:t>
      </w:r>
      <w:r>
        <w:rPr>
          <w:b/>
          <w:bCs/>
        </w:rPr>
        <w:t>.</w:t>
      </w:r>
    </w:p>
    <w:p w14:paraId="61DF45A4" w14:textId="6B4BC1D1" w:rsidR="002E46DD" w:rsidRDefault="0078425B" w:rsidP="002E46DD">
      <w:pPr>
        <w:spacing w:before="0" w:after="0" w:line="240" w:lineRule="auto"/>
      </w:pPr>
      <w:sdt>
        <w:sdtPr>
          <w:rPr>
            <w:position w:val="-6"/>
            <w:sz w:val="36"/>
          </w:rPr>
          <w:alias w:val="select for yes"/>
          <w:tag w:val="select for yes"/>
          <w:id w:val="93354915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E46DD">
        <w:t>Yes</w:t>
      </w:r>
    </w:p>
    <w:p w14:paraId="4D7FA202" w14:textId="6A28FD60" w:rsidR="002E46DD" w:rsidRDefault="0078425B" w:rsidP="002E46DD">
      <w:pPr>
        <w:spacing w:before="0" w:after="0" w:line="240" w:lineRule="auto"/>
      </w:pPr>
      <w:sdt>
        <w:sdtPr>
          <w:rPr>
            <w:position w:val="-6"/>
            <w:sz w:val="36"/>
          </w:rPr>
          <w:alias w:val="select for yes"/>
          <w:tag w:val="select for yes"/>
          <w:id w:val="1890651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E46DD">
        <w:t>No</w:t>
      </w:r>
    </w:p>
    <w:p w14:paraId="3477031D" w14:textId="3AF1D444" w:rsidR="002E46DD" w:rsidRDefault="0078425B" w:rsidP="002E46DD">
      <w:pPr>
        <w:spacing w:before="0" w:after="0" w:line="240" w:lineRule="auto"/>
      </w:pPr>
      <w:sdt>
        <w:sdtPr>
          <w:rPr>
            <w:position w:val="-6"/>
            <w:sz w:val="36"/>
          </w:rPr>
          <w:alias w:val="select for yes"/>
          <w:tag w:val="select for yes"/>
          <w:id w:val="135429915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E46DD">
        <w:t>Not applicable</w:t>
      </w:r>
    </w:p>
    <w:p w14:paraId="54BF47F3" w14:textId="77777777" w:rsidR="002E46DD" w:rsidRPr="009A0F5E" w:rsidRDefault="002E46DD" w:rsidP="002E46DD">
      <w:pPr>
        <w:spacing w:line="240" w:lineRule="auto"/>
        <w:rPr>
          <w:b/>
          <w:bCs/>
        </w:rPr>
      </w:pPr>
      <w:r>
        <w:rPr>
          <w:b/>
          <w:bCs/>
        </w:rPr>
        <w:t>Explain your answer</w:t>
      </w:r>
    </w:p>
    <w:p w14:paraId="49381C01" w14:textId="77777777" w:rsidR="002E46DD" w:rsidRDefault="002E46DD" w:rsidP="002E46DD">
      <w:r w:rsidRPr="009A0F5E">
        <w:rPr>
          <w:i/>
          <w:iCs/>
        </w:rPr>
        <w:t xml:space="preserve">Enter </w:t>
      </w:r>
      <w:r>
        <w:rPr>
          <w:i/>
          <w:iCs/>
        </w:rPr>
        <w:t xml:space="preserve">your answer </w:t>
      </w:r>
      <w:r w:rsidRPr="009A0F5E">
        <w:rPr>
          <w:i/>
          <w:iCs/>
        </w:rPr>
        <w:t>text here</w:t>
      </w:r>
    </w:p>
    <w:p w14:paraId="41EEE3E1" w14:textId="77777777" w:rsidR="002E46DD" w:rsidRDefault="002E46DD" w:rsidP="00860352"/>
    <w:p w14:paraId="3E7B5826" w14:textId="5824BBA5" w:rsidR="005E09D4" w:rsidRDefault="005E09D4" w:rsidP="00D709E5">
      <w:pPr>
        <w:pStyle w:val="Heading2Numbered"/>
      </w:pPr>
      <w:r w:rsidRPr="00785BA3">
        <w:t>Training of AI system operators</w:t>
      </w:r>
    </w:p>
    <w:p w14:paraId="1CF1885E" w14:textId="2BFE8061" w:rsidR="005E09D4" w:rsidRDefault="005E09D4" w:rsidP="00305057">
      <w:r w:rsidRPr="001D4EEA">
        <w:t xml:space="preserve">An operator of the system may include anyone who uses the AI to support their work, such as staff interpreting insights, responding to system alerts, or making decisions informed by the AI’s outputs. </w:t>
      </w:r>
      <w:r w:rsidR="007B32CA" w:rsidRPr="007B32CA">
        <w:t xml:space="preserve">With all automated systems, </w:t>
      </w:r>
      <w:r w:rsidR="00045C6F">
        <w:t xml:space="preserve">including AI systems, </w:t>
      </w:r>
      <w:r w:rsidR="007B32CA" w:rsidRPr="007B32CA">
        <w:t>there is always the risk of overreliance on results. </w:t>
      </w:r>
      <w:r w:rsidR="00045C6F">
        <w:t>O</w:t>
      </w:r>
      <w:r w:rsidRPr="001D4EEA">
        <w:t xml:space="preserve">perators </w:t>
      </w:r>
      <w:r>
        <w:t>should</w:t>
      </w:r>
      <w:r w:rsidRPr="001D4EEA">
        <w:t xml:space="preserve"> receive appropriate training to understand how to use the system responsibly</w:t>
      </w:r>
      <w:r w:rsidR="00DB0F50">
        <w:t xml:space="preserve">, </w:t>
      </w:r>
      <w:r w:rsidRPr="001D4EEA">
        <w:t>monitor and critically evaluate its outcomes</w:t>
      </w:r>
      <w:r>
        <w:t>.</w:t>
      </w:r>
    </w:p>
    <w:p w14:paraId="3DBA4D7A" w14:textId="429E5C57" w:rsidR="00282F5D" w:rsidRDefault="00282F5D" w:rsidP="00282F5D">
      <w:pPr>
        <w:spacing w:before="0" w:after="0"/>
        <w:rPr>
          <w:b/>
          <w:bCs/>
        </w:rPr>
      </w:pPr>
      <w:r w:rsidRPr="00282F5D">
        <w:rPr>
          <w:b/>
          <w:bCs/>
        </w:rPr>
        <w:t>Is there a process in place to ensure operators of the AI system are sufficiently skilled and trained?</w:t>
      </w:r>
    </w:p>
    <w:p w14:paraId="2F3B1551" w14:textId="673AC8C7" w:rsidR="00282F5D" w:rsidRDefault="0078425B" w:rsidP="00282F5D">
      <w:pPr>
        <w:spacing w:before="0" w:after="0" w:line="240" w:lineRule="auto"/>
      </w:pPr>
      <w:sdt>
        <w:sdtPr>
          <w:rPr>
            <w:position w:val="-6"/>
            <w:sz w:val="36"/>
          </w:rPr>
          <w:alias w:val="select for yes"/>
          <w:tag w:val="select for yes"/>
          <w:id w:val="-16971668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82F5D">
        <w:t>Yes</w:t>
      </w:r>
    </w:p>
    <w:p w14:paraId="08AD8FA8" w14:textId="6A2791CF" w:rsidR="00282F5D" w:rsidRDefault="0078425B" w:rsidP="00282F5D">
      <w:pPr>
        <w:spacing w:before="0" w:after="0" w:line="240" w:lineRule="auto"/>
      </w:pPr>
      <w:sdt>
        <w:sdtPr>
          <w:rPr>
            <w:position w:val="-6"/>
            <w:sz w:val="36"/>
          </w:rPr>
          <w:alias w:val="select for yes"/>
          <w:tag w:val="select for yes"/>
          <w:id w:val="-109432106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82F5D">
        <w:t>No</w:t>
      </w:r>
    </w:p>
    <w:p w14:paraId="056CE199" w14:textId="19632A74" w:rsidR="00282F5D" w:rsidRDefault="0078425B" w:rsidP="00282F5D">
      <w:pPr>
        <w:spacing w:before="0" w:after="0" w:line="240" w:lineRule="auto"/>
      </w:pPr>
      <w:sdt>
        <w:sdtPr>
          <w:rPr>
            <w:position w:val="-6"/>
            <w:sz w:val="36"/>
          </w:rPr>
          <w:alias w:val="select for yes"/>
          <w:tag w:val="select for yes"/>
          <w:id w:val="187294769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82F5D">
        <w:t>Not applicable</w:t>
      </w:r>
    </w:p>
    <w:p w14:paraId="3D175B96" w14:textId="77777777" w:rsidR="00282F5D" w:rsidRPr="009A0F5E" w:rsidRDefault="00282F5D" w:rsidP="00282F5D">
      <w:pPr>
        <w:spacing w:line="240" w:lineRule="auto"/>
        <w:rPr>
          <w:b/>
          <w:bCs/>
        </w:rPr>
      </w:pPr>
      <w:r>
        <w:rPr>
          <w:b/>
          <w:bCs/>
        </w:rPr>
        <w:t>Explain your answer</w:t>
      </w:r>
    </w:p>
    <w:p w14:paraId="44215B64" w14:textId="77777777" w:rsidR="00282F5D" w:rsidRDefault="00282F5D" w:rsidP="00282F5D">
      <w:r w:rsidRPr="009A0F5E">
        <w:rPr>
          <w:i/>
          <w:iCs/>
        </w:rPr>
        <w:t xml:space="preserve">Enter </w:t>
      </w:r>
      <w:r>
        <w:rPr>
          <w:i/>
          <w:iCs/>
        </w:rPr>
        <w:t xml:space="preserve">your answer </w:t>
      </w:r>
      <w:r w:rsidRPr="009A0F5E">
        <w:rPr>
          <w:i/>
          <w:iCs/>
        </w:rPr>
        <w:t>text here</w:t>
      </w:r>
    </w:p>
    <w:p w14:paraId="4F17082B" w14:textId="77777777" w:rsidR="00282F5D" w:rsidRPr="001D4EEA" w:rsidRDefault="00282F5D" w:rsidP="00305057"/>
    <w:p w14:paraId="23031C67" w14:textId="5793730A" w:rsidR="001200C3" w:rsidRDefault="005E09D4" w:rsidP="00305057">
      <w:pPr>
        <w:pStyle w:val="Heading1Numbered"/>
        <w:keepNext w:val="0"/>
        <w:keepLines w:val="0"/>
        <w:pageBreakBefore w:val="0"/>
      </w:pPr>
      <w:r>
        <w:br w:type="page"/>
      </w:r>
      <w:bookmarkStart w:id="54" w:name="_Toc212728190"/>
      <w:bookmarkStart w:id="55" w:name="_Toc214528057"/>
      <w:r w:rsidR="00DD5C84" w:rsidRPr="00DD5C84">
        <w:lastRenderedPageBreak/>
        <w:t>Privacy protection and security</w:t>
      </w:r>
      <w:bookmarkEnd w:id="54"/>
      <w:bookmarkEnd w:id="55"/>
    </w:p>
    <w:p w14:paraId="22B6907A" w14:textId="4683AE50" w:rsidR="009367D6" w:rsidRDefault="00105DD9" w:rsidP="00F22324">
      <w:pPr>
        <w:pStyle w:val="Box1Normal"/>
      </w:pPr>
      <w:r>
        <w:t xml:space="preserve">This section helps agencies </w:t>
      </w:r>
      <w:r w:rsidR="000A05EA">
        <w:t>ensure their AI use case</w:t>
      </w:r>
      <w:r>
        <w:t xml:space="preserve"> uphold</w:t>
      </w:r>
      <w:r w:rsidR="000A05EA">
        <w:t>s</w:t>
      </w:r>
      <w:r>
        <w:t xml:space="preserve"> </w:t>
      </w:r>
      <w:hyperlink r:id="rId68" w:history="1">
        <w:r w:rsidR="00F85970" w:rsidRPr="001D1622">
          <w:rPr>
            <w:rStyle w:val="Hyperlink"/>
            <w:color w:val="1D614B" w:themeColor="accent1" w:themeShade="BF"/>
          </w:rPr>
          <w:t>Australia's AI Ethics Principle</w:t>
        </w:r>
      </w:hyperlink>
      <w:r w:rsidR="00F85970">
        <w:t xml:space="preserve"> </w:t>
      </w:r>
      <w:r w:rsidR="00207644">
        <w:t>o</w:t>
      </w:r>
      <w:r w:rsidR="00F85970">
        <w:t>f</w:t>
      </w:r>
      <w:r w:rsidR="00207644">
        <w:t xml:space="preserve"> privacy protection and security by ensuring that personal information is collected, used,</w:t>
      </w:r>
      <w:r>
        <w:t xml:space="preserve"> stored and shared in a way that minimises risk and protects individuals</w:t>
      </w:r>
      <w:r w:rsidR="00AD786D">
        <w:t>’</w:t>
      </w:r>
      <w:r>
        <w:t xml:space="preserve"> privacy</w:t>
      </w:r>
      <w:r w:rsidR="00B6026A">
        <w:t xml:space="preserve"> </w:t>
      </w:r>
      <w:r w:rsidR="00B6026A" w:rsidRPr="001A52C2">
        <w:t xml:space="preserve">in accordance with the </w:t>
      </w:r>
      <w:hyperlink r:id="rId69" w:history="1">
        <w:r w:rsidR="0013555D" w:rsidRPr="00091E4C">
          <w:rPr>
            <w:rStyle w:val="Hyperlink"/>
            <w:color w:val="1D614B" w:themeColor="accent1" w:themeShade="BF"/>
          </w:rPr>
          <w:t>Australian Privacy Principles</w:t>
        </w:r>
        <w:r w:rsidR="00B6026A" w:rsidRPr="00091E4C">
          <w:rPr>
            <w:rStyle w:val="Hyperlink"/>
            <w:color w:val="1D614B" w:themeColor="accent1" w:themeShade="BF"/>
          </w:rPr>
          <w:t xml:space="preserve"> </w:t>
        </w:r>
        <w:r w:rsidR="0092031F" w:rsidRPr="00091E4C">
          <w:rPr>
            <w:rStyle w:val="Hyperlink"/>
            <w:color w:val="1D614B" w:themeColor="accent1" w:themeShade="BF"/>
          </w:rPr>
          <w:t>(</w:t>
        </w:r>
        <w:r w:rsidR="005E4D56" w:rsidRPr="00091E4C">
          <w:rPr>
            <w:rStyle w:val="Hyperlink"/>
            <w:color w:val="1D614B" w:themeColor="accent1" w:themeShade="BF"/>
          </w:rPr>
          <w:t>APPs</w:t>
        </w:r>
        <w:r w:rsidR="0092031F" w:rsidRPr="00091E4C">
          <w:rPr>
            <w:rStyle w:val="Hyperlink"/>
            <w:color w:val="1D614B" w:themeColor="accent1" w:themeShade="BF"/>
          </w:rPr>
          <w:t>)</w:t>
        </w:r>
      </w:hyperlink>
      <w:r w:rsidRPr="001A52C2">
        <w:t>.</w:t>
      </w:r>
      <w:r>
        <w:t xml:space="preserve"> </w:t>
      </w:r>
    </w:p>
    <w:p w14:paraId="5B8DD0EC" w14:textId="2149AE75" w:rsidR="00105DD9" w:rsidRDefault="00105DD9" w:rsidP="00F22324">
      <w:pPr>
        <w:pStyle w:val="Box1Normal"/>
      </w:pPr>
      <w:r>
        <w:t>Agencies</w:t>
      </w:r>
      <w:r w:rsidR="00916C5C">
        <w:t xml:space="preserve"> </w:t>
      </w:r>
      <w:r w:rsidR="009C20DB">
        <w:t>must</w:t>
      </w:r>
      <w:r w:rsidR="00916C5C">
        <w:t xml:space="preserve"> ensure their AI use case operat</w:t>
      </w:r>
      <w:r w:rsidR="009C20DB">
        <w:t>e</w:t>
      </w:r>
      <w:r w:rsidR="00916C5C">
        <w:t>s within an appropriate security framework</w:t>
      </w:r>
      <w:r w:rsidR="00060BFA">
        <w:t xml:space="preserve">, </w:t>
      </w:r>
      <w:r w:rsidR="00B6026A" w:rsidRPr="001A52C2">
        <w:t>including the Protective Security Policy Framework (PSPF)</w:t>
      </w:r>
      <w:r w:rsidR="00916C5C">
        <w:t xml:space="preserve">, with safeguards proportionate to the sensitivity of the data and potential harm. </w:t>
      </w:r>
    </w:p>
    <w:p w14:paraId="232BC317" w14:textId="48A5B91B" w:rsidR="00F22324" w:rsidRPr="00F22324" w:rsidRDefault="00F22324" w:rsidP="00F22324">
      <w:pPr>
        <w:pStyle w:val="Box1Normal"/>
      </w:pPr>
      <w:r w:rsidRPr="00F22324">
        <w:t xml:space="preserve">Under </w:t>
      </w:r>
      <w:hyperlink r:id="rId70" w:history="1">
        <w:r w:rsidR="00A92BF0" w:rsidRPr="00A92BF0">
          <w:t>the AI Ethics Principles</w:t>
        </w:r>
      </w:hyperlink>
      <w:r w:rsidRPr="00F22324">
        <w:t>, AI systems should throughout their lifecycle respect and uphold privacy rights and data protection, and ensure data security.</w:t>
      </w:r>
    </w:p>
    <w:p w14:paraId="7E91F7DA" w14:textId="244F0700" w:rsidR="00DD5C84" w:rsidRDefault="00FE54FE" w:rsidP="00D709E5">
      <w:pPr>
        <w:pStyle w:val="Heading2Numbered"/>
      </w:pPr>
      <w:r w:rsidRPr="00FE54FE">
        <w:t>Minimise and protect personal information</w:t>
      </w:r>
    </w:p>
    <w:p w14:paraId="64E6B244" w14:textId="77777777" w:rsidR="00BF6D5A" w:rsidRDefault="00875882" w:rsidP="00042175">
      <w:r w:rsidRPr="00A136E3">
        <w:t xml:space="preserve">See </w:t>
      </w:r>
      <w:r w:rsidR="00190FB0">
        <w:t xml:space="preserve">the </w:t>
      </w:r>
      <w:r w:rsidRPr="009C20DB">
        <w:t xml:space="preserve">guidance </w:t>
      </w:r>
      <w:r w:rsidR="00045C6F">
        <w:t>for</w:t>
      </w:r>
      <w:r w:rsidRPr="00A136E3">
        <w:t xml:space="preserve"> advice on</w:t>
      </w:r>
      <w:r w:rsidR="00BF6D5A">
        <w:t>:</w:t>
      </w:r>
      <w:r w:rsidRPr="00A136E3">
        <w:t xml:space="preserve"> </w:t>
      </w:r>
    </w:p>
    <w:p w14:paraId="75AC452B" w14:textId="77777777" w:rsidR="00BF6D5A" w:rsidRDefault="005E4D56" w:rsidP="00BF6D5A">
      <w:pPr>
        <w:pStyle w:val="BulletLevel1"/>
      </w:pPr>
      <w:r w:rsidRPr="001A52C2">
        <w:t>collect</w:t>
      </w:r>
      <w:r w:rsidR="0013555D">
        <w:t>ing</w:t>
      </w:r>
      <w:r w:rsidRPr="001A52C2">
        <w:t>, us</w:t>
      </w:r>
      <w:r w:rsidR="0013555D">
        <w:t>ing</w:t>
      </w:r>
      <w:r w:rsidRPr="001A52C2">
        <w:t xml:space="preserve"> and disclos</w:t>
      </w:r>
      <w:r w:rsidR="0013555D">
        <w:t>ing</w:t>
      </w:r>
      <w:r w:rsidRPr="001A52C2">
        <w:t xml:space="preserve"> personal information in accordance with the APPs</w:t>
      </w:r>
    </w:p>
    <w:p w14:paraId="79DBB759" w14:textId="77777777" w:rsidR="00BF6D5A" w:rsidRDefault="00875882" w:rsidP="00BF6D5A">
      <w:pPr>
        <w:pStyle w:val="BulletLevel1"/>
      </w:pPr>
      <w:r w:rsidRPr="00A136E3">
        <w:t>privacy enhancing technologies.</w:t>
      </w:r>
      <w:r w:rsidR="00E63EB1">
        <w:t xml:space="preserve"> </w:t>
      </w:r>
    </w:p>
    <w:p w14:paraId="4C5CB8E7" w14:textId="7D0D1496" w:rsidR="00875882" w:rsidRDefault="00E63EB1" w:rsidP="00042175">
      <w:r>
        <w:t>You should also consider the Office of the Australian In</w:t>
      </w:r>
      <w:r w:rsidR="00414B4E">
        <w:t xml:space="preserve">formation Commissioner </w:t>
      </w:r>
      <w:hyperlink r:id="rId71" w:history="1">
        <w:r w:rsidR="00F229C5">
          <w:rPr>
            <w:rStyle w:val="Hyperlink"/>
          </w:rPr>
          <w:t>Guidance on AI and Privacy</w:t>
        </w:r>
      </w:hyperlink>
      <w:r w:rsidR="00904F10">
        <w:t>.</w:t>
      </w:r>
    </w:p>
    <w:p w14:paraId="1E5C52CC" w14:textId="4CCAD478" w:rsidR="00282F5D" w:rsidRDefault="00282F5D" w:rsidP="00282F5D">
      <w:pPr>
        <w:spacing w:before="0" w:after="0"/>
        <w:rPr>
          <w:b/>
          <w:bCs/>
        </w:rPr>
      </w:pPr>
      <w:r w:rsidRPr="00282F5D">
        <w:rPr>
          <w:b/>
          <w:bCs/>
        </w:rPr>
        <w:t>Are you satisfied that any collection, use or disclosure of personal information complies with the APPs?</w:t>
      </w:r>
    </w:p>
    <w:p w14:paraId="75A03ADC" w14:textId="77777777" w:rsidR="000C5F0C" w:rsidRDefault="0078425B" w:rsidP="000C5F0C">
      <w:pPr>
        <w:spacing w:before="0" w:after="0" w:line="240" w:lineRule="auto"/>
      </w:pPr>
      <w:sdt>
        <w:sdtPr>
          <w:rPr>
            <w:position w:val="-6"/>
            <w:sz w:val="36"/>
          </w:rPr>
          <w:alias w:val="select for yes"/>
          <w:tag w:val="select for yes"/>
          <w:id w:val="-57783142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1EFEFC7D" w14:textId="77777777" w:rsidR="000C5F0C" w:rsidRDefault="0078425B" w:rsidP="000C5F0C">
      <w:pPr>
        <w:spacing w:before="0" w:after="0" w:line="240" w:lineRule="auto"/>
      </w:pPr>
      <w:sdt>
        <w:sdtPr>
          <w:rPr>
            <w:position w:val="-6"/>
            <w:sz w:val="36"/>
          </w:rPr>
          <w:alias w:val="select for yes"/>
          <w:tag w:val="select for yes"/>
          <w:id w:val="44467103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372916E9" w14:textId="77777777" w:rsidR="000C5F0C" w:rsidRDefault="0078425B" w:rsidP="000C5F0C">
      <w:pPr>
        <w:spacing w:before="0" w:after="0" w:line="240" w:lineRule="auto"/>
      </w:pPr>
      <w:sdt>
        <w:sdtPr>
          <w:rPr>
            <w:position w:val="-6"/>
            <w:sz w:val="36"/>
          </w:rPr>
          <w:alias w:val="select for yes"/>
          <w:tag w:val="select for yes"/>
          <w:id w:val="53216620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34920013" w14:textId="77777777" w:rsidR="00282F5D" w:rsidRPr="009A0F5E" w:rsidRDefault="00282F5D" w:rsidP="00282F5D">
      <w:pPr>
        <w:spacing w:line="240" w:lineRule="auto"/>
        <w:rPr>
          <w:b/>
          <w:bCs/>
        </w:rPr>
      </w:pPr>
      <w:r>
        <w:rPr>
          <w:b/>
          <w:bCs/>
        </w:rPr>
        <w:t>Explain your answer</w:t>
      </w:r>
    </w:p>
    <w:p w14:paraId="081ECDF3" w14:textId="6019B06B" w:rsidR="00282F5D" w:rsidRDefault="00282F5D" w:rsidP="00282F5D">
      <w:r w:rsidRPr="009A0F5E">
        <w:rPr>
          <w:i/>
          <w:iCs/>
        </w:rPr>
        <w:t xml:space="preserve">Enter </w:t>
      </w:r>
      <w:r>
        <w:rPr>
          <w:i/>
          <w:iCs/>
        </w:rPr>
        <w:t xml:space="preserve">your answer </w:t>
      </w:r>
      <w:r w:rsidRPr="009A0F5E">
        <w:rPr>
          <w:i/>
          <w:iCs/>
        </w:rPr>
        <w:t>text here</w:t>
      </w:r>
    </w:p>
    <w:p w14:paraId="581ACE83" w14:textId="56CB6965" w:rsidR="00042175" w:rsidRDefault="00431410" w:rsidP="00D709E5">
      <w:pPr>
        <w:pStyle w:val="Heading2Numbered"/>
      </w:pPr>
      <w:r>
        <w:t xml:space="preserve">Privacy </w:t>
      </w:r>
      <w:r w:rsidR="004F3C74">
        <w:t>threshold and/or impact assessment</w:t>
      </w:r>
    </w:p>
    <w:p w14:paraId="425A7093" w14:textId="55C066D4" w:rsidR="00B16210" w:rsidRDefault="00B16210" w:rsidP="00B16210">
      <w:pPr>
        <w:rPr>
          <w:b/>
          <w:bCs/>
        </w:rPr>
      </w:pPr>
      <w:r w:rsidRPr="00B16210">
        <w:rPr>
          <w:b/>
          <w:bCs/>
        </w:rPr>
        <w:t xml:space="preserve">Record </w:t>
      </w:r>
      <w:r w:rsidR="00956A2E">
        <w:rPr>
          <w:b/>
          <w:bCs/>
        </w:rPr>
        <w:t xml:space="preserve">where </w:t>
      </w:r>
      <w:r w:rsidR="001E054B">
        <w:rPr>
          <w:b/>
          <w:bCs/>
        </w:rPr>
        <w:t>you have stored</w:t>
      </w:r>
      <w:r w:rsidRPr="00B16210">
        <w:rPr>
          <w:b/>
          <w:bCs/>
        </w:rPr>
        <w:t xml:space="preserve"> your privacy threshold assessment and, if applicable, your privacy impact assessment</w:t>
      </w:r>
      <w:r w:rsidR="001D6033">
        <w:rPr>
          <w:b/>
          <w:bCs/>
        </w:rPr>
        <w:t xml:space="preserve"> are stored</w:t>
      </w:r>
      <w:r w:rsidRPr="00B16210">
        <w:rPr>
          <w:b/>
          <w:bCs/>
        </w:rPr>
        <w:t>. For example, the document management system, case file, or other repository.</w:t>
      </w:r>
    </w:p>
    <w:p w14:paraId="2A956650" w14:textId="035DD8FF" w:rsidR="00B16210" w:rsidRDefault="00B16210" w:rsidP="00B16210">
      <w:r w:rsidRPr="009A0F5E">
        <w:rPr>
          <w:i/>
          <w:iCs/>
        </w:rPr>
        <w:t xml:space="preserve">Enter </w:t>
      </w:r>
      <w:r>
        <w:rPr>
          <w:i/>
          <w:iCs/>
        </w:rPr>
        <w:t xml:space="preserve">your answer </w:t>
      </w:r>
      <w:r w:rsidRPr="009A0F5E">
        <w:rPr>
          <w:i/>
          <w:iCs/>
        </w:rPr>
        <w:t>text here</w:t>
      </w:r>
    </w:p>
    <w:p w14:paraId="4B7EDEF2" w14:textId="5A0FC8C0" w:rsidR="00F377A8" w:rsidRPr="00AD1E70" w:rsidRDefault="00543682" w:rsidP="00683637">
      <w:pPr>
        <w:pStyle w:val="Heading2Numbered"/>
      </w:pPr>
      <w:r w:rsidRPr="00AD1E70">
        <w:lastRenderedPageBreak/>
        <w:t>Security risks</w:t>
      </w:r>
    </w:p>
    <w:p w14:paraId="277B3DF9" w14:textId="49FA15E7" w:rsidR="008E2CC7" w:rsidRPr="00AD1E70" w:rsidRDefault="00387228" w:rsidP="00683637">
      <w:pPr>
        <w:keepNext/>
        <w:keepLines/>
      </w:pPr>
      <w:r w:rsidRPr="00AD1E70">
        <w:t xml:space="preserve">Engage with your agency’s IT Security Adviser </w:t>
      </w:r>
      <w:r w:rsidR="0092031F">
        <w:t>(ITSA)</w:t>
      </w:r>
      <w:r w:rsidRPr="00AD1E70">
        <w:t xml:space="preserve"> and consider the latest security guidance and strategies for AI use</w:t>
      </w:r>
      <w:r w:rsidR="008E2CC7" w:rsidRPr="00AD1E70">
        <w:t xml:space="preserve">, </w:t>
      </w:r>
      <w:r w:rsidRPr="00AD1E70">
        <w:t>such as</w:t>
      </w:r>
      <w:r w:rsidR="00394845" w:rsidRPr="00AD1E70">
        <w:t xml:space="preserve"> the</w:t>
      </w:r>
      <w:r w:rsidR="008E2CC7" w:rsidRPr="00AD1E70">
        <w:t>:</w:t>
      </w:r>
    </w:p>
    <w:p w14:paraId="543F156B" w14:textId="3984E5AA" w:rsidR="008E2CC7" w:rsidRPr="00AD1E70" w:rsidRDefault="00394845" w:rsidP="00AD1E70">
      <w:pPr>
        <w:pStyle w:val="ListParagraph"/>
      </w:pPr>
      <w:r w:rsidRPr="00AD1E70">
        <w:t>Protective Security Policy Framework (PSPF)</w:t>
      </w:r>
    </w:p>
    <w:p w14:paraId="18FDE5C7" w14:textId="4912BB88" w:rsidR="008E2CC7" w:rsidRPr="00AD1E70" w:rsidRDefault="00394845" w:rsidP="00AD1E70">
      <w:pPr>
        <w:pStyle w:val="ListParagraph"/>
      </w:pPr>
      <w:r w:rsidRPr="00AD1E70">
        <w:t xml:space="preserve">Information Security Manual (ISM) </w:t>
      </w:r>
    </w:p>
    <w:p w14:paraId="5579DC0E" w14:textId="6736B49B" w:rsidR="00076801" w:rsidRDefault="00432863" w:rsidP="00076801">
      <w:pPr>
        <w:pStyle w:val="ListParagraph"/>
      </w:pPr>
      <w:r w:rsidRPr="00AD1E70">
        <w:t>Australian Signals Directorate</w:t>
      </w:r>
      <w:r>
        <w:t xml:space="preserve"> advice on </w:t>
      </w:r>
      <w:hyperlink r:id="rId72">
        <w:r w:rsidR="00387228" w:rsidRPr="00AD1E70">
          <w:rPr>
            <w:rStyle w:val="Hyperlink"/>
            <w:rFonts w:eastAsiaTheme="minorEastAsia"/>
            <w:iCs/>
          </w:rPr>
          <w:t>Engaging with AI</w:t>
        </w:r>
      </w:hyperlink>
      <w:r w:rsidR="00387228" w:rsidRPr="00AD1E70">
        <w:t>.</w:t>
      </w:r>
    </w:p>
    <w:p w14:paraId="64EDF3C0" w14:textId="50344C50" w:rsidR="00076801" w:rsidRDefault="00076801" w:rsidP="00076801">
      <w:pPr>
        <w:spacing w:before="0" w:after="0"/>
        <w:rPr>
          <w:b/>
          <w:bCs/>
        </w:rPr>
      </w:pPr>
      <w:r w:rsidRPr="00076801">
        <w:rPr>
          <w:b/>
          <w:bCs/>
        </w:rPr>
        <w:t>What measures are in place to address security risks arising from the operation of the AI?</w:t>
      </w:r>
    </w:p>
    <w:p w14:paraId="0B6D3F93" w14:textId="77777777" w:rsidR="000C5F0C" w:rsidRDefault="0078425B" w:rsidP="000C5F0C">
      <w:pPr>
        <w:spacing w:before="0" w:after="0" w:line="240" w:lineRule="auto"/>
      </w:pPr>
      <w:sdt>
        <w:sdtPr>
          <w:rPr>
            <w:position w:val="-6"/>
            <w:sz w:val="36"/>
          </w:rPr>
          <w:alias w:val="select for yes"/>
          <w:tag w:val="select for yes"/>
          <w:id w:val="-172799157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792CA5F8" w14:textId="77777777" w:rsidR="000C5F0C" w:rsidRDefault="0078425B" w:rsidP="000C5F0C">
      <w:pPr>
        <w:spacing w:before="0" w:after="0" w:line="240" w:lineRule="auto"/>
      </w:pPr>
      <w:sdt>
        <w:sdtPr>
          <w:rPr>
            <w:position w:val="-6"/>
            <w:sz w:val="36"/>
          </w:rPr>
          <w:alias w:val="select for yes"/>
          <w:tag w:val="select for yes"/>
          <w:id w:val="8303402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40E80471" w14:textId="77777777" w:rsidR="000C5F0C" w:rsidRDefault="0078425B" w:rsidP="000C5F0C">
      <w:pPr>
        <w:spacing w:before="0" w:after="0" w:line="240" w:lineRule="auto"/>
      </w:pPr>
      <w:sdt>
        <w:sdtPr>
          <w:rPr>
            <w:position w:val="-6"/>
            <w:sz w:val="36"/>
          </w:rPr>
          <w:alias w:val="select for yes"/>
          <w:tag w:val="select for yes"/>
          <w:id w:val="-51315004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18A804D4" w14:textId="77777777" w:rsidR="00076801" w:rsidRPr="009A0F5E" w:rsidRDefault="00076801" w:rsidP="00076801">
      <w:pPr>
        <w:spacing w:line="240" w:lineRule="auto"/>
        <w:rPr>
          <w:b/>
          <w:bCs/>
        </w:rPr>
      </w:pPr>
      <w:r>
        <w:rPr>
          <w:b/>
          <w:bCs/>
        </w:rPr>
        <w:t>Explain your answer</w:t>
      </w:r>
    </w:p>
    <w:p w14:paraId="00CE00F3" w14:textId="77777777" w:rsidR="00076801" w:rsidRDefault="00076801" w:rsidP="00076801">
      <w:r w:rsidRPr="009A0F5E">
        <w:rPr>
          <w:i/>
          <w:iCs/>
        </w:rPr>
        <w:t xml:space="preserve">Enter </w:t>
      </w:r>
      <w:r>
        <w:rPr>
          <w:i/>
          <w:iCs/>
        </w:rPr>
        <w:t xml:space="preserve">your answer </w:t>
      </w:r>
      <w:r w:rsidRPr="009A0F5E">
        <w:rPr>
          <w:i/>
          <w:iCs/>
        </w:rPr>
        <w:t>text here</w:t>
      </w:r>
    </w:p>
    <w:p w14:paraId="4AF9DE77" w14:textId="348ADDA5" w:rsidR="00CB4DDD" w:rsidRPr="0022295D" w:rsidRDefault="00047CC3" w:rsidP="00DC248A">
      <w:pPr>
        <w:pStyle w:val="Heading1Numbered"/>
      </w:pPr>
      <w:bookmarkStart w:id="56" w:name="_Toc212728191"/>
      <w:bookmarkStart w:id="57" w:name="_Toc214528058"/>
      <w:r w:rsidRPr="0022295D">
        <w:lastRenderedPageBreak/>
        <w:t>Transparency and explainability</w:t>
      </w:r>
      <w:bookmarkEnd w:id="56"/>
      <w:bookmarkEnd w:id="57"/>
    </w:p>
    <w:p w14:paraId="5EF1E65C" w14:textId="12FB2986" w:rsidR="005672B5" w:rsidRPr="0022295D" w:rsidRDefault="00FB7FBB" w:rsidP="005672B5">
      <w:pPr>
        <w:pStyle w:val="Box1Normal"/>
      </w:pPr>
      <w:r w:rsidRPr="0022295D">
        <w:t xml:space="preserve">This section supports agencies to uphold </w:t>
      </w:r>
      <w:hyperlink r:id="rId73" w:history="1">
        <w:hyperlink r:id="rId74" w:history="1">
          <w:r w:rsidR="00572FC0" w:rsidRPr="001D1622">
            <w:rPr>
              <w:rStyle w:val="Hyperlink"/>
              <w:color w:val="1D614B" w:themeColor="accent1" w:themeShade="BF"/>
            </w:rPr>
            <w:t>Australia's AI Ethics Principles</w:t>
          </w:r>
        </w:hyperlink>
      </w:hyperlink>
      <w:r w:rsidRPr="0022295D">
        <w:t xml:space="preserve"> of </w:t>
      </w:r>
      <w:r w:rsidR="00207644" w:rsidRPr="0022295D">
        <w:t>transparency and explainability</w:t>
      </w:r>
      <w:r w:rsidR="00757BD5">
        <w:t>,</w:t>
      </w:r>
      <w:r w:rsidR="005672B5" w:rsidRPr="0022295D">
        <w:t xml:space="preserve"> </w:t>
      </w:r>
      <w:r w:rsidR="00595681">
        <w:t>which entail</w:t>
      </w:r>
      <w:r w:rsidR="005672B5" w:rsidRPr="0022295D">
        <w:t>:</w:t>
      </w:r>
    </w:p>
    <w:p w14:paraId="05DEB007" w14:textId="63ECF433" w:rsidR="005672B5" w:rsidRPr="0022295D" w:rsidRDefault="00714124" w:rsidP="001A52C2">
      <w:pPr>
        <w:pStyle w:val="Box1Normal"/>
        <w:numPr>
          <w:ilvl w:val="0"/>
          <w:numId w:val="32"/>
        </w:numPr>
      </w:pPr>
      <w:r w:rsidRPr="0022295D">
        <w:t>consult</w:t>
      </w:r>
      <w:r w:rsidR="00595681">
        <w:t>ing</w:t>
      </w:r>
      <w:r w:rsidRPr="0022295D">
        <w:t xml:space="preserve"> with affected stakeholders</w:t>
      </w:r>
    </w:p>
    <w:p w14:paraId="046671F9" w14:textId="7FE29AE5" w:rsidR="005672B5" w:rsidRPr="0022295D" w:rsidRDefault="00714124" w:rsidP="00572FC0">
      <w:pPr>
        <w:pStyle w:val="Box1Normal"/>
        <w:numPr>
          <w:ilvl w:val="0"/>
          <w:numId w:val="32"/>
        </w:numPr>
      </w:pPr>
      <w:r w:rsidRPr="0022295D">
        <w:t>maintain</w:t>
      </w:r>
      <w:r w:rsidR="00595681">
        <w:t>ing</w:t>
      </w:r>
      <w:r w:rsidRPr="0022295D">
        <w:t xml:space="preserve"> clear and accurate records</w:t>
      </w:r>
    </w:p>
    <w:p w14:paraId="264FFA70" w14:textId="06832AAA" w:rsidR="005672B5" w:rsidRPr="0022295D" w:rsidRDefault="00714124" w:rsidP="00572FC0">
      <w:pPr>
        <w:pStyle w:val="Box1Normal"/>
        <w:numPr>
          <w:ilvl w:val="0"/>
          <w:numId w:val="32"/>
        </w:numPr>
      </w:pPr>
      <w:r w:rsidRPr="0022295D">
        <w:t>disclos</w:t>
      </w:r>
      <w:r w:rsidR="00595681">
        <w:t>ing</w:t>
      </w:r>
      <w:r w:rsidRPr="0022295D">
        <w:t xml:space="preserve"> when AI is used</w:t>
      </w:r>
    </w:p>
    <w:p w14:paraId="1136E531" w14:textId="614E9215" w:rsidR="00FB7FBB" w:rsidRPr="0022295D" w:rsidRDefault="00714124" w:rsidP="00572FC0">
      <w:pPr>
        <w:pStyle w:val="Box1Normal"/>
        <w:numPr>
          <w:ilvl w:val="0"/>
          <w:numId w:val="32"/>
        </w:numPr>
      </w:pPr>
      <w:r w:rsidRPr="0022295D">
        <w:t>provid</w:t>
      </w:r>
      <w:r w:rsidR="00595681">
        <w:t>ing</w:t>
      </w:r>
      <w:r w:rsidRPr="0022295D">
        <w:t xml:space="preserve"> appropriate explanations of AI outputs that allow individuals to understand, question, or seek review where appropriate. </w:t>
      </w:r>
    </w:p>
    <w:p w14:paraId="186F8EFA" w14:textId="29804D05" w:rsidR="005A72F0" w:rsidRPr="0022295D" w:rsidRDefault="005A72F0" w:rsidP="005A72F0">
      <w:pPr>
        <w:pStyle w:val="Box1Normal"/>
      </w:pPr>
      <w:r w:rsidRPr="0022295D">
        <w:t xml:space="preserve">Under </w:t>
      </w:r>
      <w:hyperlink r:id="rId75" w:history="1">
        <w:r w:rsidR="00572FC0" w:rsidRPr="0022295D">
          <w:t>the AI Ethics Principles</w:t>
        </w:r>
      </w:hyperlink>
      <w:r w:rsidRPr="0022295D">
        <w:t>, there should be transparency and responsible disclosure so people can understand when they are being significantly impacted by AI</w:t>
      </w:r>
      <w:r w:rsidR="00595681">
        <w:t> </w:t>
      </w:r>
      <w:r w:rsidRPr="0022295D">
        <w:t>and can find out when an AI system is engaging with them.</w:t>
      </w:r>
    </w:p>
    <w:p w14:paraId="56B945A9" w14:textId="54E96C21" w:rsidR="00047CC3" w:rsidRPr="0022295D" w:rsidRDefault="00FB790C" w:rsidP="00D709E5">
      <w:pPr>
        <w:pStyle w:val="Heading2Numbered"/>
      </w:pPr>
      <w:r w:rsidRPr="0022295D">
        <w:t>Consultation</w:t>
      </w:r>
    </w:p>
    <w:p w14:paraId="15D07CAC" w14:textId="4E6AB551" w:rsidR="009F1454" w:rsidRDefault="00C76326" w:rsidP="009F1454">
      <w:r w:rsidRPr="0022295D">
        <w:t xml:space="preserve">Refer to the list of stakeholders identified in section </w:t>
      </w:r>
      <w:r w:rsidRPr="0022295D">
        <w:fldChar w:fldCharType="begin"/>
      </w:r>
      <w:r w:rsidRPr="0022295D">
        <w:instrText xml:space="preserve"> REF _Ref187759191 \w \h </w:instrText>
      </w:r>
      <w:r w:rsidR="0022295D">
        <w:instrText xml:space="preserve"> \* MERGEFORMAT </w:instrText>
      </w:r>
      <w:r w:rsidRPr="0022295D">
        <w:fldChar w:fldCharType="separate"/>
      </w:r>
      <w:r w:rsidR="005E1321" w:rsidRPr="0022295D">
        <w:t>2.4</w:t>
      </w:r>
      <w:r w:rsidRPr="0022295D">
        <w:fldChar w:fldCharType="end"/>
      </w:r>
      <w:r w:rsidRPr="0022295D">
        <w:t>. Seek out representatives with the appropriate skills, knowledge or experience to engage with AI ethics issues. Consult the guidance for prompts and resources to assist you.</w:t>
      </w:r>
    </w:p>
    <w:p w14:paraId="567BECAC" w14:textId="211B9EB8" w:rsidR="00640ACC" w:rsidRDefault="00640ACC" w:rsidP="00640ACC">
      <w:pPr>
        <w:spacing w:before="0" w:after="0"/>
        <w:rPr>
          <w:b/>
          <w:bCs/>
        </w:rPr>
      </w:pPr>
      <w:r w:rsidRPr="00640ACC">
        <w:rPr>
          <w:b/>
          <w:bCs/>
        </w:rPr>
        <w:t>Have you consulted stakeholders identified in section 2.4?</w:t>
      </w:r>
    </w:p>
    <w:p w14:paraId="73045CEA" w14:textId="77777777" w:rsidR="000C5F0C" w:rsidRDefault="0078425B" w:rsidP="000C5F0C">
      <w:pPr>
        <w:spacing w:before="0" w:after="0" w:line="240" w:lineRule="auto"/>
      </w:pPr>
      <w:sdt>
        <w:sdtPr>
          <w:rPr>
            <w:position w:val="-6"/>
            <w:sz w:val="36"/>
          </w:rPr>
          <w:alias w:val="select for yes"/>
          <w:tag w:val="select for yes"/>
          <w:id w:val="59768269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096D5FB1" w14:textId="77777777" w:rsidR="000C5F0C" w:rsidRDefault="0078425B" w:rsidP="000C5F0C">
      <w:pPr>
        <w:spacing w:before="0" w:after="0" w:line="240" w:lineRule="auto"/>
      </w:pPr>
      <w:sdt>
        <w:sdtPr>
          <w:rPr>
            <w:position w:val="-6"/>
            <w:sz w:val="36"/>
          </w:rPr>
          <w:alias w:val="select for yes"/>
          <w:tag w:val="select for yes"/>
          <w:id w:val="-141137831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43FCC552" w14:textId="77777777" w:rsidR="000C5F0C" w:rsidRDefault="0078425B" w:rsidP="000C5F0C">
      <w:pPr>
        <w:spacing w:before="0" w:after="0" w:line="240" w:lineRule="auto"/>
      </w:pPr>
      <w:sdt>
        <w:sdtPr>
          <w:rPr>
            <w:position w:val="-6"/>
            <w:sz w:val="36"/>
          </w:rPr>
          <w:alias w:val="select for yes"/>
          <w:tag w:val="select for yes"/>
          <w:id w:val="-186012113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7170567D" w14:textId="77777777" w:rsidR="00640ACC" w:rsidRPr="009A0F5E" w:rsidRDefault="00640ACC" w:rsidP="00640ACC">
      <w:pPr>
        <w:spacing w:line="240" w:lineRule="auto"/>
        <w:rPr>
          <w:b/>
          <w:bCs/>
        </w:rPr>
      </w:pPr>
      <w:r>
        <w:rPr>
          <w:b/>
          <w:bCs/>
        </w:rPr>
        <w:t>Explain your answer</w:t>
      </w:r>
    </w:p>
    <w:p w14:paraId="0E90042E" w14:textId="5783C340" w:rsidR="00640ACC" w:rsidRPr="0022295D" w:rsidRDefault="00640ACC" w:rsidP="009F1454">
      <w:r w:rsidRPr="009A0F5E">
        <w:rPr>
          <w:i/>
          <w:iCs/>
        </w:rPr>
        <w:t xml:space="preserve">Enter </w:t>
      </w:r>
      <w:r>
        <w:rPr>
          <w:i/>
          <w:iCs/>
        </w:rPr>
        <w:t xml:space="preserve">your answer </w:t>
      </w:r>
      <w:r w:rsidRPr="009A0F5E">
        <w:rPr>
          <w:i/>
          <w:iCs/>
        </w:rPr>
        <w:t>text here</w:t>
      </w:r>
    </w:p>
    <w:p w14:paraId="49F4F29B" w14:textId="39330594" w:rsidR="00B76185" w:rsidRPr="0022295D" w:rsidRDefault="00E0641C" w:rsidP="00D709E5">
      <w:pPr>
        <w:pStyle w:val="Heading2Numbered"/>
      </w:pPr>
      <w:r w:rsidRPr="0022295D">
        <w:t>Public visibility</w:t>
      </w:r>
    </w:p>
    <w:p w14:paraId="784008A2" w14:textId="4BCADBDD" w:rsidR="00E0641C" w:rsidRDefault="004230AD" w:rsidP="00A03B8B">
      <w:r w:rsidRPr="0022295D">
        <w:t xml:space="preserve">When deciding to publish or not publish AI use information, </w:t>
      </w:r>
      <w:r w:rsidR="0091334D">
        <w:t xml:space="preserve">consider the </w:t>
      </w:r>
      <w:r w:rsidR="00A03B8B" w:rsidRPr="0022295D">
        <w:t xml:space="preserve">advice </w:t>
      </w:r>
      <w:r w:rsidR="0091334D">
        <w:t xml:space="preserve">in the guidance </w:t>
      </w:r>
      <w:r w:rsidR="00A03B8B" w:rsidRPr="0022295D">
        <w:t>on appropriate transparency mechanisms, information to include and factors to</w:t>
      </w:r>
      <w:r w:rsidR="00F67E07">
        <w:t> </w:t>
      </w:r>
      <w:r w:rsidR="00A03B8B" w:rsidRPr="0022295D">
        <w:t>consider</w:t>
      </w:r>
      <w:r w:rsidRPr="0022295D">
        <w:t xml:space="preserve">. </w:t>
      </w:r>
    </w:p>
    <w:p w14:paraId="788ABD2D" w14:textId="2C0AC2D0" w:rsidR="00640ACC" w:rsidRDefault="00640ACC" w:rsidP="00AF0601">
      <w:pPr>
        <w:keepNext/>
        <w:spacing w:before="0" w:after="0"/>
        <w:rPr>
          <w:b/>
          <w:bCs/>
        </w:rPr>
      </w:pPr>
      <w:r w:rsidRPr="00640ACC">
        <w:rPr>
          <w:b/>
          <w:bCs/>
        </w:rPr>
        <w:lastRenderedPageBreak/>
        <w:t>Will appropriate information be made publicly available, such as the scope and goals related to the use of AI?</w:t>
      </w:r>
    </w:p>
    <w:p w14:paraId="0462776A" w14:textId="77777777" w:rsidR="000C5F0C" w:rsidRDefault="0078425B" w:rsidP="000C5F0C">
      <w:pPr>
        <w:spacing w:before="0" w:after="0" w:line="240" w:lineRule="auto"/>
      </w:pPr>
      <w:sdt>
        <w:sdtPr>
          <w:rPr>
            <w:position w:val="-6"/>
            <w:sz w:val="36"/>
          </w:rPr>
          <w:alias w:val="select for yes"/>
          <w:tag w:val="select for yes"/>
          <w:id w:val="-28504074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508BCE96" w14:textId="77777777" w:rsidR="000C5F0C" w:rsidRDefault="0078425B" w:rsidP="000C5F0C">
      <w:pPr>
        <w:spacing w:before="0" w:after="0" w:line="240" w:lineRule="auto"/>
      </w:pPr>
      <w:sdt>
        <w:sdtPr>
          <w:rPr>
            <w:position w:val="-6"/>
            <w:sz w:val="36"/>
          </w:rPr>
          <w:alias w:val="select for yes"/>
          <w:tag w:val="select for yes"/>
          <w:id w:val="-2074883903"/>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1E81295C" w14:textId="77777777" w:rsidR="000C5F0C" w:rsidRDefault="0078425B" w:rsidP="000C5F0C">
      <w:pPr>
        <w:spacing w:before="0" w:after="0" w:line="240" w:lineRule="auto"/>
      </w:pPr>
      <w:sdt>
        <w:sdtPr>
          <w:rPr>
            <w:position w:val="-6"/>
            <w:sz w:val="36"/>
          </w:rPr>
          <w:alias w:val="select for yes"/>
          <w:tag w:val="select for yes"/>
          <w:id w:val="-2287424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1BFDB6A1" w14:textId="77777777" w:rsidR="00640ACC" w:rsidRPr="009A0F5E" w:rsidRDefault="00640ACC" w:rsidP="00640ACC">
      <w:pPr>
        <w:spacing w:line="240" w:lineRule="auto"/>
        <w:rPr>
          <w:b/>
          <w:bCs/>
        </w:rPr>
      </w:pPr>
      <w:r>
        <w:rPr>
          <w:b/>
          <w:bCs/>
        </w:rPr>
        <w:t>Explain your answer</w:t>
      </w:r>
    </w:p>
    <w:p w14:paraId="50C2A3CC" w14:textId="0D75F1F7" w:rsidR="00640ACC" w:rsidRPr="0022295D" w:rsidRDefault="00640ACC" w:rsidP="00A03B8B">
      <w:r w:rsidRPr="009A0F5E">
        <w:rPr>
          <w:i/>
          <w:iCs/>
        </w:rPr>
        <w:t xml:space="preserve">Enter </w:t>
      </w:r>
      <w:r>
        <w:rPr>
          <w:i/>
          <w:iCs/>
        </w:rPr>
        <w:t xml:space="preserve">your answer </w:t>
      </w:r>
      <w:r w:rsidRPr="009A0F5E">
        <w:rPr>
          <w:i/>
          <w:iCs/>
        </w:rPr>
        <w:t>text here</w:t>
      </w:r>
    </w:p>
    <w:p w14:paraId="78A21BF9" w14:textId="45650BC0" w:rsidR="000166B6" w:rsidRPr="0022295D" w:rsidRDefault="006A703B" w:rsidP="00D709E5">
      <w:pPr>
        <w:pStyle w:val="Heading2Numbered"/>
      </w:pPr>
      <w:r w:rsidRPr="0022295D">
        <w:t>Maintain appropriate documentation and records</w:t>
      </w:r>
    </w:p>
    <w:p w14:paraId="52B40B33" w14:textId="359DA77C" w:rsidR="005744C3" w:rsidRDefault="00E66C85" w:rsidP="00FB65C4">
      <w:r w:rsidRPr="0022295D">
        <w:t>C</w:t>
      </w:r>
      <w:r w:rsidR="00C62A1F" w:rsidRPr="0022295D">
        <w:t xml:space="preserve">omply with </w:t>
      </w:r>
      <w:r w:rsidR="0022295D" w:rsidRPr="0022295D">
        <w:t xml:space="preserve">documentation and record-keeping </w:t>
      </w:r>
      <w:r w:rsidR="00C62A1F" w:rsidRPr="0022295D">
        <w:t>requirements</w:t>
      </w:r>
      <w:r w:rsidR="00E158A9" w:rsidRPr="0022295D">
        <w:t xml:space="preserve">, including </w:t>
      </w:r>
      <w:r w:rsidR="00C62A1F" w:rsidRPr="0022295D">
        <w:t>maintaining reliable records of decisions, testing and information and data assets used in an AI system. This is important to enable internal and external scrutiny, continuity of knowledge and accountability.</w:t>
      </w:r>
    </w:p>
    <w:p w14:paraId="0583012A" w14:textId="7B0FA3D9" w:rsidR="00972636" w:rsidRDefault="00972636" w:rsidP="00972636">
      <w:pPr>
        <w:spacing w:before="0" w:after="0"/>
        <w:rPr>
          <w:b/>
          <w:bCs/>
        </w:rPr>
      </w:pPr>
      <w:r w:rsidRPr="00972636">
        <w:rPr>
          <w:b/>
          <w:bCs/>
        </w:rPr>
        <w:t>Have you put in place processes to maintain appropriate documentation and records throughout the lifecycle of the AI use case?</w:t>
      </w:r>
    </w:p>
    <w:p w14:paraId="5FA2D764" w14:textId="77777777" w:rsidR="000C5F0C" w:rsidRDefault="0078425B" w:rsidP="000C5F0C">
      <w:pPr>
        <w:spacing w:before="0" w:after="0" w:line="240" w:lineRule="auto"/>
      </w:pPr>
      <w:sdt>
        <w:sdtPr>
          <w:rPr>
            <w:position w:val="-6"/>
            <w:sz w:val="36"/>
          </w:rPr>
          <w:alias w:val="select for yes"/>
          <w:tag w:val="select for yes"/>
          <w:id w:val="-128672526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052E07E0" w14:textId="77777777" w:rsidR="000C5F0C" w:rsidRDefault="0078425B" w:rsidP="000C5F0C">
      <w:pPr>
        <w:spacing w:before="0" w:after="0" w:line="240" w:lineRule="auto"/>
      </w:pPr>
      <w:sdt>
        <w:sdtPr>
          <w:rPr>
            <w:position w:val="-6"/>
            <w:sz w:val="36"/>
          </w:rPr>
          <w:alias w:val="select for yes"/>
          <w:tag w:val="select for yes"/>
          <w:id w:val="-78473740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51F0C91B" w14:textId="77777777" w:rsidR="000C5F0C" w:rsidRDefault="0078425B" w:rsidP="000C5F0C">
      <w:pPr>
        <w:spacing w:before="0" w:after="0" w:line="240" w:lineRule="auto"/>
      </w:pPr>
      <w:sdt>
        <w:sdtPr>
          <w:rPr>
            <w:position w:val="-6"/>
            <w:sz w:val="36"/>
          </w:rPr>
          <w:alias w:val="select for yes"/>
          <w:tag w:val="select for yes"/>
          <w:id w:val="-14945133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62078F94" w14:textId="77777777" w:rsidR="00972636" w:rsidRPr="009A0F5E" w:rsidRDefault="00972636" w:rsidP="00972636">
      <w:pPr>
        <w:spacing w:line="240" w:lineRule="auto"/>
        <w:rPr>
          <w:b/>
          <w:bCs/>
        </w:rPr>
      </w:pPr>
      <w:r>
        <w:rPr>
          <w:b/>
          <w:bCs/>
        </w:rPr>
        <w:t>Explain your answer</w:t>
      </w:r>
    </w:p>
    <w:p w14:paraId="52ABB9A1" w14:textId="571C1401" w:rsidR="00972636" w:rsidRPr="0022295D" w:rsidRDefault="00972636" w:rsidP="00972636">
      <w:r w:rsidRPr="009A0F5E">
        <w:rPr>
          <w:i/>
          <w:iCs/>
        </w:rPr>
        <w:t xml:space="preserve">Enter </w:t>
      </w:r>
      <w:r>
        <w:rPr>
          <w:i/>
          <w:iCs/>
        </w:rPr>
        <w:t xml:space="preserve">your answer </w:t>
      </w:r>
      <w:r w:rsidRPr="009A0F5E">
        <w:rPr>
          <w:i/>
          <w:iCs/>
        </w:rPr>
        <w:t>text here</w:t>
      </w:r>
    </w:p>
    <w:p w14:paraId="2D0A48C7" w14:textId="56B8F9B6" w:rsidR="003E0928" w:rsidRPr="0022295D" w:rsidRDefault="00C554E2" w:rsidP="00D709E5">
      <w:pPr>
        <w:pStyle w:val="Heading2Numbered"/>
      </w:pPr>
      <w:r w:rsidRPr="0022295D">
        <w:t>Disclosing AI interactions and outputs</w:t>
      </w:r>
    </w:p>
    <w:p w14:paraId="35D6C792" w14:textId="6AA7847F" w:rsidR="00254967" w:rsidRPr="0022295D" w:rsidRDefault="00E309A2" w:rsidP="00FB65C4">
      <w:r w:rsidRPr="0022295D">
        <w:t>Consider members of the public</w:t>
      </w:r>
      <w:r w:rsidR="008123FF" w:rsidRPr="0022295D">
        <w:t>,</w:t>
      </w:r>
      <w:r w:rsidRPr="0022295D">
        <w:t xml:space="preserve"> </w:t>
      </w:r>
      <w:r w:rsidR="0030574A" w:rsidRPr="0022295D">
        <w:t>agency staff</w:t>
      </w:r>
      <w:r w:rsidR="004F6B24" w:rsidRPr="0022295D">
        <w:t xml:space="preserve"> or </w:t>
      </w:r>
      <w:r w:rsidR="004A51EB" w:rsidRPr="0022295D">
        <w:t>other stakeholders</w:t>
      </w:r>
      <w:r w:rsidRPr="0022295D">
        <w:t xml:space="preserve"> </w:t>
      </w:r>
      <w:r w:rsidR="00F3621B">
        <w:t>who</w:t>
      </w:r>
      <w:r w:rsidRPr="0022295D">
        <w:t xml:space="preserve"> may interact with the</w:t>
      </w:r>
      <w:r w:rsidR="00F67E07">
        <w:t> </w:t>
      </w:r>
      <w:r w:rsidR="006B6581">
        <w:t>AI</w:t>
      </w:r>
      <w:r w:rsidR="000D256D">
        <w:t> </w:t>
      </w:r>
      <w:r w:rsidRPr="0022295D">
        <w:t>system</w:t>
      </w:r>
      <w:r w:rsidR="00F3621B">
        <w:t>,</w:t>
      </w:r>
      <w:r w:rsidRPr="0022295D">
        <w:t xml:space="preserve"> or decision</w:t>
      </w:r>
      <w:r w:rsidRPr="0022295D">
        <w:noBreakHyphen/>
        <w:t xml:space="preserve">makers </w:t>
      </w:r>
      <w:r w:rsidR="00F3621B">
        <w:t>who</w:t>
      </w:r>
      <w:r w:rsidRPr="0022295D">
        <w:t xml:space="preserve"> may rely on its outputs</w:t>
      </w:r>
      <w:r w:rsidR="009F4ADB" w:rsidRPr="0022295D">
        <w:t>.</w:t>
      </w:r>
      <w:r w:rsidR="007E5D90" w:rsidRPr="0022295D">
        <w:t xml:space="preserve"> </w:t>
      </w:r>
    </w:p>
    <w:p w14:paraId="79663FED" w14:textId="1A6FC485" w:rsidR="006B0F0A" w:rsidRDefault="00C35929" w:rsidP="000C5F0C">
      <w:pPr>
        <w:spacing w:before="0" w:after="0" w:line="240" w:lineRule="auto"/>
        <w:rPr>
          <w:b/>
          <w:bCs/>
        </w:rPr>
      </w:pPr>
      <w:r w:rsidRPr="00C35929">
        <w:rPr>
          <w:b/>
          <w:bCs/>
        </w:rPr>
        <w:t>Will people be informed when they interact with the AI system or receive outputs generated by AI?</w:t>
      </w:r>
      <w:r>
        <w:rPr>
          <w:b/>
          <w:bCs/>
        </w:rPr>
        <w:t xml:space="preserve"> </w:t>
      </w:r>
    </w:p>
    <w:p w14:paraId="4FE793D8" w14:textId="551A9F83" w:rsidR="000C5F0C" w:rsidRDefault="0078425B" w:rsidP="000C5F0C">
      <w:pPr>
        <w:spacing w:before="0" w:after="0" w:line="240" w:lineRule="auto"/>
      </w:pPr>
      <w:sdt>
        <w:sdtPr>
          <w:rPr>
            <w:position w:val="-6"/>
            <w:sz w:val="36"/>
          </w:rPr>
          <w:alias w:val="select for yes"/>
          <w:tag w:val="select for yes"/>
          <w:id w:val="-46682473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021F9B57" w14:textId="77777777" w:rsidR="000C5F0C" w:rsidRDefault="0078425B" w:rsidP="000C5F0C">
      <w:pPr>
        <w:spacing w:before="0" w:after="0" w:line="240" w:lineRule="auto"/>
      </w:pPr>
      <w:sdt>
        <w:sdtPr>
          <w:rPr>
            <w:position w:val="-6"/>
            <w:sz w:val="36"/>
          </w:rPr>
          <w:alias w:val="select for yes"/>
          <w:tag w:val="select for yes"/>
          <w:id w:val="897940530"/>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1197123A" w14:textId="77777777" w:rsidR="000C5F0C" w:rsidRDefault="0078425B" w:rsidP="000C5F0C">
      <w:pPr>
        <w:spacing w:before="0" w:after="0" w:line="240" w:lineRule="auto"/>
      </w:pPr>
      <w:sdt>
        <w:sdtPr>
          <w:rPr>
            <w:position w:val="-6"/>
            <w:sz w:val="36"/>
          </w:rPr>
          <w:alias w:val="select for yes"/>
          <w:tag w:val="select for yes"/>
          <w:id w:val="-46073090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4530036C" w14:textId="481767DA" w:rsidR="00402C5F" w:rsidRPr="009A0F5E" w:rsidRDefault="00402C5F" w:rsidP="005E71D7">
      <w:pPr>
        <w:rPr>
          <w:b/>
          <w:bCs/>
        </w:rPr>
      </w:pPr>
      <w:r w:rsidRPr="00402C5F">
        <w:rPr>
          <w:b/>
          <w:bCs/>
        </w:rPr>
        <w:t>Explain your answer</w:t>
      </w:r>
      <w:r w:rsidR="00F1361C">
        <w:rPr>
          <w:b/>
          <w:bCs/>
        </w:rPr>
        <w:t>, including</w:t>
      </w:r>
      <w:r w:rsidR="007C4869">
        <w:rPr>
          <w:b/>
          <w:bCs/>
        </w:rPr>
        <w:t>, if applicable,</w:t>
      </w:r>
      <w:r w:rsidR="00F1361C">
        <w:rPr>
          <w:b/>
          <w:bCs/>
        </w:rPr>
        <w:t xml:space="preserve"> </w:t>
      </w:r>
      <w:r w:rsidR="009750AC">
        <w:rPr>
          <w:b/>
          <w:bCs/>
        </w:rPr>
        <w:t>how AI involvement will be disclosed</w:t>
      </w:r>
      <w:r w:rsidRPr="00402C5F">
        <w:rPr>
          <w:b/>
          <w:bCs/>
        </w:rPr>
        <w:t xml:space="preserve">. </w:t>
      </w:r>
    </w:p>
    <w:p w14:paraId="5E0031C1" w14:textId="77777777" w:rsidR="00402C5F" w:rsidRPr="0022295D" w:rsidRDefault="00402C5F" w:rsidP="00402C5F">
      <w:r w:rsidRPr="009A0F5E">
        <w:rPr>
          <w:i/>
          <w:iCs/>
        </w:rPr>
        <w:t xml:space="preserve">Enter </w:t>
      </w:r>
      <w:r>
        <w:rPr>
          <w:i/>
          <w:iCs/>
        </w:rPr>
        <w:t xml:space="preserve">your answer </w:t>
      </w:r>
      <w:r w:rsidRPr="009A0F5E">
        <w:rPr>
          <w:i/>
          <w:iCs/>
        </w:rPr>
        <w:t>text here</w:t>
      </w:r>
    </w:p>
    <w:p w14:paraId="7C964213" w14:textId="56809B34" w:rsidR="00402C5F" w:rsidRDefault="00402C5F" w:rsidP="003355C9">
      <w:pPr>
        <w:keepNext/>
        <w:spacing w:before="0" w:after="0"/>
        <w:rPr>
          <w:b/>
          <w:bCs/>
        </w:rPr>
      </w:pPr>
      <w:r w:rsidRPr="00402C5F">
        <w:rPr>
          <w:b/>
          <w:bCs/>
        </w:rPr>
        <w:lastRenderedPageBreak/>
        <w:t>Will members of the public interacting with the system be provided with the ability to request a non-AI alternative?</w:t>
      </w:r>
    </w:p>
    <w:p w14:paraId="235EF42F" w14:textId="77777777" w:rsidR="000C5F0C" w:rsidRDefault="0078425B" w:rsidP="000C5F0C">
      <w:pPr>
        <w:spacing w:before="0" w:after="0" w:line="240" w:lineRule="auto"/>
      </w:pPr>
      <w:sdt>
        <w:sdtPr>
          <w:rPr>
            <w:position w:val="-6"/>
            <w:sz w:val="36"/>
          </w:rPr>
          <w:alias w:val="select for yes"/>
          <w:tag w:val="select for yes"/>
          <w:id w:val="1307519849"/>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0CCA65DA" w14:textId="77777777" w:rsidR="000C5F0C" w:rsidRDefault="0078425B" w:rsidP="000C5F0C">
      <w:pPr>
        <w:spacing w:before="0" w:after="0" w:line="240" w:lineRule="auto"/>
      </w:pPr>
      <w:sdt>
        <w:sdtPr>
          <w:rPr>
            <w:position w:val="-6"/>
            <w:sz w:val="36"/>
          </w:rPr>
          <w:alias w:val="select for yes"/>
          <w:tag w:val="select for yes"/>
          <w:id w:val="-142935022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4BB20734" w14:textId="77777777" w:rsidR="000C5F0C" w:rsidRDefault="0078425B" w:rsidP="000C5F0C">
      <w:pPr>
        <w:spacing w:before="0" w:after="0" w:line="240" w:lineRule="auto"/>
      </w:pPr>
      <w:sdt>
        <w:sdtPr>
          <w:rPr>
            <w:position w:val="-6"/>
            <w:sz w:val="36"/>
          </w:rPr>
          <w:alias w:val="select for yes"/>
          <w:tag w:val="select for yes"/>
          <w:id w:val="-1511363152"/>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4C6175C8" w14:textId="77777777" w:rsidR="00402C5F" w:rsidRPr="009A0F5E" w:rsidRDefault="00402C5F" w:rsidP="003355C9">
      <w:pPr>
        <w:keepNext/>
        <w:spacing w:line="240" w:lineRule="auto"/>
        <w:rPr>
          <w:b/>
          <w:bCs/>
        </w:rPr>
      </w:pPr>
      <w:r>
        <w:rPr>
          <w:b/>
          <w:bCs/>
        </w:rPr>
        <w:t>Explain your answer</w:t>
      </w:r>
    </w:p>
    <w:p w14:paraId="64B2D2EC" w14:textId="657EC97E" w:rsidR="00247E82" w:rsidRPr="0022295D" w:rsidRDefault="00402C5F" w:rsidP="00FB65C4">
      <w:r w:rsidRPr="009A0F5E">
        <w:rPr>
          <w:i/>
          <w:iCs/>
        </w:rPr>
        <w:t xml:space="preserve">Enter </w:t>
      </w:r>
      <w:r>
        <w:rPr>
          <w:i/>
          <w:iCs/>
        </w:rPr>
        <w:t xml:space="preserve">your answer </w:t>
      </w:r>
      <w:r w:rsidRPr="009A0F5E">
        <w:rPr>
          <w:i/>
          <w:iCs/>
        </w:rPr>
        <w:t>text here</w:t>
      </w:r>
    </w:p>
    <w:p w14:paraId="2E86B5E1" w14:textId="01BA4CDF" w:rsidR="00C6310B" w:rsidRPr="0022295D" w:rsidRDefault="00354E0D" w:rsidP="00D709E5">
      <w:pPr>
        <w:pStyle w:val="Heading2Numbered"/>
      </w:pPr>
      <w:r w:rsidRPr="0022295D">
        <w:t>Offer appropriate explanations</w:t>
      </w:r>
    </w:p>
    <w:p w14:paraId="755667A4" w14:textId="6A58E0A6" w:rsidR="00607795" w:rsidRPr="0022295D" w:rsidRDefault="00607795" w:rsidP="00607795">
      <w:r w:rsidRPr="0022295D">
        <w:t>You should be able to clearly explain how a government decision or outcome has been made or informed by AI</w:t>
      </w:r>
      <w:r w:rsidR="00CC3C1C" w:rsidRPr="00CC3C1C">
        <w:t>. These explanations should be understandable</w:t>
      </w:r>
      <w:r w:rsidRPr="0022295D">
        <w:t xml:space="preserve"> to </w:t>
      </w:r>
      <w:r w:rsidR="00CC3C1C" w:rsidRPr="00CC3C1C">
        <w:t>both</w:t>
      </w:r>
      <w:r w:rsidRPr="0022295D">
        <w:t xml:space="preserve"> technical and non</w:t>
      </w:r>
      <w:r w:rsidR="00CC3C1C">
        <w:noBreakHyphen/>
      </w:r>
      <w:r w:rsidRPr="0022295D">
        <w:t>technical audiences</w:t>
      </w:r>
      <w:r w:rsidR="00CC3C1C" w:rsidRPr="00CC3C1C">
        <w:t>. This is</w:t>
      </w:r>
      <w:r w:rsidRPr="0022295D">
        <w:t xml:space="preserve"> especially </w:t>
      </w:r>
      <w:r w:rsidR="00CC3C1C" w:rsidRPr="00CC3C1C">
        <w:t xml:space="preserve">important </w:t>
      </w:r>
      <w:r w:rsidRPr="0022295D">
        <w:t>if your AI system will materially influence administrative action or decision-making about individuals, groups, organisations or communities.</w:t>
      </w:r>
    </w:p>
    <w:p w14:paraId="7B577DEE" w14:textId="4D00181A" w:rsidR="00D26A42" w:rsidRDefault="00D26A42" w:rsidP="00D26A42">
      <w:pPr>
        <w:spacing w:before="0" w:after="0"/>
        <w:rPr>
          <w:b/>
          <w:bCs/>
        </w:rPr>
      </w:pPr>
      <w:r w:rsidRPr="00D26A42">
        <w:rPr>
          <w:b/>
          <w:bCs/>
        </w:rPr>
        <w:t>Will your AI system allow for appropriate explanation of the factors leading to AI</w:t>
      </w:r>
      <w:r w:rsidR="00A546D5">
        <w:rPr>
          <w:b/>
          <w:bCs/>
        </w:rPr>
        <w:noBreakHyphen/>
      </w:r>
      <w:r w:rsidRPr="00D26A42">
        <w:rPr>
          <w:b/>
          <w:bCs/>
        </w:rPr>
        <w:t>generated decisions, recommendations or insights?</w:t>
      </w:r>
    </w:p>
    <w:p w14:paraId="67000833" w14:textId="77777777" w:rsidR="000C5F0C" w:rsidRDefault="0078425B" w:rsidP="000C5F0C">
      <w:pPr>
        <w:spacing w:before="0" w:after="0" w:line="240" w:lineRule="auto"/>
      </w:pPr>
      <w:sdt>
        <w:sdtPr>
          <w:rPr>
            <w:position w:val="-6"/>
            <w:sz w:val="36"/>
          </w:rPr>
          <w:alias w:val="select for yes"/>
          <w:tag w:val="select for yes"/>
          <w:id w:val="-136096490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Yes</w:t>
      </w:r>
    </w:p>
    <w:p w14:paraId="074788FD" w14:textId="77777777" w:rsidR="000C5F0C" w:rsidRDefault="0078425B" w:rsidP="000C5F0C">
      <w:pPr>
        <w:spacing w:before="0" w:after="0" w:line="240" w:lineRule="auto"/>
      </w:pPr>
      <w:sdt>
        <w:sdtPr>
          <w:rPr>
            <w:position w:val="-6"/>
            <w:sz w:val="36"/>
          </w:rPr>
          <w:alias w:val="select for yes"/>
          <w:tag w:val="select for yes"/>
          <w:id w:val="8249324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w:t>
      </w:r>
    </w:p>
    <w:p w14:paraId="5E5EFA12" w14:textId="77777777" w:rsidR="000C5F0C" w:rsidRDefault="0078425B" w:rsidP="000C5F0C">
      <w:pPr>
        <w:spacing w:before="0" w:after="0" w:line="240" w:lineRule="auto"/>
      </w:pPr>
      <w:sdt>
        <w:sdtPr>
          <w:rPr>
            <w:position w:val="-6"/>
            <w:sz w:val="36"/>
          </w:rPr>
          <w:alias w:val="select for yes"/>
          <w:tag w:val="select for yes"/>
          <w:id w:val="221724754"/>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C5F0C">
        <w:t>Not applicable</w:t>
      </w:r>
    </w:p>
    <w:p w14:paraId="0582A8CF" w14:textId="77777777" w:rsidR="00D26A42" w:rsidRPr="009A0F5E" w:rsidRDefault="00D26A42" w:rsidP="00D26A42">
      <w:pPr>
        <w:spacing w:line="240" w:lineRule="auto"/>
        <w:rPr>
          <w:b/>
          <w:bCs/>
        </w:rPr>
      </w:pPr>
      <w:r>
        <w:rPr>
          <w:b/>
          <w:bCs/>
        </w:rPr>
        <w:t>Explain your answer</w:t>
      </w:r>
    </w:p>
    <w:p w14:paraId="08206C5F" w14:textId="0092D163" w:rsidR="000D60FA" w:rsidRPr="00E31582" w:rsidRDefault="00D26A42" w:rsidP="00D26A42">
      <w:r w:rsidRPr="009A0F5E">
        <w:rPr>
          <w:i/>
          <w:iCs/>
        </w:rPr>
        <w:t xml:space="preserve">Enter </w:t>
      </w:r>
      <w:r>
        <w:rPr>
          <w:i/>
          <w:iCs/>
        </w:rPr>
        <w:t xml:space="preserve">your answer </w:t>
      </w:r>
      <w:r w:rsidRPr="009A0F5E">
        <w:rPr>
          <w:i/>
          <w:iCs/>
        </w:rPr>
        <w:t>text here</w:t>
      </w:r>
    </w:p>
    <w:p w14:paraId="4B820F81" w14:textId="71862970" w:rsidR="00913055" w:rsidRDefault="0055622B" w:rsidP="00DC248A">
      <w:pPr>
        <w:pStyle w:val="Heading1Numbered"/>
      </w:pPr>
      <w:bookmarkStart w:id="58" w:name="_Ref187748470"/>
      <w:bookmarkStart w:id="59" w:name="_Toc212728192"/>
      <w:bookmarkStart w:id="60" w:name="_Toc214528059"/>
      <w:r w:rsidRPr="0055622B">
        <w:lastRenderedPageBreak/>
        <w:t>Contestability</w:t>
      </w:r>
      <w:bookmarkEnd w:id="58"/>
      <w:bookmarkEnd w:id="59"/>
      <w:bookmarkEnd w:id="60"/>
    </w:p>
    <w:p w14:paraId="65527730" w14:textId="48BF91B1" w:rsidR="003949ED" w:rsidRDefault="003949ED" w:rsidP="001C4359">
      <w:pPr>
        <w:pStyle w:val="Box1Normal"/>
      </w:pPr>
      <w:r w:rsidRPr="003949ED">
        <w:t xml:space="preserve">This section supports agencies to </w:t>
      </w:r>
      <w:r w:rsidRPr="004F49CF">
        <w:t xml:space="preserve">uphold </w:t>
      </w:r>
      <w:hyperlink r:id="rId76" w:history="1">
        <w:hyperlink r:id="rId77" w:history="1">
          <w:r w:rsidR="004F49CF" w:rsidRPr="001D1622">
            <w:rPr>
              <w:rStyle w:val="Hyperlink"/>
              <w:color w:val="1D614B" w:themeColor="accent1" w:themeShade="BF"/>
            </w:rPr>
            <w:t>Australia's AI Ethics Principle</w:t>
          </w:r>
        </w:hyperlink>
      </w:hyperlink>
      <w:r w:rsidR="004F49CF" w:rsidRPr="004F49CF">
        <w:t xml:space="preserve"> </w:t>
      </w:r>
      <w:r w:rsidRPr="003949ED">
        <w:t>of</w:t>
      </w:r>
      <w:r>
        <w:t xml:space="preserve"> contestability. </w:t>
      </w:r>
      <w:r w:rsidR="001A0BE0">
        <w:t>A</w:t>
      </w:r>
      <w:r w:rsidR="00D636F8">
        <w:t xml:space="preserve">gencies </w:t>
      </w:r>
      <w:r w:rsidR="00653357">
        <w:t>need to</w:t>
      </w:r>
      <w:r w:rsidR="00D636F8">
        <w:t xml:space="preserve"> have clear processes for notifying individuals about AI use </w:t>
      </w:r>
      <w:r w:rsidR="00C67E93">
        <w:t xml:space="preserve">in administrative actions and for managing review or appeals in a timely manner. </w:t>
      </w:r>
      <w:r w:rsidRPr="003949ED">
        <w:t xml:space="preserve"> </w:t>
      </w:r>
    </w:p>
    <w:p w14:paraId="302AE76B" w14:textId="78450EA3" w:rsidR="001C4359" w:rsidRPr="001C4359" w:rsidRDefault="001C4359" w:rsidP="001C4359">
      <w:pPr>
        <w:pStyle w:val="Box1Normal"/>
      </w:pPr>
      <w:r w:rsidRPr="001C4359">
        <w:t xml:space="preserve">Under </w:t>
      </w:r>
      <w:hyperlink r:id="rId78" w:history="1">
        <w:r w:rsidR="004F49CF" w:rsidRPr="004F49CF">
          <w:t>the AI Ethics Principle</w:t>
        </w:r>
        <w:r w:rsidR="004F49CF" w:rsidRPr="004F49CF">
          <w:rPr>
            <w:i/>
            <w:iCs/>
          </w:rPr>
          <w:t>s</w:t>
        </w:r>
      </w:hyperlink>
      <w:r w:rsidRPr="001C4359">
        <w:t>, when an AI system significantly impacts a person, community, group or environment, there should be a timely process to allow people to challenge the use or outcomes of the AI system.</w:t>
      </w:r>
    </w:p>
    <w:p w14:paraId="09DABC19" w14:textId="41FE4D68" w:rsidR="0055622B" w:rsidRDefault="00F164DB" w:rsidP="00D709E5">
      <w:pPr>
        <w:pStyle w:val="Heading2Numbered"/>
      </w:pPr>
      <w:bookmarkStart w:id="61" w:name="_Ref187748488"/>
      <w:r w:rsidRPr="00F164DB">
        <w:t>Notification of AI affecting rights</w:t>
      </w:r>
      <w:bookmarkEnd w:id="61"/>
    </w:p>
    <w:p w14:paraId="3BE61177" w14:textId="07AD82E2" w:rsidR="001C4359" w:rsidRDefault="00CA6207" w:rsidP="00C20C58">
      <w:r w:rsidRPr="009E5607">
        <w:t>See</w:t>
      </w:r>
      <w:r w:rsidR="002C50A7" w:rsidRPr="009E5607">
        <w:t xml:space="preserve"> the</w:t>
      </w:r>
      <w:r w:rsidRPr="009E5607">
        <w:t xml:space="preserve"> </w:t>
      </w:r>
      <w:r w:rsidRPr="004D7272">
        <w:t xml:space="preserve">guidance </w:t>
      </w:r>
      <w:r w:rsidRPr="009E5607">
        <w:t>for</w:t>
      </w:r>
      <w:r w:rsidRPr="00A136E3">
        <w:t xml:space="preserve"> help interpreting ‘administrative action’, ‘materially influenced’ and ‘legal</w:t>
      </w:r>
      <w:r w:rsidR="00CC3C1C">
        <w:t> </w:t>
      </w:r>
      <w:r w:rsidRPr="00A136E3">
        <w:t>or significant effect’ as well as recommendations for notification content.</w:t>
      </w:r>
    </w:p>
    <w:p w14:paraId="3EC5F38C" w14:textId="2AF3C39D" w:rsidR="00376F16" w:rsidRDefault="00376F16" w:rsidP="00376F16">
      <w:pPr>
        <w:spacing w:before="0" w:after="0"/>
        <w:rPr>
          <w:b/>
          <w:bCs/>
        </w:rPr>
      </w:pPr>
      <w:r w:rsidRPr="00376F16">
        <w:rPr>
          <w:b/>
          <w:bCs/>
        </w:rPr>
        <w:t>Will individuals, groups, organisations or communities be notified if an administrative action with a legal or significant effect on them was materially influenced by the AI</w:t>
      </w:r>
      <w:r w:rsidR="00CC3C1C">
        <w:rPr>
          <w:b/>
          <w:bCs/>
        </w:rPr>
        <w:t> </w:t>
      </w:r>
      <w:r w:rsidRPr="00376F16">
        <w:rPr>
          <w:b/>
          <w:bCs/>
        </w:rPr>
        <w:t>system?</w:t>
      </w:r>
    </w:p>
    <w:p w14:paraId="4B1D24C4" w14:textId="390B0B3E" w:rsidR="00376F16" w:rsidRDefault="0078425B" w:rsidP="00376F16">
      <w:pPr>
        <w:spacing w:before="0" w:after="0" w:line="240" w:lineRule="auto"/>
      </w:pPr>
      <w:sdt>
        <w:sdtPr>
          <w:rPr>
            <w:position w:val="-6"/>
            <w:sz w:val="36"/>
          </w:rPr>
          <w:alias w:val="select for yes"/>
          <w:tag w:val="select for yes"/>
          <w:id w:val="-737552547"/>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376F16">
        <w:t>Yes</w:t>
      </w:r>
    </w:p>
    <w:p w14:paraId="3818440D" w14:textId="0FAF6ED0" w:rsidR="00376F16" w:rsidRDefault="0078425B" w:rsidP="00376F16">
      <w:pPr>
        <w:spacing w:before="0" w:after="0" w:line="240" w:lineRule="auto"/>
      </w:pPr>
      <w:sdt>
        <w:sdtPr>
          <w:rPr>
            <w:position w:val="-6"/>
            <w:sz w:val="36"/>
          </w:rPr>
          <w:alias w:val="select for yes"/>
          <w:tag w:val="select for yes"/>
          <w:id w:val="-181717499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376F16">
        <w:t>No</w:t>
      </w:r>
    </w:p>
    <w:p w14:paraId="15F78031" w14:textId="7C349CD9" w:rsidR="00376F16" w:rsidRDefault="0078425B" w:rsidP="00376F16">
      <w:pPr>
        <w:spacing w:before="0" w:after="0" w:line="240" w:lineRule="auto"/>
      </w:pPr>
      <w:sdt>
        <w:sdtPr>
          <w:rPr>
            <w:position w:val="-6"/>
            <w:sz w:val="36"/>
          </w:rPr>
          <w:alias w:val="select for yes"/>
          <w:tag w:val="select for yes"/>
          <w:id w:val="1063215598"/>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376F16">
        <w:t>Not applicable</w:t>
      </w:r>
    </w:p>
    <w:p w14:paraId="52FD86A1" w14:textId="77777777" w:rsidR="00376F16" w:rsidRPr="009A0F5E" w:rsidRDefault="00376F16" w:rsidP="00376F16">
      <w:pPr>
        <w:spacing w:line="240" w:lineRule="auto"/>
        <w:rPr>
          <w:b/>
          <w:bCs/>
        </w:rPr>
      </w:pPr>
      <w:r>
        <w:rPr>
          <w:b/>
          <w:bCs/>
        </w:rPr>
        <w:t>Explain your answer</w:t>
      </w:r>
    </w:p>
    <w:p w14:paraId="5F43BB07" w14:textId="3103824F" w:rsidR="00376F16" w:rsidRDefault="00376F16" w:rsidP="00C20C58">
      <w:r w:rsidRPr="009A0F5E">
        <w:rPr>
          <w:i/>
          <w:iCs/>
        </w:rPr>
        <w:t xml:space="preserve">Enter </w:t>
      </w:r>
      <w:r>
        <w:rPr>
          <w:i/>
          <w:iCs/>
        </w:rPr>
        <w:t xml:space="preserve">your answer </w:t>
      </w:r>
      <w:r w:rsidRPr="009A0F5E">
        <w:rPr>
          <w:i/>
          <w:iCs/>
        </w:rPr>
        <w:t>text here</w:t>
      </w:r>
    </w:p>
    <w:p w14:paraId="45E8DF6D" w14:textId="116C0E69" w:rsidR="001012E7" w:rsidRDefault="007E3996" w:rsidP="00D709E5">
      <w:pPr>
        <w:pStyle w:val="Heading2Numbered"/>
      </w:pPr>
      <w:r w:rsidRPr="007E3996">
        <w:t>Challenging administrative actions influenced by AI</w:t>
      </w:r>
    </w:p>
    <w:p w14:paraId="302E71B8" w14:textId="0A78E810" w:rsidR="000D60FA" w:rsidRDefault="0050732E" w:rsidP="00A8386E">
      <w:r w:rsidRPr="00A136E3">
        <w:t>Administrative law is the body of law that regulates government administrative action. Access to review of government administrative action is a key component of access to justice. Consistent with best practice in administrative action, ensure that no person could lose a right, privilege or entitlement without access to a review process or an effective way</w:t>
      </w:r>
      <w:r>
        <w:t xml:space="preserve"> </w:t>
      </w:r>
      <w:r w:rsidRPr="00A136E3">
        <w:t>to</w:t>
      </w:r>
      <w:r>
        <w:t> </w:t>
      </w:r>
      <w:r w:rsidRPr="00A136E3">
        <w:t>challenge an AI</w:t>
      </w:r>
      <w:r w:rsidRPr="00A136E3">
        <w:noBreakHyphen/>
        <w:t>generated or informed decision</w:t>
      </w:r>
      <w:r w:rsidR="00244997">
        <w:t xml:space="preserve">. </w:t>
      </w:r>
      <w:r w:rsidR="005F3FA5" w:rsidRPr="009467D3">
        <w:t>The use of AI should not make it more difficult to access administrative law rights or place the agency in a position where it might contravene its administrative law duties.</w:t>
      </w:r>
      <w:r w:rsidR="005F3FA5">
        <w:t xml:space="preserve"> </w:t>
      </w:r>
    </w:p>
    <w:p w14:paraId="1BC0555A" w14:textId="3CCB0624" w:rsidR="002232F6" w:rsidRDefault="002232F6" w:rsidP="000A664E">
      <w:pPr>
        <w:keepNext/>
        <w:spacing w:before="0" w:after="0"/>
        <w:rPr>
          <w:b/>
          <w:bCs/>
        </w:rPr>
      </w:pPr>
      <w:r w:rsidRPr="002232F6">
        <w:rPr>
          <w:b/>
          <w:bCs/>
        </w:rPr>
        <w:lastRenderedPageBreak/>
        <w:t>Is there a timely and accessible process to challenge the administrative actions discussed at section 9.1?</w:t>
      </w:r>
    </w:p>
    <w:p w14:paraId="3C971B70" w14:textId="37692AF0" w:rsidR="002232F6" w:rsidRDefault="0078425B" w:rsidP="000A664E">
      <w:pPr>
        <w:keepNext/>
        <w:spacing w:before="0" w:after="0" w:line="240" w:lineRule="auto"/>
      </w:pPr>
      <w:sdt>
        <w:sdtPr>
          <w:rPr>
            <w:position w:val="-6"/>
            <w:sz w:val="36"/>
          </w:rPr>
          <w:alias w:val="select for yes"/>
          <w:tag w:val="select for yes"/>
          <w:id w:val="25255483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232F6">
        <w:t>Yes</w:t>
      </w:r>
    </w:p>
    <w:p w14:paraId="0C0464F1" w14:textId="5963B8CC" w:rsidR="002232F6" w:rsidRDefault="0078425B" w:rsidP="000A664E">
      <w:pPr>
        <w:keepNext/>
        <w:spacing w:before="0" w:after="0" w:line="240" w:lineRule="auto"/>
      </w:pPr>
      <w:sdt>
        <w:sdtPr>
          <w:rPr>
            <w:position w:val="-6"/>
            <w:sz w:val="36"/>
          </w:rPr>
          <w:alias w:val="select for yes"/>
          <w:tag w:val="select for yes"/>
          <w:id w:val="380827756"/>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232F6">
        <w:t>No</w:t>
      </w:r>
    </w:p>
    <w:p w14:paraId="1FA12F72" w14:textId="4197E30A" w:rsidR="002232F6" w:rsidRDefault="0078425B" w:rsidP="002232F6">
      <w:pPr>
        <w:spacing w:before="0" w:after="0" w:line="240" w:lineRule="auto"/>
      </w:pPr>
      <w:sdt>
        <w:sdtPr>
          <w:rPr>
            <w:position w:val="-6"/>
            <w:sz w:val="36"/>
          </w:rPr>
          <w:alias w:val="select for yes"/>
          <w:tag w:val="select for yes"/>
          <w:id w:val="-1995643001"/>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2232F6">
        <w:t>Not applicable</w:t>
      </w:r>
    </w:p>
    <w:p w14:paraId="05A5DD3E" w14:textId="77777777" w:rsidR="002232F6" w:rsidRPr="009A0F5E" w:rsidRDefault="002232F6" w:rsidP="000A664E">
      <w:pPr>
        <w:keepNext/>
        <w:spacing w:line="240" w:lineRule="auto"/>
        <w:rPr>
          <w:b/>
          <w:bCs/>
        </w:rPr>
      </w:pPr>
      <w:r>
        <w:rPr>
          <w:b/>
          <w:bCs/>
        </w:rPr>
        <w:t>Explain your answer</w:t>
      </w:r>
    </w:p>
    <w:p w14:paraId="4725492C" w14:textId="77777777" w:rsidR="002232F6" w:rsidRPr="00E31582" w:rsidRDefault="002232F6" w:rsidP="002232F6">
      <w:r w:rsidRPr="009A0F5E">
        <w:rPr>
          <w:i/>
          <w:iCs/>
        </w:rPr>
        <w:t xml:space="preserve">Enter </w:t>
      </w:r>
      <w:r>
        <w:rPr>
          <w:i/>
          <w:iCs/>
        </w:rPr>
        <w:t xml:space="preserve">your answer </w:t>
      </w:r>
      <w:r w:rsidRPr="009A0F5E">
        <w:rPr>
          <w:i/>
          <w:iCs/>
        </w:rPr>
        <w:t>text here</w:t>
      </w:r>
    </w:p>
    <w:p w14:paraId="07CADB7A" w14:textId="3E32233A" w:rsidR="001D4EEA" w:rsidRDefault="001D4EEA" w:rsidP="00D94D23"/>
    <w:p w14:paraId="13AE7C72" w14:textId="4FBAD935" w:rsidR="00F370FB" w:rsidRDefault="00BF461D" w:rsidP="00DC248A">
      <w:pPr>
        <w:pStyle w:val="Heading1Numbered"/>
      </w:pPr>
      <w:bookmarkStart w:id="62" w:name="_Ref187414152"/>
      <w:bookmarkStart w:id="63" w:name="_Toc212728193"/>
      <w:bookmarkStart w:id="64" w:name="_Toc214528060"/>
      <w:r w:rsidRPr="00BF461D">
        <w:lastRenderedPageBreak/>
        <w:t>Human-centred values</w:t>
      </w:r>
      <w:bookmarkEnd w:id="62"/>
      <w:bookmarkEnd w:id="63"/>
      <w:bookmarkEnd w:id="64"/>
    </w:p>
    <w:p w14:paraId="22FBE1F6" w14:textId="3204D176" w:rsidR="00FD7CD8" w:rsidRDefault="00FD7CD8" w:rsidP="009D155F">
      <w:pPr>
        <w:pStyle w:val="Box1Normal"/>
      </w:pPr>
      <w:r w:rsidRPr="00FD7CD8">
        <w:t xml:space="preserve">Under </w:t>
      </w:r>
      <w:hyperlink r:id="rId79" w:history="1">
        <w:r w:rsidRPr="001D1622">
          <w:rPr>
            <w:rStyle w:val="Hyperlink"/>
            <w:color w:val="1D614B" w:themeColor="accent1" w:themeShade="BF"/>
          </w:rPr>
          <w:t>Australia's AI Ethics Principles</w:t>
        </w:r>
      </w:hyperlink>
      <w:r w:rsidRPr="00FD7CD8">
        <w:t>, AI systems should throughout their lifecycle respect human rights, diversity and the autonomy of individuals.</w:t>
      </w:r>
    </w:p>
    <w:p w14:paraId="430CF64C" w14:textId="6F817338" w:rsidR="0093523A" w:rsidRDefault="00EA42EB" w:rsidP="009D155F">
      <w:pPr>
        <w:pStyle w:val="Box1Normal"/>
      </w:pPr>
      <w:r w:rsidRPr="00EA42EB">
        <w:t xml:space="preserve">This section supports agencies to uphold </w:t>
      </w:r>
      <w:hyperlink r:id="rId80" w:history="1">
        <w:r w:rsidR="00443559" w:rsidRPr="00443559">
          <w:t>the AI Ethics Principle</w:t>
        </w:r>
      </w:hyperlink>
      <w:r w:rsidR="004F49CF">
        <w:t xml:space="preserve"> </w:t>
      </w:r>
      <w:r w:rsidRPr="00EA42EB">
        <w:t xml:space="preserve">of </w:t>
      </w:r>
      <w:r w:rsidR="00E950DF">
        <w:t>human</w:t>
      </w:r>
      <w:r w:rsidR="00FD7CD8">
        <w:noBreakHyphen/>
      </w:r>
      <w:r w:rsidR="002142AB">
        <w:t xml:space="preserve">centred values. </w:t>
      </w:r>
      <w:r w:rsidR="00E2016B">
        <w:t>It is i</w:t>
      </w:r>
      <w:r w:rsidR="00AF250E">
        <w:t xml:space="preserve">ntended to help agencies consider </w:t>
      </w:r>
      <w:r w:rsidR="004F49CF">
        <w:t xml:space="preserve">AI use case </w:t>
      </w:r>
      <w:r w:rsidR="00AF250E">
        <w:t>align</w:t>
      </w:r>
      <w:r w:rsidR="00051ECC">
        <w:t>ment</w:t>
      </w:r>
      <w:r w:rsidR="00AF250E">
        <w:t>s with Australia’</w:t>
      </w:r>
      <w:r w:rsidR="00FD7CD8">
        <w:t>s</w:t>
      </w:r>
      <w:r w:rsidR="00AF250E">
        <w:t xml:space="preserve"> human rights obligations</w:t>
      </w:r>
      <w:r w:rsidR="001D36B1">
        <w:t xml:space="preserve"> and </w:t>
      </w:r>
      <w:r w:rsidR="00782EA5">
        <w:t xml:space="preserve">to </w:t>
      </w:r>
      <w:r w:rsidR="001D36B1">
        <w:t>incorporate diverse perspectives</w:t>
      </w:r>
      <w:r w:rsidR="00051ECC">
        <w:t>.</w:t>
      </w:r>
      <w:r w:rsidR="001D36B1">
        <w:t xml:space="preserve"> </w:t>
      </w:r>
      <w:r w:rsidR="00923907">
        <w:t xml:space="preserve">Incorporating diverse perspectives </w:t>
      </w:r>
      <w:r w:rsidR="00051ECC">
        <w:t xml:space="preserve">can </w:t>
      </w:r>
      <w:r w:rsidR="001D36B1">
        <w:t xml:space="preserve">help avoid biased or discriminatory outcomes that could undermine </w:t>
      </w:r>
      <w:r w:rsidR="00154069">
        <w:t xml:space="preserve">individual or community well-being. </w:t>
      </w:r>
    </w:p>
    <w:p w14:paraId="773A67B6" w14:textId="33606421" w:rsidR="00BF461D" w:rsidRDefault="00C94E9F" w:rsidP="00D709E5">
      <w:pPr>
        <w:pStyle w:val="Heading2Numbered"/>
      </w:pPr>
      <w:r w:rsidRPr="00C94E9F">
        <w:t>Incorporating diversity</w:t>
      </w:r>
    </w:p>
    <w:p w14:paraId="60B407AA" w14:textId="2B9D3994" w:rsidR="00266595" w:rsidRDefault="00266595" w:rsidP="00A67F13">
      <w:r w:rsidRPr="00A136E3">
        <w:t xml:space="preserve">Consider how you have incorporated </w:t>
      </w:r>
      <w:r w:rsidR="00D85391">
        <w:t>diverse</w:t>
      </w:r>
      <w:r w:rsidRPr="00A136E3">
        <w:t xml:space="preserve"> </w:t>
      </w:r>
      <w:r w:rsidR="00011690">
        <w:t>perspectives</w:t>
      </w:r>
      <w:r w:rsidRPr="00A136E3">
        <w:t xml:space="preserve"> through the lifecycle of your AI use case</w:t>
      </w:r>
      <w:r w:rsidR="00426E83">
        <w:t>. F</w:t>
      </w:r>
      <w:r w:rsidRPr="00A136E3">
        <w:t xml:space="preserve">or example, </w:t>
      </w:r>
      <w:r w:rsidR="00782EA5">
        <w:t xml:space="preserve">consider </w:t>
      </w:r>
      <w:r w:rsidRPr="00A136E3">
        <w:t>the choice of data, composition of development and deployment teams and the stakeholder and user groups to choose to consult.</w:t>
      </w:r>
    </w:p>
    <w:p w14:paraId="44D94FA3" w14:textId="18FB83BF" w:rsidR="000138E2" w:rsidRDefault="0045513A" w:rsidP="000138E2">
      <w:pPr>
        <w:spacing w:before="0" w:after="0"/>
        <w:rPr>
          <w:b/>
          <w:bCs/>
        </w:rPr>
      </w:pPr>
      <w:r w:rsidRPr="0045513A">
        <w:rPr>
          <w:b/>
          <w:bCs/>
        </w:rPr>
        <w:t>Are you satisfied that you have incorporated diversity and people with appropriately diverse skills, experiences and backgrounds throughout the lifecycle of your AI</w:t>
      </w:r>
      <w:r w:rsidR="006B5DBE">
        <w:rPr>
          <w:b/>
          <w:bCs/>
        </w:rPr>
        <w:t> </w:t>
      </w:r>
      <w:r w:rsidRPr="0045513A">
        <w:rPr>
          <w:b/>
          <w:bCs/>
        </w:rPr>
        <w:t>use</w:t>
      </w:r>
      <w:r w:rsidR="006B5DBE">
        <w:rPr>
          <w:b/>
          <w:bCs/>
        </w:rPr>
        <w:t> </w:t>
      </w:r>
      <w:r w:rsidRPr="0045513A">
        <w:rPr>
          <w:b/>
          <w:bCs/>
        </w:rPr>
        <w:t>case?</w:t>
      </w:r>
    </w:p>
    <w:p w14:paraId="5FD0F52F" w14:textId="746354ED" w:rsidR="000138E2" w:rsidRDefault="0078425B" w:rsidP="000138E2">
      <w:pPr>
        <w:spacing w:before="0" w:after="0" w:line="240" w:lineRule="auto"/>
      </w:pPr>
      <w:sdt>
        <w:sdtPr>
          <w:rPr>
            <w:position w:val="-6"/>
            <w:sz w:val="36"/>
          </w:rPr>
          <w:alias w:val="select for yes"/>
          <w:tag w:val="select for yes"/>
          <w:id w:val="1068224785"/>
          <w14:checkbox>
            <w14:checked w14:val="0"/>
            <w14:checkedState w14:val="2612" w14:font="MS Gothic"/>
            <w14:uncheckedState w14:val="2610" w14:font="MS Gothic"/>
          </w14:checkbox>
        </w:sdtPr>
        <w:sdtContent>
          <w:r w:rsidR="000C5F0C">
            <w:rPr>
              <w:rFonts w:ascii="MS Gothic" w:eastAsia="MS Gothic" w:hAnsi="MS Gothic" w:hint="eastAsia"/>
              <w:position w:val="-6"/>
              <w:sz w:val="36"/>
            </w:rPr>
            <w:t>☐</w:t>
          </w:r>
        </w:sdtContent>
      </w:sdt>
      <w:r w:rsidR="000C5F0C" w:rsidRPr="00620F90">
        <w:rPr>
          <w:sz w:val="36"/>
        </w:rPr>
        <w:t xml:space="preserve"> </w:t>
      </w:r>
      <w:r w:rsidR="000138E2">
        <w:t>Yes</w:t>
      </w:r>
    </w:p>
    <w:p w14:paraId="6E5AE529" w14:textId="3033A992" w:rsidR="000138E2" w:rsidRDefault="0078425B" w:rsidP="000138E2">
      <w:pPr>
        <w:spacing w:before="0" w:after="0" w:line="240" w:lineRule="auto"/>
      </w:pPr>
      <w:sdt>
        <w:sdtPr>
          <w:rPr>
            <w:position w:val="-6"/>
            <w:sz w:val="36"/>
          </w:rPr>
          <w:alias w:val="select for yes"/>
          <w:tag w:val="select for yes"/>
          <w:id w:val="-1318486139"/>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0138E2">
        <w:t>No</w:t>
      </w:r>
    </w:p>
    <w:p w14:paraId="301654F9" w14:textId="3EAE0708" w:rsidR="000138E2" w:rsidRDefault="0078425B" w:rsidP="000138E2">
      <w:pPr>
        <w:spacing w:before="0" w:after="0" w:line="240" w:lineRule="auto"/>
      </w:pPr>
      <w:sdt>
        <w:sdtPr>
          <w:rPr>
            <w:position w:val="-6"/>
            <w:sz w:val="36"/>
          </w:rPr>
          <w:alias w:val="select for yes"/>
          <w:tag w:val="select for yes"/>
          <w:id w:val="446202694"/>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0138E2">
        <w:t>Not applicable</w:t>
      </w:r>
    </w:p>
    <w:p w14:paraId="63C6B0B1" w14:textId="77777777" w:rsidR="000138E2" w:rsidRPr="009A0F5E" w:rsidRDefault="000138E2" w:rsidP="000138E2">
      <w:pPr>
        <w:spacing w:line="240" w:lineRule="auto"/>
        <w:rPr>
          <w:b/>
          <w:bCs/>
        </w:rPr>
      </w:pPr>
      <w:r>
        <w:rPr>
          <w:b/>
          <w:bCs/>
        </w:rPr>
        <w:t>Explain your answer</w:t>
      </w:r>
    </w:p>
    <w:p w14:paraId="022FD89F" w14:textId="58756724" w:rsidR="000138E2" w:rsidRDefault="000138E2" w:rsidP="000138E2">
      <w:r w:rsidRPr="009A0F5E">
        <w:rPr>
          <w:i/>
          <w:iCs/>
        </w:rPr>
        <w:t xml:space="preserve">Enter </w:t>
      </w:r>
      <w:r>
        <w:rPr>
          <w:i/>
          <w:iCs/>
        </w:rPr>
        <w:t xml:space="preserve">your answer </w:t>
      </w:r>
      <w:r w:rsidRPr="009A0F5E">
        <w:rPr>
          <w:i/>
          <w:iCs/>
        </w:rPr>
        <w:t>text here</w:t>
      </w:r>
    </w:p>
    <w:p w14:paraId="435CEB4C" w14:textId="5FD02FF9" w:rsidR="006C3A21" w:rsidRDefault="000C2C63" w:rsidP="00D709E5">
      <w:pPr>
        <w:pStyle w:val="Heading2Numbered"/>
      </w:pPr>
      <w:r w:rsidRPr="000C2C63">
        <w:t>Human rights obligations</w:t>
      </w:r>
    </w:p>
    <w:p w14:paraId="5F340F21" w14:textId="3C005820" w:rsidR="00E7507D" w:rsidRDefault="00D139B6" w:rsidP="00266595">
      <w:r>
        <w:t>C</w:t>
      </w:r>
      <w:r w:rsidR="00E7507D" w:rsidRPr="00A136E3">
        <w:t>omplete this question after completing</w:t>
      </w:r>
      <w:r w:rsidR="00E7507D" w:rsidRPr="00A136E3" w:rsidDel="7CA63ED7">
        <w:t xml:space="preserve"> </w:t>
      </w:r>
      <w:r w:rsidR="00E7507D" w:rsidRPr="00A136E3">
        <w:t>previous sections of the assessment. This approach will enable a more considered assessment of the human rights implications of your AI</w:t>
      </w:r>
      <w:r w:rsidR="006B5DBE">
        <w:t> </w:t>
      </w:r>
      <w:r w:rsidR="00E7507D" w:rsidRPr="00A136E3">
        <w:t>use</w:t>
      </w:r>
      <w:r w:rsidR="006B5DBE">
        <w:t> </w:t>
      </w:r>
      <w:r w:rsidR="00E7507D" w:rsidRPr="00A136E3">
        <w:t>case.</w:t>
      </w:r>
    </w:p>
    <w:p w14:paraId="18992DAE" w14:textId="1F82A45C" w:rsidR="006723ED" w:rsidRDefault="006723ED" w:rsidP="006B5DBE">
      <w:pPr>
        <w:keepNext/>
        <w:spacing w:before="0" w:after="0"/>
        <w:rPr>
          <w:b/>
          <w:bCs/>
        </w:rPr>
      </w:pPr>
      <w:r w:rsidRPr="006723ED">
        <w:rPr>
          <w:b/>
          <w:bCs/>
        </w:rPr>
        <w:t>Have you consulted an appropriate source of advice or otherwise ensured that your AI</w:t>
      </w:r>
      <w:r w:rsidR="006B5DBE">
        <w:rPr>
          <w:b/>
          <w:bCs/>
        </w:rPr>
        <w:t> </w:t>
      </w:r>
      <w:r w:rsidRPr="006723ED">
        <w:rPr>
          <w:b/>
          <w:bCs/>
        </w:rPr>
        <w:t>use case and the use of data align with human rights obligations?</w:t>
      </w:r>
    </w:p>
    <w:p w14:paraId="477A2395" w14:textId="6058CD67" w:rsidR="006723ED" w:rsidRDefault="0078425B" w:rsidP="006B5DBE">
      <w:pPr>
        <w:keepNext/>
        <w:spacing w:before="0" w:after="0" w:line="240" w:lineRule="auto"/>
      </w:pPr>
      <w:sdt>
        <w:sdtPr>
          <w:rPr>
            <w:position w:val="-6"/>
            <w:sz w:val="36"/>
          </w:rPr>
          <w:alias w:val="select for yes"/>
          <w:tag w:val="select for yes"/>
          <w:id w:val="-1553455351"/>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6723ED">
        <w:t>Yes</w:t>
      </w:r>
    </w:p>
    <w:p w14:paraId="33B3EDE3" w14:textId="5EC91CD0" w:rsidR="006723ED" w:rsidRDefault="0078425B" w:rsidP="006B5DBE">
      <w:pPr>
        <w:keepNext/>
        <w:spacing w:before="0" w:after="0" w:line="240" w:lineRule="auto"/>
      </w:pPr>
      <w:sdt>
        <w:sdtPr>
          <w:rPr>
            <w:position w:val="-6"/>
            <w:sz w:val="36"/>
          </w:rPr>
          <w:alias w:val="select for yes"/>
          <w:tag w:val="select for yes"/>
          <w:id w:val="94911459"/>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6723ED">
        <w:t>No</w:t>
      </w:r>
    </w:p>
    <w:p w14:paraId="18B9E061" w14:textId="03867849" w:rsidR="006723ED" w:rsidRDefault="0078425B" w:rsidP="006723ED">
      <w:pPr>
        <w:spacing w:before="0" w:after="0" w:line="240" w:lineRule="auto"/>
      </w:pPr>
      <w:sdt>
        <w:sdtPr>
          <w:rPr>
            <w:position w:val="-6"/>
            <w:sz w:val="36"/>
          </w:rPr>
          <w:alias w:val="select for yes"/>
          <w:tag w:val="select for yes"/>
          <w:id w:val="602156998"/>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6723ED">
        <w:t>Not applicable</w:t>
      </w:r>
    </w:p>
    <w:p w14:paraId="2DE1A495" w14:textId="77777777" w:rsidR="006723ED" w:rsidRPr="009A0F5E" w:rsidRDefault="006723ED" w:rsidP="006B5DBE">
      <w:pPr>
        <w:keepNext/>
        <w:spacing w:line="240" w:lineRule="auto"/>
        <w:rPr>
          <w:b/>
          <w:bCs/>
        </w:rPr>
      </w:pPr>
      <w:r>
        <w:rPr>
          <w:b/>
          <w:bCs/>
        </w:rPr>
        <w:lastRenderedPageBreak/>
        <w:t>Explain your answer</w:t>
      </w:r>
    </w:p>
    <w:p w14:paraId="4473BC93" w14:textId="77777777" w:rsidR="006723ED" w:rsidRDefault="006723ED" w:rsidP="006723ED">
      <w:r w:rsidRPr="009A0F5E">
        <w:rPr>
          <w:i/>
          <w:iCs/>
        </w:rPr>
        <w:t xml:space="preserve">Enter </w:t>
      </w:r>
      <w:r>
        <w:rPr>
          <w:i/>
          <w:iCs/>
        </w:rPr>
        <w:t xml:space="preserve">your answer </w:t>
      </w:r>
      <w:r w:rsidRPr="009A0F5E">
        <w:rPr>
          <w:i/>
          <w:iCs/>
        </w:rPr>
        <w:t>text here</w:t>
      </w:r>
    </w:p>
    <w:p w14:paraId="45964D1A" w14:textId="77777777" w:rsidR="006723ED" w:rsidRDefault="006723ED" w:rsidP="00266595"/>
    <w:p w14:paraId="6DC01551" w14:textId="6A42DF96" w:rsidR="00DF7D39" w:rsidRDefault="00DF7D39" w:rsidP="00DF7D39">
      <w:pPr>
        <w:pStyle w:val="Heading1Numbered"/>
      </w:pPr>
      <w:bookmarkStart w:id="65" w:name="_Toc214528061"/>
      <w:bookmarkStart w:id="66" w:name="_Toc154058409"/>
      <w:bookmarkStart w:id="67" w:name="_Toc155866691"/>
      <w:bookmarkStart w:id="68" w:name="_Toc181284573"/>
      <w:bookmarkStart w:id="69" w:name="_Ref206765489"/>
      <w:bookmarkStart w:id="70" w:name="_Ref206765597"/>
      <w:r>
        <w:lastRenderedPageBreak/>
        <w:t>Accountability</w:t>
      </w:r>
      <w:bookmarkEnd w:id="65"/>
    </w:p>
    <w:p w14:paraId="7CFEBFE7" w14:textId="187A205E" w:rsidR="00DF7D39" w:rsidRDefault="00DF7D39" w:rsidP="00DF7D39">
      <w:pPr>
        <w:pStyle w:val="Box1Normal"/>
      </w:pPr>
      <w:r w:rsidRPr="00FD7CD8">
        <w:t xml:space="preserve">Under </w:t>
      </w:r>
      <w:hyperlink r:id="rId81" w:history="1">
        <w:r w:rsidRPr="001D1622">
          <w:rPr>
            <w:rStyle w:val="Hyperlink"/>
            <w:color w:val="1D614B" w:themeColor="accent1" w:themeShade="BF"/>
          </w:rPr>
          <w:t>Australia's AI Ethics Principles</w:t>
        </w:r>
      </w:hyperlink>
      <w:r w:rsidRPr="00FD7CD8">
        <w:t xml:space="preserve">, AI systems should throughout their lifecycle </w:t>
      </w:r>
      <w:r>
        <w:t xml:space="preserve">be </w:t>
      </w:r>
      <w:r w:rsidRPr="00DF7D39">
        <w:t>identifiable and accountable for the outcomes of the AI systems, and human oversight of AI systems should be enabled.</w:t>
      </w:r>
    </w:p>
    <w:p w14:paraId="54150E4F" w14:textId="6B397697" w:rsidR="00DF7D39" w:rsidRDefault="00DF7D39" w:rsidP="00DF7D39">
      <w:pPr>
        <w:pStyle w:val="Box1Normal"/>
      </w:pPr>
      <w:r w:rsidRPr="00EA42EB">
        <w:t xml:space="preserve">This section supports agencies to uphold the </w:t>
      </w:r>
      <w:r w:rsidR="00923907" w:rsidRPr="00923907">
        <w:t>AI Ethics Principle</w:t>
      </w:r>
      <w:r w:rsidRPr="00EA42EB">
        <w:t xml:space="preserve"> of </w:t>
      </w:r>
      <w:r>
        <w:t xml:space="preserve">accountability. It is intended to help agencies consider its responsibility for the outcomes of the AI systems that they design, develop, deploy and operate. </w:t>
      </w:r>
    </w:p>
    <w:p w14:paraId="46D2BD3F" w14:textId="22E894E3" w:rsidR="00DF7D39" w:rsidRDefault="00C020FD" w:rsidP="00DF7D39">
      <w:pPr>
        <w:pStyle w:val="Heading2Numbered"/>
      </w:pPr>
      <w:r>
        <w:t>Ensuring accountability during the lifecycle of the AI</w:t>
      </w:r>
      <w:r w:rsidR="00923907">
        <w:t> </w:t>
      </w:r>
      <w:r>
        <w:t>system</w:t>
      </w:r>
    </w:p>
    <w:p w14:paraId="1DB2FDD8" w14:textId="74F88FA6" w:rsidR="00DF7D39" w:rsidRDefault="00DF7D39" w:rsidP="00DF7D39">
      <w:r w:rsidRPr="00A136E3">
        <w:t xml:space="preserve">Consider </w:t>
      </w:r>
      <w:r w:rsidR="00923907">
        <w:t>the</w:t>
      </w:r>
      <w:r>
        <w:t xml:space="preserve"> mechanisms</w:t>
      </w:r>
      <w:r w:rsidRPr="00DF7D39">
        <w:t xml:space="preserve"> </w:t>
      </w:r>
      <w:r w:rsidR="00923907">
        <w:t xml:space="preserve">you </w:t>
      </w:r>
      <w:r w:rsidRPr="00DF7D39">
        <w:t>should put in place to ensure accountability for AI systems and their outcomes. This includes both before and after their design, development, deployment and operation.</w:t>
      </w:r>
    </w:p>
    <w:p w14:paraId="264F059D" w14:textId="33B1BF10" w:rsidR="00315719" w:rsidRDefault="00315719" w:rsidP="00315719">
      <w:pPr>
        <w:spacing w:before="0" w:after="0"/>
        <w:rPr>
          <w:b/>
          <w:bCs/>
        </w:rPr>
      </w:pPr>
      <w:r w:rsidRPr="00315719">
        <w:rPr>
          <w:b/>
          <w:bCs/>
        </w:rPr>
        <w:t>Are there mechanisms in place to ensure responsibility and accountability by the agency and relevant individuals for AI systems and their outcomes?</w:t>
      </w:r>
    </w:p>
    <w:p w14:paraId="409711F4" w14:textId="5D48CD19" w:rsidR="00315719" w:rsidRDefault="0078425B" w:rsidP="00315719">
      <w:pPr>
        <w:spacing w:before="0" w:after="0" w:line="240" w:lineRule="auto"/>
      </w:pPr>
      <w:sdt>
        <w:sdtPr>
          <w:rPr>
            <w:position w:val="-6"/>
            <w:sz w:val="36"/>
          </w:rPr>
          <w:alias w:val="select for yes"/>
          <w:tag w:val="select for yes"/>
          <w:id w:val="683872447"/>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Yes</w:t>
      </w:r>
    </w:p>
    <w:p w14:paraId="7E98A723" w14:textId="3E92B897" w:rsidR="00315719" w:rsidRDefault="0078425B" w:rsidP="00315719">
      <w:pPr>
        <w:spacing w:before="0" w:after="0" w:line="240" w:lineRule="auto"/>
      </w:pPr>
      <w:sdt>
        <w:sdtPr>
          <w:rPr>
            <w:position w:val="-6"/>
            <w:sz w:val="36"/>
          </w:rPr>
          <w:alias w:val="select for yes"/>
          <w:tag w:val="select for yes"/>
          <w:id w:val="1824624025"/>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No</w:t>
      </w:r>
    </w:p>
    <w:p w14:paraId="4150E054" w14:textId="2A221C41" w:rsidR="00315719" w:rsidRDefault="0078425B" w:rsidP="00315719">
      <w:pPr>
        <w:spacing w:before="0" w:after="0" w:line="240" w:lineRule="auto"/>
      </w:pPr>
      <w:sdt>
        <w:sdtPr>
          <w:rPr>
            <w:position w:val="-6"/>
            <w:sz w:val="36"/>
          </w:rPr>
          <w:alias w:val="select for yes"/>
          <w:tag w:val="select for yes"/>
          <w:id w:val="-357346348"/>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Not applicable</w:t>
      </w:r>
    </w:p>
    <w:p w14:paraId="56BABEAC" w14:textId="77777777" w:rsidR="00315719" w:rsidRPr="009A0F5E" w:rsidRDefault="00315719" w:rsidP="00315719">
      <w:pPr>
        <w:spacing w:line="240" w:lineRule="auto"/>
        <w:rPr>
          <w:b/>
          <w:bCs/>
        </w:rPr>
      </w:pPr>
      <w:r>
        <w:rPr>
          <w:b/>
          <w:bCs/>
        </w:rPr>
        <w:t>Explain your answer</w:t>
      </w:r>
    </w:p>
    <w:p w14:paraId="160B5DED" w14:textId="5531A340" w:rsidR="00315719" w:rsidRDefault="00315719" w:rsidP="00315719">
      <w:r w:rsidRPr="009A0F5E">
        <w:rPr>
          <w:i/>
          <w:iCs/>
        </w:rPr>
        <w:t xml:space="preserve">Enter </w:t>
      </w:r>
      <w:r>
        <w:rPr>
          <w:i/>
          <w:iCs/>
        </w:rPr>
        <w:t xml:space="preserve">your answer </w:t>
      </w:r>
      <w:r w:rsidRPr="009A0F5E">
        <w:rPr>
          <w:i/>
          <w:iCs/>
        </w:rPr>
        <w:t>text here</w:t>
      </w:r>
    </w:p>
    <w:p w14:paraId="17013A50" w14:textId="1E2335EF" w:rsidR="0067113E" w:rsidRDefault="008B5F01" w:rsidP="00DC248A">
      <w:pPr>
        <w:pStyle w:val="Heading1Numbered"/>
      </w:pPr>
      <w:bookmarkStart w:id="71" w:name="_Toc212728194"/>
      <w:bookmarkStart w:id="72" w:name="_Toc214528062"/>
      <w:r>
        <w:lastRenderedPageBreak/>
        <w:t>Use case r</w:t>
      </w:r>
      <w:r w:rsidR="00A663C2">
        <w:t>eview</w:t>
      </w:r>
      <w:r w:rsidR="00AB1E86" w:rsidRPr="00AB1E86">
        <w:t xml:space="preserve"> and next steps</w:t>
      </w:r>
      <w:bookmarkEnd w:id="66"/>
      <w:bookmarkEnd w:id="67"/>
      <w:bookmarkEnd w:id="68"/>
      <w:bookmarkEnd w:id="69"/>
      <w:bookmarkEnd w:id="70"/>
      <w:bookmarkEnd w:id="71"/>
      <w:bookmarkEnd w:id="72"/>
    </w:p>
    <w:p w14:paraId="233812EE" w14:textId="38610BCD" w:rsidR="00CD3174" w:rsidRPr="00003B63" w:rsidRDefault="00E435FA" w:rsidP="00D709E5">
      <w:pPr>
        <w:pStyle w:val="Heading2Numbered"/>
      </w:pPr>
      <w:r w:rsidRPr="0027348E">
        <w:t>Alignment with relevant legal frameworks</w:t>
      </w:r>
    </w:p>
    <w:p w14:paraId="20EAC6B8" w14:textId="50AECAD3" w:rsidR="00283625" w:rsidRDefault="00041EE3" w:rsidP="00341DFA">
      <w:r>
        <w:t xml:space="preserve">In addition to broader legislative obligations such as </w:t>
      </w:r>
      <w:r w:rsidR="00E019EF" w:rsidRPr="00340132">
        <w:t>security, information</w:t>
      </w:r>
      <w:r w:rsidR="00E019EF">
        <w:t xml:space="preserve">, </w:t>
      </w:r>
      <w:r>
        <w:t xml:space="preserve">privacy, discrimination and human rights </w:t>
      </w:r>
      <w:r w:rsidR="00025B48">
        <w:t>considered</w:t>
      </w:r>
      <w:r>
        <w:t xml:space="preserve"> in section</w:t>
      </w:r>
      <w:r w:rsidR="008D64AD">
        <w:t>s</w:t>
      </w:r>
      <w:r>
        <w:t xml:space="preserve"> </w:t>
      </w:r>
      <w:r w:rsidR="00E051FB" w:rsidRPr="00E051FB">
        <w:t>5</w:t>
      </w:r>
      <w:r w:rsidR="008D64AD">
        <w:t xml:space="preserve"> to </w:t>
      </w:r>
      <w:r w:rsidR="002851A1" w:rsidRPr="00E051FB">
        <w:t>1</w:t>
      </w:r>
      <w:r w:rsidR="00E051FB" w:rsidRPr="00E051FB">
        <w:t>1</w:t>
      </w:r>
      <w:r w:rsidR="006C5341">
        <w:t>,</w:t>
      </w:r>
      <w:r w:rsidR="002851A1" w:rsidRPr="00E051FB">
        <w:t xml:space="preserve"> </w:t>
      </w:r>
      <w:r w:rsidR="002851A1">
        <w:t>agencies must consider alignment with legislati</w:t>
      </w:r>
      <w:r w:rsidR="00553235">
        <w:t>on and regulatory instruments</w:t>
      </w:r>
      <w:r w:rsidR="002851A1">
        <w:t xml:space="preserve"> specific to their context. </w:t>
      </w:r>
    </w:p>
    <w:p w14:paraId="44708BD8" w14:textId="0DA1BDD5" w:rsidR="00315719" w:rsidRDefault="00315719" w:rsidP="00315719">
      <w:pPr>
        <w:spacing w:before="0" w:after="0"/>
        <w:rPr>
          <w:b/>
          <w:bCs/>
        </w:rPr>
      </w:pPr>
      <w:r w:rsidRPr="00315719">
        <w:rPr>
          <w:b/>
          <w:bCs/>
        </w:rPr>
        <w:t>Have you identified and documented all agency specific legislation, or regulatory instruments that are relevant to the AI use case?</w:t>
      </w:r>
    </w:p>
    <w:p w14:paraId="2CB1AEB1" w14:textId="510AF438" w:rsidR="00315719" w:rsidRDefault="0078425B" w:rsidP="00315719">
      <w:pPr>
        <w:spacing w:before="0" w:after="0" w:line="240" w:lineRule="auto"/>
      </w:pPr>
      <w:sdt>
        <w:sdtPr>
          <w:rPr>
            <w:position w:val="-6"/>
            <w:sz w:val="36"/>
          </w:rPr>
          <w:alias w:val="select for yes"/>
          <w:tag w:val="select for yes"/>
          <w:id w:val="1311522770"/>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Yes</w:t>
      </w:r>
    </w:p>
    <w:p w14:paraId="3787923F" w14:textId="2A490A4C" w:rsidR="00315719" w:rsidRDefault="0078425B" w:rsidP="00315719">
      <w:pPr>
        <w:spacing w:before="0" w:after="0" w:line="240" w:lineRule="auto"/>
      </w:pPr>
      <w:sdt>
        <w:sdtPr>
          <w:rPr>
            <w:position w:val="-6"/>
            <w:sz w:val="36"/>
          </w:rPr>
          <w:alias w:val="select for yes"/>
          <w:tag w:val="select for yes"/>
          <w:id w:val="355621892"/>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No</w:t>
      </w:r>
    </w:p>
    <w:p w14:paraId="67023B79" w14:textId="65F4DD7A" w:rsidR="00315719" w:rsidRDefault="0078425B" w:rsidP="00315719">
      <w:pPr>
        <w:spacing w:before="0" w:after="0" w:line="240" w:lineRule="auto"/>
      </w:pPr>
      <w:sdt>
        <w:sdtPr>
          <w:rPr>
            <w:position w:val="-6"/>
            <w:sz w:val="36"/>
          </w:rPr>
          <w:alias w:val="select for yes"/>
          <w:tag w:val="select for yes"/>
          <w:id w:val="-1767454488"/>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Not applicable</w:t>
      </w:r>
    </w:p>
    <w:p w14:paraId="5BB080D3" w14:textId="77777777" w:rsidR="00315719" w:rsidRPr="009A0F5E" w:rsidRDefault="00315719" w:rsidP="006B5DBE">
      <w:pPr>
        <w:keepNext/>
        <w:spacing w:line="240" w:lineRule="auto"/>
        <w:rPr>
          <w:b/>
          <w:bCs/>
        </w:rPr>
      </w:pPr>
      <w:r>
        <w:rPr>
          <w:b/>
          <w:bCs/>
        </w:rPr>
        <w:t>Explain your answer</w:t>
      </w:r>
    </w:p>
    <w:p w14:paraId="1D4AFFC3" w14:textId="77777777" w:rsidR="00315719" w:rsidRDefault="00315719" w:rsidP="00315719">
      <w:r w:rsidRPr="009A0F5E">
        <w:rPr>
          <w:i/>
          <w:iCs/>
        </w:rPr>
        <w:t xml:space="preserve">Enter </w:t>
      </w:r>
      <w:r>
        <w:rPr>
          <w:i/>
          <w:iCs/>
        </w:rPr>
        <w:t xml:space="preserve">your answer </w:t>
      </w:r>
      <w:r w:rsidRPr="009A0F5E">
        <w:rPr>
          <w:i/>
          <w:iCs/>
        </w:rPr>
        <w:t>text here</w:t>
      </w:r>
    </w:p>
    <w:p w14:paraId="52ADFAF7" w14:textId="6DCEFEEB" w:rsidR="00AB1E86" w:rsidRPr="00003B63" w:rsidRDefault="0091009A" w:rsidP="00C1381E">
      <w:pPr>
        <w:pStyle w:val="Heading2Numbered"/>
      </w:pPr>
      <w:r>
        <w:t xml:space="preserve">Legal advice </w:t>
      </w:r>
    </w:p>
    <w:p w14:paraId="1535DB71" w14:textId="7289F048" w:rsidR="00952F4B" w:rsidRPr="00A43160" w:rsidRDefault="00DC456D" w:rsidP="00F001DD">
      <w:pPr>
        <w:widowControl w:val="0"/>
      </w:pPr>
      <w:r w:rsidRPr="00A43160">
        <w:t>Identifying and appropriately documenting the need for legal advice is an important part of managing risk</w:t>
      </w:r>
      <w:r w:rsidR="00111E6A" w:rsidRPr="00A43160">
        <w:t xml:space="preserve"> and impacts. This section as</w:t>
      </w:r>
      <w:r w:rsidR="007949D1" w:rsidRPr="00A43160">
        <w:t>ks</w:t>
      </w:r>
      <w:r w:rsidR="00111E6A" w:rsidRPr="00A43160">
        <w:t xml:space="preserve"> you to confirm </w:t>
      </w:r>
      <w:r w:rsidR="00130670" w:rsidRPr="00A43160">
        <w:t xml:space="preserve">if </w:t>
      </w:r>
      <w:r w:rsidR="00111E6A" w:rsidRPr="00A43160">
        <w:t xml:space="preserve">legal advice was </w:t>
      </w:r>
      <w:r w:rsidR="00756CE1" w:rsidRPr="00A43160">
        <w:t>s</w:t>
      </w:r>
      <w:r w:rsidR="00111E6A" w:rsidRPr="00A43160">
        <w:t>ought during the assessment process and where that advice is recorded</w:t>
      </w:r>
      <w:r w:rsidRPr="00A43160">
        <w:t xml:space="preserve">. </w:t>
      </w:r>
    </w:p>
    <w:p w14:paraId="651CD2F7" w14:textId="268C10F3" w:rsidR="009779EB" w:rsidRDefault="00952F4B" w:rsidP="00F001DD">
      <w:pPr>
        <w:widowControl w:val="0"/>
      </w:pPr>
      <w:r w:rsidRPr="00A43160">
        <w:t xml:space="preserve">This information should not be disclosed to anyone other </w:t>
      </w:r>
      <w:r w:rsidR="005E1321" w:rsidRPr="00A43160">
        <w:t xml:space="preserve">than </w:t>
      </w:r>
      <w:r w:rsidRPr="00A43160">
        <w:t>those who need to know or access the information within the agency.</w:t>
      </w:r>
    </w:p>
    <w:p w14:paraId="72C9E5B9" w14:textId="083E14A9" w:rsidR="00315719" w:rsidRDefault="00315719" w:rsidP="006B5DBE">
      <w:pPr>
        <w:keepNext/>
        <w:spacing w:before="0" w:after="0"/>
        <w:rPr>
          <w:b/>
          <w:bCs/>
        </w:rPr>
      </w:pPr>
      <w:r w:rsidRPr="00315719">
        <w:rPr>
          <w:b/>
          <w:bCs/>
        </w:rPr>
        <w:t>Have you identified the need for legal advice at any stage during the assessment process?</w:t>
      </w:r>
    </w:p>
    <w:p w14:paraId="467EEC0F" w14:textId="5E495FDB" w:rsidR="00315719" w:rsidRDefault="0078425B" w:rsidP="006B5DBE">
      <w:pPr>
        <w:keepNext/>
        <w:spacing w:before="0" w:after="0" w:line="240" w:lineRule="auto"/>
      </w:pPr>
      <w:sdt>
        <w:sdtPr>
          <w:rPr>
            <w:position w:val="-6"/>
            <w:sz w:val="36"/>
          </w:rPr>
          <w:alias w:val="select for yes"/>
          <w:tag w:val="select for yes"/>
          <w:id w:val="1632061188"/>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Yes</w:t>
      </w:r>
    </w:p>
    <w:p w14:paraId="0E32CD0D" w14:textId="5A7D52B8" w:rsidR="00315719" w:rsidRDefault="0078425B" w:rsidP="006B5DBE">
      <w:pPr>
        <w:keepNext/>
        <w:spacing w:before="0" w:after="0" w:line="240" w:lineRule="auto"/>
      </w:pPr>
      <w:sdt>
        <w:sdtPr>
          <w:rPr>
            <w:position w:val="-6"/>
            <w:sz w:val="36"/>
          </w:rPr>
          <w:alias w:val="select for yes"/>
          <w:tag w:val="select for yes"/>
          <w:id w:val="-1454784368"/>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No</w:t>
      </w:r>
    </w:p>
    <w:p w14:paraId="4DF117C8" w14:textId="059BA663" w:rsidR="00315719" w:rsidRDefault="0078425B" w:rsidP="00315719">
      <w:pPr>
        <w:spacing w:before="0" w:after="0" w:line="240" w:lineRule="auto"/>
      </w:pPr>
      <w:sdt>
        <w:sdtPr>
          <w:rPr>
            <w:position w:val="-6"/>
            <w:sz w:val="36"/>
          </w:rPr>
          <w:alias w:val="select for yes"/>
          <w:tag w:val="select for yes"/>
          <w:id w:val="-361374"/>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315719">
        <w:t>Not applicable</w:t>
      </w:r>
    </w:p>
    <w:p w14:paraId="364B779B" w14:textId="2558AB05" w:rsidR="00DE16F9" w:rsidRDefault="00DE16F9" w:rsidP="00315719">
      <w:pPr>
        <w:rPr>
          <w:b/>
          <w:bCs/>
        </w:rPr>
      </w:pPr>
      <w:r w:rsidRPr="00DE16F9">
        <w:rPr>
          <w:b/>
          <w:bCs/>
        </w:rPr>
        <w:t xml:space="preserve">If yes, where is the legal advice stored? For example, </w:t>
      </w:r>
      <w:r>
        <w:rPr>
          <w:b/>
          <w:bCs/>
        </w:rPr>
        <w:t>note</w:t>
      </w:r>
      <w:r w:rsidRPr="00DE16F9">
        <w:rPr>
          <w:b/>
          <w:bCs/>
        </w:rPr>
        <w:t xml:space="preserve"> the document management system, case file or other repository:</w:t>
      </w:r>
    </w:p>
    <w:p w14:paraId="2D00BFBE" w14:textId="73C3B6DF" w:rsidR="00315719" w:rsidRDefault="00315719" w:rsidP="00315719">
      <w:r w:rsidRPr="009A0F5E">
        <w:rPr>
          <w:i/>
          <w:iCs/>
        </w:rPr>
        <w:t xml:space="preserve">Enter </w:t>
      </w:r>
      <w:r>
        <w:rPr>
          <w:i/>
          <w:iCs/>
        </w:rPr>
        <w:t xml:space="preserve">your answer </w:t>
      </w:r>
      <w:r w:rsidRPr="009A0F5E">
        <w:rPr>
          <w:i/>
          <w:iCs/>
        </w:rPr>
        <w:t>text here</w:t>
      </w:r>
    </w:p>
    <w:p w14:paraId="47A7FD44" w14:textId="121D9298" w:rsidR="00194F83" w:rsidRPr="00003B63" w:rsidRDefault="00E07AE7" w:rsidP="00D709E5">
      <w:pPr>
        <w:pStyle w:val="Heading2Numbered"/>
      </w:pPr>
      <w:bookmarkStart w:id="73" w:name="_Ref206765336"/>
      <w:r w:rsidRPr="00003B63">
        <w:lastRenderedPageBreak/>
        <w:t>Risk summary table</w:t>
      </w:r>
      <w:bookmarkEnd w:id="73"/>
    </w:p>
    <w:p w14:paraId="2878F614" w14:textId="49403318" w:rsidR="00D41938" w:rsidRDefault="00F26FE8" w:rsidP="006B5DBE">
      <w:pPr>
        <w:keepNext/>
        <w:keepLines/>
      </w:pPr>
      <w:r w:rsidRPr="00A136E3">
        <w:t xml:space="preserve">In the table below, list any </w:t>
      </w:r>
      <w:r w:rsidR="003673E4">
        <w:t xml:space="preserve">inherent </w:t>
      </w:r>
      <w:r w:rsidRPr="00A136E3">
        <w:t xml:space="preserve">risks </w:t>
      </w:r>
      <w:r w:rsidR="00594EEE">
        <w:t>rated</w:t>
      </w:r>
      <w:r w:rsidRPr="00A136E3">
        <w:t xml:space="preserve"> as </w:t>
      </w:r>
      <w:r w:rsidRPr="000425E4">
        <w:rPr>
          <w:b/>
          <w:bCs/>
        </w:rPr>
        <w:t>medium</w:t>
      </w:r>
      <w:r w:rsidRPr="00A136E3">
        <w:t xml:space="preserve"> or </w:t>
      </w:r>
      <w:r w:rsidRPr="000425E4">
        <w:rPr>
          <w:b/>
          <w:bCs/>
        </w:rPr>
        <w:t>high</w:t>
      </w:r>
      <w:r w:rsidRPr="00A136E3">
        <w:t xml:space="preserve"> in section</w:t>
      </w:r>
      <w:r w:rsidR="00EB5853">
        <w:t> </w:t>
      </w:r>
      <w:r w:rsidR="00571062">
        <w:fldChar w:fldCharType="begin"/>
      </w:r>
      <w:r w:rsidR="00571062">
        <w:instrText xml:space="preserve"> REF _Ref206765396 \w \h </w:instrText>
      </w:r>
      <w:r w:rsidR="00571062">
        <w:fldChar w:fldCharType="separate"/>
      </w:r>
      <w:r w:rsidR="005E1321">
        <w:t>3</w:t>
      </w:r>
      <w:r w:rsidR="00571062">
        <w:fldChar w:fldCharType="end"/>
      </w:r>
      <w:r w:rsidR="004633ED">
        <w:t xml:space="preserve"> of the threshold assessment</w:t>
      </w:r>
      <w:r w:rsidR="00A63C83">
        <w:t xml:space="preserve">. </w:t>
      </w:r>
      <w:r w:rsidR="00D41938">
        <w:t>Briefly explain the mitigations or controls that have been</w:t>
      </w:r>
      <w:r w:rsidR="009C723B">
        <w:t xml:space="preserve"> </w:t>
      </w:r>
      <w:r w:rsidR="00D41938">
        <w:t>or will be applied</w:t>
      </w:r>
      <w:r w:rsidR="009C723B">
        <w:t xml:space="preserve"> and </w:t>
      </w:r>
      <w:r w:rsidR="00D41938">
        <w:t>how these mitigations have influenced the residual risk rating.</w:t>
      </w:r>
      <w:r w:rsidR="009C723B">
        <w:t xml:space="preserve"> </w:t>
      </w:r>
    </w:p>
    <w:tbl>
      <w:tblPr>
        <w:tblStyle w:val="GridTable2"/>
        <w:tblW w:w="9070" w:type="dxa"/>
        <w:tblLook w:val="0620" w:firstRow="1" w:lastRow="0" w:firstColumn="0" w:lastColumn="0" w:noHBand="1" w:noVBand="1"/>
      </w:tblPr>
      <w:tblGrid>
        <w:gridCol w:w="2694"/>
        <w:gridCol w:w="4394"/>
        <w:gridCol w:w="1982"/>
      </w:tblGrid>
      <w:tr w:rsidR="007B0F01" w14:paraId="1ECA8A87" w14:textId="77777777" w:rsidTr="00791C72">
        <w:trPr>
          <w:cnfStyle w:val="100000000000" w:firstRow="1" w:lastRow="0" w:firstColumn="0" w:lastColumn="0" w:oddVBand="0" w:evenVBand="0" w:oddHBand="0" w:evenHBand="0" w:firstRowFirstColumn="0" w:firstRowLastColumn="0" w:lastRowFirstColumn="0" w:lastRowLastColumn="0"/>
        </w:trPr>
        <w:tc>
          <w:tcPr>
            <w:tcW w:w="2694" w:type="dxa"/>
          </w:tcPr>
          <w:p w14:paraId="695635CE" w14:textId="5BC99391" w:rsidR="007B0F01" w:rsidRDefault="007B0F01">
            <w:r>
              <w:t>Risk title</w:t>
            </w:r>
          </w:p>
        </w:tc>
        <w:tc>
          <w:tcPr>
            <w:tcW w:w="4394" w:type="dxa"/>
          </w:tcPr>
          <w:p w14:paraId="2B5B0DD5" w14:textId="4CB13D45" w:rsidR="007B0F01" w:rsidRDefault="007B0F01">
            <w:r>
              <w:t>Risk treatments</w:t>
            </w:r>
          </w:p>
        </w:tc>
        <w:tc>
          <w:tcPr>
            <w:tcW w:w="1982" w:type="dxa"/>
          </w:tcPr>
          <w:p w14:paraId="5F2E70BB" w14:textId="408A240C" w:rsidR="007B0F01" w:rsidRDefault="007B0F01">
            <w:r>
              <w:t>Residual risk</w:t>
            </w:r>
          </w:p>
        </w:tc>
      </w:tr>
      <w:tr w:rsidR="007B0F01" w14:paraId="0CEDD20A" w14:textId="77777777" w:rsidTr="00791C72">
        <w:tc>
          <w:tcPr>
            <w:tcW w:w="2694" w:type="dxa"/>
          </w:tcPr>
          <w:p w14:paraId="03FA7400" w14:textId="0DDBF789" w:rsidR="007B0F01" w:rsidRPr="007B0F01" w:rsidRDefault="007B0F01">
            <w:pPr>
              <w:spacing w:after="160"/>
              <w:rPr>
                <w:i/>
                <w:iCs/>
              </w:rPr>
            </w:pPr>
            <w:r w:rsidRPr="007B0F01">
              <w:rPr>
                <w:i/>
                <w:iCs/>
              </w:rPr>
              <w:t>Enter risk title</w:t>
            </w:r>
          </w:p>
        </w:tc>
        <w:tc>
          <w:tcPr>
            <w:tcW w:w="4394" w:type="dxa"/>
          </w:tcPr>
          <w:p w14:paraId="3A40E3B1" w14:textId="59FE3E7C" w:rsidR="007B0F01" w:rsidRPr="007B0F01" w:rsidRDefault="007B0F01">
            <w:pPr>
              <w:rPr>
                <w:i/>
                <w:iCs/>
              </w:rPr>
            </w:pPr>
            <w:r w:rsidRPr="007B0F01">
              <w:rPr>
                <w:i/>
                <w:iCs/>
              </w:rPr>
              <w:t>Explain risk treatments</w:t>
            </w:r>
          </w:p>
        </w:tc>
        <w:tc>
          <w:tcPr>
            <w:tcW w:w="1982" w:type="dxa"/>
          </w:tcPr>
          <w:p w14:paraId="38425FE7" w14:textId="54DCE6E5" w:rsidR="007B0F01" w:rsidRDefault="0078425B" w:rsidP="00791C72">
            <w:pPr>
              <w:keepNext/>
              <w:spacing w:before="0"/>
            </w:pPr>
            <w:sdt>
              <w:sdtPr>
                <w:rPr>
                  <w:sz w:val="32"/>
                  <w:szCs w:val="32"/>
                </w:rPr>
                <w:alias w:val="select for yes"/>
                <w:tag w:val="select for yes"/>
                <w:id w:val="224113647"/>
                <w14:checkbox>
                  <w14:checked w14:val="0"/>
                  <w14:checkedState w14:val="2612" w14:font="MS Gothic"/>
                  <w14:uncheckedState w14:val="2610" w14:font="MS Gothic"/>
                </w14:checkbox>
              </w:sdtPr>
              <w:sdtContent>
                <w:r w:rsidR="007B0F01" w:rsidRPr="00791C72">
                  <w:rPr>
                    <w:rFonts w:ascii="Segoe UI Symbol" w:hAnsi="Segoe UI Symbol" w:cs="Segoe UI Symbol" w:hint="eastAsia"/>
                    <w:sz w:val="32"/>
                    <w:szCs w:val="32"/>
                  </w:rPr>
                  <w:t>☐</w:t>
                </w:r>
              </w:sdtContent>
            </w:sdt>
            <w:r w:rsidR="007B0F01" w:rsidRPr="00791C72">
              <w:rPr>
                <w:sz w:val="32"/>
                <w:szCs w:val="32"/>
              </w:rPr>
              <w:t xml:space="preserve"> </w:t>
            </w:r>
            <w:r w:rsidR="007B0F01">
              <w:t>Low</w:t>
            </w:r>
          </w:p>
          <w:p w14:paraId="4D9BBBFA" w14:textId="77777777" w:rsidR="007B0F01" w:rsidRDefault="0078425B" w:rsidP="00791C72">
            <w:pPr>
              <w:keepNext/>
              <w:spacing w:before="0"/>
            </w:pPr>
            <w:sdt>
              <w:sdtPr>
                <w:rPr>
                  <w:sz w:val="32"/>
                  <w:szCs w:val="32"/>
                </w:rPr>
                <w:alias w:val="select for yes"/>
                <w:tag w:val="select for yes"/>
                <w:id w:val="1213380342"/>
                <w14:checkbox>
                  <w14:checked w14:val="0"/>
                  <w14:checkedState w14:val="2612" w14:font="MS Gothic"/>
                  <w14:uncheckedState w14:val="2610" w14:font="MS Gothic"/>
                </w14:checkbox>
              </w:sdtPr>
              <w:sdtContent>
                <w:r w:rsidR="007B0F01" w:rsidRPr="00791C72">
                  <w:rPr>
                    <w:rFonts w:ascii="Segoe UI Symbol" w:hAnsi="Segoe UI Symbol" w:cs="Segoe UI Symbol" w:hint="eastAsia"/>
                    <w:sz w:val="32"/>
                    <w:szCs w:val="32"/>
                  </w:rPr>
                  <w:t>☐</w:t>
                </w:r>
              </w:sdtContent>
            </w:sdt>
            <w:r w:rsidR="007B0F01" w:rsidRPr="00791C72">
              <w:rPr>
                <w:sz w:val="32"/>
                <w:szCs w:val="32"/>
              </w:rPr>
              <w:t xml:space="preserve"> </w:t>
            </w:r>
            <w:r w:rsidR="007B0F01">
              <w:t>Medium</w:t>
            </w:r>
          </w:p>
          <w:p w14:paraId="666BBFE9" w14:textId="182E815E" w:rsidR="007B0F01" w:rsidRDefault="0078425B" w:rsidP="00791C72">
            <w:pPr>
              <w:keepNext/>
              <w:spacing w:before="0"/>
            </w:pPr>
            <w:sdt>
              <w:sdtPr>
                <w:rPr>
                  <w:sz w:val="32"/>
                  <w:szCs w:val="32"/>
                </w:rPr>
                <w:alias w:val="select for yes"/>
                <w:tag w:val="select for yes"/>
                <w:id w:val="-374234606"/>
                <w14:checkbox>
                  <w14:checked w14:val="0"/>
                  <w14:checkedState w14:val="2612" w14:font="MS Gothic"/>
                  <w14:uncheckedState w14:val="2610" w14:font="MS Gothic"/>
                </w14:checkbox>
              </w:sdtPr>
              <w:sdtContent>
                <w:r w:rsidR="007B0F01" w:rsidRPr="00791C72">
                  <w:rPr>
                    <w:rFonts w:ascii="Segoe UI Symbol" w:hAnsi="Segoe UI Symbol" w:cs="Segoe UI Symbol" w:hint="eastAsia"/>
                    <w:sz w:val="32"/>
                    <w:szCs w:val="32"/>
                  </w:rPr>
                  <w:t>☐</w:t>
                </w:r>
              </w:sdtContent>
            </w:sdt>
            <w:r w:rsidR="007B0F01" w:rsidRPr="00791C72">
              <w:rPr>
                <w:sz w:val="32"/>
                <w:szCs w:val="32"/>
              </w:rPr>
              <w:t xml:space="preserve"> </w:t>
            </w:r>
            <w:r w:rsidR="007B0F01">
              <w:t>High</w:t>
            </w:r>
          </w:p>
        </w:tc>
      </w:tr>
      <w:tr w:rsidR="007B0F01" w14:paraId="79318932" w14:textId="77777777" w:rsidTr="00791C72">
        <w:tc>
          <w:tcPr>
            <w:tcW w:w="2694" w:type="dxa"/>
          </w:tcPr>
          <w:p w14:paraId="1A9F7073" w14:textId="77777777" w:rsidR="007B0F01" w:rsidRDefault="007B0F01"/>
        </w:tc>
        <w:tc>
          <w:tcPr>
            <w:tcW w:w="4394" w:type="dxa"/>
          </w:tcPr>
          <w:p w14:paraId="71A9A2B2" w14:textId="77777777" w:rsidR="007B0F01" w:rsidRDefault="007B0F01"/>
        </w:tc>
        <w:tc>
          <w:tcPr>
            <w:tcW w:w="1982" w:type="dxa"/>
          </w:tcPr>
          <w:p w14:paraId="13D38C57" w14:textId="77777777" w:rsidR="007B0F01" w:rsidRDefault="007B0F01"/>
        </w:tc>
      </w:tr>
    </w:tbl>
    <w:p w14:paraId="19457967" w14:textId="6F0D5E83" w:rsidR="00953EDA" w:rsidRPr="00953EDA" w:rsidRDefault="005376E8" w:rsidP="00D709E5">
      <w:pPr>
        <w:pStyle w:val="Heading2Numbered"/>
      </w:pPr>
      <w:r>
        <w:t>O</w:t>
      </w:r>
      <w:r w:rsidR="00953EDA">
        <w:t xml:space="preserve">verall </w:t>
      </w:r>
      <w:r>
        <w:t xml:space="preserve">residual </w:t>
      </w:r>
      <w:r w:rsidR="00953EDA">
        <w:t xml:space="preserve">risk rating </w:t>
      </w:r>
    </w:p>
    <w:p w14:paraId="6A8E36A7" w14:textId="6E6420B8" w:rsidR="004B1895" w:rsidRDefault="001C480C" w:rsidP="004B1895">
      <w:r>
        <w:t xml:space="preserve">Based on the </w:t>
      </w:r>
      <w:r w:rsidR="00B908DB">
        <w:t xml:space="preserve">assessment of residual risk in section </w:t>
      </w:r>
      <w:r>
        <w:fldChar w:fldCharType="begin"/>
      </w:r>
      <w:r>
        <w:instrText xml:space="preserve"> REF _Ref206765336 \r \h </w:instrText>
      </w:r>
      <w:r>
        <w:fldChar w:fldCharType="separate"/>
      </w:r>
      <w:r w:rsidR="005E1321">
        <w:t>12.</w:t>
      </w:r>
      <w:r w:rsidR="00620303">
        <w:t>3</w:t>
      </w:r>
      <w:r>
        <w:fldChar w:fldCharType="end"/>
      </w:r>
      <w:r w:rsidR="00B908DB">
        <w:t>, cho</w:t>
      </w:r>
      <w:r w:rsidR="00357888">
        <w:t>o</w:t>
      </w:r>
      <w:r w:rsidR="00B908DB">
        <w:t xml:space="preserve">se an overall </w:t>
      </w:r>
      <w:r w:rsidR="005376E8">
        <w:t xml:space="preserve">residual </w:t>
      </w:r>
      <w:r w:rsidR="00B908DB">
        <w:t xml:space="preserve">risk rating for the </w:t>
      </w:r>
      <w:r w:rsidR="00C55F0F">
        <w:t>AI</w:t>
      </w:r>
      <w:r w:rsidR="00C05765">
        <w:t> </w:t>
      </w:r>
      <w:r w:rsidR="00B908DB">
        <w:t>use case</w:t>
      </w:r>
      <w:r w:rsidR="0020063A">
        <w:t>.</w:t>
      </w:r>
    </w:p>
    <w:p w14:paraId="437C9048" w14:textId="792763FA" w:rsidR="002A3034" w:rsidRPr="00620F90" w:rsidRDefault="002A3034" w:rsidP="006B5DBE">
      <w:pPr>
        <w:keepNext/>
        <w:spacing w:line="240" w:lineRule="auto"/>
        <w:rPr>
          <w:b/>
          <w:bCs/>
        </w:rPr>
      </w:pPr>
      <w:r w:rsidRPr="4636D525">
        <w:rPr>
          <w:b/>
          <w:bCs/>
        </w:rPr>
        <w:t>R</w:t>
      </w:r>
      <w:r w:rsidR="005376E8" w:rsidRPr="4636D525">
        <w:rPr>
          <w:b/>
          <w:bCs/>
        </w:rPr>
        <w:t>esidual r</w:t>
      </w:r>
      <w:r w:rsidRPr="4636D525">
        <w:rPr>
          <w:b/>
          <w:bCs/>
        </w:rPr>
        <w:t>isk rating (select one)</w:t>
      </w:r>
    </w:p>
    <w:p w14:paraId="1CB7FECA" w14:textId="151E0E1D" w:rsidR="002A3034" w:rsidRDefault="0078425B" w:rsidP="006B5DBE">
      <w:pPr>
        <w:keepNext/>
        <w:spacing w:before="0" w:after="0" w:line="240" w:lineRule="auto"/>
      </w:pPr>
      <w:sdt>
        <w:sdtPr>
          <w:rPr>
            <w:position w:val="-6"/>
            <w:sz w:val="36"/>
          </w:rPr>
          <w:alias w:val="select for yes"/>
          <w:tag w:val="select for yes"/>
          <w:id w:val="825936500"/>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2A3034">
        <w:t>Low</w:t>
      </w:r>
    </w:p>
    <w:p w14:paraId="59B63CAF" w14:textId="5108C4F3" w:rsidR="002A3034" w:rsidRDefault="0078425B" w:rsidP="006B5DBE">
      <w:pPr>
        <w:keepNext/>
        <w:spacing w:before="0" w:after="0" w:line="240" w:lineRule="auto"/>
      </w:pPr>
      <w:sdt>
        <w:sdtPr>
          <w:rPr>
            <w:position w:val="-6"/>
            <w:sz w:val="36"/>
          </w:rPr>
          <w:alias w:val="select for yes"/>
          <w:tag w:val="select for yes"/>
          <w:id w:val="479961970"/>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2A3034">
        <w:t>Medium</w:t>
      </w:r>
    </w:p>
    <w:p w14:paraId="3F42F358" w14:textId="1A9D8DBF" w:rsidR="002A3034" w:rsidRDefault="0078425B" w:rsidP="002A3034">
      <w:pPr>
        <w:spacing w:before="0" w:after="0" w:line="240" w:lineRule="auto"/>
      </w:pPr>
      <w:sdt>
        <w:sdtPr>
          <w:rPr>
            <w:position w:val="-6"/>
            <w:sz w:val="36"/>
          </w:rPr>
          <w:alias w:val="select for yes"/>
          <w:tag w:val="select for yes"/>
          <w:id w:val="1419137890"/>
          <w14:checkbox>
            <w14:checked w14:val="0"/>
            <w14:checkedState w14:val="2612" w14:font="MS Gothic"/>
            <w14:uncheckedState w14:val="2610" w14:font="MS Gothic"/>
          </w14:checkbox>
        </w:sdtPr>
        <w:sdtContent>
          <w:r w:rsidR="008C519D">
            <w:rPr>
              <w:rFonts w:ascii="MS Gothic" w:eastAsia="MS Gothic" w:hAnsi="MS Gothic" w:hint="eastAsia"/>
              <w:position w:val="-6"/>
              <w:sz w:val="36"/>
            </w:rPr>
            <w:t>☐</w:t>
          </w:r>
        </w:sdtContent>
      </w:sdt>
      <w:r w:rsidR="008C519D" w:rsidRPr="00620F90">
        <w:rPr>
          <w:sz w:val="36"/>
        </w:rPr>
        <w:t xml:space="preserve"> </w:t>
      </w:r>
      <w:r w:rsidR="002A3034">
        <w:t>High</w:t>
      </w:r>
    </w:p>
    <w:p w14:paraId="067E54C8" w14:textId="699E116C" w:rsidR="002A3034" w:rsidRPr="009A0F5E" w:rsidRDefault="002A3034" w:rsidP="006B5DBE">
      <w:pPr>
        <w:keepNext/>
        <w:spacing w:line="240" w:lineRule="auto"/>
        <w:rPr>
          <w:b/>
          <w:bCs/>
        </w:rPr>
      </w:pPr>
      <w:r w:rsidRPr="4636D525">
        <w:rPr>
          <w:b/>
          <w:bCs/>
        </w:rPr>
        <w:t xml:space="preserve">Rationale for </w:t>
      </w:r>
      <w:r w:rsidR="005376E8" w:rsidRPr="4636D525">
        <w:rPr>
          <w:b/>
          <w:bCs/>
        </w:rPr>
        <w:t xml:space="preserve">overall residual </w:t>
      </w:r>
      <w:r w:rsidRPr="4636D525">
        <w:rPr>
          <w:b/>
          <w:bCs/>
        </w:rPr>
        <w:t>risk rating and explanation of relevant risk controls</w:t>
      </w:r>
    </w:p>
    <w:p w14:paraId="7CCBDCF9" w14:textId="37874005" w:rsidR="002A3034" w:rsidRPr="004B1895" w:rsidRDefault="002A3034" w:rsidP="002A3034">
      <w:r w:rsidRPr="009A0F5E">
        <w:rPr>
          <w:i/>
          <w:iCs/>
        </w:rPr>
        <w:t xml:space="preserve">Enter </w:t>
      </w:r>
      <w:r>
        <w:rPr>
          <w:i/>
          <w:iCs/>
        </w:rPr>
        <w:t xml:space="preserve">your answer </w:t>
      </w:r>
      <w:r w:rsidRPr="009A0F5E">
        <w:rPr>
          <w:i/>
          <w:iCs/>
        </w:rPr>
        <w:t>text here</w:t>
      </w:r>
    </w:p>
    <w:p w14:paraId="1AF454B0" w14:textId="17C51D54" w:rsidR="00367D75" w:rsidRDefault="00367D75" w:rsidP="00D709E5">
      <w:pPr>
        <w:pStyle w:val="Heading2Numbered"/>
      </w:pPr>
      <w:r>
        <w:t>Internal governance body review</w:t>
      </w:r>
    </w:p>
    <w:p w14:paraId="31E58CF5" w14:textId="42712321" w:rsidR="0020246B" w:rsidRDefault="0098529A" w:rsidP="005A507C">
      <w:r>
        <w:t>If your use case</w:t>
      </w:r>
      <w:r w:rsidR="009D587B">
        <w:t xml:space="preserve">’s </w:t>
      </w:r>
      <w:r>
        <w:t xml:space="preserve">inherent risk </w:t>
      </w:r>
      <w:r w:rsidR="009D587B">
        <w:t>is rate</w:t>
      </w:r>
      <w:r w:rsidR="008775C3">
        <w:t>d</w:t>
      </w:r>
      <w:r w:rsidR="009D587B">
        <w:t xml:space="preserve"> </w:t>
      </w:r>
      <w:r w:rsidRPr="004F2F2E">
        <w:rPr>
          <w:b/>
          <w:bCs/>
        </w:rPr>
        <w:t>high</w:t>
      </w:r>
      <w:r>
        <w:t xml:space="preserve"> at section </w:t>
      </w:r>
      <w:r w:rsidR="00D858AD">
        <w:fldChar w:fldCharType="begin"/>
      </w:r>
      <w:r w:rsidR="00D858AD">
        <w:instrText xml:space="preserve"> REF _Ref206765396 \r \h </w:instrText>
      </w:r>
      <w:r w:rsidR="00D858AD">
        <w:fldChar w:fldCharType="separate"/>
      </w:r>
      <w:r w:rsidR="005E1321">
        <w:t>3</w:t>
      </w:r>
      <w:r w:rsidR="00D858AD">
        <w:fldChar w:fldCharType="end"/>
      </w:r>
      <w:r>
        <w:t xml:space="preserve">, you are required under the </w:t>
      </w:r>
      <w:r w:rsidR="004F2F2E">
        <w:t xml:space="preserve">updated </w:t>
      </w:r>
      <w:r w:rsidR="00840429">
        <w:t>AI</w:t>
      </w:r>
      <w:r w:rsidR="004F2F2E">
        <w:t> </w:t>
      </w:r>
      <w:r>
        <w:t xml:space="preserve">policy to </w:t>
      </w:r>
      <w:r w:rsidR="001929F6">
        <w:t xml:space="preserve">apply specific actions, including </w:t>
      </w:r>
      <w:r w:rsidR="00630EBD">
        <w:t>submitting it to an appropriate internal</w:t>
      </w:r>
      <w:r w:rsidR="004E6810" w:rsidRPr="00EA6F21">
        <w:t xml:space="preserve"> governance body for </w:t>
      </w:r>
      <w:r w:rsidR="00630EBD">
        <w:t xml:space="preserve">review. </w:t>
      </w:r>
      <w:r w:rsidR="00605979">
        <w:t xml:space="preserve">Refer to </w:t>
      </w:r>
      <w:r w:rsidR="004E6810">
        <w:t xml:space="preserve">the </w:t>
      </w:r>
      <w:r w:rsidR="0049145F">
        <w:t xml:space="preserve">AI </w:t>
      </w:r>
      <w:r w:rsidR="00605979">
        <w:t xml:space="preserve">policy for </w:t>
      </w:r>
      <w:r w:rsidR="00265F91">
        <w:t xml:space="preserve">further information on this requirement. </w:t>
      </w:r>
    </w:p>
    <w:p w14:paraId="1E08D28E" w14:textId="338E8993" w:rsidR="0020246B" w:rsidRDefault="0020246B" w:rsidP="005A507C">
      <w:r>
        <w:t>Y</w:t>
      </w:r>
      <w:r w:rsidRPr="0020246B">
        <w:t xml:space="preserve">our agency may also have </w:t>
      </w:r>
      <w:r w:rsidR="00752661">
        <w:t xml:space="preserve">specific </w:t>
      </w:r>
      <w:r w:rsidRPr="0020246B">
        <w:t xml:space="preserve">requirements for </w:t>
      </w:r>
      <w:r>
        <w:t xml:space="preserve">referring AI use cases to an </w:t>
      </w:r>
      <w:r w:rsidRPr="0020246B">
        <w:t>internal governance body</w:t>
      </w:r>
      <w:r w:rsidR="00752661">
        <w:t>, separate from the AI policy</w:t>
      </w:r>
      <w:r w:rsidRPr="0020246B">
        <w:t>. Refer to your agency’s AI</w:t>
      </w:r>
      <w:r>
        <w:t>-</w:t>
      </w:r>
      <w:r w:rsidRPr="0020246B">
        <w:t>specific policies for more information</w:t>
      </w:r>
      <w:r>
        <w:t xml:space="preserve">. </w:t>
      </w:r>
    </w:p>
    <w:p w14:paraId="42B28E3E" w14:textId="63AE5451" w:rsidR="00036D80" w:rsidRDefault="00605979" w:rsidP="005A507C">
      <w:r>
        <w:t>Record</w:t>
      </w:r>
      <w:r w:rsidR="00F54E0F">
        <w:t xml:space="preserve"> the outcome of </w:t>
      </w:r>
      <w:r w:rsidR="00265F91">
        <w:t>internal</w:t>
      </w:r>
      <w:r w:rsidR="00F54E0F">
        <w:t xml:space="preserve"> </w:t>
      </w:r>
      <w:r w:rsidR="006A4237">
        <w:t>governance body</w:t>
      </w:r>
      <w:r w:rsidR="00F54E0F">
        <w:t xml:space="preserve"> review</w:t>
      </w:r>
      <w:r>
        <w:t xml:space="preserve"> in the table below</w:t>
      </w:r>
      <w:r w:rsidR="00F54E0F">
        <w:t xml:space="preserve">, including </w:t>
      </w:r>
      <w:r w:rsidR="00375A22">
        <w:t>any recommendations</w:t>
      </w:r>
      <w:r w:rsidR="00A7601E">
        <w:t xml:space="preserve"> </w:t>
      </w:r>
      <w:r w:rsidR="00375A22">
        <w:t>and agreed next steps</w:t>
      </w:r>
      <w:r w:rsidR="00A7601E">
        <w:t xml:space="preserve">, if applicable. </w:t>
      </w:r>
    </w:p>
    <w:tbl>
      <w:tblPr>
        <w:tblStyle w:val="GridTable2"/>
        <w:tblW w:w="9072" w:type="dxa"/>
        <w:tblLook w:val="0620" w:firstRow="1" w:lastRow="0" w:firstColumn="0" w:lastColumn="0" w:noHBand="1" w:noVBand="1"/>
      </w:tblPr>
      <w:tblGrid>
        <w:gridCol w:w="9072"/>
      </w:tblGrid>
      <w:tr w:rsidR="00A729C0" w:rsidRPr="00341F75" w14:paraId="1B70A007" w14:textId="77777777" w:rsidTr="00A729C0">
        <w:trPr>
          <w:cnfStyle w:val="100000000000" w:firstRow="1" w:lastRow="0" w:firstColumn="0" w:lastColumn="0" w:oddVBand="0" w:evenVBand="0" w:oddHBand="0" w:evenHBand="0" w:firstRowFirstColumn="0" w:firstRowLastColumn="0" w:lastRowFirstColumn="0" w:lastRowLastColumn="0"/>
        </w:trPr>
        <w:tc>
          <w:tcPr>
            <w:tcW w:w="9072" w:type="dxa"/>
          </w:tcPr>
          <w:p w14:paraId="64E3BA33" w14:textId="790458B0" w:rsidR="00A729C0" w:rsidRPr="0020603B" w:rsidRDefault="00A729C0" w:rsidP="00B209FB">
            <w:pPr>
              <w:keepNext/>
              <w:keepLines/>
              <w:spacing w:after="80" w:line="360" w:lineRule="auto"/>
            </w:pPr>
            <w:r>
              <w:lastRenderedPageBreak/>
              <w:t>Internal agency governance body recommendation</w:t>
            </w:r>
            <w:r w:rsidRPr="0020603B">
              <w:t xml:space="preserve"> </w:t>
            </w:r>
          </w:p>
        </w:tc>
      </w:tr>
      <w:tr w:rsidR="00A729C0" w:rsidRPr="00341F75" w14:paraId="18AD4957" w14:textId="77777777" w:rsidTr="00A729C0">
        <w:tc>
          <w:tcPr>
            <w:tcW w:w="9072" w:type="dxa"/>
          </w:tcPr>
          <w:p w14:paraId="4AB7E88F" w14:textId="65508FD2" w:rsidR="00A729C0" w:rsidRPr="00036D28" w:rsidRDefault="00036D28" w:rsidP="00B209FB">
            <w:pPr>
              <w:keepNext/>
              <w:keepLines/>
              <w:spacing w:before="80" w:after="80"/>
            </w:pPr>
            <w:r w:rsidRPr="009A0F5E">
              <w:rPr>
                <w:i/>
                <w:iCs/>
              </w:rPr>
              <w:t xml:space="preserve">Enter </w:t>
            </w:r>
            <w:r>
              <w:rPr>
                <w:i/>
                <w:iCs/>
              </w:rPr>
              <w:t xml:space="preserve">your answer </w:t>
            </w:r>
            <w:r w:rsidRPr="009A0F5E">
              <w:rPr>
                <w:i/>
                <w:iCs/>
              </w:rPr>
              <w:t>text here</w:t>
            </w:r>
          </w:p>
        </w:tc>
      </w:tr>
      <w:tr w:rsidR="00A729C0" w:rsidRPr="00341F75" w14:paraId="5809D0F7" w14:textId="77777777" w:rsidTr="00A729C0">
        <w:tc>
          <w:tcPr>
            <w:tcW w:w="9072" w:type="dxa"/>
          </w:tcPr>
          <w:p w14:paraId="4AE33AD0" w14:textId="77777777" w:rsidR="00A729C0" w:rsidRPr="0020603B" w:rsidRDefault="00A729C0" w:rsidP="00B209FB">
            <w:pPr>
              <w:keepNext/>
              <w:keepLines/>
              <w:spacing w:before="80" w:after="80"/>
            </w:pPr>
          </w:p>
        </w:tc>
      </w:tr>
    </w:tbl>
    <w:p w14:paraId="3B709CAF" w14:textId="6081B791" w:rsidR="009D00C6" w:rsidRDefault="009D00C6" w:rsidP="00E316EB">
      <w:pPr>
        <w:pStyle w:val="Heading1"/>
      </w:pPr>
      <w:bookmarkStart w:id="74" w:name="_Toc214520940"/>
      <w:bookmarkStart w:id="75" w:name="_Toc214528063"/>
      <w:r>
        <w:lastRenderedPageBreak/>
        <w:t>Attachment A</w:t>
      </w:r>
      <w:bookmarkEnd w:id="74"/>
      <w:bookmarkEnd w:id="75"/>
      <w:r w:rsidR="00E316EB">
        <w:t xml:space="preserve">: </w:t>
      </w:r>
      <w:r w:rsidRPr="00CB743B">
        <w:t>Stakeholder mapping aid</w:t>
      </w:r>
    </w:p>
    <w:p w14:paraId="5F4C2009" w14:textId="77777777" w:rsidR="00E316EB" w:rsidRDefault="009D00C6" w:rsidP="009D00C6">
      <w:r>
        <w:t>Assessment section 2.4 asks you to i</w:t>
      </w:r>
      <w:r w:rsidRPr="00A136E3">
        <w:t>dentify stakeholder groups that may b</w:t>
      </w:r>
      <w:r w:rsidRPr="00C71C6B">
        <w:t xml:space="preserve">e affected by </w:t>
      </w:r>
      <w:r>
        <w:t xml:space="preserve">your </w:t>
      </w:r>
      <w:r w:rsidRPr="00C71C6B">
        <w:t>AI use case</w:t>
      </w:r>
      <w:r>
        <w:t>, including its underlying AI system(s).</w:t>
      </w:r>
      <w:r w:rsidRPr="00CB743B">
        <w:t xml:space="preserve"> The table below may</w:t>
      </w:r>
      <w:r>
        <w:t xml:space="preserve"> assist with this exercise.</w:t>
      </w:r>
      <w:r w:rsidRPr="00CB743B">
        <w:t xml:space="preserve"> </w:t>
      </w:r>
    </w:p>
    <w:p w14:paraId="6A37C6FB" w14:textId="3365B135" w:rsidR="009D00C6" w:rsidRPr="00306C9A" w:rsidRDefault="009D00C6" w:rsidP="009D00C6">
      <w:r w:rsidRPr="00CB743B">
        <w:t>Please note the table has been provided as a</w:t>
      </w:r>
      <w:r>
        <w:t xml:space="preserve"> discussion</w:t>
      </w:r>
      <w:r w:rsidRPr="00CB743B">
        <w:t xml:space="preserve"> prompt and is not intended as a prescriptive or comprehensive list.</w:t>
      </w:r>
    </w:p>
    <w:tbl>
      <w:tblPr>
        <w:tblStyle w:val="GridTable2"/>
        <w:tblW w:w="9355" w:type="dxa"/>
        <w:tblLayout w:type="fixed"/>
        <w:tblLook w:val="0620" w:firstRow="1" w:lastRow="0" w:firstColumn="0" w:lastColumn="0" w:noHBand="1" w:noVBand="1"/>
      </w:tblPr>
      <w:tblGrid>
        <w:gridCol w:w="3345"/>
        <w:gridCol w:w="2835"/>
        <w:gridCol w:w="3175"/>
      </w:tblGrid>
      <w:tr w:rsidR="009D00C6" w:rsidRPr="00CB743B" w14:paraId="7595F23E" w14:textId="77777777" w:rsidTr="00FB7B9C">
        <w:trPr>
          <w:cnfStyle w:val="100000000000" w:firstRow="1" w:lastRow="0" w:firstColumn="0" w:lastColumn="0" w:oddVBand="0" w:evenVBand="0" w:oddHBand="0" w:evenHBand="0" w:firstRowFirstColumn="0" w:firstRowLastColumn="0" w:lastRowFirstColumn="0" w:lastRowLastColumn="0"/>
          <w:cantSplit/>
          <w:trHeight w:val="15"/>
          <w:tblHeader/>
        </w:trPr>
        <w:tc>
          <w:tcPr>
            <w:tcW w:w="3345" w:type="dxa"/>
          </w:tcPr>
          <w:p w14:paraId="78D96A1D" w14:textId="77777777" w:rsidR="009D00C6" w:rsidRPr="00CB743B" w:rsidRDefault="009D00C6" w:rsidP="009D00C6">
            <w:pPr>
              <w:spacing w:before="120" w:after="120"/>
            </w:pPr>
            <w:r w:rsidRPr="00CB743B">
              <w:t>Stakeholder type</w:t>
            </w:r>
          </w:p>
        </w:tc>
        <w:tc>
          <w:tcPr>
            <w:tcW w:w="2835" w:type="dxa"/>
          </w:tcPr>
          <w:p w14:paraId="47C8E00F" w14:textId="77777777" w:rsidR="009D00C6" w:rsidRPr="00CB743B" w:rsidRDefault="009D00C6" w:rsidP="009D00C6">
            <w:pPr>
              <w:spacing w:before="120" w:after="120"/>
            </w:pPr>
            <w:r w:rsidRPr="00CB743B">
              <w:t>Identified use case stakeholders</w:t>
            </w:r>
          </w:p>
        </w:tc>
        <w:tc>
          <w:tcPr>
            <w:tcW w:w="3175" w:type="dxa"/>
          </w:tcPr>
          <w:p w14:paraId="00486D4E" w14:textId="6183785B" w:rsidR="009D00C6" w:rsidRPr="00CB743B" w:rsidRDefault="005A7073" w:rsidP="009D00C6">
            <w:pPr>
              <w:spacing w:before="120" w:after="120"/>
            </w:pPr>
            <w:r>
              <w:t>Potential impacts</w:t>
            </w:r>
            <w:r w:rsidR="009D00C6" w:rsidRPr="00CB743B">
              <w:t xml:space="preserve"> (positive</w:t>
            </w:r>
            <w:r>
              <w:t xml:space="preserve"> </w:t>
            </w:r>
            <w:r w:rsidR="009D00C6" w:rsidRPr="00CB743B">
              <w:t>or negative)</w:t>
            </w:r>
          </w:p>
        </w:tc>
      </w:tr>
      <w:tr w:rsidR="009D00C6" w:rsidRPr="00CB743B" w14:paraId="20755EE5" w14:textId="77777777" w:rsidTr="00FB7B9C">
        <w:trPr>
          <w:cantSplit/>
          <w:trHeight w:val="15"/>
        </w:trPr>
        <w:tc>
          <w:tcPr>
            <w:tcW w:w="3345" w:type="dxa"/>
          </w:tcPr>
          <w:p w14:paraId="147B3B79" w14:textId="77777777" w:rsidR="009D00C6" w:rsidRPr="00CB743B" w:rsidRDefault="009D00C6" w:rsidP="0057158D">
            <w:pPr>
              <w:spacing w:before="120" w:after="120" w:line="276" w:lineRule="auto"/>
              <w:rPr>
                <w:b/>
                <w:bCs/>
              </w:rPr>
            </w:pPr>
            <w:r w:rsidRPr="00CB743B">
              <w:rPr>
                <w:b/>
              </w:rPr>
              <w:t xml:space="preserve">End users </w:t>
            </w:r>
          </w:p>
          <w:p w14:paraId="56A55810" w14:textId="77777777" w:rsidR="009D00C6" w:rsidRPr="00CB743B" w:rsidRDefault="009D00C6" w:rsidP="0057158D">
            <w:pPr>
              <w:spacing w:before="120" w:after="120" w:line="276" w:lineRule="auto"/>
            </w:pPr>
            <w:r w:rsidRPr="00CB743B">
              <w:t>People who will use the AI system and / or interpret its outputs</w:t>
            </w:r>
            <w:r>
              <w:t>.</w:t>
            </w:r>
          </w:p>
        </w:tc>
        <w:tc>
          <w:tcPr>
            <w:tcW w:w="2835" w:type="dxa"/>
          </w:tcPr>
          <w:p w14:paraId="2030461D" w14:textId="77777777" w:rsidR="009D00C6" w:rsidRPr="00CB743B" w:rsidRDefault="009D00C6" w:rsidP="0057158D">
            <w:pPr>
              <w:spacing w:before="120" w:after="120" w:line="276" w:lineRule="auto"/>
            </w:pPr>
          </w:p>
        </w:tc>
        <w:tc>
          <w:tcPr>
            <w:tcW w:w="3175" w:type="dxa"/>
          </w:tcPr>
          <w:p w14:paraId="76FE9A60" w14:textId="77777777" w:rsidR="009D00C6" w:rsidRPr="00CB743B" w:rsidRDefault="009D00C6" w:rsidP="0057158D">
            <w:pPr>
              <w:spacing w:before="120" w:after="120" w:line="276" w:lineRule="auto"/>
            </w:pPr>
          </w:p>
        </w:tc>
      </w:tr>
      <w:tr w:rsidR="009D00C6" w:rsidRPr="00CB743B" w14:paraId="15A45401" w14:textId="77777777" w:rsidTr="00FB7B9C">
        <w:trPr>
          <w:cantSplit/>
          <w:trHeight w:val="60"/>
        </w:trPr>
        <w:tc>
          <w:tcPr>
            <w:tcW w:w="3345" w:type="dxa"/>
          </w:tcPr>
          <w:p w14:paraId="51C64125" w14:textId="77777777" w:rsidR="009D00C6" w:rsidRPr="006E5EFD" w:rsidRDefault="009D00C6" w:rsidP="0057158D">
            <w:pPr>
              <w:spacing w:before="120" w:after="120" w:line="276" w:lineRule="auto"/>
              <w:rPr>
                <w:b/>
                <w:bCs/>
              </w:rPr>
            </w:pPr>
            <w:r w:rsidRPr="006E5EFD">
              <w:rPr>
                <w:b/>
              </w:rPr>
              <w:t>Evaluation or decision subjects</w:t>
            </w:r>
          </w:p>
          <w:p w14:paraId="3DBE0CFF" w14:textId="77777777" w:rsidR="009D00C6" w:rsidRPr="006E5EFD" w:rsidRDefault="009D00C6" w:rsidP="0057158D">
            <w:pPr>
              <w:spacing w:before="120" w:after="120" w:line="276" w:lineRule="auto"/>
            </w:pPr>
            <w:r w:rsidRPr="006E5EFD">
              <w:t xml:space="preserve">People or groups who will be evaluated or monitored by the </w:t>
            </w:r>
            <w:r>
              <w:t xml:space="preserve">AI </w:t>
            </w:r>
            <w:r w:rsidRPr="006E5EFD">
              <w:t>system (e.g. who the system is making predictions or recommendations about)</w:t>
            </w:r>
            <w:r>
              <w:t>.</w:t>
            </w:r>
          </w:p>
        </w:tc>
        <w:tc>
          <w:tcPr>
            <w:tcW w:w="2835" w:type="dxa"/>
          </w:tcPr>
          <w:p w14:paraId="3F056356" w14:textId="77777777" w:rsidR="009D00C6" w:rsidRPr="00CB743B" w:rsidRDefault="009D00C6" w:rsidP="0057158D">
            <w:pPr>
              <w:spacing w:before="120" w:after="120" w:line="276" w:lineRule="auto"/>
            </w:pPr>
          </w:p>
        </w:tc>
        <w:tc>
          <w:tcPr>
            <w:tcW w:w="3175" w:type="dxa"/>
          </w:tcPr>
          <w:p w14:paraId="4CC0A5C5" w14:textId="77777777" w:rsidR="009D00C6" w:rsidRPr="00CB743B" w:rsidRDefault="009D00C6" w:rsidP="0057158D">
            <w:pPr>
              <w:spacing w:before="120" w:after="120" w:line="276" w:lineRule="auto"/>
            </w:pPr>
          </w:p>
        </w:tc>
      </w:tr>
      <w:tr w:rsidR="009D00C6" w:rsidRPr="00CB743B" w14:paraId="336350CC" w14:textId="77777777" w:rsidTr="00FB7B9C">
        <w:trPr>
          <w:cantSplit/>
          <w:trHeight w:val="15"/>
        </w:trPr>
        <w:tc>
          <w:tcPr>
            <w:tcW w:w="3345" w:type="dxa"/>
          </w:tcPr>
          <w:p w14:paraId="5C37713E" w14:textId="77777777" w:rsidR="009D00C6" w:rsidRPr="006E5EFD" w:rsidRDefault="009D00C6" w:rsidP="0057158D">
            <w:pPr>
              <w:spacing w:before="120" w:after="120" w:line="276" w:lineRule="auto"/>
              <w:rPr>
                <w:b/>
                <w:bCs/>
              </w:rPr>
            </w:pPr>
            <w:r w:rsidRPr="006E5EFD">
              <w:rPr>
                <w:b/>
              </w:rPr>
              <w:t>Oversight team</w:t>
            </w:r>
          </w:p>
          <w:p w14:paraId="56005148" w14:textId="77777777" w:rsidR="009D00C6" w:rsidRPr="006E5EFD" w:rsidRDefault="009D00C6" w:rsidP="0057158D">
            <w:pPr>
              <w:spacing w:before="120" w:after="120" w:line="276" w:lineRule="auto"/>
            </w:pPr>
            <w:r w:rsidRPr="006E5EFD">
              <w:t xml:space="preserve">The person or team who is managing, operating, overseeing or controlling and monitoring the </w:t>
            </w:r>
            <w:r>
              <w:t xml:space="preserve">AI </w:t>
            </w:r>
            <w:r w:rsidRPr="006E5EFD">
              <w:t xml:space="preserve">system </w:t>
            </w:r>
            <w:r>
              <w:t>throughout its lifecycle</w:t>
            </w:r>
            <w:r w:rsidRPr="006E5EFD">
              <w:t xml:space="preserve">, </w:t>
            </w:r>
            <w:r w:rsidRPr="005D2EFD">
              <w:t>including information managers</w:t>
            </w:r>
            <w:r>
              <w:t>.</w:t>
            </w:r>
          </w:p>
        </w:tc>
        <w:tc>
          <w:tcPr>
            <w:tcW w:w="2835" w:type="dxa"/>
          </w:tcPr>
          <w:p w14:paraId="653B175D" w14:textId="77777777" w:rsidR="009D00C6" w:rsidRPr="00CB743B" w:rsidRDefault="009D00C6" w:rsidP="0057158D">
            <w:pPr>
              <w:spacing w:before="120" w:after="120" w:line="276" w:lineRule="auto"/>
            </w:pPr>
          </w:p>
        </w:tc>
        <w:tc>
          <w:tcPr>
            <w:tcW w:w="3175" w:type="dxa"/>
          </w:tcPr>
          <w:p w14:paraId="26FC2D51" w14:textId="77777777" w:rsidR="009D00C6" w:rsidRPr="00CB743B" w:rsidRDefault="009D00C6" w:rsidP="0057158D">
            <w:pPr>
              <w:spacing w:before="120" w:after="120" w:line="276" w:lineRule="auto"/>
            </w:pPr>
          </w:p>
        </w:tc>
      </w:tr>
      <w:tr w:rsidR="009D00C6" w:rsidRPr="00CB743B" w14:paraId="24BBADCA" w14:textId="77777777" w:rsidTr="00FB7B9C">
        <w:trPr>
          <w:cantSplit/>
          <w:trHeight w:val="15"/>
        </w:trPr>
        <w:tc>
          <w:tcPr>
            <w:tcW w:w="3345" w:type="dxa"/>
          </w:tcPr>
          <w:p w14:paraId="041F69D2" w14:textId="77777777" w:rsidR="009D00C6" w:rsidRPr="006E5EFD" w:rsidRDefault="009D00C6" w:rsidP="0057158D">
            <w:pPr>
              <w:spacing w:before="120" w:after="120" w:line="276" w:lineRule="auto"/>
              <w:rPr>
                <w:b/>
                <w:bCs/>
              </w:rPr>
            </w:pPr>
            <w:r w:rsidRPr="006E5EFD">
              <w:rPr>
                <w:b/>
              </w:rPr>
              <w:t xml:space="preserve">System owner or deployer </w:t>
            </w:r>
          </w:p>
          <w:p w14:paraId="442B4A3F" w14:textId="77777777" w:rsidR="009D00C6" w:rsidRPr="006E5EFD" w:rsidRDefault="009D00C6" w:rsidP="0057158D">
            <w:pPr>
              <w:spacing w:before="120" w:after="120" w:line="276" w:lineRule="auto"/>
            </w:pPr>
            <w:r w:rsidRPr="006E5EFD">
              <w:t xml:space="preserve">The executive or executives responsible for </w:t>
            </w:r>
            <w:r>
              <w:t>authorising particular uses of an AI system.</w:t>
            </w:r>
          </w:p>
        </w:tc>
        <w:tc>
          <w:tcPr>
            <w:tcW w:w="2835" w:type="dxa"/>
          </w:tcPr>
          <w:p w14:paraId="4BCC2C20" w14:textId="77777777" w:rsidR="009D00C6" w:rsidRPr="00CB743B" w:rsidRDefault="009D00C6" w:rsidP="0057158D">
            <w:pPr>
              <w:spacing w:before="120" w:after="120" w:line="276" w:lineRule="auto"/>
            </w:pPr>
          </w:p>
        </w:tc>
        <w:tc>
          <w:tcPr>
            <w:tcW w:w="3175" w:type="dxa"/>
          </w:tcPr>
          <w:p w14:paraId="72C5AE46" w14:textId="77777777" w:rsidR="009D00C6" w:rsidRPr="00CB743B" w:rsidRDefault="009D00C6" w:rsidP="0057158D">
            <w:pPr>
              <w:spacing w:before="120" w:after="120" w:line="276" w:lineRule="auto"/>
            </w:pPr>
          </w:p>
        </w:tc>
      </w:tr>
      <w:tr w:rsidR="009D00C6" w:rsidRPr="00CB743B" w14:paraId="68A0AEA5" w14:textId="77777777" w:rsidTr="00FB7B9C">
        <w:trPr>
          <w:cantSplit/>
          <w:trHeight w:val="15"/>
        </w:trPr>
        <w:tc>
          <w:tcPr>
            <w:tcW w:w="3345" w:type="dxa"/>
          </w:tcPr>
          <w:p w14:paraId="4F06E9AF" w14:textId="77777777" w:rsidR="009D00C6" w:rsidRPr="006E5EFD" w:rsidRDefault="009D00C6" w:rsidP="0057158D">
            <w:pPr>
              <w:spacing w:before="120" w:after="120" w:line="276" w:lineRule="auto"/>
              <w:rPr>
                <w:b/>
                <w:bCs/>
              </w:rPr>
            </w:pPr>
            <w:r w:rsidRPr="006E5EFD">
              <w:rPr>
                <w:b/>
              </w:rPr>
              <w:t>AI model or AI system engineers</w:t>
            </w:r>
          </w:p>
          <w:p w14:paraId="573FCD78" w14:textId="77777777" w:rsidR="009D00C6" w:rsidRPr="006E5EFD" w:rsidRDefault="009D00C6" w:rsidP="0057158D">
            <w:pPr>
              <w:spacing w:before="120" w:after="120" w:line="276" w:lineRule="auto"/>
            </w:pPr>
            <w:r w:rsidRPr="006E5EFD">
              <w:t>Those involved in AI model or system design, development and maintenance</w:t>
            </w:r>
            <w:r>
              <w:t>.</w:t>
            </w:r>
            <w:r w:rsidRPr="006E5EFD">
              <w:t xml:space="preserve"> </w:t>
            </w:r>
          </w:p>
        </w:tc>
        <w:tc>
          <w:tcPr>
            <w:tcW w:w="2835" w:type="dxa"/>
          </w:tcPr>
          <w:p w14:paraId="45BA47D7" w14:textId="77777777" w:rsidR="009D00C6" w:rsidRPr="00CB743B" w:rsidRDefault="009D00C6" w:rsidP="0057158D">
            <w:pPr>
              <w:spacing w:before="120" w:after="120" w:line="276" w:lineRule="auto"/>
            </w:pPr>
          </w:p>
        </w:tc>
        <w:tc>
          <w:tcPr>
            <w:tcW w:w="3175" w:type="dxa"/>
          </w:tcPr>
          <w:p w14:paraId="1662D561" w14:textId="77777777" w:rsidR="009D00C6" w:rsidRPr="00CB743B" w:rsidRDefault="009D00C6" w:rsidP="0057158D">
            <w:pPr>
              <w:spacing w:before="120" w:after="120" w:line="276" w:lineRule="auto"/>
            </w:pPr>
          </w:p>
        </w:tc>
      </w:tr>
      <w:tr w:rsidR="009D00C6" w:rsidRPr="00CB743B" w14:paraId="2FCFD62C" w14:textId="77777777" w:rsidTr="00FB7B9C">
        <w:trPr>
          <w:cantSplit/>
          <w:trHeight w:val="15"/>
        </w:trPr>
        <w:tc>
          <w:tcPr>
            <w:tcW w:w="3345" w:type="dxa"/>
          </w:tcPr>
          <w:p w14:paraId="7758E9EC" w14:textId="77777777" w:rsidR="009D00C6" w:rsidRPr="00A968F6" w:rsidRDefault="009D00C6" w:rsidP="0057158D">
            <w:pPr>
              <w:spacing w:before="120" w:after="120" w:line="276" w:lineRule="auto"/>
              <w:rPr>
                <w:b/>
                <w:bCs/>
              </w:rPr>
            </w:pPr>
            <w:r w:rsidRPr="00A968F6">
              <w:rPr>
                <w:b/>
              </w:rPr>
              <w:lastRenderedPageBreak/>
              <w:t>Rights holders</w:t>
            </w:r>
          </w:p>
          <w:p w14:paraId="2912F7D9" w14:textId="77777777" w:rsidR="009D00C6" w:rsidRPr="00A968F6" w:rsidRDefault="009D00C6" w:rsidP="0057158D">
            <w:pPr>
              <w:spacing w:before="120" w:after="120" w:line="276" w:lineRule="auto"/>
            </w:pPr>
            <w:r w:rsidRPr="00A968F6">
              <w:t>Those who hold the rights to materials used by this AI use case (e.g. copyright owners or creators)</w:t>
            </w:r>
          </w:p>
        </w:tc>
        <w:tc>
          <w:tcPr>
            <w:tcW w:w="2835" w:type="dxa"/>
          </w:tcPr>
          <w:p w14:paraId="57BB1613" w14:textId="77777777" w:rsidR="009D00C6" w:rsidRPr="00CB743B" w:rsidRDefault="009D00C6" w:rsidP="0057158D">
            <w:pPr>
              <w:spacing w:before="120" w:after="120" w:line="276" w:lineRule="auto"/>
            </w:pPr>
          </w:p>
        </w:tc>
        <w:tc>
          <w:tcPr>
            <w:tcW w:w="3175" w:type="dxa"/>
          </w:tcPr>
          <w:p w14:paraId="3F4AB35D" w14:textId="77777777" w:rsidR="009D00C6" w:rsidRPr="00CB743B" w:rsidRDefault="009D00C6" w:rsidP="0057158D">
            <w:pPr>
              <w:spacing w:before="120" w:after="120" w:line="276" w:lineRule="auto"/>
            </w:pPr>
          </w:p>
        </w:tc>
      </w:tr>
      <w:tr w:rsidR="009D00C6" w:rsidRPr="00CB743B" w14:paraId="184AAFF3" w14:textId="77777777" w:rsidTr="00FB7B9C">
        <w:trPr>
          <w:cantSplit/>
          <w:trHeight w:val="15"/>
        </w:trPr>
        <w:tc>
          <w:tcPr>
            <w:tcW w:w="3345" w:type="dxa"/>
          </w:tcPr>
          <w:p w14:paraId="5358123A" w14:textId="77777777" w:rsidR="009D00C6" w:rsidRPr="006E5EFD" w:rsidRDefault="009D00C6" w:rsidP="0057158D">
            <w:pPr>
              <w:keepNext/>
              <w:spacing w:before="120" w:after="120" w:line="276" w:lineRule="auto"/>
              <w:rPr>
                <w:b/>
                <w:bCs/>
              </w:rPr>
            </w:pPr>
            <w:r w:rsidRPr="006E5EFD">
              <w:rPr>
                <w:b/>
              </w:rPr>
              <w:t xml:space="preserve">Malicious actors </w:t>
            </w:r>
          </w:p>
          <w:p w14:paraId="74C01668" w14:textId="77777777" w:rsidR="009D00C6" w:rsidRPr="006E5EFD" w:rsidRDefault="009D00C6" w:rsidP="0057158D">
            <w:pPr>
              <w:spacing w:before="120" w:after="120" w:line="276" w:lineRule="auto"/>
            </w:pPr>
            <w:r w:rsidRPr="006E5EFD">
              <w:t xml:space="preserve">Those who may intentionally misuse the </w:t>
            </w:r>
            <w:r>
              <w:t xml:space="preserve">AI </w:t>
            </w:r>
            <w:r w:rsidRPr="006E5EFD">
              <w:t>system</w:t>
            </w:r>
            <w:r>
              <w:t>.</w:t>
            </w:r>
          </w:p>
        </w:tc>
        <w:tc>
          <w:tcPr>
            <w:tcW w:w="2835" w:type="dxa"/>
          </w:tcPr>
          <w:p w14:paraId="08287DBC" w14:textId="77777777" w:rsidR="009D00C6" w:rsidRPr="00CB743B" w:rsidRDefault="009D00C6" w:rsidP="0057158D">
            <w:pPr>
              <w:spacing w:before="120" w:after="120" w:line="276" w:lineRule="auto"/>
            </w:pPr>
          </w:p>
        </w:tc>
        <w:tc>
          <w:tcPr>
            <w:tcW w:w="3175" w:type="dxa"/>
          </w:tcPr>
          <w:p w14:paraId="146C42C8" w14:textId="77777777" w:rsidR="009D00C6" w:rsidRPr="00CB743B" w:rsidRDefault="009D00C6" w:rsidP="0057158D">
            <w:pPr>
              <w:spacing w:before="120" w:after="120" w:line="276" w:lineRule="auto"/>
            </w:pPr>
          </w:p>
        </w:tc>
      </w:tr>
      <w:tr w:rsidR="009D00C6" w:rsidRPr="00CB743B" w14:paraId="45E8F73A" w14:textId="77777777" w:rsidTr="00FB7B9C">
        <w:trPr>
          <w:cantSplit/>
          <w:trHeight w:val="15"/>
        </w:trPr>
        <w:tc>
          <w:tcPr>
            <w:tcW w:w="3345" w:type="dxa"/>
          </w:tcPr>
          <w:p w14:paraId="044CC716" w14:textId="77777777" w:rsidR="009D00C6" w:rsidRPr="006E5EFD" w:rsidRDefault="009D00C6" w:rsidP="0057158D">
            <w:pPr>
              <w:spacing w:before="120" w:after="120" w:line="276" w:lineRule="auto"/>
              <w:rPr>
                <w:b/>
                <w:bCs/>
              </w:rPr>
            </w:pPr>
            <w:r w:rsidRPr="006E5EFD">
              <w:rPr>
                <w:b/>
              </w:rPr>
              <w:t>Bystanders</w:t>
            </w:r>
          </w:p>
          <w:p w14:paraId="107E4740" w14:textId="77777777" w:rsidR="009D00C6" w:rsidRPr="006E5EFD" w:rsidRDefault="009D00C6" w:rsidP="0057158D">
            <w:pPr>
              <w:spacing w:before="120" w:after="120" w:line="276" w:lineRule="auto"/>
            </w:pPr>
            <w:r>
              <w:t xml:space="preserve">People </w:t>
            </w:r>
            <w:r w:rsidRPr="00072B87">
              <w:t>who may be affected by the AI system without actively engaging with it</w:t>
            </w:r>
            <w:r>
              <w:t xml:space="preserve">, including those </w:t>
            </w:r>
            <w:r w:rsidRPr="00072B87">
              <w:t xml:space="preserve">in the system’s </w:t>
            </w:r>
            <w:r>
              <w:t xml:space="preserve">physical </w:t>
            </w:r>
            <w:r w:rsidRPr="00072B87">
              <w:t>operating environment</w:t>
            </w:r>
            <w:r>
              <w:t xml:space="preserve">. </w:t>
            </w:r>
          </w:p>
        </w:tc>
        <w:tc>
          <w:tcPr>
            <w:tcW w:w="2835" w:type="dxa"/>
          </w:tcPr>
          <w:p w14:paraId="578014D3" w14:textId="77777777" w:rsidR="009D00C6" w:rsidRPr="00CB743B" w:rsidRDefault="009D00C6" w:rsidP="0057158D">
            <w:pPr>
              <w:spacing w:before="120" w:after="120" w:line="276" w:lineRule="auto"/>
            </w:pPr>
          </w:p>
        </w:tc>
        <w:tc>
          <w:tcPr>
            <w:tcW w:w="3175" w:type="dxa"/>
          </w:tcPr>
          <w:p w14:paraId="67ABD3CB" w14:textId="77777777" w:rsidR="009D00C6" w:rsidRPr="00CB743B" w:rsidRDefault="009D00C6" w:rsidP="0057158D">
            <w:pPr>
              <w:spacing w:before="120" w:after="120" w:line="276" w:lineRule="auto"/>
            </w:pPr>
          </w:p>
        </w:tc>
      </w:tr>
      <w:tr w:rsidR="009D00C6" w:rsidRPr="00CB743B" w14:paraId="306A4096" w14:textId="77777777" w:rsidTr="00FB7B9C">
        <w:trPr>
          <w:cantSplit/>
          <w:trHeight w:val="15"/>
        </w:trPr>
        <w:tc>
          <w:tcPr>
            <w:tcW w:w="3345" w:type="dxa"/>
          </w:tcPr>
          <w:p w14:paraId="156135CD" w14:textId="77777777" w:rsidR="009D00C6" w:rsidRPr="006E5EFD" w:rsidRDefault="009D00C6" w:rsidP="0057158D">
            <w:pPr>
              <w:spacing w:before="120" w:after="120" w:line="276" w:lineRule="auto"/>
            </w:pPr>
            <w:r w:rsidRPr="006E5EFD">
              <w:rPr>
                <w:b/>
              </w:rPr>
              <w:t>Regulators</w:t>
            </w:r>
          </w:p>
          <w:p w14:paraId="4D59C91F" w14:textId="77777777" w:rsidR="009D00C6" w:rsidRPr="006E5EFD" w:rsidRDefault="009D00C6" w:rsidP="0057158D">
            <w:pPr>
              <w:spacing w:before="120" w:after="120" w:line="276" w:lineRule="auto"/>
            </w:pPr>
            <w:r w:rsidRPr="000F75F4">
              <w:t>Authorities responsible for creating, enforcing, or monitoring compliance with laws, regulations, and standards relevant to the AI system or its use.</w:t>
            </w:r>
          </w:p>
        </w:tc>
        <w:tc>
          <w:tcPr>
            <w:tcW w:w="2835" w:type="dxa"/>
          </w:tcPr>
          <w:p w14:paraId="08858754" w14:textId="77777777" w:rsidR="009D00C6" w:rsidRPr="00CB743B" w:rsidRDefault="009D00C6" w:rsidP="0057158D">
            <w:pPr>
              <w:spacing w:before="120" w:after="120" w:line="276" w:lineRule="auto"/>
            </w:pPr>
          </w:p>
        </w:tc>
        <w:tc>
          <w:tcPr>
            <w:tcW w:w="3175" w:type="dxa"/>
          </w:tcPr>
          <w:p w14:paraId="05A5458F" w14:textId="77777777" w:rsidR="009D00C6" w:rsidRPr="00CB743B" w:rsidRDefault="009D00C6" w:rsidP="0057158D">
            <w:pPr>
              <w:spacing w:before="120" w:after="120" w:line="276" w:lineRule="auto"/>
            </w:pPr>
          </w:p>
        </w:tc>
      </w:tr>
      <w:tr w:rsidR="009D00C6" w:rsidRPr="00CB743B" w14:paraId="6FD6E903" w14:textId="77777777" w:rsidTr="00FB7B9C">
        <w:trPr>
          <w:cantSplit/>
          <w:trHeight w:val="15"/>
        </w:trPr>
        <w:tc>
          <w:tcPr>
            <w:tcW w:w="3345" w:type="dxa"/>
          </w:tcPr>
          <w:p w14:paraId="773C98D3" w14:textId="77777777" w:rsidR="009D00C6" w:rsidRPr="008F6AF3" w:rsidRDefault="009D00C6" w:rsidP="0057158D">
            <w:pPr>
              <w:spacing w:before="120" w:after="120" w:line="276" w:lineRule="auto"/>
              <w:rPr>
                <w:b/>
              </w:rPr>
            </w:pPr>
            <w:r w:rsidRPr="008F6AF3">
              <w:rPr>
                <w:b/>
              </w:rPr>
              <w:t xml:space="preserve">Other </w:t>
            </w:r>
            <w:r>
              <w:rPr>
                <w:b/>
              </w:rPr>
              <w:t>g</w:t>
            </w:r>
            <w:r w:rsidRPr="008F6AF3">
              <w:rPr>
                <w:b/>
              </w:rPr>
              <w:t xml:space="preserve">overnment </w:t>
            </w:r>
            <w:r>
              <w:rPr>
                <w:b/>
              </w:rPr>
              <w:t>a</w:t>
            </w:r>
            <w:r w:rsidRPr="008F6AF3">
              <w:rPr>
                <w:b/>
              </w:rPr>
              <w:t>gencies</w:t>
            </w:r>
          </w:p>
          <w:p w14:paraId="6ABFCACA" w14:textId="77777777" w:rsidR="009D00C6" w:rsidRPr="008F1516" w:rsidRDefault="009D00C6" w:rsidP="0057158D">
            <w:pPr>
              <w:spacing w:before="120" w:after="120" w:line="276" w:lineRule="auto"/>
              <w:rPr>
                <w:bCs/>
              </w:rPr>
            </w:pPr>
            <w:r w:rsidRPr="008F1516">
              <w:rPr>
                <w:bCs/>
              </w:rPr>
              <w:t xml:space="preserve">Agencies beyond your own agency that may be impacted by, collaborate on, or have </w:t>
            </w:r>
            <w:r>
              <w:rPr>
                <w:bCs/>
              </w:rPr>
              <w:t xml:space="preserve">policy or </w:t>
            </w:r>
            <w:r w:rsidRPr="008F1516">
              <w:rPr>
                <w:bCs/>
              </w:rPr>
              <w:t>oversight</w:t>
            </w:r>
            <w:r>
              <w:rPr>
                <w:bCs/>
              </w:rPr>
              <w:t xml:space="preserve"> </w:t>
            </w:r>
            <w:r w:rsidRPr="008F1516">
              <w:rPr>
                <w:bCs/>
              </w:rPr>
              <w:t xml:space="preserve">responsibilities related to the AI </w:t>
            </w:r>
            <w:r>
              <w:rPr>
                <w:bCs/>
              </w:rPr>
              <w:t xml:space="preserve">system and its </w:t>
            </w:r>
            <w:r w:rsidRPr="008F1516">
              <w:rPr>
                <w:bCs/>
              </w:rPr>
              <w:t>use.</w:t>
            </w:r>
          </w:p>
        </w:tc>
        <w:tc>
          <w:tcPr>
            <w:tcW w:w="2835" w:type="dxa"/>
          </w:tcPr>
          <w:p w14:paraId="5AD39633" w14:textId="77777777" w:rsidR="009D00C6" w:rsidRPr="00CB743B" w:rsidRDefault="009D00C6" w:rsidP="0057158D">
            <w:pPr>
              <w:spacing w:before="120" w:after="120" w:line="276" w:lineRule="auto"/>
            </w:pPr>
          </w:p>
        </w:tc>
        <w:tc>
          <w:tcPr>
            <w:tcW w:w="3175" w:type="dxa"/>
          </w:tcPr>
          <w:p w14:paraId="0236152C" w14:textId="77777777" w:rsidR="009D00C6" w:rsidRPr="00CB743B" w:rsidRDefault="009D00C6" w:rsidP="0057158D">
            <w:pPr>
              <w:spacing w:before="120" w:after="120" w:line="276" w:lineRule="auto"/>
            </w:pPr>
          </w:p>
        </w:tc>
      </w:tr>
      <w:tr w:rsidR="009D00C6" w:rsidRPr="00CB743B" w14:paraId="609FFF00" w14:textId="77777777" w:rsidTr="00FB7B9C">
        <w:trPr>
          <w:cantSplit/>
          <w:trHeight w:val="15"/>
        </w:trPr>
        <w:tc>
          <w:tcPr>
            <w:tcW w:w="3345" w:type="dxa"/>
          </w:tcPr>
          <w:p w14:paraId="22B6027E" w14:textId="77777777" w:rsidR="009D00C6" w:rsidRPr="00A620CA" w:rsidRDefault="009D00C6" w:rsidP="0057158D">
            <w:pPr>
              <w:spacing w:before="120" w:after="120" w:line="276" w:lineRule="auto"/>
              <w:rPr>
                <w:b/>
              </w:rPr>
            </w:pPr>
            <w:r w:rsidRPr="00A620CA">
              <w:rPr>
                <w:b/>
              </w:rPr>
              <w:t xml:space="preserve">Civil </w:t>
            </w:r>
            <w:r>
              <w:rPr>
                <w:b/>
              </w:rPr>
              <w:t>s</w:t>
            </w:r>
            <w:r w:rsidRPr="00A620CA">
              <w:rPr>
                <w:b/>
              </w:rPr>
              <w:t xml:space="preserve">ociety </w:t>
            </w:r>
            <w:r>
              <w:rPr>
                <w:b/>
              </w:rPr>
              <w:t>o</w:t>
            </w:r>
            <w:r w:rsidRPr="00A620CA">
              <w:rPr>
                <w:b/>
              </w:rPr>
              <w:t>rganisations</w:t>
            </w:r>
          </w:p>
          <w:p w14:paraId="3B8A63A1" w14:textId="77777777" w:rsidR="009D00C6" w:rsidRPr="00A620CA" w:rsidRDefault="009D00C6" w:rsidP="0057158D">
            <w:pPr>
              <w:spacing w:before="120" w:after="120" w:line="276" w:lineRule="auto"/>
              <w:rPr>
                <w:bCs/>
              </w:rPr>
            </w:pPr>
            <w:r w:rsidRPr="00A620CA">
              <w:rPr>
                <w:bCs/>
              </w:rPr>
              <w:t>Non-governmental organisations, advocacy groups, and community representatives concerned with ethical, social, or rights-based implications of the AI system and its use.</w:t>
            </w:r>
          </w:p>
        </w:tc>
        <w:tc>
          <w:tcPr>
            <w:tcW w:w="2835" w:type="dxa"/>
          </w:tcPr>
          <w:p w14:paraId="471CF8BF" w14:textId="77777777" w:rsidR="009D00C6" w:rsidRPr="00CB743B" w:rsidRDefault="009D00C6" w:rsidP="0057158D">
            <w:pPr>
              <w:spacing w:before="120" w:after="120" w:line="276" w:lineRule="auto"/>
            </w:pPr>
          </w:p>
        </w:tc>
        <w:tc>
          <w:tcPr>
            <w:tcW w:w="3175" w:type="dxa"/>
          </w:tcPr>
          <w:p w14:paraId="3D7F8862" w14:textId="77777777" w:rsidR="009D00C6" w:rsidRPr="00CB743B" w:rsidRDefault="009D00C6" w:rsidP="0057158D">
            <w:pPr>
              <w:spacing w:before="120" w:after="120" w:line="276" w:lineRule="auto"/>
            </w:pPr>
          </w:p>
        </w:tc>
      </w:tr>
      <w:tr w:rsidR="009D00C6" w:rsidRPr="00CB743B" w14:paraId="1F659878" w14:textId="77777777" w:rsidTr="00FB7B9C">
        <w:trPr>
          <w:cantSplit/>
          <w:trHeight w:val="15"/>
        </w:trPr>
        <w:tc>
          <w:tcPr>
            <w:tcW w:w="3345" w:type="dxa"/>
          </w:tcPr>
          <w:p w14:paraId="75069650" w14:textId="77777777" w:rsidR="009D00C6" w:rsidRPr="006E5EFD" w:rsidRDefault="009D00C6" w:rsidP="0057158D">
            <w:pPr>
              <w:spacing w:before="120" w:after="120" w:line="276" w:lineRule="auto"/>
              <w:rPr>
                <w:b/>
                <w:bCs/>
              </w:rPr>
            </w:pPr>
            <w:r w:rsidRPr="006E5EFD">
              <w:rPr>
                <w:b/>
              </w:rPr>
              <w:lastRenderedPageBreak/>
              <w:t>Communities or groups</w:t>
            </w:r>
          </w:p>
          <w:p w14:paraId="18C169CF" w14:textId="77777777" w:rsidR="009D00C6" w:rsidRPr="006E5EFD" w:rsidRDefault="009D00C6" w:rsidP="0057158D">
            <w:pPr>
              <w:spacing w:before="120" w:after="120" w:line="276" w:lineRule="auto"/>
            </w:pPr>
            <w:r w:rsidRPr="006E5EFD">
              <w:t xml:space="preserve">Communities </w:t>
            </w:r>
            <w:r>
              <w:t xml:space="preserve">or groups that </w:t>
            </w:r>
            <w:r w:rsidRPr="006E5EFD">
              <w:t>are likely to be affected by</w:t>
            </w:r>
            <w:r>
              <w:t xml:space="preserve"> the AI system or its use, </w:t>
            </w:r>
            <w:r w:rsidRPr="006B3308">
              <w:t>including those that may be vulnerable or disproportionately impacted.</w:t>
            </w:r>
          </w:p>
        </w:tc>
        <w:tc>
          <w:tcPr>
            <w:tcW w:w="2835" w:type="dxa"/>
          </w:tcPr>
          <w:p w14:paraId="4F04EFA8" w14:textId="77777777" w:rsidR="009D00C6" w:rsidRPr="00CB743B" w:rsidRDefault="009D00C6" w:rsidP="0057158D">
            <w:pPr>
              <w:spacing w:before="120" w:after="120" w:line="276" w:lineRule="auto"/>
            </w:pPr>
          </w:p>
        </w:tc>
        <w:tc>
          <w:tcPr>
            <w:tcW w:w="3175" w:type="dxa"/>
          </w:tcPr>
          <w:p w14:paraId="0B6AE87C" w14:textId="77777777" w:rsidR="009D00C6" w:rsidRPr="00CB743B" w:rsidRDefault="009D00C6" w:rsidP="0057158D">
            <w:pPr>
              <w:spacing w:before="120" w:after="120" w:line="276" w:lineRule="auto"/>
            </w:pPr>
          </w:p>
        </w:tc>
      </w:tr>
      <w:tr w:rsidR="009D00C6" w:rsidRPr="00CB743B" w14:paraId="3FF0DD24" w14:textId="77777777" w:rsidTr="00FB7B9C">
        <w:trPr>
          <w:cantSplit/>
          <w:trHeight w:val="15"/>
        </w:trPr>
        <w:tc>
          <w:tcPr>
            <w:tcW w:w="3345" w:type="dxa"/>
          </w:tcPr>
          <w:p w14:paraId="1796E8A5" w14:textId="77777777" w:rsidR="009D00C6" w:rsidRPr="006E5EFD" w:rsidRDefault="009D00C6" w:rsidP="0057158D">
            <w:pPr>
              <w:spacing w:before="120" w:after="120" w:line="276" w:lineRule="auto"/>
              <w:rPr>
                <w:b/>
                <w:bCs/>
              </w:rPr>
            </w:pPr>
            <w:r w:rsidRPr="006E5EFD">
              <w:rPr>
                <w:b/>
              </w:rPr>
              <w:t>Associated parties</w:t>
            </w:r>
          </w:p>
          <w:p w14:paraId="1367CC80" w14:textId="77777777" w:rsidR="009D00C6" w:rsidRPr="006E5EFD" w:rsidRDefault="009D00C6" w:rsidP="0057158D">
            <w:pPr>
              <w:spacing w:before="120" w:after="120" w:line="276" w:lineRule="auto"/>
            </w:pPr>
            <w:r w:rsidRPr="00867625">
              <w:t>Third parties indirectly impacted by the AI system’s evaluations or decisions, as well as those with an interest arising from their connection to other stakeholders—such as individuals, organisations, businesses, or industries</w:t>
            </w:r>
            <w:r>
              <w:t>.</w:t>
            </w:r>
          </w:p>
        </w:tc>
        <w:tc>
          <w:tcPr>
            <w:tcW w:w="2835" w:type="dxa"/>
          </w:tcPr>
          <w:p w14:paraId="101CF3B7" w14:textId="77777777" w:rsidR="009D00C6" w:rsidRPr="00CB743B" w:rsidRDefault="009D00C6" w:rsidP="0057158D">
            <w:pPr>
              <w:spacing w:before="120" w:after="120" w:line="276" w:lineRule="auto"/>
            </w:pPr>
          </w:p>
        </w:tc>
        <w:tc>
          <w:tcPr>
            <w:tcW w:w="3175" w:type="dxa"/>
          </w:tcPr>
          <w:p w14:paraId="41BE6336" w14:textId="77777777" w:rsidR="009D00C6" w:rsidRPr="00CB743B" w:rsidRDefault="009D00C6" w:rsidP="0057158D">
            <w:pPr>
              <w:spacing w:before="120" w:after="120" w:line="276" w:lineRule="auto"/>
            </w:pPr>
          </w:p>
        </w:tc>
      </w:tr>
      <w:tr w:rsidR="009D00C6" w:rsidRPr="00CB743B" w14:paraId="7A4D9E72" w14:textId="77777777" w:rsidTr="00FB7B9C">
        <w:trPr>
          <w:cantSplit/>
          <w:trHeight w:val="15"/>
        </w:trPr>
        <w:tc>
          <w:tcPr>
            <w:tcW w:w="3345" w:type="dxa"/>
          </w:tcPr>
          <w:p w14:paraId="166095B5" w14:textId="77777777" w:rsidR="009D00C6" w:rsidRPr="006E5EFD" w:rsidRDefault="009D00C6" w:rsidP="0057158D">
            <w:pPr>
              <w:spacing w:before="120" w:after="120" w:line="276" w:lineRule="auto"/>
              <w:rPr>
                <w:b/>
                <w:bCs/>
              </w:rPr>
            </w:pPr>
            <w:r w:rsidRPr="006E5EFD">
              <w:rPr>
                <w:b/>
              </w:rPr>
              <w:t xml:space="preserve">Staff </w:t>
            </w:r>
            <w:r>
              <w:rPr>
                <w:b/>
              </w:rPr>
              <w:t>and other</w:t>
            </w:r>
            <w:r w:rsidRPr="006E5EFD">
              <w:rPr>
                <w:b/>
              </w:rPr>
              <w:t xml:space="preserve"> personnel</w:t>
            </w:r>
          </w:p>
          <w:p w14:paraId="125BFC40" w14:textId="77777777" w:rsidR="009D00C6" w:rsidRPr="006E5EFD" w:rsidRDefault="009D00C6" w:rsidP="0057158D">
            <w:pPr>
              <w:spacing w:before="120" w:after="120" w:line="276" w:lineRule="auto"/>
            </w:pPr>
            <w:r>
              <w:t xml:space="preserve">Personnel whose </w:t>
            </w:r>
            <w:r w:rsidRPr="006E5EFD">
              <w:t xml:space="preserve">roles and workflows </w:t>
            </w:r>
            <w:r>
              <w:t>may</w:t>
            </w:r>
            <w:r w:rsidRPr="006E5EFD">
              <w:t xml:space="preserve"> be affected by your AI use case</w:t>
            </w:r>
            <w:r>
              <w:t>, including a</w:t>
            </w:r>
            <w:r w:rsidRPr="006E5EFD">
              <w:t>gency staff and their unions</w:t>
            </w:r>
            <w:r>
              <w:t>,</w:t>
            </w:r>
            <w:r w:rsidRPr="006E5EFD">
              <w:t xml:space="preserve"> </w:t>
            </w:r>
            <w:r>
              <w:t xml:space="preserve">as well as contractors </w:t>
            </w:r>
            <w:r w:rsidRPr="006E5EFD">
              <w:t xml:space="preserve">and </w:t>
            </w:r>
            <w:r>
              <w:t xml:space="preserve">other </w:t>
            </w:r>
            <w:r w:rsidRPr="006E5EFD">
              <w:t>third</w:t>
            </w:r>
            <w:r>
              <w:t>-</w:t>
            </w:r>
            <w:r w:rsidRPr="006E5EFD">
              <w:t>party personnel</w:t>
            </w:r>
            <w:r>
              <w:t>.</w:t>
            </w:r>
            <w:r w:rsidRPr="006E5EFD">
              <w:t xml:space="preserve"> </w:t>
            </w:r>
          </w:p>
        </w:tc>
        <w:tc>
          <w:tcPr>
            <w:tcW w:w="2835" w:type="dxa"/>
          </w:tcPr>
          <w:p w14:paraId="6DE8DF44" w14:textId="77777777" w:rsidR="009D00C6" w:rsidRPr="00CB743B" w:rsidRDefault="009D00C6" w:rsidP="0057158D">
            <w:pPr>
              <w:spacing w:before="120" w:after="120" w:line="276" w:lineRule="auto"/>
            </w:pPr>
          </w:p>
        </w:tc>
        <w:tc>
          <w:tcPr>
            <w:tcW w:w="3175" w:type="dxa"/>
          </w:tcPr>
          <w:p w14:paraId="19CA2080" w14:textId="77777777" w:rsidR="009D00C6" w:rsidRPr="00CB743B" w:rsidRDefault="009D00C6" w:rsidP="0057158D">
            <w:pPr>
              <w:spacing w:before="120" w:after="120" w:line="276" w:lineRule="auto"/>
            </w:pPr>
          </w:p>
        </w:tc>
      </w:tr>
      <w:tr w:rsidR="009D00C6" w:rsidRPr="00CB743B" w14:paraId="52E0D24D" w14:textId="77777777" w:rsidTr="00FB7B9C">
        <w:trPr>
          <w:cantSplit/>
          <w:trHeight w:val="15"/>
        </w:trPr>
        <w:tc>
          <w:tcPr>
            <w:tcW w:w="3345" w:type="dxa"/>
          </w:tcPr>
          <w:p w14:paraId="0EC4745A" w14:textId="77777777" w:rsidR="009D00C6" w:rsidRPr="00CB743B" w:rsidRDefault="009D00C6" w:rsidP="0057158D">
            <w:pPr>
              <w:spacing w:before="120" w:after="120" w:line="276" w:lineRule="auto"/>
              <w:rPr>
                <w:b/>
                <w:bCs/>
              </w:rPr>
            </w:pPr>
            <w:r w:rsidRPr="00CB743B">
              <w:rPr>
                <w:b/>
              </w:rPr>
              <w:t>Intermediaries</w:t>
            </w:r>
          </w:p>
          <w:p w14:paraId="21B05AC4" w14:textId="77777777" w:rsidR="009D00C6" w:rsidRPr="00CB743B" w:rsidRDefault="009D00C6" w:rsidP="0057158D">
            <w:pPr>
              <w:spacing w:before="120" w:after="120" w:line="276" w:lineRule="auto"/>
            </w:pPr>
            <w:r w:rsidRPr="00CB743B">
              <w:t>A facilitator or agent between 2 parties whose role may evolve with AI integration (e.g. tax agents)</w:t>
            </w:r>
            <w:r>
              <w:t>.</w:t>
            </w:r>
          </w:p>
        </w:tc>
        <w:tc>
          <w:tcPr>
            <w:tcW w:w="2835" w:type="dxa"/>
          </w:tcPr>
          <w:p w14:paraId="0596E248" w14:textId="77777777" w:rsidR="009D00C6" w:rsidRPr="00CB743B" w:rsidRDefault="009D00C6" w:rsidP="0057158D">
            <w:pPr>
              <w:spacing w:before="120" w:after="120" w:line="276" w:lineRule="auto"/>
            </w:pPr>
          </w:p>
        </w:tc>
        <w:tc>
          <w:tcPr>
            <w:tcW w:w="3175" w:type="dxa"/>
          </w:tcPr>
          <w:p w14:paraId="087385CE" w14:textId="77777777" w:rsidR="009D00C6" w:rsidRPr="00CB743B" w:rsidRDefault="009D00C6" w:rsidP="0057158D">
            <w:pPr>
              <w:spacing w:before="120" w:after="120" w:line="276" w:lineRule="auto"/>
            </w:pPr>
          </w:p>
        </w:tc>
      </w:tr>
    </w:tbl>
    <w:p w14:paraId="15F0C318" w14:textId="77777777" w:rsidR="009D00C6" w:rsidRDefault="009D00C6" w:rsidP="009D00C6"/>
    <w:p w14:paraId="50793181" w14:textId="77777777" w:rsidR="009D00C6" w:rsidRDefault="009D00C6" w:rsidP="009D00C6"/>
    <w:p w14:paraId="7CC75C92" w14:textId="77777777" w:rsidR="00A729C0" w:rsidRDefault="00A729C0" w:rsidP="00CD6014"/>
    <w:sectPr w:rsidR="00A729C0" w:rsidSect="00362195">
      <w:pgSz w:w="11906" w:h="16838" w:code="9"/>
      <w:pgMar w:top="1418" w:right="1418" w:bottom="1418" w:left="1418"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E43C6" w14:textId="77777777" w:rsidR="0078425B" w:rsidRDefault="0078425B" w:rsidP="00A66202">
      <w:pPr>
        <w:spacing w:before="0" w:after="0"/>
      </w:pPr>
      <w:r>
        <w:separator/>
      </w:r>
    </w:p>
  </w:endnote>
  <w:endnote w:type="continuationSeparator" w:id="0">
    <w:p w14:paraId="58CF56E5" w14:textId="77777777" w:rsidR="0078425B" w:rsidRDefault="0078425B" w:rsidP="00A66202">
      <w:pPr>
        <w:spacing w:before="0" w:after="0"/>
      </w:pPr>
      <w:r>
        <w:continuationSeparator/>
      </w:r>
    </w:p>
  </w:endnote>
  <w:endnote w:type="continuationNotice" w:id="1">
    <w:p w14:paraId="74ACD4A0" w14:textId="77777777" w:rsidR="0078425B" w:rsidRDefault="0078425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75E5" w14:textId="4B6F25EB" w:rsidR="007B6E3E" w:rsidRDefault="007B6E3E">
    <w:pPr>
      <w:pStyle w:val="Footer"/>
    </w:pPr>
    <w:r>
      <w:rPr>
        <w:noProof/>
      </w:rPr>
      <mc:AlternateContent>
        <mc:Choice Requires="wps">
          <w:drawing>
            <wp:anchor distT="0" distB="0" distL="0" distR="0" simplePos="0" relativeHeight="251658245" behindDoc="0" locked="0" layoutInCell="1" allowOverlap="1" wp14:anchorId="020E84C3" wp14:editId="52E98EE9">
              <wp:simplePos x="635" y="635"/>
              <wp:positionH relativeFrom="page">
                <wp:align>center</wp:align>
              </wp:positionH>
              <wp:positionV relativeFrom="page">
                <wp:align>bottom</wp:align>
              </wp:positionV>
              <wp:extent cx="643255" cy="617855"/>
              <wp:effectExtent l="0" t="0" r="4445" b="0"/>
              <wp:wrapNone/>
              <wp:docPr id="1115563677"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00D4B48D" w14:textId="7B1F3BA2"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0E84C3" id="_x0000_t202" coordsize="21600,21600" o:spt="202" path="m,l,21600r21600,l21600,xe">
              <v:stroke joinstyle="miter"/>
              <v:path gradientshapeok="t" o:connecttype="rect"/>
            </v:shapetype>
            <v:shape id="Text Box 8" o:spid="_x0000_s1028" type="#_x0000_t202" alt="OFFICIAL" style="position:absolute;margin-left:0;margin-top:0;width:50.65pt;height:48.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" filled="f" stroked="f">
              <v:textbox style="mso-fit-shape-to-text:t" inset="0,0,0,15pt">
                <w:txbxContent>
                  <w:p w14:paraId="00D4B48D" w14:textId="7B1F3BA2"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ABE9" w14:textId="78AEB490" w:rsidR="007B6E3E" w:rsidRDefault="007B6E3E" w:rsidP="0037108B">
    <w:pPr>
      <w:pStyle w:val="Footer"/>
    </w:pPr>
    <w:r>
      <w:rPr>
        <w:noProof/>
      </w:rPr>
      <mc:AlternateContent>
        <mc:Choice Requires="wps">
          <w:drawing>
            <wp:anchor distT="0" distB="0" distL="0" distR="0" simplePos="0" relativeHeight="251658246" behindDoc="0" locked="0" layoutInCell="1" allowOverlap="1" wp14:anchorId="553777FD" wp14:editId="209E8477">
              <wp:simplePos x="635" y="635"/>
              <wp:positionH relativeFrom="page">
                <wp:align>center</wp:align>
              </wp:positionH>
              <wp:positionV relativeFrom="page">
                <wp:align>bottom</wp:align>
              </wp:positionV>
              <wp:extent cx="643255" cy="617855"/>
              <wp:effectExtent l="0" t="0" r="4445" b="0"/>
              <wp:wrapNone/>
              <wp:docPr id="1603411224"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74140F52" w14:textId="409CAFA8"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3777FD" id="_x0000_t202" coordsize="21600,21600" o:spt="202" path="m,l,21600r21600,l21600,xe">
              <v:stroke joinstyle="miter"/>
              <v:path gradientshapeok="t" o:connecttype="rect"/>
            </v:shapetype>
            <v:shape id="Text Box 9" o:spid="_x0000_s1029" type="#_x0000_t202" alt="OFFICIAL" style="position:absolute;margin-left:0;margin-top:0;width:50.65pt;height:48.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" filled="f" stroked="f">
              <v:textbox style="mso-fit-shape-to-text:t" inset="0,0,0,15pt">
                <w:txbxContent>
                  <w:p w14:paraId="74140F52" w14:textId="409CAFA8"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r w:rsidRPr="00FE2D99">
      <w:rPr>
        <w:noProof/>
      </w:rPr>
      <w:t xml:space="preserve">Page </w:t>
    </w:r>
    <w:r w:rsidRPr="00FE2D99">
      <w:rPr>
        <w:noProof/>
      </w:rPr>
      <w:fldChar w:fldCharType="begin"/>
    </w:r>
    <w:r w:rsidRPr="00FE2D99">
      <w:rPr>
        <w:noProof/>
      </w:rPr>
      <w:instrText xml:space="preserve"> PAGE  \* Arabic  \* MERGEFORMAT </w:instrText>
    </w:r>
    <w:r w:rsidRPr="00FE2D99">
      <w:rPr>
        <w:noProof/>
      </w:rPr>
      <w:fldChar w:fldCharType="separate"/>
    </w:r>
    <w:r>
      <w:rPr>
        <w:noProof/>
      </w:rPr>
      <w:t>1</w:t>
    </w:r>
    <w:r w:rsidRPr="00FE2D99">
      <w:rPr>
        <w:noProof/>
      </w:rPr>
      <w:fldChar w:fldCharType="end"/>
    </w:r>
    <w:r w:rsidRPr="00FE2D99">
      <w:rPr>
        <w:noProof/>
      </w:rPr>
      <w:t xml:space="preserve"> of </w:t>
    </w:r>
    <w:r w:rsidRPr="00FE2D99">
      <w:rPr>
        <w:noProof/>
      </w:rPr>
      <w:fldChar w:fldCharType="begin"/>
    </w:r>
    <w:r w:rsidRPr="00FE2D99">
      <w:rPr>
        <w:noProof/>
      </w:rPr>
      <w:instrText xml:space="preserve"> NUMPAGES  \* Arabic  \* MERGEFORMAT </w:instrText>
    </w:r>
    <w:r w:rsidRPr="00FE2D99">
      <w:rPr>
        <w:noProof/>
      </w:rPr>
      <w:fldChar w:fldCharType="separate"/>
    </w:r>
    <w:r>
      <w:rPr>
        <w:noProof/>
      </w:rPr>
      <w:t>4</w:t>
    </w:r>
    <w:r w:rsidRPr="00FE2D99">
      <w:rPr>
        <w:noProof/>
      </w:rPr>
      <w:fldChar w:fldCharType="end"/>
    </w:r>
    <w:r>
      <w:rPr>
        <w:noProof/>
      </w:rPr>
      <w:tab/>
      <w:t xml:space="preserve">Digital Transformation Agency </w:t>
    </w:r>
    <w:r>
      <w:rPr>
        <w:noProof/>
      </w:rPr>
      <w:tab/>
    </w:r>
    <w:r>
      <w:rPr>
        <w:noProof/>
      </w:rPr>
      <w:fldChar w:fldCharType="begin"/>
    </w:r>
    <w:r>
      <w:rPr>
        <w:noProof/>
      </w:rPr>
      <w:instrText xml:space="preserve"> STYLEREF  Title  \* MERGEFORMAT </w:instrText>
    </w:r>
    <w:r>
      <w:rPr>
        <w:noProof/>
      </w:rPr>
      <w:fldChar w:fldCharType="separate"/>
    </w:r>
    <w:r>
      <w:rPr>
        <w:noProof/>
      </w:rPr>
      <w:t>Title – can span a maximum of two lines</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008C" w14:textId="5208466A" w:rsidR="007B6E3E" w:rsidRDefault="007B6E3E">
    <w:pPr>
      <w:pStyle w:val="Footer"/>
    </w:pPr>
    <w:r>
      <w:rPr>
        <w:noProof/>
      </w:rPr>
      <mc:AlternateContent>
        <mc:Choice Requires="wps">
          <w:drawing>
            <wp:anchor distT="0" distB="0" distL="0" distR="0" simplePos="0" relativeHeight="251658244" behindDoc="0" locked="0" layoutInCell="1" allowOverlap="1" wp14:anchorId="22822A59" wp14:editId="34C5EA7E">
              <wp:simplePos x="635" y="635"/>
              <wp:positionH relativeFrom="page">
                <wp:align>center</wp:align>
              </wp:positionH>
              <wp:positionV relativeFrom="page">
                <wp:align>bottom</wp:align>
              </wp:positionV>
              <wp:extent cx="643255" cy="617855"/>
              <wp:effectExtent l="0" t="0" r="4445" b="0"/>
              <wp:wrapNone/>
              <wp:docPr id="184880691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5CB281C0" w14:textId="582961EC" w:rsidR="007B6E3E" w:rsidRPr="001952FB" w:rsidRDefault="001952FB" w:rsidP="00AF0393">
                          <w:pPr>
                            <w:spacing w:after="0"/>
                            <w:rPr>
                              <w:rFonts w:asciiTheme="majorHAnsi" w:eastAsia="Calibri" w:hAnsiTheme="majorHAnsi" w:cstheme="majorHAnsi"/>
                              <w:noProof/>
                              <w:color w:val="A80000"/>
                              <w:sz w:val="20"/>
                              <w:szCs w:val="20"/>
                            </w:rPr>
                          </w:pPr>
                          <w:r w:rsidRPr="001952FB">
                            <w:rPr>
                              <w:rFonts w:asciiTheme="majorHAnsi" w:eastAsia="Calibri" w:hAnsiTheme="majorHAnsi" w:cstheme="majorHAnsi"/>
                              <w:noProof/>
                              <w:color w:val="A8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822A59" id="_x0000_t202" coordsize="21600,21600" o:spt="202" path="m,l,21600r21600,l21600,xe">
              <v:stroke joinstyle="miter"/>
              <v:path gradientshapeok="t" o:connecttype="rect"/>
            </v:shapetype>
            <v:shape id="Text Box 7" o:spid="_x0000_s1030" type="#_x0000_t202" alt="OFFICIAL" style="position:absolute;margin-left:0;margin-top:0;width:50.65pt;height:48.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" filled="f" stroked="f">
              <v:textbox style="mso-fit-shape-to-text:t" inset="0,0,0,15pt">
                <w:txbxContent>
                  <w:p w14:paraId="5CB281C0" w14:textId="582961EC" w:rsidR="007B6E3E" w:rsidRPr="001952FB" w:rsidRDefault="001952FB" w:rsidP="00AF0393">
                    <w:pPr>
                      <w:spacing w:after="0"/>
                      <w:rPr>
                        <w:rFonts w:asciiTheme="majorHAnsi" w:eastAsia="Calibri" w:hAnsiTheme="majorHAnsi" w:cstheme="majorHAnsi"/>
                        <w:noProof/>
                        <w:color w:val="A80000"/>
                        <w:sz w:val="20"/>
                        <w:szCs w:val="20"/>
                      </w:rPr>
                    </w:pPr>
                    <w:r w:rsidRPr="001952FB">
                      <w:rPr>
                        <w:rFonts w:asciiTheme="majorHAnsi" w:eastAsia="Calibri" w:hAnsiTheme="majorHAnsi" w:cstheme="majorHAnsi"/>
                        <w:noProof/>
                        <w:color w:val="A8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44CF" w14:textId="7BE12412" w:rsidR="007B6E3E" w:rsidRDefault="007B6E3E">
    <w:pPr>
      <w:pStyle w:val="Footer"/>
    </w:pPr>
    <w:r>
      <w:rPr>
        <w:noProof/>
      </w:rPr>
      <mc:AlternateContent>
        <mc:Choice Requires="wps">
          <w:drawing>
            <wp:anchor distT="0" distB="0" distL="0" distR="0" simplePos="0" relativeHeight="251658248" behindDoc="0" locked="0" layoutInCell="1" allowOverlap="1" wp14:anchorId="0731BDC1" wp14:editId="303B6414">
              <wp:simplePos x="635" y="635"/>
              <wp:positionH relativeFrom="page">
                <wp:align>center</wp:align>
              </wp:positionH>
              <wp:positionV relativeFrom="page">
                <wp:align>bottom</wp:align>
              </wp:positionV>
              <wp:extent cx="643255" cy="617855"/>
              <wp:effectExtent l="0" t="0" r="4445" b="0"/>
              <wp:wrapNone/>
              <wp:docPr id="1039971872"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76855EDE" w14:textId="75955DBC"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31BDC1" id="_x0000_t202" coordsize="21600,21600" o:spt="202" path="m,l,21600r21600,l21600,xe">
              <v:stroke joinstyle="miter"/>
              <v:path gradientshapeok="t" o:connecttype="rect"/>
            </v:shapetype>
            <v:shape id="Text Box 11" o:spid="_x0000_s1032" type="#_x0000_t202" alt="OFFICIAL" style="position:absolute;margin-left:0;margin-top:0;width:50.65pt;height:48.6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" filled="f" stroked="f">
              <v:textbox style="mso-fit-shape-to-text:t" inset="0,0,0,15pt">
                <w:txbxContent>
                  <w:p w14:paraId="76855EDE" w14:textId="75955DBC"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3F8" w14:textId="48ECE3EA" w:rsidR="007B6E3E" w:rsidRPr="00740D99" w:rsidRDefault="007B6E3E">
    <w:pPr>
      <w:pStyle w:val="Footer"/>
      <w:rPr>
        <w:sz w:val="20"/>
        <w:szCs w:val="28"/>
      </w:rPr>
    </w:pPr>
    <w:r>
      <w:rPr>
        <w:sz w:val="20"/>
        <w:szCs w:val="28"/>
      </w:rPr>
      <w:t>AI</w:t>
    </w:r>
    <w:r w:rsidRPr="00D346CB">
      <w:rPr>
        <w:sz w:val="20"/>
        <w:szCs w:val="28"/>
      </w:rPr>
      <w:t xml:space="preserve"> impact assessment tool </w:t>
    </w:r>
    <w:r w:rsidRPr="00740D99">
      <w:rPr>
        <w:sz w:val="20"/>
        <w:szCs w:val="28"/>
      </w:rPr>
      <w:ptab w:relativeTo="margin" w:alignment="right" w:leader="none"/>
    </w:r>
    <w:r w:rsidRPr="00740D99">
      <w:rPr>
        <w:sz w:val="20"/>
        <w:szCs w:val="28"/>
      </w:rPr>
      <w:fldChar w:fldCharType="begin"/>
    </w:r>
    <w:r w:rsidRPr="00740D99">
      <w:rPr>
        <w:sz w:val="20"/>
        <w:szCs w:val="28"/>
      </w:rPr>
      <w:instrText xml:space="preserve"> PAGE  \* Arabic  \* MERGEFORMAT </w:instrText>
    </w:r>
    <w:r w:rsidRPr="00740D99">
      <w:rPr>
        <w:sz w:val="20"/>
        <w:szCs w:val="28"/>
      </w:rPr>
      <w:fldChar w:fldCharType="separate"/>
    </w:r>
    <w:r w:rsidRPr="00740D99">
      <w:rPr>
        <w:noProof/>
        <w:sz w:val="20"/>
        <w:szCs w:val="28"/>
      </w:rPr>
      <w:t>2</w:t>
    </w:r>
    <w:r w:rsidRPr="00740D99">
      <w:rPr>
        <w:sz w:val="20"/>
        <w:szCs w:val="28"/>
      </w:rPr>
      <w:fldChar w:fldCharType="end"/>
    </w:r>
    <w:r w:rsidRPr="00740D99">
      <w:rPr>
        <w:sz w:val="20"/>
        <w:szCs w:val="28"/>
      </w:rPr>
      <w:t xml:space="preserve"> of </w:t>
    </w:r>
    <w:r w:rsidRPr="00740D99">
      <w:rPr>
        <w:sz w:val="20"/>
        <w:szCs w:val="28"/>
      </w:rPr>
      <w:fldChar w:fldCharType="begin"/>
    </w:r>
    <w:r w:rsidRPr="00740D99">
      <w:rPr>
        <w:sz w:val="20"/>
        <w:szCs w:val="28"/>
      </w:rPr>
      <w:instrText xml:space="preserve"> NUMPAGES  \* Arabic  \* MERGEFORMAT </w:instrText>
    </w:r>
    <w:r w:rsidRPr="00740D99">
      <w:rPr>
        <w:sz w:val="20"/>
        <w:szCs w:val="28"/>
      </w:rPr>
      <w:fldChar w:fldCharType="separate"/>
    </w:r>
    <w:r w:rsidRPr="00740D99">
      <w:rPr>
        <w:noProof/>
        <w:sz w:val="20"/>
        <w:szCs w:val="28"/>
      </w:rPr>
      <w:t>52</w:t>
    </w:r>
    <w:r w:rsidRPr="00740D99">
      <w:rPr>
        <w:noProof/>
        <w:sz w:val="20"/>
        <w:szCs w:val="2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D514" w14:textId="4F4F9224" w:rsidR="007B6E3E" w:rsidRDefault="007B6E3E">
    <w:pPr>
      <w:pStyle w:val="Footer"/>
    </w:pPr>
    <w:r>
      <w:rPr>
        <w:noProof/>
      </w:rPr>
      <mc:AlternateContent>
        <mc:Choice Requires="wps">
          <w:drawing>
            <wp:anchor distT="0" distB="0" distL="0" distR="0" simplePos="0" relativeHeight="251658247" behindDoc="0" locked="0" layoutInCell="1" allowOverlap="1" wp14:anchorId="3AA64060" wp14:editId="15B8A187">
              <wp:simplePos x="635" y="635"/>
              <wp:positionH relativeFrom="page">
                <wp:align>center</wp:align>
              </wp:positionH>
              <wp:positionV relativeFrom="page">
                <wp:align>bottom</wp:align>
              </wp:positionV>
              <wp:extent cx="643255" cy="617855"/>
              <wp:effectExtent l="0" t="0" r="4445" b="0"/>
              <wp:wrapNone/>
              <wp:docPr id="1380183031"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0A198914" w14:textId="10AC7B7E"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A64060" id="_x0000_t202" coordsize="21600,21600" o:spt="202" path="m,l,21600r21600,l21600,xe">
              <v:stroke joinstyle="miter"/>
              <v:path gradientshapeok="t" o:connecttype="rect"/>
            </v:shapetype>
            <v:shape id="Text Box 10" o:spid="_x0000_s1034" type="#_x0000_t202" alt="OFFICIAL" style="position:absolute;margin-left:0;margin-top:0;width:50.65pt;height:48.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" filled="f" stroked="f">
              <v:textbox style="mso-fit-shape-to-text:t" inset="0,0,0,15pt">
                <w:txbxContent>
                  <w:p w14:paraId="0A198914" w14:textId="10AC7B7E"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EF473" w14:textId="77777777" w:rsidR="0078425B" w:rsidRPr="0087224E" w:rsidRDefault="0078425B" w:rsidP="0087224E">
      <w:pPr>
        <w:spacing w:before="300"/>
        <w:rPr>
          <w:color w:val="278265" w:themeColor="accent1"/>
          <w:sz w:val="18"/>
          <w:szCs w:val="18"/>
        </w:rPr>
      </w:pPr>
      <w:bookmarkStart w:id="0" w:name="_Hlk214441980"/>
      <w:bookmarkEnd w:id="0"/>
      <w:r w:rsidRPr="0087224E">
        <w:rPr>
          <w:color w:val="278265" w:themeColor="accent1"/>
          <w:sz w:val="18"/>
          <w:szCs w:val="18"/>
        </w:rPr>
        <w:t>_____</w:t>
      </w:r>
    </w:p>
  </w:footnote>
  <w:footnote w:type="continuationSeparator" w:id="0">
    <w:p w14:paraId="556CA25E" w14:textId="77777777" w:rsidR="0078425B" w:rsidRDefault="0078425B" w:rsidP="00A66202">
      <w:pPr>
        <w:spacing w:before="0" w:after="0"/>
      </w:pPr>
      <w:r>
        <w:continuationSeparator/>
      </w:r>
    </w:p>
  </w:footnote>
  <w:footnote w:type="continuationNotice" w:id="1">
    <w:p w14:paraId="19EA2319" w14:textId="77777777" w:rsidR="0078425B" w:rsidRDefault="0078425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88E7" w14:textId="1572B8F2" w:rsidR="007B6E3E" w:rsidRDefault="007B6E3E">
    <w:pPr>
      <w:pStyle w:val="Header"/>
    </w:pPr>
    <w:r>
      <w:rPr>
        <w:noProof/>
      </w:rPr>
      <mc:AlternateContent>
        <mc:Choice Requires="wps">
          <w:drawing>
            <wp:anchor distT="0" distB="0" distL="0" distR="0" simplePos="0" relativeHeight="251658240" behindDoc="0" locked="0" layoutInCell="1" allowOverlap="1" wp14:anchorId="1ABF4DED" wp14:editId="7CBD2C9A">
              <wp:simplePos x="635" y="635"/>
              <wp:positionH relativeFrom="page">
                <wp:align>center</wp:align>
              </wp:positionH>
              <wp:positionV relativeFrom="page">
                <wp:align>top</wp:align>
              </wp:positionV>
              <wp:extent cx="643255" cy="617855"/>
              <wp:effectExtent l="0" t="0" r="4445" b="10795"/>
              <wp:wrapNone/>
              <wp:docPr id="180677564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53366510" w14:textId="68D009E6"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BF4DED" id="_x0000_t202" coordsize="21600,21600" o:spt="202" path="m,l,21600r21600,l21600,xe">
              <v:stroke joinstyle="miter"/>
              <v:path gradientshapeok="t" o:connecttype="rect"/>
            </v:shapetype>
            <v:shape id="Text Box 2" o:spid="_x0000_s1026" type="#_x0000_t202" alt="OFFICIAL" style="position:absolute;margin-left:0;margin-top:0;width:50.65pt;height:48.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" filled="f" stroked="f">
              <v:textbox style="mso-fit-shape-to-text:t" inset="0,15pt,0,0">
                <w:txbxContent>
                  <w:p w14:paraId="53366510" w14:textId="68D009E6"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E513" w14:textId="6D2DD768" w:rsidR="007B6E3E" w:rsidRDefault="007B6E3E">
    <w:pPr>
      <w:pStyle w:val="Header"/>
    </w:pPr>
    <w:r>
      <w:rPr>
        <w:noProof/>
      </w:rPr>
      <mc:AlternateContent>
        <mc:Choice Requires="wps">
          <w:drawing>
            <wp:anchor distT="0" distB="0" distL="0" distR="0" simplePos="0" relativeHeight="251658241" behindDoc="0" locked="0" layoutInCell="1" allowOverlap="1" wp14:anchorId="0A520A4F" wp14:editId="3C14897E">
              <wp:simplePos x="635" y="635"/>
              <wp:positionH relativeFrom="page">
                <wp:align>center</wp:align>
              </wp:positionH>
              <wp:positionV relativeFrom="page">
                <wp:align>top</wp:align>
              </wp:positionV>
              <wp:extent cx="643255" cy="617855"/>
              <wp:effectExtent l="0" t="0" r="4445" b="10795"/>
              <wp:wrapNone/>
              <wp:docPr id="12884345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6398A3C4" w14:textId="71CF744F"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520A4F" id="_x0000_t202" coordsize="21600,21600" o:spt="202" path="m,l,21600r21600,l21600,xe">
              <v:stroke joinstyle="miter"/>
              <v:path gradientshapeok="t" o:connecttype="rect"/>
            </v:shapetype>
            <v:shape id="Text Box 3" o:spid="_x0000_s1027" type="#_x0000_t202" alt="OFFICIAL" style="position:absolute;margin-left:0;margin-top:0;width:50.65pt;height:48.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" filled="f" stroked="f">
              <v:textbox style="mso-fit-shape-to-text:t" inset="0,15pt,0,0">
                <w:txbxContent>
                  <w:p w14:paraId="6398A3C4" w14:textId="71CF744F"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2304" w14:textId="2C5319CC" w:rsidR="007B6E3E" w:rsidRDefault="00E85D25">
    <w:pPr>
      <w:pStyle w:val="Header"/>
    </w:pPr>
    <w:r>
      <w:rPr>
        <w:noProof/>
      </w:rPr>
      <w:drawing>
        <wp:anchor distT="0" distB="0" distL="114300" distR="114300" simplePos="0" relativeHeight="251658249" behindDoc="0" locked="0" layoutInCell="1" allowOverlap="1" wp14:anchorId="37343ED5" wp14:editId="6DE01E4A">
          <wp:simplePos x="0" y="0"/>
          <wp:positionH relativeFrom="column">
            <wp:posOffset>3696</wp:posOffset>
          </wp:positionH>
          <wp:positionV relativeFrom="paragraph">
            <wp:posOffset>-2989</wp:posOffset>
          </wp:positionV>
          <wp:extent cx="2239200" cy="475560"/>
          <wp:effectExtent l="0" t="0" r="0" b="1270"/>
          <wp:wrapNone/>
          <wp:docPr id="1701619530" name="Picture 1701619530" descr="Australian Government - Digital Transformation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 Digital Transformation Agency"/>
                  <pic:cNvPicPr/>
                </pic:nvPicPr>
                <pic:blipFill>
                  <a:blip r:embed="rId1"/>
                  <a:stretch>
                    <a:fillRect/>
                  </a:stretch>
                </pic:blipFill>
                <pic:spPr>
                  <a:xfrm>
                    <a:off x="0" y="0"/>
                    <a:ext cx="2239200" cy="475560"/>
                  </a:xfrm>
                  <a:prstGeom prst="rect">
                    <a:avLst/>
                  </a:prstGeom>
                </pic:spPr>
              </pic:pic>
            </a:graphicData>
          </a:graphic>
        </wp:anchor>
      </w:drawing>
    </w:r>
    <w:r w:rsidR="007B6E3E">
      <w:ptab w:relativeTo="margin" w:alignment="right" w:leader="none"/>
    </w:r>
    <w:r w:rsidR="007B6E3E">
      <w:rPr>
        <w:noProof/>
      </w:rPr>
      <w:drawing>
        <wp:anchor distT="0" distB="0" distL="114300" distR="114300" simplePos="0" relativeHeight="251658250" behindDoc="0" locked="0" layoutInCell="1" allowOverlap="1" wp14:anchorId="7BFB7BCD" wp14:editId="3AC39858">
          <wp:simplePos x="0" y="0"/>
          <wp:positionH relativeFrom="column">
            <wp:posOffset>4955540</wp:posOffset>
          </wp:positionH>
          <wp:positionV relativeFrom="paragraph">
            <wp:posOffset>-3175</wp:posOffset>
          </wp:positionV>
          <wp:extent cx="805815" cy="390525"/>
          <wp:effectExtent l="0" t="0" r="0" b="9525"/>
          <wp:wrapNone/>
          <wp:docPr id="541924469" name="Picture 541924469" descr="Digital Transform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gital Transformation Agency logo"/>
                  <pic:cNvPicPr/>
                </pic:nvPicPr>
                <pic:blipFill>
                  <a:blip r:embed="rId2"/>
                  <a:stretch>
                    <a:fillRect/>
                  </a:stretch>
                </pic:blipFill>
                <pic:spPr>
                  <a:xfrm>
                    <a:off x="0" y="0"/>
                    <a:ext cx="805815" cy="39052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CD9E" w14:textId="27F378C4" w:rsidR="007B6E3E" w:rsidRDefault="007B6E3E">
    <w:pPr>
      <w:pStyle w:val="Header"/>
    </w:pPr>
    <w:r>
      <w:rPr>
        <w:noProof/>
      </w:rPr>
      <mc:AlternateContent>
        <mc:Choice Requires="wps">
          <w:drawing>
            <wp:anchor distT="0" distB="0" distL="0" distR="0" simplePos="0" relativeHeight="251658243" behindDoc="0" locked="0" layoutInCell="1" allowOverlap="1" wp14:anchorId="5D752FB6" wp14:editId="30321E46">
              <wp:simplePos x="635" y="635"/>
              <wp:positionH relativeFrom="page">
                <wp:align>center</wp:align>
              </wp:positionH>
              <wp:positionV relativeFrom="page">
                <wp:align>top</wp:align>
              </wp:positionV>
              <wp:extent cx="643255" cy="617855"/>
              <wp:effectExtent l="0" t="0" r="4445" b="10795"/>
              <wp:wrapNone/>
              <wp:docPr id="725179404"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3864BCF8" w14:textId="0BB23C61"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752FB6" id="_x0000_t202" coordsize="21600,21600" o:spt="202" path="m,l,21600r21600,l21600,xe">
              <v:stroke joinstyle="miter"/>
              <v:path gradientshapeok="t" o:connecttype="rect"/>
            </v:shapetype>
            <v:shape id="Text Box 5" o:spid="_x0000_s1031" type="#_x0000_t202" alt="OFFICIAL" style="position:absolute;margin-left:0;margin-top:0;width:50.65pt;height:48.6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" filled="f" stroked="f">
              <v:textbox style="mso-fit-shape-to-text:t" inset="0,15pt,0,0">
                <w:txbxContent>
                  <w:p w14:paraId="3864BCF8" w14:textId="0BB23C61"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3E3E" w14:textId="5D968A39" w:rsidR="007B6E3E" w:rsidRPr="00540F88" w:rsidRDefault="00D50C97" w:rsidP="00540F88">
    <w:pPr>
      <w:pStyle w:val="Header"/>
    </w:pPr>
    <w:r w:rsidDel="00D50C97">
      <w:t xml:space="preserve"> </w:t>
    </w:r>
    <w:r w:rsidR="007B6E3E">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6DF9" w14:textId="12AD932A" w:rsidR="007B6E3E" w:rsidRDefault="007B6E3E">
    <w:pPr>
      <w:pStyle w:val="Header"/>
    </w:pPr>
    <w:r>
      <w:rPr>
        <w:noProof/>
      </w:rPr>
      <mc:AlternateContent>
        <mc:Choice Requires="wps">
          <w:drawing>
            <wp:anchor distT="0" distB="0" distL="0" distR="0" simplePos="0" relativeHeight="251658242" behindDoc="0" locked="0" layoutInCell="1" allowOverlap="1" wp14:anchorId="69E3B763" wp14:editId="7D20734F">
              <wp:simplePos x="635" y="635"/>
              <wp:positionH relativeFrom="page">
                <wp:align>center</wp:align>
              </wp:positionH>
              <wp:positionV relativeFrom="page">
                <wp:align>top</wp:align>
              </wp:positionV>
              <wp:extent cx="643255" cy="617855"/>
              <wp:effectExtent l="0" t="0" r="4445" b="10795"/>
              <wp:wrapNone/>
              <wp:docPr id="208536439"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617855"/>
                      </a:xfrm>
                      <a:prstGeom prst="rect">
                        <a:avLst/>
                      </a:prstGeom>
                      <a:noFill/>
                      <a:ln>
                        <a:noFill/>
                      </a:ln>
                    </wps:spPr>
                    <wps:txbx>
                      <w:txbxContent>
                        <w:p w14:paraId="2DED80CF" w14:textId="0B73608A"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E3B763" id="_x0000_t202" coordsize="21600,21600" o:spt="202" path="m,l,21600r21600,l21600,xe">
              <v:stroke joinstyle="miter"/>
              <v:path gradientshapeok="t" o:connecttype="rect"/>
            </v:shapetype>
            <v:shape id="Text Box 4" o:spid="_x0000_s1033" type="#_x0000_t202" alt="OFFICIAL" style="position:absolute;margin-left:0;margin-top:0;width:50.65pt;height:48.6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" filled="f" stroked="f">
              <v:textbox style="mso-fit-shape-to-text:t" inset="0,15pt,0,0">
                <w:txbxContent>
                  <w:p w14:paraId="2DED80CF" w14:textId="0B73608A" w:rsidR="007B6E3E" w:rsidRPr="00AF0393" w:rsidRDefault="007B6E3E" w:rsidP="00AF0393">
                    <w:pPr>
                      <w:spacing w:after="0"/>
                      <w:rPr>
                        <w:rFonts w:ascii="Calibri" w:eastAsia="Calibri" w:hAnsi="Calibri" w:cs="Calibri"/>
                        <w:noProof/>
                        <w:color w:val="A80000"/>
                        <w:sz w:val="28"/>
                        <w:szCs w:val="28"/>
                      </w:rPr>
                    </w:pPr>
                    <w:r w:rsidRPr="00AF0393">
                      <w:rPr>
                        <w:rFonts w:ascii="Calibri" w:eastAsia="Calibri" w:hAnsi="Calibri" w:cs="Calibri"/>
                        <w:noProof/>
                        <w:color w:val="A80000"/>
                        <w:sz w:val="28"/>
                        <w:szCs w:val="28"/>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55AB" w14:textId="77777777" w:rsidR="007B6E3E" w:rsidRDefault="007B6E3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E0C3" w14:textId="093F09D7" w:rsidR="007B6E3E" w:rsidRPr="00540F88" w:rsidRDefault="00C47657" w:rsidP="00540F88">
    <w:pPr>
      <w:pStyle w:val="Header"/>
    </w:pPr>
    <w:r w:rsidDel="00C47657">
      <w:rPr>
        <w:color w:val="C00000"/>
        <w:sz w:val="20"/>
        <w:szCs w:val="20"/>
      </w:rPr>
      <w:t xml:space="preserve"> </w:t>
    </w:r>
    <w:r w:rsidR="007B6E3E">
      <w:ptab w:relativeTo="margin" w:alignment="right" w:leader="none"/>
    </w:r>
    <w:fldSimple w:instr="STYLEREF  &quot;Heading 1&quot; \l  \* MERGEFORMAT">
      <w:r w:rsidR="00925F08">
        <w:rPr>
          <w:noProof/>
        </w:rPr>
        <w:t>Introduction</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51BA" w14:textId="77777777" w:rsidR="007B6E3E" w:rsidRDefault="007B6E3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6870" w14:textId="77777777" w:rsidR="007B6E3E" w:rsidRDefault="007B6E3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E40D" w14:textId="38915EAD" w:rsidR="007B6E3E" w:rsidRPr="00540F88" w:rsidRDefault="0091334D" w:rsidP="00540F88">
    <w:pPr>
      <w:pStyle w:val="Header"/>
    </w:pPr>
    <w:r w:rsidDel="0091334D">
      <w:rPr>
        <w:color w:val="C00000"/>
        <w:sz w:val="20"/>
        <w:szCs w:val="20"/>
      </w:rPr>
      <w:t xml:space="preserve"> </w:t>
    </w:r>
    <w:r w:rsidR="007B6E3E" w:rsidRPr="000D7CA1">
      <w:rPr>
        <w:sz w:val="20"/>
        <w:szCs w:val="20"/>
      </w:rPr>
      <w:ptab w:relativeTo="margin" w:alignment="right" w:leader="none"/>
    </w:r>
    <w:r w:rsidR="007B6E3E" w:rsidRPr="000D7CA1">
      <w:rPr>
        <w:sz w:val="20"/>
        <w:szCs w:val="20"/>
      </w:rPr>
      <w:fldChar w:fldCharType="begin"/>
    </w:r>
    <w:r w:rsidR="007B6E3E" w:rsidRPr="000D7CA1">
      <w:rPr>
        <w:sz w:val="20"/>
        <w:szCs w:val="20"/>
      </w:rPr>
      <w:instrText xml:space="preserve"> STYLEREF  "Heading 1 Numbered" \l  \* MERGEFORMAT </w:instrText>
    </w:r>
    <w:r w:rsidR="007B6E3E" w:rsidRPr="000D7CA1">
      <w:rPr>
        <w:sz w:val="20"/>
        <w:szCs w:val="20"/>
      </w:rPr>
      <w:fldChar w:fldCharType="separate"/>
    </w:r>
    <w:r w:rsidR="00925F08">
      <w:rPr>
        <w:noProof/>
        <w:sz w:val="20"/>
        <w:szCs w:val="20"/>
      </w:rPr>
      <w:t>Basic information</w:t>
    </w:r>
    <w:r w:rsidR="007B6E3E" w:rsidRPr="000D7CA1">
      <w:rPr>
        <w:sz w:val="20"/>
        <w:szCs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C3C1" w14:textId="77777777" w:rsidR="007B6E3E" w:rsidRDefault="007B6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455"/>
    <w:multiLevelType w:val="multilevel"/>
    <w:tmpl w:val="C49417E2"/>
    <w:styleLink w:val="BoxedBulletsandNumbers"/>
    <w:lvl w:ilvl="0">
      <w:start w:val="1"/>
      <w:numFmt w:val="bullet"/>
      <w:pStyle w:val="Box1Bullet"/>
      <w:lvlText w:val=""/>
      <w:lvlJc w:val="left"/>
      <w:pPr>
        <w:tabs>
          <w:tab w:val="num" w:pos="794"/>
        </w:tabs>
        <w:ind w:left="280" w:firstLine="0"/>
      </w:pPr>
      <w:rPr>
        <w:rFonts w:ascii="Symbol" w:hAnsi="Symbol" w:hint="default"/>
        <w:color w:val="424242" w:themeColor="text2"/>
      </w:rPr>
    </w:lvl>
    <w:lvl w:ilvl="1">
      <w:start w:val="1"/>
      <w:numFmt w:val="bullet"/>
      <w:pStyle w:val="Box2Bullet"/>
      <w:lvlText w:val=""/>
      <w:lvlJc w:val="left"/>
      <w:pPr>
        <w:tabs>
          <w:tab w:val="num" w:pos="794"/>
        </w:tabs>
        <w:ind w:left="280" w:firstLine="0"/>
      </w:pPr>
      <w:rPr>
        <w:rFonts w:ascii="Symbol" w:hAnsi="Symbol" w:hint="default"/>
        <w:color w:val="424242" w:themeColor="text2"/>
      </w:rPr>
    </w:lvl>
    <w:lvl w:ilvl="2">
      <w:start w:val="1"/>
      <w:numFmt w:val="decimal"/>
      <w:pStyle w:val="Box1NumberedList"/>
      <w:lvlText w:val="%3."/>
      <w:lvlJc w:val="left"/>
      <w:pPr>
        <w:ind w:left="280" w:firstLine="0"/>
      </w:pPr>
      <w:rPr>
        <w:rFonts w:hint="default"/>
      </w:rPr>
    </w:lvl>
    <w:lvl w:ilvl="3">
      <w:start w:val="1"/>
      <w:numFmt w:val="decimal"/>
      <w:pStyle w:val="Box2NumberedList"/>
      <w:lvlText w:val="%4."/>
      <w:lvlJc w:val="left"/>
      <w:pPr>
        <w:ind w:left="28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E23743"/>
    <w:multiLevelType w:val="multilevel"/>
    <w:tmpl w:val="7758D076"/>
    <w:styleLink w:val="DTABullets"/>
    <w:lvl w:ilvl="0">
      <w:start w:val="1"/>
      <w:numFmt w:val="bullet"/>
      <w:lvlText w:val=""/>
      <w:lvlJc w:val="left"/>
      <w:pPr>
        <w:ind w:left="644" w:hanging="360"/>
      </w:pPr>
      <w:rPr>
        <w:rFonts w:ascii="Symbol" w:hAnsi="Symbol" w:hint="default"/>
        <w:color w:val="424242" w:themeColor="text2"/>
      </w:rPr>
    </w:lvl>
    <w:lvl w:ilvl="1">
      <w:start w:val="1"/>
      <w:numFmt w:val="bullet"/>
      <w:pStyle w:val="BulletLevel2"/>
      <w:lvlText w:val="–"/>
      <w:lvlJc w:val="left"/>
      <w:pPr>
        <w:ind w:left="851" w:hanging="283"/>
      </w:pPr>
      <w:rPr>
        <w:rFonts w:ascii="Arial" w:hAnsi="Arial" w:hint="default"/>
        <w:color w:val="424242" w:themeColor="text2"/>
      </w:rPr>
    </w:lvl>
    <w:lvl w:ilvl="2">
      <w:start w:val="1"/>
      <w:numFmt w:val="bullet"/>
      <w:pStyle w:val="BulletLevel3"/>
      <w:lvlText w:val="◦"/>
      <w:lvlJc w:val="left"/>
      <w:pPr>
        <w:ind w:left="1135" w:hanging="283"/>
      </w:pPr>
      <w:rPr>
        <w:rFonts w:ascii="Arial" w:hAnsi="Arial" w:hint="default"/>
        <w:color w:val="424242" w:themeColor="text2"/>
      </w:rPr>
    </w:lvl>
    <w:lvl w:ilvl="3">
      <w:start w:val="1"/>
      <w:numFmt w:val="bullet"/>
      <w:lvlText w:val="»"/>
      <w:lvlJc w:val="left"/>
      <w:pPr>
        <w:ind w:left="1419" w:hanging="283"/>
      </w:pPr>
      <w:rPr>
        <w:rFonts w:ascii="Arial" w:hAnsi="Arial" w:hint="default"/>
        <w:color w:val="424242" w:themeColor="text2"/>
      </w:rPr>
    </w:lvl>
    <w:lvl w:ilvl="4">
      <w:start w:val="1"/>
      <w:numFmt w:val="lowerLetter"/>
      <w:lvlText w:val="(%5)"/>
      <w:lvlJc w:val="left"/>
      <w:pPr>
        <w:ind w:left="1703" w:hanging="283"/>
      </w:pPr>
      <w:rPr>
        <w:rFonts w:hint="default"/>
      </w:rPr>
    </w:lvl>
    <w:lvl w:ilvl="5">
      <w:start w:val="1"/>
      <w:numFmt w:val="lowerRoman"/>
      <w:lvlText w:val="(%6)"/>
      <w:lvlJc w:val="left"/>
      <w:pPr>
        <w:ind w:left="1987" w:hanging="283"/>
      </w:pPr>
      <w:rPr>
        <w:rFonts w:hint="default"/>
      </w:rPr>
    </w:lvl>
    <w:lvl w:ilvl="6">
      <w:start w:val="1"/>
      <w:numFmt w:val="decimal"/>
      <w:lvlText w:val="%7."/>
      <w:lvlJc w:val="left"/>
      <w:pPr>
        <w:ind w:left="2271" w:hanging="283"/>
      </w:pPr>
      <w:rPr>
        <w:rFonts w:hint="default"/>
      </w:rPr>
    </w:lvl>
    <w:lvl w:ilvl="7">
      <w:start w:val="1"/>
      <w:numFmt w:val="lowerLetter"/>
      <w:lvlText w:val="%8."/>
      <w:lvlJc w:val="left"/>
      <w:pPr>
        <w:ind w:left="2555" w:hanging="283"/>
      </w:pPr>
      <w:rPr>
        <w:rFonts w:hint="default"/>
      </w:rPr>
    </w:lvl>
    <w:lvl w:ilvl="8">
      <w:start w:val="1"/>
      <w:numFmt w:val="lowerRoman"/>
      <w:lvlText w:val="%9."/>
      <w:lvlJc w:val="left"/>
      <w:pPr>
        <w:ind w:left="2839" w:hanging="283"/>
      </w:pPr>
      <w:rPr>
        <w:rFonts w:hint="default"/>
      </w:rPr>
    </w:lvl>
  </w:abstractNum>
  <w:abstractNum w:abstractNumId="2" w15:restartNumberingAfterBreak="0">
    <w:nsid w:val="050F3418"/>
    <w:multiLevelType w:val="hybridMultilevel"/>
    <w:tmpl w:val="8B94410C"/>
    <w:lvl w:ilvl="0" w:tplc="C9240DA0">
      <w:start w:val="1"/>
      <w:numFmt w:val="bullet"/>
      <w:lvlText w:val=""/>
      <w:lvlJc w:val="left"/>
      <w:pPr>
        <w:ind w:left="1020" w:hanging="360"/>
      </w:pPr>
      <w:rPr>
        <w:rFonts w:ascii="Symbol" w:hAnsi="Symbol"/>
      </w:rPr>
    </w:lvl>
    <w:lvl w:ilvl="1" w:tplc="202450FA">
      <w:start w:val="1"/>
      <w:numFmt w:val="bullet"/>
      <w:lvlText w:val=""/>
      <w:lvlJc w:val="left"/>
      <w:pPr>
        <w:ind w:left="1020" w:hanging="360"/>
      </w:pPr>
      <w:rPr>
        <w:rFonts w:ascii="Symbol" w:hAnsi="Symbol"/>
      </w:rPr>
    </w:lvl>
    <w:lvl w:ilvl="2" w:tplc="EB0E082E">
      <w:start w:val="1"/>
      <w:numFmt w:val="bullet"/>
      <w:lvlText w:val=""/>
      <w:lvlJc w:val="left"/>
      <w:pPr>
        <w:ind w:left="1020" w:hanging="360"/>
      </w:pPr>
      <w:rPr>
        <w:rFonts w:ascii="Symbol" w:hAnsi="Symbol"/>
      </w:rPr>
    </w:lvl>
    <w:lvl w:ilvl="3" w:tplc="42F4D820">
      <w:start w:val="1"/>
      <w:numFmt w:val="bullet"/>
      <w:lvlText w:val=""/>
      <w:lvlJc w:val="left"/>
      <w:pPr>
        <w:ind w:left="1020" w:hanging="360"/>
      </w:pPr>
      <w:rPr>
        <w:rFonts w:ascii="Symbol" w:hAnsi="Symbol"/>
      </w:rPr>
    </w:lvl>
    <w:lvl w:ilvl="4" w:tplc="F97816B8">
      <w:start w:val="1"/>
      <w:numFmt w:val="bullet"/>
      <w:lvlText w:val=""/>
      <w:lvlJc w:val="left"/>
      <w:pPr>
        <w:ind w:left="1020" w:hanging="360"/>
      </w:pPr>
      <w:rPr>
        <w:rFonts w:ascii="Symbol" w:hAnsi="Symbol"/>
      </w:rPr>
    </w:lvl>
    <w:lvl w:ilvl="5" w:tplc="CE2056AA">
      <w:start w:val="1"/>
      <w:numFmt w:val="bullet"/>
      <w:lvlText w:val=""/>
      <w:lvlJc w:val="left"/>
      <w:pPr>
        <w:ind w:left="1020" w:hanging="360"/>
      </w:pPr>
      <w:rPr>
        <w:rFonts w:ascii="Symbol" w:hAnsi="Symbol"/>
      </w:rPr>
    </w:lvl>
    <w:lvl w:ilvl="6" w:tplc="52F03038">
      <w:start w:val="1"/>
      <w:numFmt w:val="bullet"/>
      <w:lvlText w:val=""/>
      <w:lvlJc w:val="left"/>
      <w:pPr>
        <w:ind w:left="1020" w:hanging="360"/>
      </w:pPr>
      <w:rPr>
        <w:rFonts w:ascii="Symbol" w:hAnsi="Symbol"/>
      </w:rPr>
    </w:lvl>
    <w:lvl w:ilvl="7" w:tplc="4FDAD564">
      <w:start w:val="1"/>
      <w:numFmt w:val="bullet"/>
      <w:lvlText w:val=""/>
      <w:lvlJc w:val="left"/>
      <w:pPr>
        <w:ind w:left="1020" w:hanging="360"/>
      </w:pPr>
      <w:rPr>
        <w:rFonts w:ascii="Symbol" w:hAnsi="Symbol"/>
      </w:rPr>
    </w:lvl>
    <w:lvl w:ilvl="8" w:tplc="127A3948">
      <w:start w:val="1"/>
      <w:numFmt w:val="bullet"/>
      <w:lvlText w:val=""/>
      <w:lvlJc w:val="left"/>
      <w:pPr>
        <w:ind w:left="1020" w:hanging="360"/>
      </w:pPr>
      <w:rPr>
        <w:rFonts w:ascii="Symbol" w:hAnsi="Symbol"/>
      </w:rPr>
    </w:lvl>
  </w:abstractNum>
  <w:abstractNum w:abstractNumId="3" w15:restartNumberingAfterBreak="0">
    <w:nsid w:val="189B1947"/>
    <w:multiLevelType w:val="hybridMultilevel"/>
    <w:tmpl w:val="DC9CDBCE"/>
    <w:lvl w:ilvl="0" w:tplc="DF94DEE8">
      <w:start w:val="1"/>
      <w:numFmt w:val="lowerLetter"/>
      <w:pStyle w:val="Alpha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195B25"/>
    <w:multiLevelType w:val="multilevel"/>
    <w:tmpl w:val="6E2E7326"/>
    <w:styleLink w:val="ListAlpha"/>
    <w:lvl w:ilvl="0">
      <w:start w:val="1"/>
      <w:numFmt w:val="lowerLetter"/>
      <w:pStyle w:val="ListAlphaLevel1"/>
      <w:lvlText w:val="%1."/>
      <w:lvlJc w:val="left"/>
      <w:pPr>
        <w:ind w:left="567" w:hanging="283"/>
      </w:pPr>
      <w:rPr>
        <w:rFonts w:hint="default"/>
      </w:rPr>
    </w:lvl>
    <w:lvl w:ilvl="1">
      <w:start w:val="1"/>
      <w:numFmt w:val="lowerRoman"/>
      <w:pStyle w:val="ListAlphaLevel2"/>
      <w:lvlText w:val="%2."/>
      <w:lvlJc w:val="left"/>
      <w:pPr>
        <w:ind w:left="851" w:hanging="283"/>
      </w:pPr>
      <w:rPr>
        <w:rFonts w:hint="default"/>
      </w:rPr>
    </w:lvl>
    <w:lvl w:ilvl="2">
      <w:start w:val="1"/>
      <w:numFmt w:val="upperLetter"/>
      <w:pStyle w:val="ListAlphaLevel3"/>
      <w:lvlText w:val="%3."/>
      <w:lvlJc w:val="left"/>
      <w:pPr>
        <w:ind w:left="1135" w:hanging="283"/>
      </w:pPr>
      <w:rPr>
        <w:rFonts w:hint="default"/>
      </w:rPr>
    </w:lvl>
    <w:lvl w:ilvl="3">
      <w:start w:val="1"/>
      <w:numFmt w:val="decimal"/>
      <w:lvlText w:val="(%4)"/>
      <w:lvlJc w:val="left"/>
      <w:pPr>
        <w:ind w:left="1419" w:hanging="283"/>
      </w:pPr>
      <w:rPr>
        <w:rFonts w:hint="default"/>
      </w:rPr>
    </w:lvl>
    <w:lvl w:ilvl="4">
      <w:start w:val="1"/>
      <w:numFmt w:val="lowerLetter"/>
      <w:lvlText w:val="(%5)"/>
      <w:lvlJc w:val="left"/>
      <w:pPr>
        <w:ind w:left="1703" w:hanging="283"/>
      </w:pPr>
      <w:rPr>
        <w:rFonts w:hint="default"/>
      </w:rPr>
    </w:lvl>
    <w:lvl w:ilvl="5">
      <w:start w:val="1"/>
      <w:numFmt w:val="lowerRoman"/>
      <w:lvlText w:val="(%6)"/>
      <w:lvlJc w:val="left"/>
      <w:pPr>
        <w:ind w:left="1987" w:hanging="283"/>
      </w:pPr>
      <w:rPr>
        <w:rFonts w:hint="default"/>
      </w:rPr>
    </w:lvl>
    <w:lvl w:ilvl="6">
      <w:start w:val="1"/>
      <w:numFmt w:val="decimal"/>
      <w:lvlText w:val="%7."/>
      <w:lvlJc w:val="left"/>
      <w:pPr>
        <w:ind w:left="2271" w:hanging="283"/>
      </w:pPr>
      <w:rPr>
        <w:rFonts w:hint="default"/>
      </w:rPr>
    </w:lvl>
    <w:lvl w:ilvl="7">
      <w:start w:val="1"/>
      <w:numFmt w:val="lowerLetter"/>
      <w:lvlText w:val="%8."/>
      <w:lvlJc w:val="left"/>
      <w:pPr>
        <w:ind w:left="2555" w:hanging="283"/>
      </w:pPr>
      <w:rPr>
        <w:rFonts w:hint="default"/>
      </w:rPr>
    </w:lvl>
    <w:lvl w:ilvl="8">
      <w:start w:val="1"/>
      <w:numFmt w:val="lowerRoman"/>
      <w:lvlText w:val="%9."/>
      <w:lvlJc w:val="left"/>
      <w:pPr>
        <w:ind w:left="2839" w:hanging="283"/>
      </w:pPr>
      <w:rPr>
        <w:rFonts w:hint="default"/>
      </w:rPr>
    </w:lvl>
  </w:abstractNum>
  <w:abstractNum w:abstractNumId="5" w15:restartNumberingAfterBreak="0">
    <w:nsid w:val="1C646AD0"/>
    <w:multiLevelType w:val="multilevel"/>
    <w:tmpl w:val="FEE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72CE4"/>
    <w:multiLevelType w:val="hybridMultilevel"/>
    <w:tmpl w:val="D18A4ED2"/>
    <w:lvl w:ilvl="0" w:tplc="49B06252">
      <w:start w:val="1"/>
      <w:numFmt w:val="bullet"/>
      <w:lvlText w:val=""/>
      <w:lvlJc w:val="left"/>
      <w:pPr>
        <w:ind w:left="1020" w:hanging="360"/>
      </w:pPr>
      <w:rPr>
        <w:rFonts w:ascii="Symbol" w:hAnsi="Symbol"/>
      </w:rPr>
    </w:lvl>
    <w:lvl w:ilvl="1" w:tplc="7E10CBA2">
      <w:start w:val="1"/>
      <w:numFmt w:val="bullet"/>
      <w:lvlText w:val=""/>
      <w:lvlJc w:val="left"/>
      <w:pPr>
        <w:ind w:left="1020" w:hanging="360"/>
      </w:pPr>
      <w:rPr>
        <w:rFonts w:ascii="Symbol" w:hAnsi="Symbol"/>
      </w:rPr>
    </w:lvl>
    <w:lvl w:ilvl="2" w:tplc="93FE0A7C">
      <w:start w:val="1"/>
      <w:numFmt w:val="bullet"/>
      <w:lvlText w:val=""/>
      <w:lvlJc w:val="left"/>
      <w:pPr>
        <w:ind w:left="1020" w:hanging="360"/>
      </w:pPr>
      <w:rPr>
        <w:rFonts w:ascii="Symbol" w:hAnsi="Symbol"/>
      </w:rPr>
    </w:lvl>
    <w:lvl w:ilvl="3" w:tplc="9F2ABD38">
      <w:start w:val="1"/>
      <w:numFmt w:val="bullet"/>
      <w:lvlText w:val=""/>
      <w:lvlJc w:val="left"/>
      <w:pPr>
        <w:ind w:left="1020" w:hanging="360"/>
      </w:pPr>
      <w:rPr>
        <w:rFonts w:ascii="Symbol" w:hAnsi="Symbol"/>
      </w:rPr>
    </w:lvl>
    <w:lvl w:ilvl="4" w:tplc="9F46A85C">
      <w:start w:val="1"/>
      <w:numFmt w:val="bullet"/>
      <w:lvlText w:val=""/>
      <w:lvlJc w:val="left"/>
      <w:pPr>
        <w:ind w:left="1020" w:hanging="360"/>
      </w:pPr>
      <w:rPr>
        <w:rFonts w:ascii="Symbol" w:hAnsi="Symbol"/>
      </w:rPr>
    </w:lvl>
    <w:lvl w:ilvl="5" w:tplc="559EE7A0">
      <w:start w:val="1"/>
      <w:numFmt w:val="bullet"/>
      <w:lvlText w:val=""/>
      <w:lvlJc w:val="left"/>
      <w:pPr>
        <w:ind w:left="1020" w:hanging="360"/>
      </w:pPr>
      <w:rPr>
        <w:rFonts w:ascii="Symbol" w:hAnsi="Symbol"/>
      </w:rPr>
    </w:lvl>
    <w:lvl w:ilvl="6" w:tplc="8682A26A">
      <w:start w:val="1"/>
      <w:numFmt w:val="bullet"/>
      <w:lvlText w:val=""/>
      <w:lvlJc w:val="left"/>
      <w:pPr>
        <w:ind w:left="1020" w:hanging="360"/>
      </w:pPr>
      <w:rPr>
        <w:rFonts w:ascii="Symbol" w:hAnsi="Symbol"/>
      </w:rPr>
    </w:lvl>
    <w:lvl w:ilvl="7" w:tplc="47D66538">
      <w:start w:val="1"/>
      <w:numFmt w:val="bullet"/>
      <w:lvlText w:val=""/>
      <w:lvlJc w:val="left"/>
      <w:pPr>
        <w:ind w:left="1020" w:hanging="360"/>
      </w:pPr>
      <w:rPr>
        <w:rFonts w:ascii="Symbol" w:hAnsi="Symbol"/>
      </w:rPr>
    </w:lvl>
    <w:lvl w:ilvl="8" w:tplc="984C30CA">
      <w:start w:val="1"/>
      <w:numFmt w:val="bullet"/>
      <w:lvlText w:val=""/>
      <w:lvlJc w:val="left"/>
      <w:pPr>
        <w:ind w:left="1020" w:hanging="360"/>
      </w:pPr>
      <w:rPr>
        <w:rFonts w:ascii="Symbol" w:hAnsi="Symbol"/>
      </w:rPr>
    </w:lvl>
  </w:abstractNum>
  <w:abstractNum w:abstractNumId="7" w15:restartNumberingAfterBreak="0">
    <w:nsid w:val="219223B3"/>
    <w:multiLevelType w:val="hybridMultilevel"/>
    <w:tmpl w:val="5802A5CA"/>
    <w:lvl w:ilvl="0" w:tplc="74D0ABC0">
      <w:start w:val="1"/>
      <w:numFmt w:val="bullet"/>
      <w:pStyle w:val="BulletLevel1"/>
      <w:lvlText w:val=""/>
      <w:lvlJc w:val="left"/>
      <w:pPr>
        <w:ind w:left="1004" w:hanging="360"/>
      </w:pPr>
      <w:rPr>
        <w:rFonts w:ascii="Symbol" w:hAnsi="Symbol" w:hint="default"/>
      </w:rPr>
    </w:lvl>
    <w:lvl w:ilvl="1" w:tplc="0C090003">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5BA76FB"/>
    <w:multiLevelType w:val="hybridMultilevel"/>
    <w:tmpl w:val="B8CAB448"/>
    <w:lvl w:ilvl="0" w:tplc="D42E92E2">
      <w:start w:val="1"/>
      <w:numFmt w:val="bullet"/>
      <w:lvlText w:val=""/>
      <w:lvlJc w:val="left"/>
      <w:pPr>
        <w:ind w:left="720" w:hanging="360"/>
      </w:pPr>
      <w:rPr>
        <w:rFonts w:ascii="Symbol" w:hAnsi="Symbol"/>
      </w:rPr>
    </w:lvl>
    <w:lvl w:ilvl="1" w:tplc="92A42A74">
      <w:start w:val="1"/>
      <w:numFmt w:val="bullet"/>
      <w:lvlText w:val=""/>
      <w:lvlJc w:val="left"/>
      <w:pPr>
        <w:ind w:left="720" w:hanging="360"/>
      </w:pPr>
      <w:rPr>
        <w:rFonts w:ascii="Symbol" w:hAnsi="Symbol"/>
      </w:rPr>
    </w:lvl>
    <w:lvl w:ilvl="2" w:tplc="F160962A">
      <w:start w:val="1"/>
      <w:numFmt w:val="bullet"/>
      <w:lvlText w:val=""/>
      <w:lvlJc w:val="left"/>
      <w:pPr>
        <w:ind w:left="720" w:hanging="360"/>
      </w:pPr>
      <w:rPr>
        <w:rFonts w:ascii="Symbol" w:hAnsi="Symbol"/>
      </w:rPr>
    </w:lvl>
    <w:lvl w:ilvl="3" w:tplc="4F4A6196">
      <w:start w:val="1"/>
      <w:numFmt w:val="bullet"/>
      <w:lvlText w:val=""/>
      <w:lvlJc w:val="left"/>
      <w:pPr>
        <w:ind w:left="720" w:hanging="360"/>
      </w:pPr>
      <w:rPr>
        <w:rFonts w:ascii="Symbol" w:hAnsi="Symbol"/>
      </w:rPr>
    </w:lvl>
    <w:lvl w:ilvl="4" w:tplc="3B0235DC">
      <w:start w:val="1"/>
      <w:numFmt w:val="bullet"/>
      <w:lvlText w:val=""/>
      <w:lvlJc w:val="left"/>
      <w:pPr>
        <w:ind w:left="720" w:hanging="360"/>
      </w:pPr>
      <w:rPr>
        <w:rFonts w:ascii="Symbol" w:hAnsi="Symbol"/>
      </w:rPr>
    </w:lvl>
    <w:lvl w:ilvl="5" w:tplc="CAAE080A">
      <w:start w:val="1"/>
      <w:numFmt w:val="bullet"/>
      <w:lvlText w:val=""/>
      <w:lvlJc w:val="left"/>
      <w:pPr>
        <w:ind w:left="720" w:hanging="360"/>
      </w:pPr>
      <w:rPr>
        <w:rFonts w:ascii="Symbol" w:hAnsi="Symbol"/>
      </w:rPr>
    </w:lvl>
    <w:lvl w:ilvl="6" w:tplc="E2C2DD10">
      <w:start w:val="1"/>
      <w:numFmt w:val="bullet"/>
      <w:lvlText w:val=""/>
      <w:lvlJc w:val="left"/>
      <w:pPr>
        <w:ind w:left="720" w:hanging="360"/>
      </w:pPr>
      <w:rPr>
        <w:rFonts w:ascii="Symbol" w:hAnsi="Symbol"/>
      </w:rPr>
    </w:lvl>
    <w:lvl w:ilvl="7" w:tplc="401E1DD4">
      <w:start w:val="1"/>
      <w:numFmt w:val="bullet"/>
      <w:lvlText w:val=""/>
      <w:lvlJc w:val="left"/>
      <w:pPr>
        <w:ind w:left="720" w:hanging="360"/>
      </w:pPr>
      <w:rPr>
        <w:rFonts w:ascii="Symbol" w:hAnsi="Symbol"/>
      </w:rPr>
    </w:lvl>
    <w:lvl w:ilvl="8" w:tplc="A4BEA8F4">
      <w:start w:val="1"/>
      <w:numFmt w:val="bullet"/>
      <w:lvlText w:val=""/>
      <w:lvlJc w:val="left"/>
      <w:pPr>
        <w:ind w:left="720" w:hanging="360"/>
      </w:pPr>
      <w:rPr>
        <w:rFonts w:ascii="Symbol" w:hAnsi="Symbol"/>
      </w:rPr>
    </w:lvl>
  </w:abstractNum>
  <w:abstractNum w:abstractNumId="9" w15:restartNumberingAfterBreak="0">
    <w:nsid w:val="27F33F3B"/>
    <w:multiLevelType w:val="hybridMultilevel"/>
    <w:tmpl w:val="F17A99B0"/>
    <w:lvl w:ilvl="0" w:tplc="98B84F48">
      <w:start w:val="1"/>
      <w:numFmt w:val="bullet"/>
      <w:lvlText w:val=""/>
      <w:lvlJc w:val="left"/>
      <w:pPr>
        <w:ind w:left="1020" w:hanging="360"/>
      </w:pPr>
      <w:rPr>
        <w:rFonts w:ascii="Symbol" w:hAnsi="Symbol"/>
      </w:rPr>
    </w:lvl>
    <w:lvl w:ilvl="1" w:tplc="CE4A6240">
      <w:start w:val="1"/>
      <w:numFmt w:val="bullet"/>
      <w:lvlText w:val=""/>
      <w:lvlJc w:val="left"/>
      <w:pPr>
        <w:ind w:left="1020" w:hanging="360"/>
      </w:pPr>
      <w:rPr>
        <w:rFonts w:ascii="Symbol" w:hAnsi="Symbol"/>
      </w:rPr>
    </w:lvl>
    <w:lvl w:ilvl="2" w:tplc="A0905144">
      <w:start w:val="1"/>
      <w:numFmt w:val="bullet"/>
      <w:lvlText w:val=""/>
      <w:lvlJc w:val="left"/>
      <w:pPr>
        <w:ind w:left="1020" w:hanging="360"/>
      </w:pPr>
      <w:rPr>
        <w:rFonts w:ascii="Symbol" w:hAnsi="Symbol"/>
      </w:rPr>
    </w:lvl>
    <w:lvl w:ilvl="3" w:tplc="271257A4">
      <w:start w:val="1"/>
      <w:numFmt w:val="bullet"/>
      <w:lvlText w:val=""/>
      <w:lvlJc w:val="left"/>
      <w:pPr>
        <w:ind w:left="1020" w:hanging="360"/>
      </w:pPr>
      <w:rPr>
        <w:rFonts w:ascii="Symbol" w:hAnsi="Symbol"/>
      </w:rPr>
    </w:lvl>
    <w:lvl w:ilvl="4" w:tplc="8548BFD0">
      <w:start w:val="1"/>
      <w:numFmt w:val="bullet"/>
      <w:lvlText w:val=""/>
      <w:lvlJc w:val="left"/>
      <w:pPr>
        <w:ind w:left="1020" w:hanging="360"/>
      </w:pPr>
      <w:rPr>
        <w:rFonts w:ascii="Symbol" w:hAnsi="Symbol"/>
      </w:rPr>
    </w:lvl>
    <w:lvl w:ilvl="5" w:tplc="28324AC6">
      <w:start w:val="1"/>
      <w:numFmt w:val="bullet"/>
      <w:lvlText w:val=""/>
      <w:lvlJc w:val="left"/>
      <w:pPr>
        <w:ind w:left="1020" w:hanging="360"/>
      </w:pPr>
      <w:rPr>
        <w:rFonts w:ascii="Symbol" w:hAnsi="Symbol"/>
      </w:rPr>
    </w:lvl>
    <w:lvl w:ilvl="6" w:tplc="F286A948">
      <w:start w:val="1"/>
      <w:numFmt w:val="bullet"/>
      <w:lvlText w:val=""/>
      <w:lvlJc w:val="left"/>
      <w:pPr>
        <w:ind w:left="1020" w:hanging="360"/>
      </w:pPr>
      <w:rPr>
        <w:rFonts w:ascii="Symbol" w:hAnsi="Symbol"/>
      </w:rPr>
    </w:lvl>
    <w:lvl w:ilvl="7" w:tplc="A600CFFC">
      <w:start w:val="1"/>
      <w:numFmt w:val="bullet"/>
      <w:lvlText w:val=""/>
      <w:lvlJc w:val="left"/>
      <w:pPr>
        <w:ind w:left="1020" w:hanging="360"/>
      </w:pPr>
      <w:rPr>
        <w:rFonts w:ascii="Symbol" w:hAnsi="Symbol"/>
      </w:rPr>
    </w:lvl>
    <w:lvl w:ilvl="8" w:tplc="A60EE350">
      <w:start w:val="1"/>
      <w:numFmt w:val="bullet"/>
      <w:lvlText w:val=""/>
      <w:lvlJc w:val="left"/>
      <w:pPr>
        <w:ind w:left="1020" w:hanging="360"/>
      </w:pPr>
      <w:rPr>
        <w:rFonts w:ascii="Symbol" w:hAnsi="Symbol"/>
      </w:rPr>
    </w:lvl>
  </w:abstractNum>
  <w:abstractNum w:abstractNumId="10" w15:restartNumberingAfterBreak="0">
    <w:nsid w:val="29C22987"/>
    <w:multiLevelType w:val="hybridMultilevel"/>
    <w:tmpl w:val="A24E007E"/>
    <w:lvl w:ilvl="0" w:tplc="3C6A2FD0">
      <w:start w:val="1"/>
      <w:numFmt w:val="bullet"/>
      <w:lvlText w:val=""/>
      <w:lvlJc w:val="left"/>
      <w:pPr>
        <w:ind w:left="720" w:hanging="360"/>
      </w:pPr>
      <w:rPr>
        <w:rFonts w:ascii="Symbol" w:hAnsi="Symbol"/>
      </w:rPr>
    </w:lvl>
    <w:lvl w:ilvl="1" w:tplc="83502CA2">
      <w:start w:val="1"/>
      <w:numFmt w:val="bullet"/>
      <w:lvlText w:val=""/>
      <w:lvlJc w:val="left"/>
      <w:pPr>
        <w:ind w:left="720" w:hanging="360"/>
      </w:pPr>
      <w:rPr>
        <w:rFonts w:ascii="Symbol" w:hAnsi="Symbol"/>
      </w:rPr>
    </w:lvl>
    <w:lvl w:ilvl="2" w:tplc="AB50AB26">
      <w:start w:val="1"/>
      <w:numFmt w:val="bullet"/>
      <w:lvlText w:val=""/>
      <w:lvlJc w:val="left"/>
      <w:pPr>
        <w:ind w:left="720" w:hanging="360"/>
      </w:pPr>
      <w:rPr>
        <w:rFonts w:ascii="Symbol" w:hAnsi="Symbol"/>
      </w:rPr>
    </w:lvl>
    <w:lvl w:ilvl="3" w:tplc="5AEEB9C2">
      <w:start w:val="1"/>
      <w:numFmt w:val="bullet"/>
      <w:lvlText w:val=""/>
      <w:lvlJc w:val="left"/>
      <w:pPr>
        <w:ind w:left="720" w:hanging="360"/>
      </w:pPr>
      <w:rPr>
        <w:rFonts w:ascii="Symbol" w:hAnsi="Symbol"/>
      </w:rPr>
    </w:lvl>
    <w:lvl w:ilvl="4" w:tplc="FC4444D8">
      <w:start w:val="1"/>
      <w:numFmt w:val="bullet"/>
      <w:lvlText w:val=""/>
      <w:lvlJc w:val="left"/>
      <w:pPr>
        <w:ind w:left="720" w:hanging="360"/>
      </w:pPr>
      <w:rPr>
        <w:rFonts w:ascii="Symbol" w:hAnsi="Symbol"/>
      </w:rPr>
    </w:lvl>
    <w:lvl w:ilvl="5" w:tplc="8432F2A6">
      <w:start w:val="1"/>
      <w:numFmt w:val="bullet"/>
      <w:lvlText w:val=""/>
      <w:lvlJc w:val="left"/>
      <w:pPr>
        <w:ind w:left="720" w:hanging="360"/>
      </w:pPr>
      <w:rPr>
        <w:rFonts w:ascii="Symbol" w:hAnsi="Symbol"/>
      </w:rPr>
    </w:lvl>
    <w:lvl w:ilvl="6" w:tplc="7E782D70">
      <w:start w:val="1"/>
      <w:numFmt w:val="bullet"/>
      <w:lvlText w:val=""/>
      <w:lvlJc w:val="left"/>
      <w:pPr>
        <w:ind w:left="720" w:hanging="360"/>
      </w:pPr>
      <w:rPr>
        <w:rFonts w:ascii="Symbol" w:hAnsi="Symbol"/>
      </w:rPr>
    </w:lvl>
    <w:lvl w:ilvl="7" w:tplc="A404D8A2">
      <w:start w:val="1"/>
      <w:numFmt w:val="bullet"/>
      <w:lvlText w:val=""/>
      <w:lvlJc w:val="left"/>
      <w:pPr>
        <w:ind w:left="720" w:hanging="360"/>
      </w:pPr>
      <w:rPr>
        <w:rFonts w:ascii="Symbol" w:hAnsi="Symbol"/>
      </w:rPr>
    </w:lvl>
    <w:lvl w:ilvl="8" w:tplc="80665BFE">
      <w:start w:val="1"/>
      <w:numFmt w:val="bullet"/>
      <w:lvlText w:val=""/>
      <w:lvlJc w:val="left"/>
      <w:pPr>
        <w:ind w:left="720" w:hanging="360"/>
      </w:pPr>
      <w:rPr>
        <w:rFonts w:ascii="Symbol" w:hAnsi="Symbol"/>
      </w:rPr>
    </w:lvl>
  </w:abstractNum>
  <w:abstractNum w:abstractNumId="11" w15:restartNumberingAfterBreak="0">
    <w:nsid w:val="2FAB7B86"/>
    <w:multiLevelType w:val="hybridMultilevel"/>
    <w:tmpl w:val="395842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198413F"/>
    <w:multiLevelType w:val="hybridMultilevel"/>
    <w:tmpl w:val="4B7C29F4"/>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1EF579E"/>
    <w:multiLevelType w:val="hybridMultilevel"/>
    <w:tmpl w:val="1D8E299E"/>
    <w:lvl w:ilvl="0" w:tplc="0C090001">
      <w:start w:val="1"/>
      <w:numFmt w:val="bullet"/>
      <w:lvlText w:val=""/>
      <w:lvlJc w:val="left"/>
      <w:pPr>
        <w:ind w:left="638" w:hanging="360"/>
      </w:pPr>
      <w:rPr>
        <w:rFonts w:ascii="Symbol" w:hAnsi="Symbol" w:hint="default"/>
      </w:rPr>
    </w:lvl>
    <w:lvl w:ilvl="1" w:tplc="0C090003" w:tentative="1">
      <w:start w:val="1"/>
      <w:numFmt w:val="bullet"/>
      <w:lvlText w:val="o"/>
      <w:lvlJc w:val="left"/>
      <w:pPr>
        <w:ind w:left="1358" w:hanging="360"/>
      </w:pPr>
      <w:rPr>
        <w:rFonts w:ascii="Courier New" w:hAnsi="Courier New" w:cs="Courier New" w:hint="default"/>
      </w:rPr>
    </w:lvl>
    <w:lvl w:ilvl="2" w:tplc="0C090005" w:tentative="1">
      <w:start w:val="1"/>
      <w:numFmt w:val="bullet"/>
      <w:lvlText w:val=""/>
      <w:lvlJc w:val="left"/>
      <w:pPr>
        <w:ind w:left="2078" w:hanging="360"/>
      </w:pPr>
      <w:rPr>
        <w:rFonts w:ascii="Wingdings" w:hAnsi="Wingdings" w:hint="default"/>
      </w:rPr>
    </w:lvl>
    <w:lvl w:ilvl="3" w:tplc="0C090001" w:tentative="1">
      <w:start w:val="1"/>
      <w:numFmt w:val="bullet"/>
      <w:lvlText w:val=""/>
      <w:lvlJc w:val="left"/>
      <w:pPr>
        <w:ind w:left="2798" w:hanging="360"/>
      </w:pPr>
      <w:rPr>
        <w:rFonts w:ascii="Symbol" w:hAnsi="Symbol" w:hint="default"/>
      </w:rPr>
    </w:lvl>
    <w:lvl w:ilvl="4" w:tplc="0C090003" w:tentative="1">
      <w:start w:val="1"/>
      <w:numFmt w:val="bullet"/>
      <w:lvlText w:val="o"/>
      <w:lvlJc w:val="left"/>
      <w:pPr>
        <w:ind w:left="3518" w:hanging="360"/>
      </w:pPr>
      <w:rPr>
        <w:rFonts w:ascii="Courier New" w:hAnsi="Courier New" w:cs="Courier New" w:hint="default"/>
      </w:rPr>
    </w:lvl>
    <w:lvl w:ilvl="5" w:tplc="0C090005" w:tentative="1">
      <w:start w:val="1"/>
      <w:numFmt w:val="bullet"/>
      <w:lvlText w:val=""/>
      <w:lvlJc w:val="left"/>
      <w:pPr>
        <w:ind w:left="4238" w:hanging="360"/>
      </w:pPr>
      <w:rPr>
        <w:rFonts w:ascii="Wingdings" w:hAnsi="Wingdings" w:hint="default"/>
      </w:rPr>
    </w:lvl>
    <w:lvl w:ilvl="6" w:tplc="0C090001" w:tentative="1">
      <w:start w:val="1"/>
      <w:numFmt w:val="bullet"/>
      <w:lvlText w:val=""/>
      <w:lvlJc w:val="left"/>
      <w:pPr>
        <w:ind w:left="4958" w:hanging="360"/>
      </w:pPr>
      <w:rPr>
        <w:rFonts w:ascii="Symbol" w:hAnsi="Symbol" w:hint="default"/>
      </w:rPr>
    </w:lvl>
    <w:lvl w:ilvl="7" w:tplc="0C090003" w:tentative="1">
      <w:start w:val="1"/>
      <w:numFmt w:val="bullet"/>
      <w:lvlText w:val="o"/>
      <w:lvlJc w:val="left"/>
      <w:pPr>
        <w:ind w:left="5678" w:hanging="360"/>
      </w:pPr>
      <w:rPr>
        <w:rFonts w:ascii="Courier New" w:hAnsi="Courier New" w:cs="Courier New" w:hint="default"/>
      </w:rPr>
    </w:lvl>
    <w:lvl w:ilvl="8" w:tplc="0C090005" w:tentative="1">
      <w:start w:val="1"/>
      <w:numFmt w:val="bullet"/>
      <w:lvlText w:val=""/>
      <w:lvlJc w:val="left"/>
      <w:pPr>
        <w:ind w:left="6398" w:hanging="360"/>
      </w:pPr>
      <w:rPr>
        <w:rFonts w:ascii="Wingdings" w:hAnsi="Wingdings" w:hint="default"/>
      </w:rPr>
    </w:lvl>
  </w:abstractNum>
  <w:abstractNum w:abstractNumId="14" w15:restartNumberingAfterBreak="0">
    <w:nsid w:val="321B6B9F"/>
    <w:multiLevelType w:val="multilevel"/>
    <w:tmpl w:val="7166B576"/>
    <w:styleLink w:val="ListLegal"/>
    <w:lvl w:ilvl="0">
      <w:start w:val="1"/>
      <w:numFmt w:val="decimal"/>
      <w:pStyle w:val="ListLegalLevel1"/>
      <w:lvlText w:val="%1."/>
      <w:lvlJc w:val="left"/>
      <w:pPr>
        <w:ind w:left="567" w:hanging="283"/>
      </w:pPr>
      <w:rPr>
        <w:rFonts w:hint="default"/>
      </w:rPr>
    </w:lvl>
    <w:lvl w:ilvl="1">
      <w:start w:val="1"/>
      <w:numFmt w:val="lowerLetter"/>
      <w:pStyle w:val="ListLegalLevel2"/>
      <w:lvlText w:val="%2."/>
      <w:lvlJc w:val="left"/>
      <w:pPr>
        <w:ind w:left="851" w:hanging="283"/>
      </w:pPr>
      <w:rPr>
        <w:rFonts w:hint="default"/>
      </w:rPr>
    </w:lvl>
    <w:lvl w:ilvl="2">
      <w:start w:val="1"/>
      <w:numFmt w:val="lowerRoman"/>
      <w:pStyle w:val="ListLegalLevel3"/>
      <w:lvlText w:val="%3."/>
      <w:lvlJc w:val="left"/>
      <w:pPr>
        <w:ind w:left="1135" w:hanging="283"/>
      </w:pPr>
      <w:rPr>
        <w:rFonts w:hint="default"/>
      </w:rPr>
    </w:lvl>
    <w:lvl w:ilvl="3">
      <w:start w:val="1"/>
      <w:numFmt w:val="decimal"/>
      <w:lvlText w:val="(%4)"/>
      <w:lvlJc w:val="left"/>
      <w:pPr>
        <w:ind w:left="1419" w:hanging="283"/>
      </w:pPr>
      <w:rPr>
        <w:rFonts w:hint="default"/>
      </w:rPr>
    </w:lvl>
    <w:lvl w:ilvl="4">
      <w:start w:val="1"/>
      <w:numFmt w:val="lowerLetter"/>
      <w:lvlText w:val="(%5)"/>
      <w:lvlJc w:val="left"/>
      <w:pPr>
        <w:ind w:left="1703" w:hanging="283"/>
      </w:pPr>
      <w:rPr>
        <w:rFonts w:hint="default"/>
      </w:rPr>
    </w:lvl>
    <w:lvl w:ilvl="5">
      <w:start w:val="1"/>
      <w:numFmt w:val="lowerRoman"/>
      <w:lvlText w:val="(%6)"/>
      <w:lvlJc w:val="left"/>
      <w:pPr>
        <w:ind w:left="1987" w:hanging="283"/>
      </w:pPr>
      <w:rPr>
        <w:rFonts w:hint="default"/>
      </w:rPr>
    </w:lvl>
    <w:lvl w:ilvl="6">
      <w:start w:val="1"/>
      <w:numFmt w:val="decimal"/>
      <w:lvlText w:val="%7."/>
      <w:lvlJc w:val="left"/>
      <w:pPr>
        <w:ind w:left="2271" w:hanging="283"/>
      </w:pPr>
      <w:rPr>
        <w:rFonts w:hint="default"/>
      </w:rPr>
    </w:lvl>
    <w:lvl w:ilvl="7">
      <w:start w:val="1"/>
      <w:numFmt w:val="lowerLetter"/>
      <w:lvlText w:val="%8."/>
      <w:lvlJc w:val="left"/>
      <w:pPr>
        <w:ind w:left="2555" w:hanging="283"/>
      </w:pPr>
      <w:rPr>
        <w:rFonts w:hint="default"/>
      </w:rPr>
    </w:lvl>
    <w:lvl w:ilvl="8">
      <w:start w:val="1"/>
      <w:numFmt w:val="lowerRoman"/>
      <w:lvlText w:val="%9."/>
      <w:lvlJc w:val="left"/>
      <w:pPr>
        <w:ind w:left="2839" w:hanging="283"/>
      </w:pPr>
      <w:rPr>
        <w:rFonts w:hint="default"/>
      </w:rPr>
    </w:lvl>
  </w:abstractNum>
  <w:abstractNum w:abstractNumId="15" w15:restartNumberingAfterBreak="0">
    <w:nsid w:val="32AD5D32"/>
    <w:multiLevelType w:val="hybridMultilevel"/>
    <w:tmpl w:val="1736D454"/>
    <w:lvl w:ilvl="0" w:tplc="38FC6588">
      <w:start w:val="1"/>
      <w:numFmt w:val="bullet"/>
      <w:lvlText w:val=""/>
      <w:lvlJc w:val="left"/>
      <w:pPr>
        <w:ind w:left="720" w:hanging="360"/>
      </w:pPr>
      <w:rPr>
        <w:rFonts w:ascii="Symbol" w:hAnsi="Symbol"/>
      </w:rPr>
    </w:lvl>
    <w:lvl w:ilvl="1" w:tplc="7FAC6986">
      <w:start w:val="1"/>
      <w:numFmt w:val="bullet"/>
      <w:lvlText w:val=""/>
      <w:lvlJc w:val="left"/>
      <w:pPr>
        <w:ind w:left="720" w:hanging="360"/>
      </w:pPr>
      <w:rPr>
        <w:rFonts w:ascii="Symbol" w:hAnsi="Symbol"/>
      </w:rPr>
    </w:lvl>
    <w:lvl w:ilvl="2" w:tplc="9BA209D6">
      <w:start w:val="1"/>
      <w:numFmt w:val="bullet"/>
      <w:lvlText w:val=""/>
      <w:lvlJc w:val="left"/>
      <w:pPr>
        <w:ind w:left="720" w:hanging="360"/>
      </w:pPr>
      <w:rPr>
        <w:rFonts w:ascii="Symbol" w:hAnsi="Symbol"/>
      </w:rPr>
    </w:lvl>
    <w:lvl w:ilvl="3" w:tplc="CCD22F40">
      <w:start w:val="1"/>
      <w:numFmt w:val="bullet"/>
      <w:lvlText w:val=""/>
      <w:lvlJc w:val="left"/>
      <w:pPr>
        <w:ind w:left="720" w:hanging="360"/>
      </w:pPr>
      <w:rPr>
        <w:rFonts w:ascii="Symbol" w:hAnsi="Symbol"/>
      </w:rPr>
    </w:lvl>
    <w:lvl w:ilvl="4" w:tplc="0A08372C">
      <w:start w:val="1"/>
      <w:numFmt w:val="bullet"/>
      <w:lvlText w:val=""/>
      <w:lvlJc w:val="left"/>
      <w:pPr>
        <w:ind w:left="720" w:hanging="360"/>
      </w:pPr>
      <w:rPr>
        <w:rFonts w:ascii="Symbol" w:hAnsi="Symbol"/>
      </w:rPr>
    </w:lvl>
    <w:lvl w:ilvl="5" w:tplc="F3FCCE48">
      <w:start w:val="1"/>
      <w:numFmt w:val="bullet"/>
      <w:lvlText w:val=""/>
      <w:lvlJc w:val="left"/>
      <w:pPr>
        <w:ind w:left="720" w:hanging="360"/>
      </w:pPr>
      <w:rPr>
        <w:rFonts w:ascii="Symbol" w:hAnsi="Symbol"/>
      </w:rPr>
    </w:lvl>
    <w:lvl w:ilvl="6" w:tplc="185848D4">
      <w:start w:val="1"/>
      <w:numFmt w:val="bullet"/>
      <w:lvlText w:val=""/>
      <w:lvlJc w:val="left"/>
      <w:pPr>
        <w:ind w:left="720" w:hanging="360"/>
      </w:pPr>
      <w:rPr>
        <w:rFonts w:ascii="Symbol" w:hAnsi="Symbol"/>
      </w:rPr>
    </w:lvl>
    <w:lvl w:ilvl="7" w:tplc="6C80D76C">
      <w:start w:val="1"/>
      <w:numFmt w:val="bullet"/>
      <w:lvlText w:val=""/>
      <w:lvlJc w:val="left"/>
      <w:pPr>
        <w:ind w:left="720" w:hanging="360"/>
      </w:pPr>
      <w:rPr>
        <w:rFonts w:ascii="Symbol" w:hAnsi="Symbol"/>
      </w:rPr>
    </w:lvl>
    <w:lvl w:ilvl="8" w:tplc="E8525502">
      <w:start w:val="1"/>
      <w:numFmt w:val="bullet"/>
      <w:lvlText w:val=""/>
      <w:lvlJc w:val="left"/>
      <w:pPr>
        <w:ind w:left="720" w:hanging="360"/>
      </w:pPr>
      <w:rPr>
        <w:rFonts w:ascii="Symbol" w:hAnsi="Symbol"/>
      </w:rPr>
    </w:lvl>
  </w:abstractNum>
  <w:abstractNum w:abstractNumId="16" w15:restartNumberingAfterBreak="0">
    <w:nsid w:val="3DD545F6"/>
    <w:multiLevelType w:val="hybridMultilevel"/>
    <w:tmpl w:val="82D8F8EC"/>
    <w:lvl w:ilvl="0" w:tplc="2D80FCEA">
      <w:start w:val="1"/>
      <w:numFmt w:val="bullet"/>
      <w:lvlText w:val=""/>
      <w:lvlJc w:val="left"/>
      <w:pPr>
        <w:ind w:left="720" w:hanging="360"/>
      </w:pPr>
      <w:rPr>
        <w:rFonts w:ascii="Symbol" w:hAnsi="Symbol"/>
      </w:rPr>
    </w:lvl>
    <w:lvl w:ilvl="1" w:tplc="30A6B006">
      <w:start w:val="1"/>
      <w:numFmt w:val="bullet"/>
      <w:lvlText w:val=""/>
      <w:lvlJc w:val="left"/>
      <w:pPr>
        <w:ind w:left="720" w:hanging="360"/>
      </w:pPr>
      <w:rPr>
        <w:rFonts w:ascii="Symbol" w:hAnsi="Symbol"/>
      </w:rPr>
    </w:lvl>
    <w:lvl w:ilvl="2" w:tplc="7C4E2958">
      <w:start w:val="1"/>
      <w:numFmt w:val="bullet"/>
      <w:lvlText w:val=""/>
      <w:lvlJc w:val="left"/>
      <w:pPr>
        <w:ind w:left="720" w:hanging="360"/>
      </w:pPr>
      <w:rPr>
        <w:rFonts w:ascii="Symbol" w:hAnsi="Symbol"/>
      </w:rPr>
    </w:lvl>
    <w:lvl w:ilvl="3" w:tplc="9464633C">
      <w:start w:val="1"/>
      <w:numFmt w:val="bullet"/>
      <w:lvlText w:val=""/>
      <w:lvlJc w:val="left"/>
      <w:pPr>
        <w:ind w:left="720" w:hanging="360"/>
      </w:pPr>
      <w:rPr>
        <w:rFonts w:ascii="Symbol" w:hAnsi="Symbol"/>
      </w:rPr>
    </w:lvl>
    <w:lvl w:ilvl="4" w:tplc="7D4C6828">
      <w:start w:val="1"/>
      <w:numFmt w:val="bullet"/>
      <w:lvlText w:val=""/>
      <w:lvlJc w:val="left"/>
      <w:pPr>
        <w:ind w:left="720" w:hanging="360"/>
      </w:pPr>
      <w:rPr>
        <w:rFonts w:ascii="Symbol" w:hAnsi="Symbol"/>
      </w:rPr>
    </w:lvl>
    <w:lvl w:ilvl="5" w:tplc="66BEDDDA">
      <w:start w:val="1"/>
      <w:numFmt w:val="bullet"/>
      <w:lvlText w:val=""/>
      <w:lvlJc w:val="left"/>
      <w:pPr>
        <w:ind w:left="720" w:hanging="360"/>
      </w:pPr>
      <w:rPr>
        <w:rFonts w:ascii="Symbol" w:hAnsi="Symbol"/>
      </w:rPr>
    </w:lvl>
    <w:lvl w:ilvl="6" w:tplc="8CBC9AC4">
      <w:start w:val="1"/>
      <w:numFmt w:val="bullet"/>
      <w:lvlText w:val=""/>
      <w:lvlJc w:val="left"/>
      <w:pPr>
        <w:ind w:left="720" w:hanging="360"/>
      </w:pPr>
      <w:rPr>
        <w:rFonts w:ascii="Symbol" w:hAnsi="Symbol"/>
      </w:rPr>
    </w:lvl>
    <w:lvl w:ilvl="7" w:tplc="B6D493F2">
      <w:start w:val="1"/>
      <w:numFmt w:val="bullet"/>
      <w:lvlText w:val=""/>
      <w:lvlJc w:val="left"/>
      <w:pPr>
        <w:ind w:left="720" w:hanging="360"/>
      </w:pPr>
      <w:rPr>
        <w:rFonts w:ascii="Symbol" w:hAnsi="Symbol"/>
      </w:rPr>
    </w:lvl>
    <w:lvl w:ilvl="8" w:tplc="1A30FE3A">
      <w:start w:val="1"/>
      <w:numFmt w:val="bullet"/>
      <w:lvlText w:val=""/>
      <w:lvlJc w:val="left"/>
      <w:pPr>
        <w:ind w:left="720" w:hanging="360"/>
      </w:pPr>
      <w:rPr>
        <w:rFonts w:ascii="Symbol" w:hAnsi="Symbol"/>
      </w:rPr>
    </w:lvl>
  </w:abstractNum>
  <w:abstractNum w:abstractNumId="17" w15:restartNumberingAfterBreak="0">
    <w:nsid w:val="4138376C"/>
    <w:multiLevelType w:val="hybridMultilevel"/>
    <w:tmpl w:val="D2160CB8"/>
    <w:lvl w:ilvl="0" w:tplc="736A38EE">
      <w:start w:val="1"/>
      <w:numFmt w:val="bullet"/>
      <w:lvlText w:val=""/>
      <w:lvlJc w:val="left"/>
      <w:pPr>
        <w:ind w:left="1020" w:hanging="360"/>
      </w:pPr>
      <w:rPr>
        <w:rFonts w:ascii="Symbol" w:hAnsi="Symbol"/>
      </w:rPr>
    </w:lvl>
    <w:lvl w:ilvl="1" w:tplc="8B885EC4">
      <w:start w:val="1"/>
      <w:numFmt w:val="bullet"/>
      <w:lvlText w:val=""/>
      <w:lvlJc w:val="left"/>
      <w:pPr>
        <w:ind w:left="1020" w:hanging="360"/>
      </w:pPr>
      <w:rPr>
        <w:rFonts w:ascii="Symbol" w:hAnsi="Symbol"/>
      </w:rPr>
    </w:lvl>
    <w:lvl w:ilvl="2" w:tplc="0B40E5F2">
      <w:start w:val="1"/>
      <w:numFmt w:val="bullet"/>
      <w:lvlText w:val=""/>
      <w:lvlJc w:val="left"/>
      <w:pPr>
        <w:ind w:left="1020" w:hanging="360"/>
      </w:pPr>
      <w:rPr>
        <w:rFonts w:ascii="Symbol" w:hAnsi="Symbol"/>
      </w:rPr>
    </w:lvl>
    <w:lvl w:ilvl="3" w:tplc="35406600">
      <w:start w:val="1"/>
      <w:numFmt w:val="bullet"/>
      <w:lvlText w:val=""/>
      <w:lvlJc w:val="left"/>
      <w:pPr>
        <w:ind w:left="1020" w:hanging="360"/>
      </w:pPr>
      <w:rPr>
        <w:rFonts w:ascii="Symbol" w:hAnsi="Symbol"/>
      </w:rPr>
    </w:lvl>
    <w:lvl w:ilvl="4" w:tplc="6AE2F9D8">
      <w:start w:val="1"/>
      <w:numFmt w:val="bullet"/>
      <w:lvlText w:val=""/>
      <w:lvlJc w:val="left"/>
      <w:pPr>
        <w:ind w:left="1020" w:hanging="360"/>
      </w:pPr>
      <w:rPr>
        <w:rFonts w:ascii="Symbol" w:hAnsi="Symbol"/>
      </w:rPr>
    </w:lvl>
    <w:lvl w:ilvl="5" w:tplc="8894FE9A">
      <w:start w:val="1"/>
      <w:numFmt w:val="bullet"/>
      <w:lvlText w:val=""/>
      <w:lvlJc w:val="left"/>
      <w:pPr>
        <w:ind w:left="1020" w:hanging="360"/>
      </w:pPr>
      <w:rPr>
        <w:rFonts w:ascii="Symbol" w:hAnsi="Symbol"/>
      </w:rPr>
    </w:lvl>
    <w:lvl w:ilvl="6" w:tplc="1D409578">
      <w:start w:val="1"/>
      <w:numFmt w:val="bullet"/>
      <w:lvlText w:val=""/>
      <w:lvlJc w:val="left"/>
      <w:pPr>
        <w:ind w:left="1020" w:hanging="360"/>
      </w:pPr>
      <w:rPr>
        <w:rFonts w:ascii="Symbol" w:hAnsi="Symbol"/>
      </w:rPr>
    </w:lvl>
    <w:lvl w:ilvl="7" w:tplc="AD284810">
      <w:start w:val="1"/>
      <w:numFmt w:val="bullet"/>
      <w:lvlText w:val=""/>
      <w:lvlJc w:val="left"/>
      <w:pPr>
        <w:ind w:left="1020" w:hanging="360"/>
      </w:pPr>
      <w:rPr>
        <w:rFonts w:ascii="Symbol" w:hAnsi="Symbol"/>
      </w:rPr>
    </w:lvl>
    <w:lvl w:ilvl="8" w:tplc="1A1E36B4">
      <w:start w:val="1"/>
      <w:numFmt w:val="bullet"/>
      <w:lvlText w:val=""/>
      <w:lvlJc w:val="left"/>
      <w:pPr>
        <w:ind w:left="1020" w:hanging="360"/>
      </w:pPr>
      <w:rPr>
        <w:rFonts w:ascii="Symbol" w:hAnsi="Symbol"/>
      </w:rPr>
    </w:lvl>
  </w:abstractNum>
  <w:abstractNum w:abstractNumId="18" w15:restartNumberingAfterBreak="0">
    <w:nsid w:val="41581725"/>
    <w:multiLevelType w:val="hybridMultilevel"/>
    <w:tmpl w:val="59AA3ED0"/>
    <w:lvl w:ilvl="0" w:tplc="0F42B66A">
      <w:start w:val="1"/>
      <w:numFmt w:val="bullet"/>
      <w:lvlText w:val=""/>
      <w:lvlJc w:val="left"/>
      <w:pPr>
        <w:ind w:left="720" w:hanging="360"/>
      </w:pPr>
      <w:rPr>
        <w:rFonts w:ascii="Symbol" w:hAnsi="Symbol"/>
      </w:rPr>
    </w:lvl>
    <w:lvl w:ilvl="1" w:tplc="93B64534">
      <w:start w:val="1"/>
      <w:numFmt w:val="bullet"/>
      <w:lvlText w:val=""/>
      <w:lvlJc w:val="left"/>
      <w:pPr>
        <w:ind w:left="720" w:hanging="360"/>
      </w:pPr>
      <w:rPr>
        <w:rFonts w:ascii="Symbol" w:hAnsi="Symbol"/>
      </w:rPr>
    </w:lvl>
    <w:lvl w:ilvl="2" w:tplc="2CA62BB8">
      <w:start w:val="1"/>
      <w:numFmt w:val="bullet"/>
      <w:lvlText w:val=""/>
      <w:lvlJc w:val="left"/>
      <w:pPr>
        <w:ind w:left="720" w:hanging="360"/>
      </w:pPr>
      <w:rPr>
        <w:rFonts w:ascii="Symbol" w:hAnsi="Symbol"/>
      </w:rPr>
    </w:lvl>
    <w:lvl w:ilvl="3" w:tplc="80ACE2BE">
      <w:start w:val="1"/>
      <w:numFmt w:val="bullet"/>
      <w:lvlText w:val=""/>
      <w:lvlJc w:val="left"/>
      <w:pPr>
        <w:ind w:left="720" w:hanging="360"/>
      </w:pPr>
      <w:rPr>
        <w:rFonts w:ascii="Symbol" w:hAnsi="Symbol"/>
      </w:rPr>
    </w:lvl>
    <w:lvl w:ilvl="4" w:tplc="48D2198E">
      <w:start w:val="1"/>
      <w:numFmt w:val="bullet"/>
      <w:lvlText w:val=""/>
      <w:lvlJc w:val="left"/>
      <w:pPr>
        <w:ind w:left="720" w:hanging="360"/>
      </w:pPr>
      <w:rPr>
        <w:rFonts w:ascii="Symbol" w:hAnsi="Symbol"/>
      </w:rPr>
    </w:lvl>
    <w:lvl w:ilvl="5" w:tplc="BF720C6E">
      <w:start w:val="1"/>
      <w:numFmt w:val="bullet"/>
      <w:lvlText w:val=""/>
      <w:lvlJc w:val="left"/>
      <w:pPr>
        <w:ind w:left="720" w:hanging="360"/>
      </w:pPr>
      <w:rPr>
        <w:rFonts w:ascii="Symbol" w:hAnsi="Symbol"/>
      </w:rPr>
    </w:lvl>
    <w:lvl w:ilvl="6" w:tplc="52F4C090">
      <w:start w:val="1"/>
      <w:numFmt w:val="bullet"/>
      <w:lvlText w:val=""/>
      <w:lvlJc w:val="left"/>
      <w:pPr>
        <w:ind w:left="720" w:hanging="360"/>
      </w:pPr>
      <w:rPr>
        <w:rFonts w:ascii="Symbol" w:hAnsi="Symbol"/>
      </w:rPr>
    </w:lvl>
    <w:lvl w:ilvl="7" w:tplc="DDACB2B6">
      <w:start w:val="1"/>
      <w:numFmt w:val="bullet"/>
      <w:lvlText w:val=""/>
      <w:lvlJc w:val="left"/>
      <w:pPr>
        <w:ind w:left="720" w:hanging="360"/>
      </w:pPr>
      <w:rPr>
        <w:rFonts w:ascii="Symbol" w:hAnsi="Symbol"/>
      </w:rPr>
    </w:lvl>
    <w:lvl w:ilvl="8" w:tplc="8DDA59EA">
      <w:start w:val="1"/>
      <w:numFmt w:val="bullet"/>
      <w:lvlText w:val=""/>
      <w:lvlJc w:val="left"/>
      <w:pPr>
        <w:ind w:left="720" w:hanging="360"/>
      </w:pPr>
      <w:rPr>
        <w:rFonts w:ascii="Symbol" w:hAnsi="Symbol"/>
      </w:rPr>
    </w:lvl>
  </w:abstractNum>
  <w:abstractNum w:abstractNumId="19" w15:restartNumberingAfterBreak="0">
    <w:nsid w:val="45F17713"/>
    <w:multiLevelType w:val="multilevel"/>
    <w:tmpl w:val="984C3A36"/>
    <w:styleLink w:val="ListNumbered"/>
    <w:lvl w:ilvl="0">
      <w:start w:val="1"/>
      <w:numFmt w:val="decimal"/>
      <w:pStyle w:val="ListNumberedLevel1"/>
      <w:lvlText w:val="%1."/>
      <w:lvlJc w:val="left"/>
      <w:pPr>
        <w:ind w:left="567" w:hanging="567"/>
      </w:pPr>
      <w:rPr>
        <w:rFonts w:hint="default"/>
      </w:rPr>
    </w:lvl>
    <w:lvl w:ilvl="1">
      <w:start w:val="1"/>
      <w:numFmt w:val="decimal"/>
      <w:pStyle w:val="ListNumberedLevel2"/>
      <w:lvlText w:val="%1.%2"/>
      <w:lvlJc w:val="left"/>
      <w:pPr>
        <w:ind w:left="1134" w:hanging="567"/>
      </w:pPr>
      <w:rPr>
        <w:rFonts w:hint="default"/>
      </w:rPr>
    </w:lvl>
    <w:lvl w:ilvl="2">
      <w:start w:val="1"/>
      <w:numFmt w:val="decimal"/>
      <w:pStyle w:val="ListNumberedLevel3"/>
      <w:lvlText w:val="%1.%2.%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0" w15:restartNumberingAfterBreak="0">
    <w:nsid w:val="46E20816"/>
    <w:multiLevelType w:val="hybridMultilevel"/>
    <w:tmpl w:val="D068B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E5821DD"/>
    <w:multiLevelType w:val="multilevel"/>
    <w:tmpl w:val="F02A1912"/>
    <w:styleLink w:val="HeadingAppendixNumbers"/>
    <w:lvl w:ilvl="0">
      <w:start w:val="1"/>
      <w:numFmt w:val="upperLetter"/>
      <w:pStyle w:val="HeadingAppendix1"/>
      <w:suff w:val="space"/>
      <w:lvlText w:val="Appendix %1:"/>
      <w:lvlJc w:val="left"/>
      <w:pPr>
        <w:ind w:left="0" w:firstLine="0"/>
      </w:pPr>
      <w:rPr>
        <w:rFonts w:hint="default"/>
      </w:rPr>
    </w:lvl>
    <w:lvl w:ilvl="1">
      <w:start w:val="1"/>
      <w:numFmt w:val="decimal"/>
      <w:pStyle w:val="HeadingAppendix2"/>
      <w:lvlText w:val="%1.%2"/>
      <w:lvlJc w:val="left"/>
      <w:pPr>
        <w:ind w:left="794" w:hanging="794"/>
      </w:pPr>
      <w:rPr>
        <w:rFonts w:hint="default"/>
      </w:rPr>
    </w:lvl>
    <w:lvl w:ilvl="2">
      <w:start w:val="1"/>
      <w:numFmt w:val="decimal"/>
      <w:pStyle w:val="HeadingAppendix3"/>
      <w:lvlText w:val="%1.%2.%3"/>
      <w:lvlJc w:val="left"/>
      <w:pPr>
        <w:ind w:left="794" w:hanging="794"/>
      </w:pPr>
      <w:rPr>
        <w:rFonts w:hint="default"/>
      </w:rPr>
    </w:lvl>
    <w:lvl w:ilvl="3">
      <w:start w:val="1"/>
      <w:numFmt w:val="decimal"/>
      <w:pStyle w:val="HeadingAppendix4"/>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0087104"/>
    <w:multiLevelType w:val="hybridMultilevel"/>
    <w:tmpl w:val="ED9653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85E30F9"/>
    <w:multiLevelType w:val="multilevel"/>
    <w:tmpl w:val="A692B3CC"/>
    <w:styleLink w:val="NumberedHeadings"/>
    <w:lvl w:ilvl="0">
      <w:start w:val="1"/>
      <w:numFmt w:val="decimal"/>
      <w:pStyle w:val="Heading1Numbered"/>
      <w:lvlText w:val="%1."/>
      <w:lvlJc w:val="left"/>
      <w:pPr>
        <w:ind w:left="8165" w:hanging="794"/>
      </w:pPr>
      <w:rPr>
        <w:rFonts w:hint="default"/>
      </w:rPr>
    </w:lvl>
    <w:lvl w:ilvl="1">
      <w:start w:val="1"/>
      <w:numFmt w:val="decimal"/>
      <w:pStyle w:val="Heading2Numbered"/>
      <w:lvlText w:val="%1.%2"/>
      <w:lvlJc w:val="left"/>
      <w:pPr>
        <w:ind w:left="4055" w:hanging="794"/>
      </w:pPr>
      <w:rPr>
        <w:rFonts w:hint="default"/>
      </w:rPr>
    </w:lvl>
    <w:lvl w:ilvl="2">
      <w:start w:val="1"/>
      <w:numFmt w:val="decimal"/>
      <w:pStyle w:val="Heading3Numbered"/>
      <w:lvlText w:val="%1.%2.%3"/>
      <w:lvlJc w:val="left"/>
      <w:pPr>
        <w:ind w:left="2126" w:hanging="1134"/>
      </w:pPr>
      <w:rPr>
        <w:rFonts w:hint="default"/>
      </w:rPr>
    </w:lvl>
    <w:lvl w:ilvl="3">
      <w:start w:val="1"/>
      <w:numFmt w:val="decimal"/>
      <w:pStyle w:val="Heading4Numbered"/>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70EB3EF1"/>
    <w:multiLevelType w:val="hybridMultilevel"/>
    <w:tmpl w:val="BA3E73FE"/>
    <w:lvl w:ilvl="0" w:tplc="6B0C3216">
      <w:start w:val="1"/>
      <w:numFmt w:val="bullet"/>
      <w:lvlText w:val=""/>
      <w:lvlJc w:val="left"/>
      <w:pPr>
        <w:ind w:left="720" w:hanging="360"/>
      </w:pPr>
      <w:rPr>
        <w:rFonts w:ascii="Symbol" w:hAnsi="Symbol"/>
      </w:rPr>
    </w:lvl>
    <w:lvl w:ilvl="1" w:tplc="EE780584">
      <w:start w:val="1"/>
      <w:numFmt w:val="bullet"/>
      <w:lvlText w:val=""/>
      <w:lvlJc w:val="left"/>
      <w:pPr>
        <w:ind w:left="720" w:hanging="360"/>
      </w:pPr>
      <w:rPr>
        <w:rFonts w:ascii="Symbol" w:hAnsi="Symbol"/>
      </w:rPr>
    </w:lvl>
    <w:lvl w:ilvl="2" w:tplc="17A20822">
      <w:start w:val="1"/>
      <w:numFmt w:val="bullet"/>
      <w:lvlText w:val=""/>
      <w:lvlJc w:val="left"/>
      <w:pPr>
        <w:ind w:left="720" w:hanging="360"/>
      </w:pPr>
      <w:rPr>
        <w:rFonts w:ascii="Symbol" w:hAnsi="Symbol"/>
      </w:rPr>
    </w:lvl>
    <w:lvl w:ilvl="3" w:tplc="38F22338">
      <w:start w:val="1"/>
      <w:numFmt w:val="bullet"/>
      <w:lvlText w:val=""/>
      <w:lvlJc w:val="left"/>
      <w:pPr>
        <w:ind w:left="720" w:hanging="360"/>
      </w:pPr>
      <w:rPr>
        <w:rFonts w:ascii="Symbol" w:hAnsi="Symbol"/>
      </w:rPr>
    </w:lvl>
    <w:lvl w:ilvl="4" w:tplc="617EBB42">
      <w:start w:val="1"/>
      <w:numFmt w:val="bullet"/>
      <w:lvlText w:val=""/>
      <w:lvlJc w:val="left"/>
      <w:pPr>
        <w:ind w:left="720" w:hanging="360"/>
      </w:pPr>
      <w:rPr>
        <w:rFonts w:ascii="Symbol" w:hAnsi="Symbol"/>
      </w:rPr>
    </w:lvl>
    <w:lvl w:ilvl="5" w:tplc="71D0B88C">
      <w:start w:val="1"/>
      <w:numFmt w:val="bullet"/>
      <w:lvlText w:val=""/>
      <w:lvlJc w:val="left"/>
      <w:pPr>
        <w:ind w:left="720" w:hanging="360"/>
      </w:pPr>
      <w:rPr>
        <w:rFonts w:ascii="Symbol" w:hAnsi="Symbol"/>
      </w:rPr>
    </w:lvl>
    <w:lvl w:ilvl="6" w:tplc="696E3D18">
      <w:start w:val="1"/>
      <w:numFmt w:val="bullet"/>
      <w:lvlText w:val=""/>
      <w:lvlJc w:val="left"/>
      <w:pPr>
        <w:ind w:left="720" w:hanging="360"/>
      </w:pPr>
      <w:rPr>
        <w:rFonts w:ascii="Symbol" w:hAnsi="Symbol"/>
      </w:rPr>
    </w:lvl>
    <w:lvl w:ilvl="7" w:tplc="1C72AA88">
      <w:start w:val="1"/>
      <w:numFmt w:val="bullet"/>
      <w:lvlText w:val=""/>
      <w:lvlJc w:val="left"/>
      <w:pPr>
        <w:ind w:left="720" w:hanging="360"/>
      </w:pPr>
      <w:rPr>
        <w:rFonts w:ascii="Symbol" w:hAnsi="Symbol"/>
      </w:rPr>
    </w:lvl>
    <w:lvl w:ilvl="8" w:tplc="CC8238D6">
      <w:start w:val="1"/>
      <w:numFmt w:val="bullet"/>
      <w:lvlText w:val=""/>
      <w:lvlJc w:val="left"/>
      <w:pPr>
        <w:ind w:left="720" w:hanging="360"/>
      </w:pPr>
      <w:rPr>
        <w:rFonts w:ascii="Symbol" w:hAnsi="Symbol"/>
      </w:rPr>
    </w:lvl>
  </w:abstractNum>
  <w:abstractNum w:abstractNumId="25" w15:restartNumberingAfterBreak="0">
    <w:nsid w:val="75C84C14"/>
    <w:multiLevelType w:val="multilevel"/>
    <w:tmpl w:val="B8E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551DE"/>
    <w:multiLevelType w:val="hybridMultilevel"/>
    <w:tmpl w:val="15C69ADA"/>
    <w:lvl w:ilvl="0" w:tplc="102825EE">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704B78"/>
    <w:multiLevelType w:val="hybridMultilevel"/>
    <w:tmpl w:val="900EF0E2"/>
    <w:name w:val="StandardBulletedList"/>
    <w:lvl w:ilvl="0" w:tplc="79202184">
      <w:start w:val="1"/>
      <w:numFmt w:val="bullet"/>
      <w:lvlText w:val="•"/>
      <w:lvlJc w:val="left"/>
      <w:pPr>
        <w:tabs>
          <w:tab w:val="num" w:pos="520"/>
        </w:tabs>
        <w:ind w:left="520" w:hanging="520"/>
      </w:pPr>
      <w:rPr>
        <w:rFonts w:ascii="Times New Roman" w:hAnsi="Times New Roman" w:hint="default"/>
      </w:rPr>
    </w:lvl>
    <w:lvl w:ilvl="1" w:tplc="3B7EAE24">
      <w:start w:val="1"/>
      <w:numFmt w:val="bullet"/>
      <w:lvlText w:val="–"/>
      <w:lvlJc w:val="left"/>
      <w:pPr>
        <w:tabs>
          <w:tab w:val="num" w:pos="1040"/>
        </w:tabs>
        <w:ind w:left="1040" w:hanging="520"/>
      </w:pPr>
      <w:rPr>
        <w:rFonts w:ascii="Times New Roman" w:hAnsi="Times New Roman" w:hint="default"/>
      </w:rPr>
    </w:lvl>
    <w:lvl w:ilvl="2" w:tplc="41F6DE5C">
      <w:start w:val="1"/>
      <w:numFmt w:val="bullet"/>
      <w:lvlText w:val=":"/>
      <w:lvlJc w:val="left"/>
      <w:pPr>
        <w:tabs>
          <w:tab w:val="num" w:pos="1560"/>
        </w:tabs>
        <w:ind w:left="1560" w:hanging="520"/>
      </w:pPr>
      <w:rPr>
        <w:rFonts w:ascii="Times New Roman" w:hAnsi="Times New Roman" w:hint="default"/>
      </w:rPr>
    </w:lvl>
    <w:lvl w:ilvl="3" w:tplc="2132D47E">
      <w:start w:val="1"/>
      <w:numFmt w:val="decimal"/>
      <w:lvlText w:val="(%4)"/>
      <w:lvlJc w:val="left"/>
      <w:pPr>
        <w:ind w:left="1440" w:hanging="360"/>
      </w:pPr>
    </w:lvl>
    <w:lvl w:ilvl="4" w:tplc="93EA064E">
      <w:start w:val="1"/>
      <w:numFmt w:val="lowerLetter"/>
      <w:lvlText w:val="(%5)"/>
      <w:lvlJc w:val="left"/>
      <w:pPr>
        <w:ind w:left="1800" w:hanging="360"/>
      </w:pPr>
    </w:lvl>
    <w:lvl w:ilvl="5" w:tplc="1B06FAE4">
      <w:start w:val="1"/>
      <w:numFmt w:val="lowerRoman"/>
      <w:lvlText w:val="(%6)"/>
      <w:lvlJc w:val="left"/>
      <w:pPr>
        <w:ind w:left="2160" w:hanging="360"/>
      </w:pPr>
    </w:lvl>
    <w:lvl w:ilvl="6" w:tplc="9C3AE35C">
      <w:start w:val="1"/>
      <w:numFmt w:val="decimal"/>
      <w:lvlText w:val="%7."/>
      <w:lvlJc w:val="left"/>
      <w:pPr>
        <w:ind w:left="2520" w:hanging="360"/>
      </w:pPr>
    </w:lvl>
    <w:lvl w:ilvl="7" w:tplc="DDA6E00E">
      <w:start w:val="1"/>
      <w:numFmt w:val="lowerLetter"/>
      <w:lvlText w:val="%8."/>
      <w:lvlJc w:val="left"/>
      <w:pPr>
        <w:ind w:left="2880" w:hanging="360"/>
      </w:pPr>
    </w:lvl>
    <w:lvl w:ilvl="8" w:tplc="0BBA19C6">
      <w:start w:val="1"/>
      <w:numFmt w:val="lowerRoman"/>
      <w:lvlText w:val="%9."/>
      <w:lvlJc w:val="left"/>
      <w:pPr>
        <w:ind w:left="3240" w:hanging="360"/>
      </w:pPr>
    </w:lvl>
  </w:abstractNum>
  <w:num w:numId="1" w16cid:durableId="1035622542">
    <w:abstractNumId w:val="0"/>
  </w:num>
  <w:num w:numId="2" w16cid:durableId="1197159972">
    <w:abstractNumId w:val="1"/>
  </w:num>
  <w:num w:numId="3" w16cid:durableId="1132747235">
    <w:abstractNumId w:val="14"/>
  </w:num>
  <w:num w:numId="4" w16cid:durableId="1431507940">
    <w:abstractNumId w:val="4"/>
  </w:num>
  <w:num w:numId="5" w16cid:durableId="34935321">
    <w:abstractNumId w:val="19"/>
  </w:num>
  <w:num w:numId="6" w16cid:durableId="1139152439">
    <w:abstractNumId w:val="21"/>
  </w:num>
  <w:num w:numId="7" w16cid:durableId="1355380656">
    <w:abstractNumId w:val="23"/>
    <w:lvlOverride w:ilvl="2">
      <w:lvl w:ilvl="2">
        <w:start w:val="1"/>
        <w:numFmt w:val="decimal"/>
        <w:pStyle w:val="Heading3Numbered"/>
        <w:lvlText w:val="%1.%2.%3"/>
        <w:lvlJc w:val="left"/>
        <w:pPr>
          <w:ind w:left="2126" w:hanging="1134"/>
        </w:pPr>
        <w:rPr>
          <w:rFonts w:hint="default"/>
        </w:rPr>
      </w:lvl>
    </w:lvlOverride>
  </w:num>
  <w:num w:numId="8" w16cid:durableId="1266380316">
    <w:abstractNumId w:val="26"/>
  </w:num>
  <w:num w:numId="9" w16cid:durableId="1203179079">
    <w:abstractNumId w:val="23"/>
  </w:num>
  <w:num w:numId="10" w16cid:durableId="1831480294">
    <w:abstractNumId w:val="5"/>
  </w:num>
  <w:num w:numId="11" w16cid:durableId="1917859514">
    <w:abstractNumId w:val="11"/>
  </w:num>
  <w:num w:numId="12" w16cid:durableId="1315447932">
    <w:abstractNumId w:val="23"/>
    <w:lvlOverride w:ilvl="2">
      <w:lvl w:ilvl="2">
        <w:start w:val="1"/>
        <w:numFmt w:val="decimal"/>
        <w:pStyle w:val="Heading3Numbered"/>
        <w:lvlText w:val="%1.%2.%3"/>
        <w:lvlJc w:val="left"/>
        <w:pPr>
          <w:ind w:left="2126" w:hanging="1134"/>
        </w:pPr>
        <w:rPr>
          <w:rFonts w:hint="default"/>
        </w:rPr>
      </w:lvl>
    </w:lvlOverride>
  </w:num>
  <w:num w:numId="13" w16cid:durableId="1285038123">
    <w:abstractNumId w:val="7"/>
  </w:num>
  <w:num w:numId="14" w16cid:durableId="2046980900">
    <w:abstractNumId w:val="17"/>
  </w:num>
  <w:num w:numId="15" w16cid:durableId="299656639">
    <w:abstractNumId w:val="6"/>
  </w:num>
  <w:num w:numId="16" w16cid:durableId="1763644356">
    <w:abstractNumId w:val="2"/>
  </w:num>
  <w:num w:numId="17" w16cid:durableId="449974649">
    <w:abstractNumId w:val="9"/>
  </w:num>
  <w:num w:numId="18" w16cid:durableId="123470462">
    <w:abstractNumId w:val="27"/>
  </w:num>
  <w:num w:numId="19" w16cid:durableId="1591308858">
    <w:abstractNumId w:val="7"/>
  </w:num>
  <w:num w:numId="20" w16cid:durableId="136842718">
    <w:abstractNumId w:val="7"/>
  </w:num>
  <w:num w:numId="21" w16cid:durableId="717360851">
    <w:abstractNumId w:val="7"/>
  </w:num>
  <w:num w:numId="22" w16cid:durableId="1557666912">
    <w:abstractNumId w:val="7"/>
  </w:num>
  <w:num w:numId="23" w16cid:durableId="1952081706">
    <w:abstractNumId w:val="7"/>
  </w:num>
  <w:num w:numId="24" w16cid:durableId="1439594334">
    <w:abstractNumId w:val="7"/>
  </w:num>
  <w:num w:numId="25" w16cid:durableId="2082945306">
    <w:abstractNumId w:val="7"/>
  </w:num>
  <w:num w:numId="26" w16cid:durableId="1595091615">
    <w:abstractNumId w:val="22"/>
  </w:num>
  <w:num w:numId="27" w16cid:durableId="1698117313">
    <w:abstractNumId w:val="18"/>
  </w:num>
  <w:num w:numId="28" w16cid:durableId="31342216">
    <w:abstractNumId w:val="8"/>
  </w:num>
  <w:num w:numId="29" w16cid:durableId="1555774044">
    <w:abstractNumId w:val="16"/>
  </w:num>
  <w:num w:numId="30" w16cid:durableId="1121219805">
    <w:abstractNumId w:val="15"/>
  </w:num>
  <w:num w:numId="31" w16cid:durableId="1851336829">
    <w:abstractNumId w:val="24"/>
  </w:num>
  <w:num w:numId="32" w16cid:durableId="1995067034">
    <w:abstractNumId w:val="13"/>
  </w:num>
  <w:num w:numId="33" w16cid:durableId="837499398">
    <w:abstractNumId w:val="12"/>
  </w:num>
  <w:num w:numId="34" w16cid:durableId="947586996">
    <w:abstractNumId w:val="10"/>
  </w:num>
  <w:num w:numId="35" w16cid:durableId="226115671">
    <w:abstractNumId w:val="3"/>
  </w:num>
  <w:num w:numId="36" w16cid:durableId="1865055999">
    <w:abstractNumId w:val="20"/>
  </w:num>
  <w:num w:numId="37" w16cid:durableId="518087392">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393"/>
    <w:rsid w:val="00000143"/>
    <w:rsid w:val="000003C8"/>
    <w:rsid w:val="000009AA"/>
    <w:rsid w:val="000009B8"/>
    <w:rsid w:val="00000A0D"/>
    <w:rsid w:val="00000B61"/>
    <w:rsid w:val="00000BE7"/>
    <w:rsid w:val="00000C69"/>
    <w:rsid w:val="00000C8A"/>
    <w:rsid w:val="00000CD3"/>
    <w:rsid w:val="00000D36"/>
    <w:rsid w:val="00000E0F"/>
    <w:rsid w:val="00000E56"/>
    <w:rsid w:val="00000E70"/>
    <w:rsid w:val="00001041"/>
    <w:rsid w:val="0000110F"/>
    <w:rsid w:val="0000144F"/>
    <w:rsid w:val="0000148B"/>
    <w:rsid w:val="0000178F"/>
    <w:rsid w:val="00001956"/>
    <w:rsid w:val="00001A20"/>
    <w:rsid w:val="00001A88"/>
    <w:rsid w:val="00001AF2"/>
    <w:rsid w:val="00001C74"/>
    <w:rsid w:val="000022A2"/>
    <w:rsid w:val="000023D6"/>
    <w:rsid w:val="000023F7"/>
    <w:rsid w:val="0000255B"/>
    <w:rsid w:val="0000256C"/>
    <w:rsid w:val="0000281A"/>
    <w:rsid w:val="00002C45"/>
    <w:rsid w:val="00002D02"/>
    <w:rsid w:val="00002D28"/>
    <w:rsid w:val="00002E6E"/>
    <w:rsid w:val="00002F1B"/>
    <w:rsid w:val="00003090"/>
    <w:rsid w:val="000035BD"/>
    <w:rsid w:val="00003678"/>
    <w:rsid w:val="00003854"/>
    <w:rsid w:val="000038A2"/>
    <w:rsid w:val="000039AB"/>
    <w:rsid w:val="00003B29"/>
    <w:rsid w:val="00003B63"/>
    <w:rsid w:val="00003DF5"/>
    <w:rsid w:val="00003E5F"/>
    <w:rsid w:val="0000407E"/>
    <w:rsid w:val="000041F1"/>
    <w:rsid w:val="00004389"/>
    <w:rsid w:val="00004495"/>
    <w:rsid w:val="0000473E"/>
    <w:rsid w:val="00004968"/>
    <w:rsid w:val="0000499B"/>
    <w:rsid w:val="00004ACE"/>
    <w:rsid w:val="00004E69"/>
    <w:rsid w:val="00005077"/>
    <w:rsid w:val="00005323"/>
    <w:rsid w:val="000059C9"/>
    <w:rsid w:val="00005DA6"/>
    <w:rsid w:val="00005F6A"/>
    <w:rsid w:val="000063FD"/>
    <w:rsid w:val="000065DE"/>
    <w:rsid w:val="00006760"/>
    <w:rsid w:val="00006AB1"/>
    <w:rsid w:val="00006CC9"/>
    <w:rsid w:val="00006E6F"/>
    <w:rsid w:val="00006EF3"/>
    <w:rsid w:val="00006F27"/>
    <w:rsid w:val="00006F69"/>
    <w:rsid w:val="000070DA"/>
    <w:rsid w:val="00007265"/>
    <w:rsid w:val="00007405"/>
    <w:rsid w:val="000075C0"/>
    <w:rsid w:val="00007689"/>
    <w:rsid w:val="0000781A"/>
    <w:rsid w:val="00007961"/>
    <w:rsid w:val="00010243"/>
    <w:rsid w:val="0001063A"/>
    <w:rsid w:val="00010708"/>
    <w:rsid w:val="0001072A"/>
    <w:rsid w:val="000107C6"/>
    <w:rsid w:val="0001088C"/>
    <w:rsid w:val="000109A9"/>
    <w:rsid w:val="00010BD4"/>
    <w:rsid w:val="00010D9D"/>
    <w:rsid w:val="00010E69"/>
    <w:rsid w:val="00010EBF"/>
    <w:rsid w:val="00010EEE"/>
    <w:rsid w:val="00010EFC"/>
    <w:rsid w:val="0001111F"/>
    <w:rsid w:val="00011157"/>
    <w:rsid w:val="000111CC"/>
    <w:rsid w:val="000113F8"/>
    <w:rsid w:val="00011411"/>
    <w:rsid w:val="000114E1"/>
    <w:rsid w:val="000115C2"/>
    <w:rsid w:val="00011690"/>
    <w:rsid w:val="0001188A"/>
    <w:rsid w:val="00011ADD"/>
    <w:rsid w:val="00011AEF"/>
    <w:rsid w:val="00011C23"/>
    <w:rsid w:val="00011E7C"/>
    <w:rsid w:val="00011F48"/>
    <w:rsid w:val="00012071"/>
    <w:rsid w:val="000120AB"/>
    <w:rsid w:val="000120FF"/>
    <w:rsid w:val="00012279"/>
    <w:rsid w:val="00012672"/>
    <w:rsid w:val="00012760"/>
    <w:rsid w:val="00012C85"/>
    <w:rsid w:val="00012EA9"/>
    <w:rsid w:val="0001303B"/>
    <w:rsid w:val="00013040"/>
    <w:rsid w:val="0001320D"/>
    <w:rsid w:val="000135FF"/>
    <w:rsid w:val="000138E2"/>
    <w:rsid w:val="0001391C"/>
    <w:rsid w:val="00013A2A"/>
    <w:rsid w:val="00013B64"/>
    <w:rsid w:val="00013C03"/>
    <w:rsid w:val="00013E05"/>
    <w:rsid w:val="00013E1A"/>
    <w:rsid w:val="00013FE4"/>
    <w:rsid w:val="00013FF6"/>
    <w:rsid w:val="00014098"/>
    <w:rsid w:val="000140D4"/>
    <w:rsid w:val="0001427C"/>
    <w:rsid w:val="0001448E"/>
    <w:rsid w:val="000144E2"/>
    <w:rsid w:val="0001457D"/>
    <w:rsid w:val="00014628"/>
    <w:rsid w:val="0001474D"/>
    <w:rsid w:val="00014787"/>
    <w:rsid w:val="000147B3"/>
    <w:rsid w:val="000148A4"/>
    <w:rsid w:val="00014D21"/>
    <w:rsid w:val="00014F9D"/>
    <w:rsid w:val="0001518F"/>
    <w:rsid w:val="00015279"/>
    <w:rsid w:val="000152D3"/>
    <w:rsid w:val="00015462"/>
    <w:rsid w:val="000156D8"/>
    <w:rsid w:val="00015787"/>
    <w:rsid w:val="00015D1D"/>
    <w:rsid w:val="00015F4D"/>
    <w:rsid w:val="00016115"/>
    <w:rsid w:val="00016186"/>
    <w:rsid w:val="000164DD"/>
    <w:rsid w:val="000166B6"/>
    <w:rsid w:val="000166CB"/>
    <w:rsid w:val="00016756"/>
    <w:rsid w:val="000167D8"/>
    <w:rsid w:val="000168D1"/>
    <w:rsid w:val="00016922"/>
    <w:rsid w:val="000169DF"/>
    <w:rsid w:val="00016AC3"/>
    <w:rsid w:val="00016BED"/>
    <w:rsid w:val="00016ECF"/>
    <w:rsid w:val="00017020"/>
    <w:rsid w:val="000170E3"/>
    <w:rsid w:val="0001711B"/>
    <w:rsid w:val="00017334"/>
    <w:rsid w:val="00017381"/>
    <w:rsid w:val="0001769D"/>
    <w:rsid w:val="000176C0"/>
    <w:rsid w:val="00017722"/>
    <w:rsid w:val="00017C61"/>
    <w:rsid w:val="00017D70"/>
    <w:rsid w:val="0002040D"/>
    <w:rsid w:val="000205A5"/>
    <w:rsid w:val="00020970"/>
    <w:rsid w:val="00020A7F"/>
    <w:rsid w:val="00021141"/>
    <w:rsid w:val="00021248"/>
    <w:rsid w:val="00021258"/>
    <w:rsid w:val="00021542"/>
    <w:rsid w:val="000219CF"/>
    <w:rsid w:val="00021B3E"/>
    <w:rsid w:val="00021EB1"/>
    <w:rsid w:val="00022038"/>
    <w:rsid w:val="0002208B"/>
    <w:rsid w:val="0002221A"/>
    <w:rsid w:val="000223BC"/>
    <w:rsid w:val="00022471"/>
    <w:rsid w:val="00022511"/>
    <w:rsid w:val="00022691"/>
    <w:rsid w:val="000227BB"/>
    <w:rsid w:val="000228AE"/>
    <w:rsid w:val="00022917"/>
    <w:rsid w:val="000229F8"/>
    <w:rsid w:val="00022AD9"/>
    <w:rsid w:val="00022DB1"/>
    <w:rsid w:val="00022ED9"/>
    <w:rsid w:val="00023554"/>
    <w:rsid w:val="00023557"/>
    <w:rsid w:val="000237D8"/>
    <w:rsid w:val="000239B1"/>
    <w:rsid w:val="00023A1A"/>
    <w:rsid w:val="00023A7D"/>
    <w:rsid w:val="00023B93"/>
    <w:rsid w:val="00023B99"/>
    <w:rsid w:val="00023C03"/>
    <w:rsid w:val="00023D48"/>
    <w:rsid w:val="0002402F"/>
    <w:rsid w:val="0002407E"/>
    <w:rsid w:val="000240A6"/>
    <w:rsid w:val="000241AA"/>
    <w:rsid w:val="0002432B"/>
    <w:rsid w:val="0002437B"/>
    <w:rsid w:val="0002458E"/>
    <w:rsid w:val="000245A9"/>
    <w:rsid w:val="000245AC"/>
    <w:rsid w:val="000246C9"/>
    <w:rsid w:val="0002473D"/>
    <w:rsid w:val="000247B6"/>
    <w:rsid w:val="00024C11"/>
    <w:rsid w:val="00024EC8"/>
    <w:rsid w:val="00024FE6"/>
    <w:rsid w:val="00024FF8"/>
    <w:rsid w:val="00025094"/>
    <w:rsid w:val="00025108"/>
    <w:rsid w:val="0002515A"/>
    <w:rsid w:val="000251EC"/>
    <w:rsid w:val="00025214"/>
    <w:rsid w:val="0002526F"/>
    <w:rsid w:val="0002535C"/>
    <w:rsid w:val="000253FC"/>
    <w:rsid w:val="00025445"/>
    <w:rsid w:val="0002563A"/>
    <w:rsid w:val="00025722"/>
    <w:rsid w:val="00025836"/>
    <w:rsid w:val="00025915"/>
    <w:rsid w:val="00025B17"/>
    <w:rsid w:val="00025B48"/>
    <w:rsid w:val="00025C17"/>
    <w:rsid w:val="00025EA5"/>
    <w:rsid w:val="00025EEB"/>
    <w:rsid w:val="00026072"/>
    <w:rsid w:val="0002611B"/>
    <w:rsid w:val="000268B0"/>
    <w:rsid w:val="00026C15"/>
    <w:rsid w:val="00026C2B"/>
    <w:rsid w:val="00027263"/>
    <w:rsid w:val="00027283"/>
    <w:rsid w:val="00027407"/>
    <w:rsid w:val="0002759C"/>
    <w:rsid w:val="00027705"/>
    <w:rsid w:val="000277D9"/>
    <w:rsid w:val="00027BDC"/>
    <w:rsid w:val="00027D8D"/>
    <w:rsid w:val="00027E8D"/>
    <w:rsid w:val="00030058"/>
    <w:rsid w:val="000300A7"/>
    <w:rsid w:val="000300C6"/>
    <w:rsid w:val="000300D7"/>
    <w:rsid w:val="00030125"/>
    <w:rsid w:val="000301CD"/>
    <w:rsid w:val="000301DB"/>
    <w:rsid w:val="00030366"/>
    <w:rsid w:val="00030663"/>
    <w:rsid w:val="000306CF"/>
    <w:rsid w:val="000307CA"/>
    <w:rsid w:val="000307CB"/>
    <w:rsid w:val="00030C66"/>
    <w:rsid w:val="00030DB5"/>
    <w:rsid w:val="00030FED"/>
    <w:rsid w:val="000310B4"/>
    <w:rsid w:val="000316FF"/>
    <w:rsid w:val="000317E5"/>
    <w:rsid w:val="0003181A"/>
    <w:rsid w:val="00031A76"/>
    <w:rsid w:val="00031E37"/>
    <w:rsid w:val="00031E5D"/>
    <w:rsid w:val="000320DC"/>
    <w:rsid w:val="00032372"/>
    <w:rsid w:val="000326BD"/>
    <w:rsid w:val="000326FC"/>
    <w:rsid w:val="0003276A"/>
    <w:rsid w:val="000329D5"/>
    <w:rsid w:val="00032E67"/>
    <w:rsid w:val="00033001"/>
    <w:rsid w:val="000331C3"/>
    <w:rsid w:val="000331C9"/>
    <w:rsid w:val="0003322F"/>
    <w:rsid w:val="00033552"/>
    <w:rsid w:val="00033568"/>
    <w:rsid w:val="000337A8"/>
    <w:rsid w:val="000338ED"/>
    <w:rsid w:val="000339AD"/>
    <w:rsid w:val="00033A1C"/>
    <w:rsid w:val="00033A3B"/>
    <w:rsid w:val="00033BE7"/>
    <w:rsid w:val="00033DDA"/>
    <w:rsid w:val="000340AB"/>
    <w:rsid w:val="000341D8"/>
    <w:rsid w:val="00034220"/>
    <w:rsid w:val="00034589"/>
    <w:rsid w:val="000345B2"/>
    <w:rsid w:val="000345D9"/>
    <w:rsid w:val="000347CC"/>
    <w:rsid w:val="00034847"/>
    <w:rsid w:val="00034B49"/>
    <w:rsid w:val="00034C2D"/>
    <w:rsid w:val="00034FB5"/>
    <w:rsid w:val="000350B0"/>
    <w:rsid w:val="0003530C"/>
    <w:rsid w:val="00035320"/>
    <w:rsid w:val="0003541D"/>
    <w:rsid w:val="00035466"/>
    <w:rsid w:val="00035672"/>
    <w:rsid w:val="0003570D"/>
    <w:rsid w:val="0003579A"/>
    <w:rsid w:val="0003595E"/>
    <w:rsid w:val="00035B89"/>
    <w:rsid w:val="00035BE8"/>
    <w:rsid w:val="00035C6F"/>
    <w:rsid w:val="00035D6A"/>
    <w:rsid w:val="00035E0A"/>
    <w:rsid w:val="0003600E"/>
    <w:rsid w:val="0003623C"/>
    <w:rsid w:val="0003625F"/>
    <w:rsid w:val="0003626A"/>
    <w:rsid w:val="000363FA"/>
    <w:rsid w:val="00036542"/>
    <w:rsid w:val="00036AB6"/>
    <w:rsid w:val="00036ABE"/>
    <w:rsid w:val="00036AF9"/>
    <w:rsid w:val="00036B28"/>
    <w:rsid w:val="00036C78"/>
    <w:rsid w:val="00036D28"/>
    <w:rsid w:val="00036D80"/>
    <w:rsid w:val="00036DBF"/>
    <w:rsid w:val="00036E59"/>
    <w:rsid w:val="00036FDE"/>
    <w:rsid w:val="00037255"/>
    <w:rsid w:val="00037320"/>
    <w:rsid w:val="00037367"/>
    <w:rsid w:val="00037490"/>
    <w:rsid w:val="000375CC"/>
    <w:rsid w:val="00037671"/>
    <w:rsid w:val="000377CF"/>
    <w:rsid w:val="00037859"/>
    <w:rsid w:val="00037B6D"/>
    <w:rsid w:val="0004003B"/>
    <w:rsid w:val="00040099"/>
    <w:rsid w:val="000400C1"/>
    <w:rsid w:val="000401FD"/>
    <w:rsid w:val="00040208"/>
    <w:rsid w:val="0004060D"/>
    <w:rsid w:val="00040643"/>
    <w:rsid w:val="00040724"/>
    <w:rsid w:val="00040809"/>
    <w:rsid w:val="00040A41"/>
    <w:rsid w:val="00040B8F"/>
    <w:rsid w:val="00040C34"/>
    <w:rsid w:val="00040D11"/>
    <w:rsid w:val="00040D32"/>
    <w:rsid w:val="00040D61"/>
    <w:rsid w:val="00040E7B"/>
    <w:rsid w:val="000410EB"/>
    <w:rsid w:val="0004127B"/>
    <w:rsid w:val="000413D0"/>
    <w:rsid w:val="000413E7"/>
    <w:rsid w:val="00041501"/>
    <w:rsid w:val="00041988"/>
    <w:rsid w:val="00041B15"/>
    <w:rsid w:val="00041BFB"/>
    <w:rsid w:val="00041C2F"/>
    <w:rsid w:val="00041D89"/>
    <w:rsid w:val="00041E8D"/>
    <w:rsid w:val="00041EE3"/>
    <w:rsid w:val="00042041"/>
    <w:rsid w:val="00042175"/>
    <w:rsid w:val="0004240E"/>
    <w:rsid w:val="000425E4"/>
    <w:rsid w:val="000426EF"/>
    <w:rsid w:val="00042701"/>
    <w:rsid w:val="000428FD"/>
    <w:rsid w:val="00042AE6"/>
    <w:rsid w:val="00042B11"/>
    <w:rsid w:val="00042BEA"/>
    <w:rsid w:val="000431B3"/>
    <w:rsid w:val="000435C5"/>
    <w:rsid w:val="00043626"/>
    <w:rsid w:val="0004366C"/>
    <w:rsid w:val="000436FA"/>
    <w:rsid w:val="000436FB"/>
    <w:rsid w:val="000437A0"/>
    <w:rsid w:val="00043C23"/>
    <w:rsid w:val="00043F3E"/>
    <w:rsid w:val="0004414E"/>
    <w:rsid w:val="000442A8"/>
    <w:rsid w:val="0004433B"/>
    <w:rsid w:val="000444CC"/>
    <w:rsid w:val="000445E6"/>
    <w:rsid w:val="0004470F"/>
    <w:rsid w:val="00044995"/>
    <w:rsid w:val="00044C77"/>
    <w:rsid w:val="00044CE4"/>
    <w:rsid w:val="00044E6D"/>
    <w:rsid w:val="00045022"/>
    <w:rsid w:val="0004529E"/>
    <w:rsid w:val="00045513"/>
    <w:rsid w:val="00045741"/>
    <w:rsid w:val="000457CE"/>
    <w:rsid w:val="00045AAD"/>
    <w:rsid w:val="00045C6F"/>
    <w:rsid w:val="0004624F"/>
    <w:rsid w:val="00046727"/>
    <w:rsid w:val="00046A6E"/>
    <w:rsid w:val="00046A6F"/>
    <w:rsid w:val="00046A87"/>
    <w:rsid w:val="00046A9C"/>
    <w:rsid w:val="00046B3F"/>
    <w:rsid w:val="00046BEB"/>
    <w:rsid w:val="00046FBD"/>
    <w:rsid w:val="0004706F"/>
    <w:rsid w:val="000471C8"/>
    <w:rsid w:val="00047269"/>
    <w:rsid w:val="00047593"/>
    <w:rsid w:val="000477C8"/>
    <w:rsid w:val="00047863"/>
    <w:rsid w:val="00047889"/>
    <w:rsid w:val="00047A56"/>
    <w:rsid w:val="00047B27"/>
    <w:rsid w:val="00047CC3"/>
    <w:rsid w:val="00047DBA"/>
    <w:rsid w:val="00047FEA"/>
    <w:rsid w:val="000500A2"/>
    <w:rsid w:val="000500E2"/>
    <w:rsid w:val="000500F2"/>
    <w:rsid w:val="0005012C"/>
    <w:rsid w:val="00050480"/>
    <w:rsid w:val="0005051E"/>
    <w:rsid w:val="0005055F"/>
    <w:rsid w:val="000506A4"/>
    <w:rsid w:val="000508F0"/>
    <w:rsid w:val="00050947"/>
    <w:rsid w:val="00050BCC"/>
    <w:rsid w:val="00050CDA"/>
    <w:rsid w:val="00050E45"/>
    <w:rsid w:val="00050F05"/>
    <w:rsid w:val="000511C8"/>
    <w:rsid w:val="0005145E"/>
    <w:rsid w:val="00051537"/>
    <w:rsid w:val="0005183B"/>
    <w:rsid w:val="00051A56"/>
    <w:rsid w:val="00051A7C"/>
    <w:rsid w:val="00051A94"/>
    <w:rsid w:val="00051C22"/>
    <w:rsid w:val="00051D06"/>
    <w:rsid w:val="00051ECC"/>
    <w:rsid w:val="00051F9F"/>
    <w:rsid w:val="0005200E"/>
    <w:rsid w:val="000520AF"/>
    <w:rsid w:val="00052169"/>
    <w:rsid w:val="00052237"/>
    <w:rsid w:val="000524AB"/>
    <w:rsid w:val="00052517"/>
    <w:rsid w:val="000525EA"/>
    <w:rsid w:val="00052826"/>
    <w:rsid w:val="00052A12"/>
    <w:rsid w:val="00052B73"/>
    <w:rsid w:val="00052BCC"/>
    <w:rsid w:val="00052E53"/>
    <w:rsid w:val="00052EBF"/>
    <w:rsid w:val="00052FD2"/>
    <w:rsid w:val="0005319C"/>
    <w:rsid w:val="00053218"/>
    <w:rsid w:val="00053614"/>
    <w:rsid w:val="0005370E"/>
    <w:rsid w:val="0005382F"/>
    <w:rsid w:val="00053A20"/>
    <w:rsid w:val="00053C89"/>
    <w:rsid w:val="00053EB9"/>
    <w:rsid w:val="00053F22"/>
    <w:rsid w:val="0005422A"/>
    <w:rsid w:val="00054A9E"/>
    <w:rsid w:val="00054BA6"/>
    <w:rsid w:val="00054CD5"/>
    <w:rsid w:val="00054CE7"/>
    <w:rsid w:val="00054E18"/>
    <w:rsid w:val="00055072"/>
    <w:rsid w:val="000553F8"/>
    <w:rsid w:val="00055579"/>
    <w:rsid w:val="0005563F"/>
    <w:rsid w:val="0005573F"/>
    <w:rsid w:val="000558EC"/>
    <w:rsid w:val="00055C03"/>
    <w:rsid w:val="00055C72"/>
    <w:rsid w:val="00055D50"/>
    <w:rsid w:val="00055EA5"/>
    <w:rsid w:val="00055EF6"/>
    <w:rsid w:val="00056560"/>
    <w:rsid w:val="000565F9"/>
    <w:rsid w:val="00056691"/>
    <w:rsid w:val="0005674F"/>
    <w:rsid w:val="000567AE"/>
    <w:rsid w:val="000568A8"/>
    <w:rsid w:val="000568F0"/>
    <w:rsid w:val="000569F6"/>
    <w:rsid w:val="00056BAE"/>
    <w:rsid w:val="00056CFF"/>
    <w:rsid w:val="00056F46"/>
    <w:rsid w:val="00056F63"/>
    <w:rsid w:val="00056F89"/>
    <w:rsid w:val="00057474"/>
    <w:rsid w:val="000575F6"/>
    <w:rsid w:val="000576D1"/>
    <w:rsid w:val="00057866"/>
    <w:rsid w:val="000578FA"/>
    <w:rsid w:val="000579DE"/>
    <w:rsid w:val="00057A2C"/>
    <w:rsid w:val="00057CE2"/>
    <w:rsid w:val="00057E15"/>
    <w:rsid w:val="00057EAF"/>
    <w:rsid w:val="000600E4"/>
    <w:rsid w:val="000604AB"/>
    <w:rsid w:val="000604AC"/>
    <w:rsid w:val="00060752"/>
    <w:rsid w:val="0006090A"/>
    <w:rsid w:val="000609E0"/>
    <w:rsid w:val="000609FA"/>
    <w:rsid w:val="00060B34"/>
    <w:rsid w:val="00060BFA"/>
    <w:rsid w:val="000610AF"/>
    <w:rsid w:val="00061302"/>
    <w:rsid w:val="00061503"/>
    <w:rsid w:val="00061624"/>
    <w:rsid w:val="000616D9"/>
    <w:rsid w:val="0006175D"/>
    <w:rsid w:val="000617E4"/>
    <w:rsid w:val="000619CC"/>
    <w:rsid w:val="00061A10"/>
    <w:rsid w:val="00061A79"/>
    <w:rsid w:val="00061B39"/>
    <w:rsid w:val="00061CE3"/>
    <w:rsid w:val="00061D1B"/>
    <w:rsid w:val="00062074"/>
    <w:rsid w:val="0006218B"/>
    <w:rsid w:val="0006225A"/>
    <w:rsid w:val="00062718"/>
    <w:rsid w:val="00062A0E"/>
    <w:rsid w:val="00062B24"/>
    <w:rsid w:val="00062C9C"/>
    <w:rsid w:val="00062DCF"/>
    <w:rsid w:val="00062EE6"/>
    <w:rsid w:val="00062EFD"/>
    <w:rsid w:val="00063639"/>
    <w:rsid w:val="00063657"/>
    <w:rsid w:val="00063A98"/>
    <w:rsid w:val="00063C60"/>
    <w:rsid w:val="00063E54"/>
    <w:rsid w:val="00063F13"/>
    <w:rsid w:val="000642BD"/>
    <w:rsid w:val="000643D5"/>
    <w:rsid w:val="000644AF"/>
    <w:rsid w:val="00064547"/>
    <w:rsid w:val="00064568"/>
    <w:rsid w:val="000646BB"/>
    <w:rsid w:val="0006490D"/>
    <w:rsid w:val="00064BB8"/>
    <w:rsid w:val="00064CE0"/>
    <w:rsid w:val="00064D2E"/>
    <w:rsid w:val="00064FE5"/>
    <w:rsid w:val="00065096"/>
    <w:rsid w:val="00065110"/>
    <w:rsid w:val="00065123"/>
    <w:rsid w:val="0006522B"/>
    <w:rsid w:val="0006532B"/>
    <w:rsid w:val="0006533C"/>
    <w:rsid w:val="0006571D"/>
    <w:rsid w:val="0006583F"/>
    <w:rsid w:val="00065B8E"/>
    <w:rsid w:val="00065E3F"/>
    <w:rsid w:val="00065E6B"/>
    <w:rsid w:val="00065EF0"/>
    <w:rsid w:val="00065F04"/>
    <w:rsid w:val="000660AF"/>
    <w:rsid w:val="0006613D"/>
    <w:rsid w:val="000662EB"/>
    <w:rsid w:val="0006659F"/>
    <w:rsid w:val="0006670A"/>
    <w:rsid w:val="00066CDD"/>
    <w:rsid w:val="00066E12"/>
    <w:rsid w:val="00066F1C"/>
    <w:rsid w:val="00067080"/>
    <w:rsid w:val="000672C2"/>
    <w:rsid w:val="0006751F"/>
    <w:rsid w:val="0006763F"/>
    <w:rsid w:val="0006765F"/>
    <w:rsid w:val="0006797E"/>
    <w:rsid w:val="00067D81"/>
    <w:rsid w:val="00067ED4"/>
    <w:rsid w:val="0007000C"/>
    <w:rsid w:val="000701F6"/>
    <w:rsid w:val="00070203"/>
    <w:rsid w:val="00070236"/>
    <w:rsid w:val="000702B9"/>
    <w:rsid w:val="00070348"/>
    <w:rsid w:val="0007041E"/>
    <w:rsid w:val="000705FC"/>
    <w:rsid w:val="00070BE0"/>
    <w:rsid w:val="00070C06"/>
    <w:rsid w:val="00070F6F"/>
    <w:rsid w:val="0007102C"/>
    <w:rsid w:val="00071069"/>
    <w:rsid w:val="00071410"/>
    <w:rsid w:val="00071688"/>
    <w:rsid w:val="00071820"/>
    <w:rsid w:val="00071992"/>
    <w:rsid w:val="000719B0"/>
    <w:rsid w:val="00071A16"/>
    <w:rsid w:val="00071A50"/>
    <w:rsid w:val="00071DE6"/>
    <w:rsid w:val="00071EE8"/>
    <w:rsid w:val="0007210F"/>
    <w:rsid w:val="00072417"/>
    <w:rsid w:val="000724BA"/>
    <w:rsid w:val="0007276B"/>
    <w:rsid w:val="000728D7"/>
    <w:rsid w:val="00072A53"/>
    <w:rsid w:val="00072AD6"/>
    <w:rsid w:val="00072D2A"/>
    <w:rsid w:val="00072D65"/>
    <w:rsid w:val="000731B5"/>
    <w:rsid w:val="000732A9"/>
    <w:rsid w:val="000732AA"/>
    <w:rsid w:val="00073328"/>
    <w:rsid w:val="000734B6"/>
    <w:rsid w:val="0007356B"/>
    <w:rsid w:val="000735A1"/>
    <w:rsid w:val="000735C3"/>
    <w:rsid w:val="000736B7"/>
    <w:rsid w:val="00073844"/>
    <w:rsid w:val="00073A47"/>
    <w:rsid w:val="00073AF7"/>
    <w:rsid w:val="00073F80"/>
    <w:rsid w:val="0007437B"/>
    <w:rsid w:val="000743E0"/>
    <w:rsid w:val="00074427"/>
    <w:rsid w:val="0007449C"/>
    <w:rsid w:val="00074785"/>
    <w:rsid w:val="00074796"/>
    <w:rsid w:val="000748D9"/>
    <w:rsid w:val="00074B2E"/>
    <w:rsid w:val="00074BED"/>
    <w:rsid w:val="00074BF1"/>
    <w:rsid w:val="00074F18"/>
    <w:rsid w:val="00075291"/>
    <w:rsid w:val="00075297"/>
    <w:rsid w:val="0007537F"/>
    <w:rsid w:val="000755AF"/>
    <w:rsid w:val="0007562A"/>
    <w:rsid w:val="000758ED"/>
    <w:rsid w:val="00075985"/>
    <w:rsid w:val="00075B26"/>
    <w:rsid w:val="00075D33"/>
    <w:rsid w:val="00075E0E"/>
    <w:rsid w:val="00075F7E"/>
    <w:rsid w:val="00075FAE"/>
    <w:rsid w:val="00075FBC"/>
    <w:rsid w:val="00076183"/>
    <w:rsid w:val="00076378"/>
    <w:rsid w:val="000764B5"/>
    <w:rsid w:val="00076536"/>
    <w:rsid w:val="000765B1"/>
    <w:rsid w:val="00076801"/>
    <w:rsid w:val="00076878"/>
    <w:rsid w:val="00076BC3"/>
    <w:rsid w:val="00076BF8"/>
    <w:rsid w:val="000770AE"/>
    <w:rsid w:val="0007722D"/>
    <w:rsid w:val="000773EC"/>
    <w:rsid w:val="000775C7"/>
    <w:rsid w:val="0007762C"/>
    <w:rsid w:val="000779C3"/>
    <w:rsid w:val="00077B2A"/>
    <w:rsid w:val="00077DAC"/>
    <w:rsid w:val="00077DDF"/>
    <w:rsid w:val="0008006C"/>
    <w:rsid w:val="000800E1"/>
    <w:rsid w:val="000801C8"/>
    <w:rsid w:val="000802A6"/>
    <w:rsid w:val="0008034B"/>
    <w:rsid w:val="00080372"/>
    <w:rsid w:val="000803FD"/>
    <w:rsid w:val="0008044B"/>
    <w:rsid w:val="00080596"/>
    <w:rsid w:val="00080703"/>
    <w:rsid w:val="000807BD"/>
    <w:rsid w:val="000807DC"/>
    <w:rsid w:val="0008101A"/>
    <w:rsid w:val="00081070"/>
    <w:rsid w:val="00081178"/>
    <w:rsid w:val="000811E1"/>
    <w:rsid w:val="0008133D"/>
    <w:rsid w:val="00081387"/>
    <w:rsid w:val="0008159F"/>
    <w:rsid w:val="000816CB"/>
    <w:rsid w:val="000817A6"/>
    <w:rsid w:val="0008199D"/>
    <w:rsid w:val="00081B83"/>
    <w:rsid w:val="00081B96"/>
    <w:rsid w:val="00081DC4"/>
    <w:rsid w:val="00081DFF"/>
    <w:rsid w:val="00081E6E"/>
    <w:rsid w:val="00081E73"/>
    <w:rsid w:val="00081F67"/>
    <w:rsid w:val="00081FD3"/>
    <w:rsid w:val="00082028"/>
    <w:rsid w:val="00082114"/>
    <w:rsid w:val="0008219B"/>
    <w:rsid w:val="0008219E"/>
    <w:rsid w:val="000821A0"/>
    <w:rsid w:val="00082342"/>
    <w:rsid w:val="00082514"/>
    <w:rsid w:val="000826AF"/>
    <w:rsid w:val="00082714"/>
    <w:rsid w:val="00082A0B"/>
    <w:rsid w:val="00082A84"/>
    <w:rsid w:val="00082B0B"/>
    <w:rsid w:val="00082B3E"/>
    <w:rsid w:val="00082B45"/>
    <w:rsid w:val="00082E97"/>
    <w:rsid w:val="00082EB2"/>
    <w:rsid w:val="00082EC4"/>
    <w:rsid w:val="00083046"/>
    <w:rsid w:val="00083630"/>
    <w:rsid w:val="000838E4"/>
    <w:rsid w:val="000838E6"/>
    <w:rsid w:val="0008394C"/>
    <w:rsid w:val="00083E78"/>
    <w:rsid w:val="00083FA7"/>
    <w:rsid w:val="00084022"/>
    <w:rsid w:val="000840C5"/>
    <w:rsid w:val="00084330"/>
    <w:rsid w:val="000846A1"/>
    <w:rsid w:val="0008470B"/>
    <w:rsid w:val="000848A3"/>
    <w:rsid w:val="00084BD4"/>
    <w:rsid w:val="00084D96"/>
    <w:rsid w:val="00084DBD"/>
    <w:rsid w:val="00084E5D"/>
    <w:rsid w:val="00084FD1"/>
    <w:rsid w:val="00085023"/>
    <w:rsid w:val="000851B3"/>
    <w:rsid w:val="00085535"/>
    <w:rsid w:val="000855DE"/>
    <w:rsid w:val="00085638"/>
    <w:rsid w:val="000856EE"/>
    <w:rsid w:val="00085B74"/>
    <w:rsid w:val="00085B80"/>
    <w:rsid w:val="00085C28"/>
    <w:rsid w:val="00085E73"/>
    <w:rsid w:val="0008608C"/>
    <w:rsid w:val="00086237"/>
    <w:rsid w:val="000863BF"/>
    <w:rsid w:val="000863D4"/>
    <w:rsid w:val="000865AF"/>
    <w:rsid w:val="000869D5"/>
    <w:rsid w:val="00086A3E"/>
    <w:rsid w:val="00086C8A"/>
    <w:rsid w:val="00086FF7"/>
    <w:rsid w:val="000872CC"/>
    <w:rsid w:val="000872D9"/>
    <w:rsid w:val="000873A0"/>
    <w:rsid w:val="000879D1"/>
    <w:rsid w:val="00087A3F"/>
    <w:rsid w:val="00087CA4"/>
    <w:rsid w:val="00087CEE"/>
    <w:rsid w:val="00087D60"/>
    <w:rsid w:val="000901D1"/>
    <w:rsid w:val="000901D6"/>
    <w:rsid w:val="0009060E"/>
    <w:rsid w:val="00090694"/>
    <w:rsid w:val="00090B15"/>
    <w:rsid w:val="00090B69"/>
    <w:rsid w:val="00090BCB"/>
    <w:rsid w:val="00090BE3"/>
    <w:rsid w:val="00090F6C"/>
    <w:rsid w:val="00090FBE"/>
    <w:rsid w:val="000910D3"/>
    <w:rsid w:val="000912B2"/>
    <w:rsid w:val="00091313"/>
    <w:rsid w:val="00091332"/>
    <w:rsid w:val="00091990"/>
    <w:rsid w:val="00091A3A"/>
    <w:rsid w:val="00091BAE"/>
    <w:rsid w:val="00091D2E"/>
    <w:rsid w:val="00091DFE"/>
    <w:rsid w:val="00091E4C"/>
    <w:rsid w:val="00091F57"/>
    <w:rsid w:val="00091FFF"/>
    <w:rsid w:val="0009201B"/>
    <w:rsid w:val="000921E6"/>
    <w:rsid w:val="00092498"/>
    <w:rsid w:val="00092573"/>
    <w:rsid w:val="000925DD"/>
    <w:rsid w:val="000926A3"/>
    <w:rsid w:val="000928E3"/>
    <w:rsid w:val="00092AE4"/>
    <w:rsid w:val="00092E52"/>
    <w:rsid w:val="00093085"/>
    <w:rsid w:val="00093216"/>
    <w:rsid w:val="0009327C"/>
    <w:rsid w:val="0009351D"/>
    <w:rsid w:val="00093523"/>
    <w:rsid w:val="00093647"/>
    <w:rsid w:val="00093699"/>
    <w:rsid w:val="00093907"/>
    <w:rsid w:val="00093A2D"/>
    <w:rsid w:val="00093A57"/>
    <w:rsid w:val="00093A84"/>
    <w:rsid w:val="00093D1D"/>
    <w:rsid w:val="00093D60"/>
    <w:rsid w:val="00093E77"/>
    <w:rsid w:val="00094177"/>
    <w:rsid w:val="0009436C"/>
    <w:rsid w:val="00094498"/>
    <w:rsid w:val="000949DA"/>
    <w:rsid w:val="00094A4B"/>
    <w:rsid w:val="00094BB6"/>
    <w:rsid w:val="0009517F"/>
    <w:rsid w:val="0009518B"/>
    <w:rsid w:val="000951F1"/>
    <w:rsid w:val="000954D8"/>
    <w:rsid w:val="00095540"/>
    <w:rsid w:val="000958DD"/>
    <w:rsid w:val="00095D27"/>
    <w:rsid w:val="00095EF7"/>
    <w:rsid w:val="000960AE"/>
    <w:rsid w:val="0009611A"/>
    <w:rsid w:val="00096227"/>
    <w:rsid w:val="00096333"/>
    <w:rsid w:val="00096491"/>
    <w:rsid w:val="000965F1"/>
    <w:rsid w:val="0009680A"/>
    <w:rsid w:val="0009680E"/>
    <w:rsid w:val="00096A24"/>
    <w:rsid w:val="00096A4C"/>
    <w:rsid w:val="00096C3A"/>
    <w:rsid w:val="000973A3"/>
    <w:rsid w:val="0009796A"/>
    <w:rsid w:val="00097BC6"/>
    <w:rsid w:val="00097C17"/>
    <w:rsid w:val="00097CA1"/>
    <w:rsid w:val="00097DE1"/>
    <w:rsid w:val="00097E0D"/>
    <w:rsid w:val="00097E80"/>
    <w:rsid w:val="00097F51"/>
    <w:rsid w:val="00097F6C"/>
    <w:rsid w:val="000A0407"/>
    <w:rsid w:val="000A0595"/>
    <w:rsid w:val="000A05B5"/>
    <w:rsid w:val="000A05EA"/>
    <w:rsid w:val="000A08DE"/>
    <w:rsid w:val="000A08FC"/>
    <w:rsid w:val="000A0923"/>
    <w:rsid w:val="000A0934"/>
    <w:rsid w:val="000A0946"/>
    <w:rsid w:val="000A0974"/>
    <w:rsid w:val="000A0A4C"/>
    <w:rsid w:val="000A0BD6"/>
    <w:rsid w:val="000A0C3D"/>
    <w:rsid w:val="000A0CDA"/>
    <w:rsid w:val="000A0DF4"/>
    <w:rsid w:val="000A1064"/>
    <w:rsid w:val="000A109E"/>
    <w:rsid w:val="000A12FC"/>
    <w:rsid w:val="000A132D"/>
    <w:rsid w:val="000A1397"/>
    <w:rsid w:val="000A1427"/>
    <w:rsid w:val="000A14E2"/>
    <w:rsid w:val="000A1574"/>
    <w:rsid w:val="000A178B"/>
    <w:rsid w:val="000A1A2B"/>
    <w:rsid w:val="000A1DDF"/>
    <w:rsid w:val="000A21A8"/>
    <w:rsid w:val="000A2229"/>
    <w:rsid w:val="000A225B"/>
    <w:rsid w:val="000A2427"/>
    <w:rsid w:val="000A2434"/>
    <w:rsid w:val="000A28C6"/>
    <w:rsid w:val="000A2ABE"/>
    <w:rsid w:val="000A34F0"/>
    <w:rsid w:val="000A3578"/>
    <w:rsid w:val="000A3789"/>
    <w:rsid w:val="000A39DE"/>
    <w:rsid w:val="000A3A31"/>
    <w:rsid w:val="000A3A7B"/>
    <w:rsid w:val="000A3A9A"/>
    <w:rsid w:val="000A3B5F"/>
    <w:rsid w:val="000A3E64"/>
    <w:rsid w:val="000A3F4F"/>
    <w:rsid w:val="000A3F8E"/>
    <w:rsid w:val="000A4021"/>
    <w:rsid w:val="000A409E"/>
    <w:rsid w:val="000A40D5"/>
    <w:rsid w:val="000A41AB"/>
    <w:rsid w:val="000A424F"/>
    <w:rsid w:val="000A435D"/>
    <w:rsid w:val="000A44B3"/>
    <w:rsid w:val="000A456E"/>
    <w:rsid w:val="000A45CA"/>
    <w:rsid w:val="000A462B"/>
    <w:rsid w:val="000A48D7"/>
    <w:rsid w:val="000A4CB9"/>
    <w:rsid w:val="000A4D8A"/>
    <w:rsid w:val="000A5258"/>
    <w:rsid w:val="000A53F8"/>
    <w:rsid w:val="000A5567"/>
    <w:rsid w:val="000A55C6"/>
    <w:rsid w:val="000A56A9"/>
    <w:rsid w:val="000A5AAA"/>
    <w:rsid w:val="000A5C6A"/>
    <w:rsid w:val="000A5D28"/>
    <w:rsid w:val="000A5D9B"/>
    <w:rsid w:val="000A5F9B"/>
    <w:rsid w:val="000A602A"/>
    <w:rsid w:val="000A637A"/>
    <w:rsid w:val="000A6492"/>
    <w:rsid w:val="000A64C1"/>
    <w:rsid w:val="000A661A"/>
    <w:rsid w:val="000A664E"/>
    <w:rsid w:val="000A6689"/>
    <w:rsid w:val="000A6825"/>
    <w:rsid w:val="000A683E"/>
    <w:rsid w:val="000A695B"/>
    <w:rsid w:val="000A69D8"/>
    <w:rsid w:val="000A6A64"/>
    <w:rsid w:val="000A6B85"/>
    <w:rsid w:val="000A6D2E"/>
    <w:rsid w:val="000A6D5F"/>
    <w:rsid w:val="000A6F1B"/>
    <w:rsid w:val="000A704F"/>
    <w:rsid w:val="000A7325"/>
    <w:rsid w:val="000A7365"/>
    <w:rsid w:val="000A736D"/>
    <w:rsid w:val="000A7465"/>
    <w:rsid w:val="000A76BE"/>
    <w:rsid w:val="000A78C3"/>
    <w:rsid w:val="000A79BD"/>
    <w:rsid w:val="000A79DD"/>
    <w:rsid w:val="000A7BD3"/>
    <w:rsid w:val="000A7C07"/>
    <w:rsid w:val="000A7C53"/>
    <w:rsid w:val="000A7D33"/>
    <w:rsid w:val="000A7EDB"/>
    <w:rsid w:val="000B0170"/>
    <w:rsid w:val="000B0430"/>
    <w:rsid w:val="000B0C38"/>
    <w:rsid w:val="000B0DF9"/>
    <w:rsid w:val="000B0E7C"/>
    <w:rsid w:val="000B0EAD"/>
    <w:rsid w:val="000B0EB1"/>
    <w:rsid w:val="000B124A"/>
    <w:rsid w:val="000B12DD"/>
    <w:rsid w:val="000B14A9"/>
    <w:rsid w:val="000B16ED"/>
    <w:rsid w:val="000B1846"/>
    <w:rsid w:val="000B189F"/>
    <w:rsid w:val="000B1B7C"/>
    <w:rsid w:val="000B1C32"/>
    <w:rsid w:val="000B1EC0"/>
    <w:rsid w:val="000B1F5F"/>
    <w:rsid w:val="000B2160"/>
    <w:rsid w:val="000B2280"/>
    <w:rsid w:val="000B2385"/>
    <w:rsid w:val="000B2441"/>
    <w:rsid w:val="000B2850"/>
    <w:rsid w:val="000B2B0B"/>
    <w:rsid w:val="000B2B22"/>
    <w:rsid w:val="000B2C38"/>
    <w:rsid w:val="000B2DF1"/>
    <w:rsid w:val="000B3099"/>
    <w:rsid w:val="000B32E6"/>
    <w:rsid w:val="000B337B"/>
    <w:rsid w:val="000B3405"/>
    <w:rsid w:val="000B381B"/>
    <w:rsid w:val="000B386D"/>
    <w:rsid w:val="000B3936"/>
    <w:rsid w:val="000B3ACD"/>
    <w:rsid w:val="000B3DF2"/>
    <w:rsid w:val="000B3F63"/>
    <w:rsid w:val="000B4099"/>
    <w:rsid w:val="000B42D2"/>
    <w:rsid w:val="000B458B"/>
    <w:rsid w:val="000B45ED"/>
    <w:rsid w:val="000B461B"/>
    <w:rsid w:val="000B4631"/>
    <w:rsid w:val="000B4966"/>
    <w:rsid w:val="000B4A12"/>
    <w:rsid w:val="000B4BB2"/>
    <w:rsid w:val="000B4D11"/>
    <w:rsid w:val="000B4D90"/>
    <w:rsid w:val="000B59E4"/>
    <w:rsid w:val="000B5A80"/>
    <w:rsid w:val="000B5E23"/>
    <w:rsid w:val="000B5E3A"/>
    <w:rsid w:val="000B5E88"/>
    <w:rsid w:val="000B62DA"/>
    <w:rsid w:val="000B62E1"/>
    <w:rsid w:val="000B63C1"/>
    <w:rsid w:val="000B644F"/>
    <w:rsid w:val="000B67A6"/>
    <w:rsid w:val="000B67F7"/>
    <w:rsid w:val="000B6A11"/>
    <w:rsid w:val="000B6A64"/>
    <w:rsid w:val="000B6C06"/>
    <w:rsid w:val="000B6D15"/>
    <w:rsid w:val="000B6E55"/>
    <w:rsid w:val="000B71A2"/>
    <w:rsid w:val="000B730B"/>
    <w:rsid w:val="000B73D7"/>
    <w:rsid w:val="000B73F5"/>
    <w:rsid w:val="000B76D4"/>
    <w:rsid w:val="000B772B"/>
    <w:rsid w:val="000B77ED"/>
    <w:rsid w:val="000B7853"/>
    <w:rsid w:val="000B7973"/>
    <w:rsid w:val="000B7B32"/>
    <w:rsid w:val="000B7B97"/>
    <w:rsid w:val="000B7D00"/>
    <w:rsid w:val="000B7DB0"/>
    <w:rsid w:val="000B7E65"/>
    <w:rsid w:val="000B7F45"/>
    <w:rsid w:val="000B7FCC"/>
    <w:rsid w:val="000C01E7"/>
    <w:rsid w:val="000C0429"/>
    <w:rsid w:val="000C06F4"/>
    <w:rsid w:val="000C081B"/>
    <w:rsid w:val="000C0A29"/>
    <w:rsid w:val="000C0CB7"/>
    <w:rsid w:val="000C0CBF"/>
    <w:rsid w:val="000C0CE0"/>
    <w:rsid w:val="000C0D32"/>
    <w:rsid w:val="000C0D45"/>
    <w:rsid w:val="000C0F53"/>
    <w:rsid w:val="000C1030"/>
    <w:rsid w:val="000C103D"/>
    <w:rsid w:val="000C11F4"/>
    <w:rsid w:val="000C1303"/>
    <w:rsid w:val="000C13D6"/>
    <w:rsid w:val="000C1950"/>
    <w:rsid w:val="000C1A5B"/>
    <w:rsid w:val="000C1FED"/>
    <w:rsid w:val="000C1FF9"/>
    <w:rsid w:val="000C20FB"/>
    <w:rsid w:val="000C2355"/>
    <w:rsid w:val="000C23FB"/>
    <w:rsid w:val="000C2555"/>
    <w:rsid w:val="000C26DC"/>
    <w:rsid w:val="000C2871"/>
    <w:rsid w:val="000C29D2"/>
    <w:rsid w:val="000C2A0C"/>
    <w:rsid w:val="000C2B61"/>
    <w:rsid w:val="000C2BC3"/>
    <w:rsid w:val="000C2C63"/>
    <w:rsid w:val="000C2ECA"/>
    <w:rsid w:val="000C2F42"/>
    <w:rsid w:val="000C3354"/>
    <w:rsid w:val="000C351A"/>
    <w:rsid w:val="000C3590"/>
    <w:rsid w:val="000C35B2"/>
    <w:rsid w:val="000C3600"/>
    <w:rsid w:val="000C392D"/>
    <w:rsid w:val="000C395C"/>
    <w:rsid w:val="000C3A69"/>
    <w:rsid w:val="000C3C13"/>
    <w:rsid w:val="000C3D6D"/>
    <w:rsid w:val="000C427C"/>
    <w:rsid w:val="000C4379"/>
    <w:rsid w:val="000C43E2"/>
    <w:rsid w:val="000C4742"/>
    <w:rsid w:val="000C4B92"/>
    <w:rsid w:val="000C4C4A"/>
    <w:rsid w:val="000C4CA7"/>
    <w:rsid w:val="000C4F88"/>
    <w:rsid w:val="000C4F94"/>
    <w:rsid w:val="000C5401"/>
    <w:rsid w:val="000C54C7"/>
    <w:rsid w:val="000C5A9C"/>
    <w:rsid w:val="000C5F0C"/>
    <w:rsid w:val="000C5FBD"/>
    <w:rsid w:val="000C5FFC"/>
    <w:rsid w:val="000C60EB"/>
    <w:rsid w:val="000C6131"/>
    <w:rsid w:val="000C61B2"/>
    <w:rsid w:val="000C627A"/>
    <w:rsid w:val="000C6429"/>
    <w:rsid w:val="000C65FA"/>
    <w:rsid w:val="000C675F"/>
    <w:rsid w:val="000C680E"/>
    <w:rsid w:val="000C6C04"/>
    <w:rsid w:val="000C6CAF"/>
    <w:rsid w:val="000C6D56"/>
    <w:rsid w:val="000C6E18"/>
    <w:rsid w:val="000C6EDF"/>
    <w:rsid w:val="000C6FC3"/>
    <w:rsid w:val="000C709E"/>
    <w:rsid w:val="000C712C"/>
    <w:rsid w:val="000C7166"/>
    <w:rsid w:val="000C71C7"/>
    <w:rsid w:val="000C727D"/>
    <w:rsid w:val="000C72D9"/>
    <w:rsid w:val="000C7331"/>
    <w:rsid w:val="000C743C"/>
    <w:rsid w:val="000C76A4"/>
    <w:rsid w:val="000C7717"/>
    <w:rsid w:val="000C774C"/>
    <w:rsid w:val="000C7AF8"/>
    <w:rsid w:val="000C7CA8"/>
    <w:rsid w:val="000C7DD2"/>
    <w:rsid w:val="000D0122"/>
    <w:rsid w:val="000D024A"/>
    <w:rsid w:val="000D02EA"/>
    <w:rsid w:val="000D054D"/>
    <w:rsid w:val="000D059C"/>
    <w:rsid w:val="000D08C7"/>
    <w:rsid w:val="000D08CB"/>
    <w:rsid w:val="000D0B5B"/>
    <w:rsid w:val="000D0B7F"/>
    <w:rsid w:val="000D0C3D"/>
    <w:rsid w:val="000D0CA2"/>
    <w:rsid w:val="000D0E58"/>
    <w:rsid w:val="000D0EE3"/>
    <w:rsid w:val="000D1103"/>
    <w:rsid w:val="000D1119"/>
    <w:rsid w:val="000D1132"/>
    <w:rsid w:val="000D1560"/>
    <w:rsid w:val="000D1604"/>
    <w:rsid w:val="000D170B"/>
    <w:rsid w:val="000D1A3A"/>
    <w:rsid w:val="000D1A9B"/>
    <w:rsid w:val="000D1C85"/>
    <w:rsid w:val="000D1E0E"/>
    <w:rsid w:val="000D1FBF"/>
    <w:rsid w:val="000D202B"/>
    <w:rsid w:val="000D219D"/>
    <w:rsid w:val="000D2418"/>
    <w:rsid w:val="000D2560"/>
    <w:rsid w:val="000D256D"/>
    <w:rsid w:val="000D25F0"/>
    <w:rsid w:val="000D26C0"/>
    <w:rsid w:val="000D28F0"/>
    <w:rsid w:val="000D2B16"/>
    <w:rsid w:val="000D2B68"/>
    <w:rsid w:val="000D305C"/>
    <w:rsid w:val="000D3401"/>
    <w:rsid w:val="000D34B5"/>
    <w:rsid w:val="000D354D"/>
    <w:rsid w:val="000D35CE"/>
    <w:rsid w:val="000D3931"/>
    <w:rsid w:val="000D3C19"/>
    <w:rsid w:val="000D3C5D"/>
    <w:rsid w:val="000D3CC7"/>
    <w:rsid w:val="000D3FF0"/>
    <w:rsid w:val="000D40C8"/>
    <w:rsid w:val="000D4241"/>
    <w:rsid w:val="000D42C6"/>
    <w:rsid w:val="000D45B2"/>
    <w:rsid w:val="000D4613"/>
    <w:rsid w:val="000D47E3"/>
    <w:rsid w:val="000D4950"/>
    <w:rsid w:val="000D49C6"/>
    <w:rsid w:val="000D4A38"/>
    <w:rsid w:val="000D4AF9"/>
    <w:rsid w:val="000D4C18"/>
    <w:rsid w:val="000D4D00"/>
    <w:rsid w:val="000D4DA8"/>
    <w:rsid w:val="000D4FA7"/>
    <w:rsid w:val="000D4FB7"/>
    <w:rsid w:val="000D52AD"/>
    <w:rsid w:val="000D5317"/>
    <w:rsid w:val="000D5525"/>
    <w:rsid w:val="000D57A8"/>
    <w:rsid w:val="000D59CF"/>
    <w:rsid w:val="000D5A37"/>
    <w:rsid w:val="000D5A59"/>
    <w:rsid w:val="000D5B15"/>
    <w:rsid w:val="000D5B23"/>
    <w:rsid w:val="000D5E3B"/>
    <w:rsid w:val="000D60FA"/>
    <w:rsid w:val="000D63A6"/>
    <w:rsid w:val="000D6544"/>
    <w:rsid w:val="000D6694"/>
    <w:rsid w:val="000D66E8"/>
    <w:rsid w:val="000D67EA"/>
    <w:rsid w:val="000D6806"/>
    <w:rsid w:val="000D68F3"/>
    <w:rsid w:val="000D6A9D"/>
    <w:rsid w:val="000D6BA8"/>
    <w:rsid w:val="000D6D42"/>
    <w:rsid w:val="000D6E2F"/>
    <w:rsid w:val="000D6E9F"/>
    <w:rsid w:val="000D712E"/>
    <w:rsid w:val="000D71B1"/>
    <w:rsid w:val="000D71B6"/>
    <w:rsid w:val="000D7238"/>
    <w:rsid w:val="000D7313"/>
    <w:rsid w:val="000D7330"/>
    <w:rsid w:val="000D74BB"/>
    <w:rsid w:val="000D7820"/>
    <w:rsid w:val="000D7A7C"/>
    <w:rsid w:val="000D7BE2"/>
    <w:rsid w:val="000D7CA1"/>
    <w:rsid w:val="000D7CA9"/>
    <w:rsid w:val="000D7E75"/>
    <w:rsid w:val="000D7F19"/>
    <w:rsid w:val="000E000D"/>
    <w:rsid w:val="000E00CB"/>
    <w:rsid w:val="000E01E9"/>
    <w:rsid w:val="000E0408"/>
    <w:rsid w:val="000E07A8"/>
    <w:rsid w:val="000E086E"/>
    <w:rsid w:val="000E087C"/>
    <w:rsid w:val="000E0B1C"/>
    <w:rsid w:val="000E0BE5"/>
    <w:rsid w:val="000E0C9E"/>
    <w:rsid w:val="000E0E01"/>
    <w:rsid w:val="000E0ED1"/>
    <w:rsid w:val="000E1103"/>
    <w:rsid w:val="000E124D"/>
    <w:rsid w:val="000E134B"/>
    <w:rsid w:val="000E1383"/>
    <w:rsid w:val="000E1403"/>
    <w:rsid w:val="000E15E1"/>
    <w:rsid w:val="000E16D0"/>
    <w:rsid w:val="000E1851"/>
    <w:rsid w:val="000E1A85"/>
    <w:rsid w:val="000E1C29"/>
    <w:rsid w:val="000E1C4F"/>
    <w:rsid w:val="000E1D4C"/>
    <w:rsid w:val="000E1E3A"/>
    <w:rsid w:val="000E1E4D"/>
    <w:rsid w:val="000E1EC8"/>
    <w:rsid w:val="000E1F44"/>
    <w:rsid w:val="000E1F8A"/>
    <w:rsid w:val="000E2067"/>
    <w:rsid w:val="000E215D"/>
    <w:rsid w:val="000E2AAC"/>
    <w:rsid w:val="000E2C5D"/>
    <w:rsid w:val="000E2D65"/>
    <w:rsid w:val="000E30DD"/>
    <w:rsid w:val="000E31D9"/>
    <w:rsid w:val="000E321C"/>
    <w:rsid w:val="000E337B"/>
    <w:rsid w:val="000E3D24"/>
    <w:rsid w:val="000E3F01"/>
    <w:rsid w:val="000E3F59"/>
    <w:rsid w:val="000E417C"/>
    <w:rsid w:val="000E4257"/>
    <w:rsid w:val="000E437E"/>
    <w:rsid w:val="000E43E4"/>
    <w:rsid w:val="000E45E4"/>
    <w:rsid w:val="000E46B6"/>
    <w:rsid w:val="000E472B"/>
    <w:rsid w:val="000E48B9"/>
    <w:rsid w:val="000E4BD8"/>
    <w:rsid w:val="000E4FEF"/>
    <w:rsid w:val="000E5826"/>
    <w:rsid w:val="000E58DE"/>
    <w:rsid w:val="000E59EF"/>
    <w:rsid w:val="000E5B20"/>
    <w:rsid w:val="000E5C74"/>
    <w:rsid w:val="000E5F0B"/>
    <w:rsid w:val="000E6077"/>
    <w:rsid w:val="000E6447"/>
    <w:rsid w:val="000E65B3"/>
    <w:rsid w:val="000E666F"/>
    <w:rsid w:val="000E677F"/>
    <w:rsid w:val="000E689E"/>
    <w:rsid w:val="000E6A05"/>
    <w:rsid w:val="000E6B07"/>
    <w:rsid w:val="000E6B2B"/>
    <w:rsid w:val="000E6CFA"/>
    <w:rsid w:val="000E6FFD"/>
    <w:rsid w:val="000E7067"/>
    <w:rsid w:val="000E70AC"/>
    <w:rsid w:val="000E71BE"/>
    <w:rsid w:val="000E740D"/>
    <w:rsid w:val="000E7460"/>
    <w:rsid w:val="000E780A"/>
    <w:rsid w:val="000E793C"/>
    <w:rsid w:val="000E79D5"/>
    <w:rsid w:val="000E7BB0"/>
    <w:rsid w:val="000E7BED"/>
    <w:rsid w:val="000E7ED3"/>
    <w:rsid w:val="000E7F4D"/>
    <w:rsid w:val="000F01D3"/>
    <w:rsid w:val="000F01EE"/>
    <w:rsid w:val="000F029F"/>
    <w:rsid w:val="000F0327"/>
    <w:rsid w:val="000F051F"/>
    <w:rsid w:val="000F06FB"/>
    <w:rsid w:val="000F07EF"/>
    <w:rsid w:val="000F0B9C"/>
    <w:rsid w:val="000F0BDB"/>
    <w:rsid w:val="000F0C49"/>
    <w:rsid w:val="000F0CC7"/>
    <w:rsid w:val="000F0D1A"/>
    <w:rsid w:val="000F0DD7"/>
    <w:rsid w:val="000F116D"/>
    <w:rsid w:val="000F1212"/>
    <w:rsid w:val="000F132E"/>
    <w:rsid w:val="000F14F6"/>
    <w:rsid w:val="000F15FF"/>
    <w:rsid w:val="000F179A"/>
    <w:rsid w:val="000F1909"/>
    <w:rsid w:val="000F1A20"/>
    <w:rsid w:val="000F1AAC"/>
    <w:rsid w:val="000F1BBC"/>
    <w:rsid w:val="000F1D75"/>
    <w:rsid w:val="000F1D86"/>
    <w:rsid w:val="000F1D9C"/>
    <w:rsid w:val="000F1EAA"/>
    <w:rsid w:val="000F1F7E"/>
    <w:rsid w:val="000F1F7F"/>
    <w:rsid w:val="000F2015"/>
    <w:rsid w:val="000F2020"/>
    <w:rsid w:val="000F205D"/>
    <w:rsid w:val="000F21B6"/>
    <w:rsid w:val="000F222B"/>
    <w:rsid w:val="000F22B0"/>
    <w:rsid w:val="000F2690"/>
    <w:rsid w:val="000F2762"/>
    <w:rsid w:val="000F29FF"/>
    <w:rsid w:val="000F2B1D"/>
    <w:rsid w:val="000F2BCD"/>
    <w:rsid w:val="000F2E4A"/>
    <w:rsid w:val="000F318B"/>
    <w:rsid w:val="000F31C4"/>
    <w:rsid w:val="000F37A0"/>
    <w:rsid w:val="000F397A"/>
    <w:rsid w:val="000F39CD"/>
    <w:rsid w:val="000F3B2D"/>
    <w:rsid w:val="000F3E88"/>
    <w:rsid w:val="000F3E9B"/>
    <w:rsid w:val="000F415A"/>
    <w:rsid w:val="000F422A"/>
    <w:rsid w:val="000F4A04"/>
    <w:rsid w:val="000F4A43"/>
    <w:rsid w:val="000F4B1C"/>
    <w:rsid w:val="000F5479"/>
    <w:rsid w:val="000F594C"/>
    <w:rsid w:val="000F5BDA"/>
    <w:rsid w:val="000F5C50"/>
    <w:rsid w:val="000F5C96"/>
    <w:rsid w:val="000F5E2E"/>
    <w:rsid w:val="000F5FD5"/>
    <w:rsid w:val="000F6084"/>
    <w:rsid w:val="000F61F7"/>
    <w:rsid w:val="000F6694"/>
    <w:rsid w:val="000F6743"/>
    <w:rsid w:val="000F6B6E"/>
    <w:rsid w:val="000F6C6A"/>
    <w:rsid w:val="000F6CA4"/>
    <w:rsid w:val="000F6E66"/>
    <w:rsid w:val="000F7113"/>
    <w:rsid w:val="000F71AC"/>
    <w:rsid w:val="000F7323"/>
    <w:rsid w:val="000F7386"/>
    <w:rsid w:val="000F74A3"/>
    <w:rsid w:val="000F7664"/>
    <w:rsid w:val="000F76E8"/>
    <w:rsid w:val="000F79F4"/>
    <w:rsid w:val="000F7A09"/>
    <w:rsid w:val="000F7A8C"/>
    <w:rsid w:val="000F7AC9"/>
    <w:rsid w:val="000F7C98"/>
    <w:rsid w:val="000F7D6F"/>
    <w:rsid w:val="000F7D8B"/>
    <w:rsid w:val="000F7DB3"/>
    <w:rsid w:val="000F7EE9"/>
    <w:rsid w:val="001001E6"/>
    <w:rsid w:val="0010042B"/>
    <w:rsid w:val="00100460"/>
    <w:rsid w:val="00100508"/>
    <w:rsid w:val="00100582"/>
    <w:rsid w:val="001008BD"/>
    <w:rsid w:val="00100A94"/>
    <w:rsid w:val="00100AAE"/>
    <w:rsid w:val="00100B9F"/>
    <w:rsid w:val="00100C2D"/>
    <w:rsid w:val="00100E64"/>
    <w:rsid w:val="00100EB8"/>
    <w:rsid w:val="0010115C"/>
    <w:rsid w:val="001012E7"/>
    <w:rsid w:val="001015A8"/>
    <w:rsid w:val="0010166F"/>
    <w:rsid w:val="00101707"/>
    <w:rsid w:val="00101738"/>
    <w:rsid w:val="0010180B"/>
    <w:rsid w:val="00101865"/>
    <w:rsid w:val="0010196F"/>
    <w:rsid w:val="00101979"/>
    <w:rsid w:val="00101984"/>
    <w:rsid w:val="001019E9"/>
    <w:rsid w:val="00101A7D"/>
    <w:rsid w:val="00101C1B"/>
    <w:rsid w:val="00101CDF"/>
    <w:rsid w:val="0010208F"/>
    <w:rsid w:val="00102227"/>
    <w:rsid w:val="00102259"/>
    <w:rsid w:val="00102299"/>
    <w:rsid w:val="00102331"/>
    <w:rsid w:val="00102368"/>
    <w:rsid w:val="00102380"/>
    <w:rsid w:val="0010244E"/>
    <w:rsid w:val="001024AD"/>
    <w:rsid w:val="001028D0"/>
    <w:rsid w:val="00102B6E"/>
    <w:rsid w:val="00102C0A"/>
    <w:rsid w:val="00102F96"/>
    <w:rsid w:val="0010303D"/>
    <w:rsid w:val="0010305D"/>
    <w:rsid w:val="00103139"/>
    <w:rsid w:val="001035CC"/>
    <w:rsid w:val="0010379D"/>
    <w:rsid w:val="00104096"/>
    <w:rsid w:val="001040DA"/>
    <w:rsid w:val="001041C0"/>
    <w:rsid w:val="001043DC"/>
    <w:rsid w:val="00104562"/>
    <w:rsid w:val="001047AD"/>
    <w:rsid w:val="00104800"/>
    <w:rsid w:val="00104909"/>
    <w:rsid w:val="00104ACA"/>
    <w:rsid w:val="00104B03"/>
    <w:rsid w:val="00104B06"/>
    <w:rsid w:val="00104C25"/>
    <w:rsid w:val="00104DB5"/>
    <w:rsid w:val="00104DBB"/>
    <w:rsid w:val="00104DE4"/>
    <w:rsid w:val="00104EC7"/>
    <w:rsid w:val="0010513F"/>
    <w:rsid w:val="00105337"/>
    <w:rsid w:val="001054E5"/>
    <w:rsid w:val="00105503"/>
    <w:rsid w:val="0010581C"/>
    <w:rsid w:val="00105A1D"/>
    <w:rsid w:val="00105ADD"/>
    <w:rsid w:val="00105BA8"/>
    <w:rsid w:val="00105C09"/>
    <w:rsid w:val="00105D9D"/>
    <w:rsid w:val="00105DD9"/>
    <w:rsid w:val="00105F8D"/>
    <w:rsid w:val="0010613F"/>
    <w:rsid w:val="00106163"/>
    <w:rsid w:val="001066F1"/>
    <w:rsid w:val="001067A8"/>
    <w:rsid w:val="001067D0"/>
    <w:rsid w:val="00106853"/>
    <w:rsid w:val="00106946"/>
    <w:rsid w:val="00106A79"/>
    <w:rsid w:val="00106B13"/>
    <w:rsid w:val="001071A4"/>
    <w:rsid w:val="001072C2"/>
    <w:rsid w:val="001072CE"/>
    <w:rsid w:val="001073F1"/>
    <w:rsid w:val="00107425"/>
    <w:rsid w:val="0010751C"/>
    <w:rsid w:val="00107572"/>
    <w:rsid w:val="001076B8"/>
    <w:rsid w:val="00107933"/>
    <w:rsid w:val="0010799C"/>
    <w:rsid w:val="001079FF"/>
    <w:rsid w:val="00107ACF"/>
    <w:rsid w:val="00107B88"/>
    <w:rsid w:val="00107FD2"/>
    <w:rsid w:val="00110159"/>
    <w:rsid w:val="001102AE"/>
    <w:rsid w:val="00110548"/>
    <w:rsid w:val="00110732"/>
    <w:rsid w:val="001109ED"/>
    <w:rsid w:val="00110A2A"/>
    <w:rsid w:val="00110A99"/>
    <w:rsid w:val="00110B51"/>
    <w:rsid w:val="00110E29"/>
    <w:rsid w:val="00111369"/>
    <w:rsid w:val="0011144C"/>
    <w:rsid w:val="00111454"/>
    <w:rsid w:val="001114EA"/>
    <w:rsid w:val="00111610"/>
    <w:rsid w:val="0011163F"/>
    <w:rsid w:val="001119FC"/>
    <w:rsid w:val="00111A40"/>
    <w:rsid w:val="00111D82"/>
    <w:rsid w:val="00111E6A"/>
    <w:rsid w:val="00111ED9"/>
    <w:rsid w:val="00111F97"/>
    <w:rsid w:val="00111FC4"/>
    <w:rsid w:val="001124DD"/>
    <w:rsid w:val="001129D0"/>
    <w:rsid w:val="00112E03"/>
    <w:rsid w:val="001130D7"/>
    <w:rsid w:val="00113213"/>
    <w:rsid w:val="0011324A"/>
    <w:rsid w:val="00113732"/>
    <w:rsid w:val="0011392C"/>
    <w:rsid w:val="001139B5"/>
    <w:rsid w:val="001139BD"/>
    <w:rsid w:val="00113CA6"/>
    <w:rsid w:val="00113E97"/>
    <w:rsid w:val="00113F88"/>
    <w:rsid w:val="00113F8D"/>
    <w:rsid w:val="00113F92"/>
    <w:rsid w:val="00114140"/>
    <w:rsid w:val="00114224"/>
    <w:rsid w:val="0011422E"/>
    <w:rsid w:val="001143A4"/>
    <w:rsid w:val="00114441"/>
    <w:rsid w:val="00114562"/>
    <w:rsid w:val="001147CE"/>
    <w:rsid w:val="0011489F"/>
    <w:rsid w:val="00114985"/>
    <w:rsid w:val="001149C5"/>
    <w:rsid w:val="001149C8"/>
    <w:rsid w:val="001149F7"/>
    <w:rsid w:val="00114B34"/>
    <w:rsid w:val="00114BE9"/>
    <w:rsid w:val="00115237"/>
    <w:rsid w:val="00115492"/>
    <w:rsid w:val="00115666"/>
    <w:rsid w:val="00115751"/>
    <w:rsid w:val="00115AAA"/>
    <w:rsid w:val="00115B23"/>
    <w:rsid w:val="00115B24"/>
    <w:rsid w:val="00115BDF"/>
    <w:rsid w:val="00115C9D"/>
    <w:rsid w:val="00115CA7"/>
    <w:rsid w:val="00115D6E"/>
    <w:rsid w:val="00115EF5"/>
    <w:rsid w:val="00115FA9"/>
    <w:rsid w:val="001160D2"/>
    <w:rsid w:val="00116186"/>
    <w:rsid w:val="00116378"/>
    <w:rsid w:val="001167BB"/>
    <w:rsid w:val="00116D28"/>
    <w:rsid w:val="00116DF9"/>
    <w:rsid w:val="00116F14"/>
    <w:rsid w:val="00116FB2"/>
    <w:rsid w:val="00117420"/>
    <w:rsid w:val="0011742F"/>
    <w:rsid w:val="0011759D"/>
    <w:rsid w:val="001175EE"/>
    <w:rsid w:val="00117618"/>
    <w:rsid w:val="0011768E"/>
    <w:rsid w:val="001176B7"/>
    <w:rsid w:val="00117917"/>
    <w:rsid w:val="00117DB3"/>
    <w:rsid w:val="00117FD9"/>
    <w:rsid w:val="001200C3"/>
    <w:rsid w:val="001201DC"/>
    <w:rsid w:val="00120312"/>
    <w:rsid w:val="00120336"/>
    <w:rsid w:val="00120406"/>
    <w:rsid w:val="0012041C"/>
    <w:rsid w:val="001204A4"/>
    <w:rsid w:val="0012060B"/>
    <w:rsid w:val="001207A2"/>
    <w:rsid w:val="001207AB"/>
    <w:rsid w:val="001207C6"/>
    <w:rsid w:val="00120B8B"/>
    <w:rsid w:val="00120E69"/>
    <w:rsid w:val="001210C2"/>
    <w:rsid w:val="001210CF"/>
    <w:rsid w:val="001212E4"/>
    <w:rsid w:val="001214DD"/>
    <w:rsid w:val="001215DE"/>
    <w:rsid w:val="0012174F"/>
    <w:rsid w:val="00121A47"/>
    <w:rsid w:val="00121A7D"/>
    <w:rsid w:val="00121EA9"/>
    <w:rsid w:val="001220CC"/>
    <w:rsid w:val="00122138"/>
    <w:rsid w:val="001222A2"/>
    <w:rsid w:val="00122483"/>
    <w:rsid w:val="0012251C"/>
    <w:rsid w:val="00122A86"/>
    <w:rsid w:val="00122B26"/>
    <w:rsid w:val="00122DEB"/>
    <w:rsid w:val="00122E52"/>
    <w:rsid w:val="00122FE7"/>
    <w:rsid w:val="00123066"/>
    <w:rsid w:val="0012316F"/>
    <w:rsid w:val="0012339D"/>
    <w:rsid w:val="001234DC"/>
    <w:rsid w:val="00123514"/>
    <w:rsid w:val="001235AF"/>
    <w:rsid w:val="00123770"/>
    <w:rsid w:val="00123B5C"/>
    <w:rsid w:val="00123B95"/>
    <w:rsid w:val="00123C88"/>
    <w:rsid w:val="00123CE9"/>
    <w:rsid w:val="00124363"/>
    <w:rsid w:val="0012449C"/>
    <w:rsid w:val="001245A6"/>
    <w:rsid w:val="001246BB"/>
    <w:rsid w:val="001246C6"/>
    <w:rsid w:val="00124BD0"/>
    <w:rsid w:val="00124E52"/>
    <w:rsid w:val="00125769"/>
    <w:rsid w:val="00125C09"/>
    <w:rsid w:val="00125C5D"/>
    <w:rsid w:val="00125CC2"/>
    <w:rsid w:val="00125D68"/>
    <w:rsid w:val="00125F47"/>
    <w:rsid w:val="001260AE"/>
    <w:rsid w:val="00126351"/>
    <w:rsid w:val="001263DA"/>
    <w:rsid w:val="001264DC"/>
    <w:rsid w:val="001264FC"/>
    <w:rsid w:val="00126572"/>
    <w:rsid w:val="001267D4"/>
    <w:rsid w:val="00126963"/>
    <w:rsid w:val="00126972"/>
    <w:rsid w:val="00126D0D"/>
    <w:rsid w:val="0012724A"/>
    <w:rsid w:val="00127281"/>
    <w:rsid w:val="001272C6"/>
    <w:rsid w:val="00127458"/>
    <w:rsid w:val="00127737"/>
    <w:rsid w:val="00127B7A"/>
    <w:rsid w:val="00127C5E"/>
    <w:rsid w:val="00127CC7"/>
    <w:rsid w:val="00127DE9"/>
    <w:rsid w:val="00127EBB"/>
    <w:rsid w:val="00127F00"/>
    <w:rsid w:val="00127F8F"/>
    <w:rsid w:val="00127FBF"/>
    <w:rsid w:val="00130287"/>
    <w:rsid w:val="001305E1"/>
    <w:rsid w:val="00130670"/>
    <w:rsid w:val="001309D4"/>
    <w:rsid w:val="00130CA0"/>
    <w:rsid w:val="00130DCC"/>
    <w:rsid w:val="0013127F"/>
    <w:rsid w:val="00131355"/>
    <w:rsid w:val="001313E9"/>
    <w:rsid w:val="00131545"/>
    <w:rsid w:val="00131560"/>
    <w:rsid w:val="001315C1"/>
    <w:rsid w:val="00131755"/>
    <w:rsid w:val="0013178D"/>
    <w:rsid w:val="00131898"/>
    <w:rsid w:val="00131BD2"/>
    <w:rsid w:val="00131C25"/>
    <w:rsid w:val="00132018"/>
    <w:rsid w:val="001320EE"/>
    <w:rsid w:val="00132254"/>
    <w:rsid w:val="0013238D"/>
    <w:rsid w:val="001323DD"/>
    <w:rsid w:val="0013249B"/>
    <w:rsid w:val="00132883"/>
    <w:rsid w:val="001328F2"/>
    <w:rsid w:val="00132B62"/>
    <w:rsid w:val="00132FC1"/>
    <w:rsid w:val="00133071"/>
    <w:rsid w:val="001332B6"/>
    <w:rsid w:val="001333EE"/>
    <w:rsid w:val="0013348C"/>
    <w:rsid w:val="001335F2"/>
    <w:rsid w:val="0013381B"/>
    <w:rsid w:val="001339A8"/>
    <w:rsid w:val="00133A73"/>
    <w:rsid w:val="00133C14"/>
    <w:rsid w:val="00133D02"/>
    <w:rsid w:val="00133DBA"/>
    <w:rsid w:val="00133E81"/>
    <w:rsid w:val="00133EC1"/>
    <w:rsid w:val="00133FB1"/>
    <w:rsid w:val="00134174"/>
    <w:rsid w:val="00134592"/>
    <w:rsid w:val="00134825"/>
    <w:rsid w:val="001348EF"/>
    <w:rsid w:val="001348F1"/>
    <w:rsid w:val="00134A62"/>
    <w:rsid w:val="00134B4D"/>
    <w:rsid w:val="00134BA1"/>
    <w:rsid w:val="00134BBD"/>
    <w:rsid w:val="00134BC4"/>
    <w:rsid w:val="00134C90"/>
    <w:rsid w:val="0013510A"/>
    <w:rsid w:val="00135168"/>
    <w:rsid w:val="0013532F"/>
    <w:rsid w:val="001353C1"/>
    <w:rsid w:val="00135417"/>
    <w:rsid w:val="0013541F"/>
    <w:rsid w:val="0013547F"/>
    <w:rsid w:val="0013555D"/>
    <w:rsid w:val="00135614"/>
    <w:rsid w:val="00135665"/>
    <w:rsid w:val="00135B5C"/>
    <w:rsid w:val="00135C84"/>
    <w:rsid w:val="00135F0F"/>
    <w:rsid w:val="00135F2A"/>
    <w:rsid w:val="001360AE"/>
    <w:rsid w:val="0013648D"/>
    <w:rsid w:val="00136A27"/>
    <w:rsid w:val="00136A84"/>
    <w:rsid w:val="00136A8E"/>
    <w:rsid w:val="00136BEA"/>
    <w:rsid w:val="00136C56"/>
    <w:rsid w:val="00136D12"/>
    <w:rsid w:val="00136D3E"/>
    <w:rsid w:val="00136E19"/>
    <w:rsid w:val="00136E90"/>
    <w:rsid w:val="00136E9D"/>
    <w:rsid w:val="00136F81"/>
    <w:rsid w:val="00136FC9"/>
    <w:rsid w:val="00137187"/>
    <w:rsid w:val="001371CD"/>
    <w:rsid w:val="001371F7"/>
    <w:rsid w:val="0013741D"/>
    <w:rsid w:val="001374F2"/>
    <w:rsid w:val="001376C1"/>
    <w:rsid w:val="0013771F"/>
    <w:rsid w:val="0013778B"/>
    <w:rsid w:val="00137C22"/>
    <w:rsid w:val="00137E5B"/>
    <w:rsid w:val="00137FCE"/>
    <w:rsid w:val="001400A7"/>
    <w:rsid w:val="0014011B"/>
    <w:rsid w:val="0014067C"/>
    <w:rsid w:val="00140736"/>
    <w:rsid w:val="00140836"/>
    <w:rsid w:val="00140998"/>
    <w:rsid w:val="001409B4"/>
    <w:rsid w:val="001409CA"/>
    <w:rsid w:val="00140AA8"/>
    <w:rsid w:val="00140C00"/>
    <w:rsid w:val="00140C58"/>
    <w:rsid w:val="00140C64"/>
    <w:rsid w:val="00140E2A"/>
    <w:rsid w:val="00141056"/>
    <w:rsid w:val="001412E0"/>
    <w:rsid w:val="0014131E"/>
    <w:rsid w:val="001413B7"/>
    <w:rsid w:val="00141643"/>
    <w:rsid w:val="00141745"/>
    <w:rsid w:val="001417CD"/>
    <w:rsid w:val="00141851"/>
    <w:rsid w:val="00141AB4"/>
    <w:rsid w:val="00141B3B"/>
    <w:rsid w:val="00142004"/>
    <w:rsid w:val="00142221"/>
    <w:rsid w:val="0014262D"/>
    <w:rsid w:val="001428B1"/>
    <w:rsid w:val="00142922"/>
    <w:rsid w:val="00142BB1"/>
    <w:rsid w:val="00142CA3"/>
    <w:rsid w:val="00142CBF"/>
    <w:rsid w:val="00142CC6"/>
    <w:rsid w:val="00142D3B"/>
    <w:rsid w:val="00142E06"/>
    <w:rsid w:val="00143024"/>
    <w:rsid w:val="00143101"/>
    <w:rsid w:val="00143112"/>
    <w:rsid w:val="001432C3"/>
    <w:rsid w:val="001433D4"/>
    <w:rsid w:val="0014362E"/>
    <w:rsid w:val="00143665"/>
    <w:rsid w:val="00143677"/>
    <w:rsid w:val="00143754"/>
    <w:rsid w:val="00143778"/>
    <w:rsid w:val="001437C0"/>
    <w:rsid w:val="001438C3"/>
    <w:rsid w:val="00143ABE"/>
    <w:rsid w:val="00143F46"/>
    <w:rsid w:val="00143FA3"/>
    <w:rsid w:val="00144136"/>
    <w:rsid w:val="001441A2"/>
    <w:rsid w:val="001443CC"/>
    <w:rsid w:val="001444E2"/>
    <w:rsid w:val="001444FD"/>
    <w:rsid w:val="001448EA"/>
    <w:rsid w:val="001448FF"/>
    <w:rsid w:val="00144923"/>
    <w:rsid w:val="00144967"/>
    <w:rsid w:val="00144AFF"/>
    <w:rsid w:val="00144DE6"/>
    <w:rsid w:val="00144EED"/>
    <w:rsid w:val="0014514F"/>
    <w:rsid w:val="00145201"/>
    <w:rsid w:val="0014528F"/>
    <w:rsid w:val="001454CC"/>
    <w:rsid w:val="00145587"/>
    <w:rsid w:val="00145678"/>
    <w:rsid w:val="001458C9"/>
    <w:rsid w:val="00145976"/>
    <w:rsid w:val="00145A00"/>
    <w:rsid w:val="00145DB6"/>
    <w:rsid w:val="00145EA2"/>
    <w:rsid w:val="00145F32"/>
    <w:rsid w:val="001460B1"/>
    <w:rsid w:val="00146129"/>
    <w:rsid w:val="001461F7"/>
    <w:rsid w:val="00146220"/>
    <w:rsid w:val="0014638A"/>
    <w:rsid w:val="001463F5"/>
    <w:rsid w:val="001464FF"/>
    <w:rsid w:val="0014652D"/>
    <w:rsid w:val="00146638"/>
    <w:rsid w:val="00146A0C"/>
    <w:rsid w:val="00146B92"/>
    <w:rsid w:val="00146E6F"/>
    <w:rsid w:val="00146F12"/>
    <w:rsid w:val="001475FA"/>
    <w:rsid w:val="001477A2"/>
    <w:rsid w:val="001477DC"/>
    <w:rsid w:val="00147848"/>
    <w:rsid w:val="001478EA"/>
    <w:rsid w:val="00147B47"/>
    <w:rsid w:val="00147C3E"/>
    <w:rsid w:val="00147C97"/>
    <w:rsid w:val="00147DAC"/>
    <w:rsid w:val="00147EAD"/>
    <w:rsid w:val="00147F74"/>
    <w:rsid w:val="001500A9"/>
    <w:rsid w:val="00150490"/>
    <w:rsid w:val="00150708"/>
    <w:rsid w:val="00150772"/>
    <w:rsid w:val="001507FC"/>
    <w:rsid w:val="00150846"/>
    <w:rsid w:val="001508CA"/>
    <w:rsid w:val="001509BD"/>
    <w:rsid w:val="00150ADD"/>
    <w:rsid w:val="00150AE4"/>
    <w:rsid w:val="00150B0E"/>
    <w:rsid w:val="00150DF1"/>
    <w:rsid w:val="00150E5C"/>
    <w:rsid w:val="00150EF0"/>
    <w:rsid w:val="00150F82"/>
    <w:rsid w:val="00150FE8"/>
    <w:rsid w:val="00151126"/>
    <w:rsid w:val="0015116D"/>
    <w:rsid w:val="0015136F"/>
    <w:rsid w:val="00151431"/>
    <w:rsid w:val="00151704"/>
    <w:rsid w:val="001518BF"/>
    <w:rsid w:val="00151E06"/>
    <w:rsid w:val="00152A46"/>
    <w:rsid w:val="00152A9A"/>
    <w:rsid w:val="00152E72"/>
    <w:rsid w:val="00153087"/>
    <w:rsid w:val="001531C6"/>
    <w:rsid w:val="001532E4"/>
    <w:rsid w:val="0015334F"/>
    <w:rsid w:val="0015341F"/>
    <w:rsid w:val="001534D9"/>
    <w:rsid w:val="001534EA"/>
    <w:rsid w:val="0015355C"/>
    <w:rsid w:val="00153773"/>
    <w:rsid w:val="001538B4"/>
    <w:rsid w:val="001538D9"/>
    <w:rsid w:val="00153E19"/>
    <w:rsid w:val="00154069"/>
    <w:rsid w:val="001540B2"/>
    <w:rsid w:val="001541AA"/>
    <w:rsid w:val="001541AB"/>
    <w:rsid w:val="001541DD"/>
    <w:rsid w:val="001542A3"/>
    <w:rsid w:val="001543AA"/>
    <w:rsid w:val="00154BF9"/>
    <w:rsid w:val="00154C92"/>
    <w:rsid w:val="00154CC0"/>
    <w:rsid w:val="00154D90"/>
    <w:rsid w:val="00154F3A"/>
    <w:rsid w:val="001550A7"/>
    <w:rsid w:val="001551A8"/>
    <w:rsid w:val="00155206"/>
    <w:rsid w:val="00155527"/>
    <w:rsid w:val="00155612"/>
    <w:rsid w:val="001556DD"/>
    <w:rsid w:val="00155962"/>
    <w:rsid w:val="00155999"/>
    <w:rsid w:val="00155A3E"/>
    <w:rsid w:val="00155BDE"/>
    <w:rsid w:val="00155C87"/>
    <w:rsid w:val="001561D2"/>
    <w:rsid w:val="001561F3"/>
    <w:rsid w:val="001562FB"/>
    <w:rsid w:val="001567D3"/>
    <w:rsid w:val="00156ACF"/>
    <w:rsid w:val="00156BA9"/>
    <w:rsid w:val="00156DCC"/>
    <w:rsid w:val="001570E6"/>
    <w:rsid w:val="00157336"/>
    <w:rsid w:val="001573DD"/>
    <w:rsid w:val="0015740F"/>
    <w:rsid w:val="00157473"/>
    <w:rsid w:val="001574DD"/>
    <w:rsid w:val="0015763D"/>
    <w:rsid w:val="001577C4"/>
    <w:rsid w:val="00157A01"/>
    <w:rsid w:val="00157A85"/>
    <w:rsid w:val="00157D1B"/>
    <w:rsid w:val="00157FA1"/>
    <w:rsid w:val="00157FE0"/>
    <w:rsid w:val="00160336"/>
    <w:rsid w:val="0016039F"/>
    <w:rsid w:val="001603C5"/>
    <w:rsid w:val="0016044D"/>
    <w:rsid w:val="00160491"/>
    <w:rsid w:val="001604C2"/>
    <w:rsid w:val="00160516"/>
    <w:rsid w:val="00160532"/>
    <w:rsid w:val="0016065F"/>
    <w:rsid w:val="0016088E"/>
    <w:rsid w:val="00160A29"/>
    <w:rsid w:val="00160B7E"/>
    <w:rsid w:val="00160CD3"/>
    <w:rsid w:val="00160D3F"/>
    <w:rsid w:val="00161270"/>
    <w:rsid w:val="00161462"/>
    <w:rsid w:val="00161537"/>
    <w:rsid w:val="001616E3"/>
    <w:rsid w:val="00161915"/>
    <w:rsid w:val="00161A1F"/>
    <w:rsid w:val="00161C69"/>
    <w:rsid w:val="00161CD6"/>
    <w:rsid w:val="001623CB"/>
    <w:rsid w:val="001623D3"/>
    <w:rsid w:val="001624FF"/>
    <w:rsid w:val="001625C7"/>
    <w:rsid w:val="001627AD"/>
    <w:rsid w:val="001629A9"/>
    <w:rsid w:val="00162A85"/>
    <w:rsid w:val="00162C2E"/>
    <w:rsid w:val="00162CF3"/>
    <w:rsid w:val="00162D39"/>
    <w:rsid w:val="00162E04"/>
    <w:rsid w:val="00162E65"/>
    <w:rsid w:val="001630DE"/>
    <w:rsid w:val="001630E5"/>
    <w:rsid w:val="00163130"/>
    <w:rsid w:val="00163157"/>
    <w:rsid w:val="00163407"/>
    <w:rsid w:val="001636BA"/>
    <w:rsid w:val="001636FB"/>
    <w:rsid w:val="001639DA"/>
    <w:rsid w:val="00163A5E"/>
    <w:rsid w:val="00163B2F"/>
    <w:rsid w:val="00163CF6"/>
    <w:rsid w:val="00163E39"/>
    <w:rsid w:val="00163F0A"/>
    <w:rsid w:val="00163FD9"/>
    <w:rsid w:val="0016409D"/>
    <w:rsid w:val="001640BC"/>
    <w:rsid w:val="001642B5"/>
    <w:rsid w:val="00164372"/>
    <w:rsid w:val="001643E4"/>
    <w:rsid w:val="001647FC"/>
    <w:rsid w:val="00164CFC"/>
    <w:rsid w:val="00164E7F"/>
    <w:rsid w:val="00165078"/>
    <w:rsid w:val="00165086"/>
    <w:rsid w:val="001653FD"/>
    <w:rsid w:val="00165620"/>
    <w:rsid w:val="001657E0"/>
    <w:rsid w:val="0016588E"/>
    <w:rsid w:val="00165960"/>
    <w:rsid w:val="001659E9"/>
    <w:rsid w:val="00165B91"/>
    <w:rsid w:val="00165BC3"/>
    <w:rsid w:val="00165BDC"/>
    <w:rsid w:val="00165F49"/>
    <w:rsid w:val="0016641F"/>
    <w:rsid w:val="00166955"/>
    <w:rsid w:val="00166A93"/>
    <w:rsid w:val="00166B0C"/>
    <w:rsid w:val="00166B5B"/>
    <w:rsid w:val="00166D18"/>
    <w:rsid w:val="00167123"/>
    <w:rsid w:val="00167181"/>
    <w:rsid w:val="001671DC"/>
    <w:rsid w:val="001672C2"/>
    <w:rsid w:val="00167728"/>
    <w:rsid w:val="0016777F"/>
    <w:rsid w:val="001677CC"/>
    <w:rsid w:val="00167836"/>
    <w:rsid w:val="00170357"/>
    <w:rsid w:val="001708C7"/>
    <w:rsid w:val="00170C59"/>
    <w:rsid w:val="0017101F"/>
    <w:rsid w:val="001712F1"/>
    <w:rsid w:val="001713E0"/>
    <w:rsid w:val="0017148E"/>
    <w:rsid w:val="0017158F"/>
    <w:rsid w:val="001715AC"/>
    <w:rsid w:val="00171840"/>
    <w:rsid w:val="001718C0"/>
    <w:rsid w:val="00171A89"/>
    <w:rsid w:val="00171AF0"/>
    <w:rsid w:val="00171B34"/>
    <w:rsid w:val="00171B3E"/>
    <w:rsid w:val="00171B72"/>
    <w:rsid w:val="00171C3E"/>
    <w:rsid w:val="00171CDE"/>
    <w:rsid w:val="0017231B"/>
    <w:rsid w:val="0017260C"/>
    <w:rsid w:val="001726E6"/>
    <w:rsid w:val="00172848"/>
    <w:rsid w:val="00172BAA"/>
    <w:rsid w:val="00172BE1"/>
    <w:rsid w:val="00172C57"/>
    <w:rsid w:val="00172E59"/>
    <w:rsid w:val="00172F36"/>
    <w:rsid w:val="00172FAF"/>
    <w:rsid w:val="00173330"/>
    <w:rsid w:val="001733DA"/>
    <w:rsid w:val="00173457"/>
    <w:rsid w:val="001735F2"/>
    <w:rsid w:val="00173A57"/>
    <w:rsid w:val="00173FC6"/>
    <w:rsid w:val="0017408A"/>
    <w:rsid w:val="001740F4"/>
    <w:rsid w:val="00174350"/>
    <w:rsid w:val="0017435C"/>
    <w:rsid w:val="00174509"/>
    <w:rsid w:val="0017463E"/>
    <w:rsid w:val="00174733"/>
    <w:rsid w:val="0017478A"/>
    <w:rsid w:val="001748FD"/>
    <w:rsid w:val="00174CBF"/>
    <w:rsid w:val="00174CC9"/>
    <w:rsid w:val="00174FDE"/>
    <w:rsid w:val="00175052"/>
    <w:rsid w:val="00175060"/>
    <w:rsid w:val="001751A3"/>
    <w:rsid w:val="00175538"/>
    <w:rsid w:val="0017555E"/>
    <w:rsid w:val="001755CE"/>
    <w:rsid w:val="001757C6"/>
    <w:rsid w:val="00175BB5"/>
    <w:rsid w:val="00175CD3"/>
    <w:rsid w:val="00175DC1"/>
    <w:rsid w:val="00175F83"/>
    <w:rsid w:val="00176208"/>
    <w:rsid w:val="00176354"/>
    <w:rsid w:val="00176840"/>
    <w:rsid w:val="00176AC5"/>
    <w:rsid w:val="00176B36"/>
    <w:rsid w:val="00176BCB"/>
    <w:rsid w:val="00176C21"/>
    <w:rsid w:val="00176D6B"/>
    <w:rsid w:val="00176F13"/>
    <w:rsid w:val="00176FDF"/>
    <w:rsid w:val="00177022"/>
    <w:rsid w:val="001770FA"/>
    <w:rsid w:val="001771A2"/>
    <w:rsid w:val="00177239"/>
    <w:rsid w:val="00177330"/>
    <w:rsid w:val="00177470"/>
    <w:rsid w:val="001774BC"/>
    <w:rsid w:val="00177948"/>
    <w:rsid w:val="00177999"/>
    <w:rsid w:val="001800C6"/>
    <w:rsid w:val="001803B3"/>
    <w:rsid w:val="00180803"/>
    <w:rsid w:val="0018081B"/>
    <w:rsid w:val="00180CAE"/>
    <w:rsid w:val="00180CB6"/>
    <w:rsid w:val="00181004"/>
    <w:rsid w:val="0018102B"/>
    <w:rsid w:val="00181270"/>
    <w:rsid w:val="0018127F"/>
    <w:rsid w:val="001812E5"/>
    <w:rsid w:val="0018137E"/>
    <w:rsid w:val="001813C8"/>
    <w:rsid w:val="001813D0"/>
    <w:rsid w:val="001813F0"/>
    <w:rsid w:val="0018142C"/>
    <w:rsid w:val="0018180B"/>
    <w:rsid w:val="0018183D"/>
    <w:rsid w:val="001818F3"/>
    <w:rsid w:val="00181AAF"/>
    <w:rsid w:val="00181ACE"/>
    <w:rsid w:val="00181D89"/>
    <w:rsid w:val="00182104"/>
    <w:rsid w:val="001822F9"/>
    <w:rsid w:val="00182380"/>
    <w:rsid w:val="00182502"/>
    <w:rsid w:val="0018253C"/>
    <w:rsid w:val="0018259E"/>
    <w:rsid w:val="001825B5"/>
    <w:rsid w:val="00182640"/>
    <w:rsid w:val="001826E9"/>
    <w:rsid w:val="001826EE"/>
    <w:rsid w:val="001826FE"/>
    <w:rsid w:val="001828F1"/>
    <w:rsid w:val="00182903"/>
    <w:rsid w:val="00182CC6"/>
    <w:rsid w:val="00182D36"/>
    <w:rsid w:val="00182DE8"/>
    <w:rsid w:val="00183021"/>
    <w:rsid w:val="001832F1"/>
    <w:rsid w:val="001832FD"/>
    <w:rsid w:val="0018330F"/>
    <w:rsid w:val="00183344"/>
    <w:rsid w:val="0018351B"/>
    <w:rsid w:val="001839C4"/>
    <w:rsid w:val="00183CF3"/>
    <w:rsid w:val="00183DC1"/>
    <w:rsid w:val="00183F25"/>
    <w:rsid w:val="00184077"/>
    <w:rsid w:val="001840F7"/>
    <w:rsid w:val="001841A7"/>
    <w:rsid w:val="00184445"/>
    <w:rsid w:val="0018451E"/>
    <w:rsid w:val="00184719"/>
    <w:rsid w:val="0018534A"/>
    <w:rsid w:val="001853EB"/>
    <w:rsid w:val="001856C4"/>
    <w:rsid w:val="001856C6"/>
    <w:rsid w:val="001857DC"/>
    <w:rsid w:val="00185AEE"/>
    <w:rsid w:val="00185B1D"/>
    <w:rsid w:val="00185EAB"/>
    <w:rsid w:val="00185F5F"/>
    <w:rsid w:val="00186229"/>
    <w:rsid w:val="001863E4"/>
    <w:rsid w:val="00186742"/>
    <w:rsid w:val="001869C1"/>
    <w:rsid w:val="00186D7B"/>
    <w:rsid w:val="00186E10"/>
    <w:rsid w:val="00186F02"/>
    <w:rsid w:val="00186F04"/>
    <w:rsid w:val="00187134"/>
    <w:rsid w:val="001873FF"/>
    <w:rsid w:val="001875DB"/>
    <w:rsid w:val="00187776"/>
    <w:rsid w:val="00187815"/>
    <w:rsid w:val="00187948"/>
    <w:rsid w:val="00187950"/>
    <w:rsid w:val="00187965"/>
    <w:rsid w:val="00187B57"/>
    <w:rsid w:val="00187C8A"/>
    <w:rsid w:val="00190032"/>
    <w:rsid w:val="001901AD"/>
    <w:rsid w:val="00190453"/>
    <w:rsid w:val="00190484"/>
    <w:rsid w:val="00190764"/>
    <w:rsid w:val="0019098E"/>
    <w:rsid w:val="001909A3"/>
    <w:rsid w:val="001909E0"/>
    <w:rsid w:val="001909F7"/>
    <w:rsid w:val="00190A61"/>
    <w:rsid w:val="00190C7A"/>
    <w:rsid w:val="00190F71"/>
    <w:rsid w:val="00190FB0"/>
    <w:rsid w:val="001910DA"/>
    <w:rsid w:val="0019111C"/>
    <w:rsid w:val="001913B6"/>
    <w:rsid w:val="00191815"/>
    <w:rsid w:val="00191A1A"/>
    <w:rsid w:val="00191BB1"/>
    <w:rsid w:val="00192062"/>
    <w:rsid w:val="001920B3"/>
    <w:rsid w:val="00192121"/>
    <w:rsid w:val="0019212E"/>
    <w:rsid w:val="00192359"/>
    <w:rsid w:val="00192375"/>
    <w:rsid w:val="00192404"/>
    <w:rsid w:val="0019285D"/>
    <w:rsid w:val="001929B6"/>
    <w:rsid w:val="001929F6"/>
    <w:rsid w:val="00192A99"/>
    <w:rsid w:val="00192AF1"/>
    <w:rsid w:val="00192C7D"/>
    <w:rsid w:val="00192D49"/>
    <w:rsid w:val="00192E13"/>
    <w:rsid w:val="00192E5E"/>
    <w:rsid w:val="001930A8"/>
    <w:rsid w:val="0019356D"/>
    <w:rsid w:val="00193602"/>
    <w:rsid w:val="00193623"/>
    <w:rsid w:val="0019363F"/>
    <w:rsid w:val="001937EC"/>
    <w:rsid w:val="00193EF0"/>
    <w:rsid w:val="001940BA"/>
    <w:rsid w:val="001940DD"/>
    <w:rsid w:val="00194179"/>
    <w:rsid w:val="00194414"/>
    <w:rsid w:val="0019456B"/>
    <w:rsid w:val="00194578"/>
    <w:rsid w:val="001945FB"/>
    <w:rsid w:val="001948EF"/>
    <w:rsid w:val="0019495C"/>
    <w:rsid w:val="00194AF5"/>
    <w:rsid w:val="00194DF2"/>
    <w:rsid w:val="00194ED8"/>
    <w:rsid w:val="00194F83"/>
    <w:rsid w:val="00195280"/>
    <w:rsid w:val="001952FB"/>
    <w:rsid w:val="00195618"/>
    <w:rsid w:val="001956BE"/>
    <w:rsid w:val="001956D1"/>
    <w:rsid w:val="001956D3"/>
    <w:rsid w:val="001956D8"/>
    <w:rsid w:val="00195700"/>
    <w:rsid w:val="0019571D"/>
    <w:rsid w:val="001957B3"/>
    <w:rsid w:val="001957E3"/>
    <w:rsid w:val="00195A05"/>
    <w:rsid w:val="00195B0B"/>
    <w:rsid w:val="00195C91"/>
    <w:rsid w:val="00195CF8"/>
    <w:rsid w:val="00195F4C"/>
    <w:rsid w:val="00196028"/>
    <w:rsid w:val="001967DE"/>
    <w:rsid w:val="00196A1C"/>
    <w:rsid w:val="00196A85"/>
    <w:rsid w:val="00196BCC"/>
    <w:rsid w:val="00196C1B"/>
    <w:rsid w:val="00196CA6"/>
    <w:rsid w:val="00196D94"/>
    <w:rsid w:val="00196DE2"/>
    <w:rsid w:val="00196EE2"/>
    <w:rsid w:val="00196F17"/>
    <w:rsid w:val="0019709D"/>
    <w:rsid w:val="0019724B"/>
    <w:rsid w:val="001977F1"/>
    <w:rsid w:val="00197809"/>
    <w:rsid w:val="001978B3"/>
    <w:rsid w:val="00197904"/>
    <w:rsid w:val="00197B56"/>
    <w:rsid w:val="00197EB2"/>
    <w:rsid w:val="00197EC0"/>
    <w:rsid w:val="001A00F5"/>
    <w:rsid w:val="001A0123"/>
    <w:rsid w:val="001A03D0"/>
    <w:rsid w:val="001A05BD"/>
    <w:rsid w:val="001A084B"/>
    <w:rsid w:val="001A0B29"/>
    <w:rsid w:val="001A0B65"/>
    <w:rsid w:val="001A0BE0"/>
    <w:rsid w:val="001A0BF3"/>
    <w:rsid w:val="001A0E74"/>
    <w:rsid w:val="001A0F6F"/>
    <w:rsid w:val="001A108B"/>
    <w:rsid w:val="001A1425"/>
    <w:rsid w:val="001A1506"/>
    <w:rsid w:val="001A15F9"/>
    <w:rsid w:val="001A1714"/>
    <w:rsid w:val="001A1749"/>
    <w:rsid w:val="001A18A0"/>
    <w:rsid w:val="001A18C7"/>
    <w:rsid w:val="001A197C"/>
    <w:rsid w:val="001A19F5"/>
    <w:rsid w:val="001A1DA3"/>
    <w:rsid w:val="001A2056"/>
    <w:rsid w:val="001A24F6"/>
    <w:rsid w:val="001A24F7"/>
    <w:rsid w:val="001A2AA6"/>
    <w:rsid w:val="001A2CBE"/>
    <w:rsid w:val="001A2D1B"/>
    <w:rsid w:val="001A2E5A"/>
    <w:rsid w:val="001A2ED2"/>
    <w:rsid w:val="001A2F73"/>
    <w:rsid w:val="001A323C"/>
    <w:rsid w:val="001A35E0"/>
    <w:rsid w:val="001A371B"/>
    <w:rsid w:val="001A3BD7"/>
    <w:rsid w:val="001A3D99"/>
    <w:rsid w:val="001A3E0B"/>
    <w:rsid w:val="001A3E98"/>
    <w:rsid w:val="001A3F08"/>
    <w:rsid w:val="001A3F2F"/>
    <w:rsid w:val="001A3FB4"/>
    <w:rsid w:val="001A3FDD"/>
    <w:rsid w:val="001A421B"/>
    <w:rsid w:val="001A4329"/>
    <w:rsid w:val="001A45FC"/>
    <w:rsid w:val="001A4672"/>
    <w:rsid w:val="001A46EB"/>
    <w:rsid w:val="001A4772"/>
    <w:rsid w:val="001A4DA5"/>
    <w:rsid w:val="001A4F85"/>
    <w:rsid w:val="001A5090"/>
    <w:rsid w:val="001A514F"/>
    <w:rsid w:val="001A52C2"/>
    <w:rsid w:val="001A531E"/>
    <w:rsid w:val="001A5470"/>
    <w:rsid w:val="001A5634"/>
    <w:rsid w:val="001A5E07"/>
    <w:rsid w:val="001A5ED5"/>
    <w:rsid w:val="001A6265"/>
    <w:rsid w:val="001A645A"/>
    <w:rsid w:val="001A6592"/>
    <w:rsid w:val="001A675A"/>
    <w:rsid w:val="001A6A20"/>
    <w:rsid w:val="001A6A28"/>
    <w:rsid w:val="001A7145"/>
    <w:rsid w:val="001A7157"/>
    <w:rsid w:val="001A728C"/>
    <w:rsid w:val="001A7292"/>
    <w:rsid w:val="001A757D"/>
    <w:rsid w:val="001A77E6"/>
    <w:rsid w:val="001A78D5"/>
    <w:rsid w:val="001A7AC4"/>
    <w:rsid w:val="001A7BBF"/>
    <w:rsid w:val="001A7CF5"/>
    <w:rsid w:val="001B0404"/>
    <w:rsid w:val="001B0536"/>
    <w:rsid w:val="001B072C"/>
    <w:rsid w:val="001B0821"/>
    <w:rsid w:val="001B0839"/>
    <w:rsid w:val="001B0CFE"/>
    <w:rsid w:val="001B0D8E"/>
    <w:rsid w:val="001B0DE4"/>
    <w:rsid w:val="001B0F45"/>
    <w:rsid w:val="001B11A2"/>
    <w:rsid w:val="001B1340"/>
    <w:rsid w:val="001B136A"/>
    <w:rsid w:val="001B1499"/>
    <w:rsid w:val="001B14A4"/>
    <w:rsid w:val="001B1932"/>
    <w:rsid w:val="001B1AF6"/>
    <w:rsid w:val="001B1B3F"/>
    <w:rsid w:val="001B1CA5"/>
    <w:rsid w:val="001B1D4A"/>
    <w:rsid w:val="001B1DB8"/>
    <w:rsid w:val="001B210A"/>
    <w:rsid w:val="001B22CD"/>
    <w:rsid w:val="001B2654"/>
    <w:rsid w:val="001B273A"/>
    <w:rsid w:val="001B285F"/>
    <w:rsid w:val="001B2DF7"/>
    <w:rsid w:val="001B2E3E"/>
    <w:rsid w:val="001B31D9"/>
    <w:rsid w:val="001B3334"/>
    <w:rsid w:val="001B34C0"/>
    <w:rsid w:val="001B34DC"/>
    <w:rsid w:val="001B360F"/>
    <w:rsid w:val="001B396B"/>
    <w:rsid w:val="001B39B0"/>
    <w:rsid w:val="001B3E4A"/>
    <w:rsid w:val="001B4015"/>
    <w:rsid w:val="001B4109"/>
    <w:rsid w:val="001B4218"/>
    <w:rsid w:val="001B42E0"/>
    <w:rsid w:val="001B4699"/>
    <w:rsid w:val="001B46E0"/>
    <w:rsid w:val="001B4762"/>
    <w:rsid w:val="001B49F5"/>
    <w:rsid w:val="001B4C4C"/>
    <w:rsid w:val="001B4CA8"/>
    <w:rsid w:val="001B5236"/>
    <w:rsid w:val="001B531B"/>
    <w:rsid w:val="001B5433"/>
    <w:rsid w:val="001B5616"/>
    <w:rsid w:val="001B5680"/>
    <w:rsid w:val="001B5864"/>
    <w:rsid w:val="001B58F4"/>
    <w:rsid w:val="001B5CE8"/>
    <w:rsid w:val="001B614E"/>
    <w:rsid w:val="001B6334"/>
    <w:rsid w:val="001B66C0"/>
    <w:rsid w:val="001B68B7"/>
    <w:rsid w:val="001B6A8D"/>
    <w:rsid w:val="001B6ED8"/>
    <w:rsid w:val="001B6EF9"/>
    <w:rsid w:val="001B715A"/>
    <w:rsid w:val="001B718A"/>
    <w:rsid w:val="001B71E0"/>
    <w:rsid w:val="001B7203"/>
    <w:rsid w:val="001B7326"/>
    <w:rsid w:val="001B73AA"/>
    <w:rsid w:val="001B7AA2"/>
    <w:rsid w:val="001B7B09"/>
    <w:rsid w:val="001B7B5E"/>
    <w:rsid w:val="001B7D19"/>
    <w:rsid w:val="001B7EDE"/>
    <w:rsid w:val="001C0040"/>
    <w:rsid w:val="001C00AD"/>
    <w:rsid w:val="001C0275"/>
    <w:rsid w:val="001C03DB"/>
    <w:rsid w:val="001C0BDA"/>
    <w:rsid w:val="001C102B"/>
    <w:rsid w:val="001C1286"/>
    <w:rsid w:val="001C1347"/>
    <w:rsid w:val="001C13D0"/>
    <w:rsid w:val="001C1694"/>
    <w:rsid w:val="001C16EB"/>
    <w:rsid w:val="001C1814"/>
    <w:rsid w:val="001C1B29"/>
    <w:rsid w:val="001C1D38"/>
    <w:rsid w:val="001C1F9A"/>
    <w:rsid w:val="001C2165"/>
    <w:rsid w:val="001C21F1"/>
    <w:rsid w:val="001C224B"/>
    <w:rsid w:val="001C229A"/>
    <w:rsid w:val="001C23FF"/>
    <w:rsid w:val="001C276B"/>
    <w:rsid w:val="001C279D"/>
    <w:rsid w:val="001C28F0"/>
    <w:rsid w:val="001C2912"/>
    <w:rsid w:val="001C2A7E"/>
    <w:rsid w:val="001C2AD9"/>
    <w:rsid w:val="001C2CE3"/>
    <w:rsid w:val="001C3013"/>
    <w:rsid w:val="001C3036"/>
    <w:rsid w:val="001C3136"/>
    <w:rsid w:val="001C31D7"/>
    <w:rsid w:val="001C31E8"/>
    <w:rsid w:val="001C32A4"/>
    <w:rsid w:val="001C34DE"/>
    <w:rsid w:val="001C369C"/>
    <w:rsid w:val="001C36E9"/>
    <w:rsid w:val="001C3810"/>
    <w:rsid w:val="001C38FE"/>
    <w:rsid w:val="001C3C85"/>
    <w:rsid w:val="001C3D84"/>
    <w:rsid w:val="001C3EA8"/>
    <w:rsid w:val="001C3FF2"/>
    <w:rsid w:val="001C4300"/>
    <w:rsid w:val="001C432B"/>
    <w:rsid w:val="001C4359"/>
    <w:rsid w:val="001C43A9"/>
    <w:rsid w:val="001C4407"/>
    <w:rsid w:val="001C442A"/>
    <w:rsid w:val="001C445D"/>
    <w:rsid w:val="001C455F"/>
    <w:rsid w:val="001C47C3"/>
    <w:rsid w:val="001C480C"/>
    <w:rsid w:val="001C482D"/>
    <w:rsid w:val="001C4AB3"/>
    <w:rsid w:val="001C4C4B"/>
    <w:rsid w:val="001C4EBB"/>
    <w:rsid w:val="001C4F41"/>
    <w:rsid w:val="001C54DF"/>
    <w:rsid w:val="001C54FE"/>
    <w:rsid w:val="001C5531"/>
    <w:rsid w:val="001C56C3"/>
    <w:rsid w:val="001C58DA"/>
    <w:rsid w:val="001C58E3"/>
    <w:rsid w:val="001C593A"/>
    <w:rsid w:val="001C5A07"/>
    <w:rsid w:val="001C5BE7"/>
    <w:rsid w:val="001C5E8D"/>
    <w:rsid w:val="001C5FA0"/>
    <w:rsid w:val="001C6163"/>
    <w:rsid w:val="001C6186"/>
    <w:rsid w:val="001C6270"/>
    <w:rsid w:val="001C679A"/>
    <w:rsid w:val="001C6892"/>
    <w:rsid w:val="001C6DE6"/>
    <w:rsid w:val="001C6E37"/>
    <w:rsid w:val="001C6FA6"/>
    <w:rsid w:val="001C7178"/>
    <w:rsid w:val="001C736D"/>
    <w:rsid w:val="001C740A"/>
    <w:rsid w:val="001C7411"/>
    <w:rsid w:val="001C7460"/>
    <w:rsid w:val="001C7973"/>
    <w:rsid w:val="001C7C4C"/>
    <w:rsid w:val="001D0200"/>
    <w:rsid w:val="001D0430"/>
    <w:rsid w:val="001D0534"/>
    <w:rsid w:val="001D06E1"/>
    <w:rsid w:val="001D06F8"/>
    <w:rsid w:val="001D07EE"/>
    <w:rsid w:val="001D08BD"/>
    <w:rsid w:val="001D0A3A"/>
    <w:rsid w:val="001D0E02"/>
    <w:rsid w:val="001D109E"/>
    <w:rsid w:val="001D13E4"/>
    <w:rsid w:val="001D145A"/>
    <w:rsid w:val="001D1622"/>
    <w:rsid w:val="001D1742"/>
    <w:rsid w:val="001D197A"/>
    <w:rsid w:val="001D1B1C"/>
    <w:rsid w:val="001D1B2E"/>
    <w:rsid w:val="001D1C46"/>
    <w:rsid w:val="001D2096"/>
    <w:rsid w:val="001D242D"/>
    <w:rsid w:val="001D26A8"/>
    <w:rsid w:val="001D2718"/>
    <w:rsid w:val="001D275F"/>
    <w:rsid w:val="001D2CC1"/>
    <w:rsid w:val="001D2F6E"/>
    <w:rsid w:val="001D2F91"/>
    <w:rsid w:val="001D2FD6"/>
    <w:rsid w:val="001D3022"/>
    <w:rsid w:val="001D3158"/>
    <w:rsid w:val="001D329F"/>
    <w:rsid w:val="001D3333"/>
    <w:rsid w:val="001D338E"/>
    <w:rsid w:val="001D33D7"/>
    <w:rsid w:val="001D36B1"/>
    <w:rsid w:val="001D378D"/>
    <w:rsid w:val="001D37C2"/>
    <w:rsid w:val="001D3C1C"/>
    <w:rsid w:val="001D3D2A"/>
    <w:rsid w:val="001D408A"/>
    <w:rsid w:val="001D411E"/>
    <w:rsid w:val="001D422C"/>
    <w:rsid w:val="001D4260"/>
    <w:rsid w:val="001D4339"/>
    <w:rsid w:val="001D4347"/>
    <w:rsid w:val="001D44C1"/>
    <w:rsid w:val="001D469B"/>
    <w:rsid w:val="001D4755"/>
    <w:rsid w:val="001D487C"/>
    <w:rsid w:val="001D4A56"/>
    <w:rsid w:val="001D4D1D"/>
    <w:rsid w:val="001D4EEA"/>
    <w:rsid w:val="001D4F2C"/>
    <w:rsid w:val="001D5004"/>
    <w:rsid w:val="001D52D4"/>
    <w:rsid w:val="001D53D1"/>
    <w:rsid w:val="001D5578"/>
    <w:rsid w:val="001D5668"/>
    <w:rsid w:val="001D5BDE"/>
    <w:rsid w:val="001D5DDF"/>
    <w:rsid w:val="001D5EA3"/>
    <w:rsid w:val="001D5F06"/>
    <w:rsid w:val="001D6033"/>
    <w:rsid w:val="001D61BF"/>
    <w:rsid w:val="001D61C2"/>
    <w:rsid w:val="001D61D3"/>
    <w:rsid w:val="001D61FD"/>
    <w:rsid w:val="001D6273"/>
    <w:rsid w:val="001D63ED"/>
    <w:rsid w:val="001D64CB"/>
    <w:rsid w:val="001D666B"/>
    <w:rsid w:val="001D673B"/>
    <w:rsid w:val="001D6832"/>
    <w:rsid w:val="001D6948"/>
    <w:rsid w:val="001D6BF5"/>
    <w:rsid w:val="001D6C1C"/>
    <w:rsid w:val="001D7081"/>
    <w:rsid w:val="001D70F8"/>
    <w:rsid w:val="001D7370"/>
    <w:rsid w:val="001D7380"/>
    <w:rsid w:val="001D775E"/>
    <w:rsid w:val="001D77A7"/>
    <w:rsid w:val="001D79B6"/>
    <w:rsid w:val="001D7C33"/>
    <w:rsid w:val="001D7CA9"/>
    <w:rsid w:val="001E007A"/>
    <w:rsid w:val="001E00F4"/>
    <w:rsid w:val="001E0114"/>
    <w:rsid w:val="001E013A"/>
    <w:rsid w:val="001E0422"/>
    <w:rsid w:val="001E054B"/>
    <w:rsid w:val="001E060C"/>
    <w:rsid w:val="001E0698"/>
    <w:rsid w:val="001E0A74"/>
    <w:rsid w:val="001E0B02"/>
    <w:rsid w:val="001E0B11"/>
    <w:rsid w:val="001E0B2A"/>
    <w:rsid w:val="001E0F08"/>
    <w:rsid w:val="001E1386"/>
    <w:rsid w:val="001E13D8"/>
    <w:rsid w:val="001E15E3"/>
    <w:rsid w:val="001E172D"/>
    <w:rsid w:val="001E17D7"/>
    <w:rsid w:val="001E18C6"/>
    <w:rsid w:val="001E19FE"/>
    <w:rsid w:val="001E2092"/>
    <w:rsid w:val="001E214C"/>
    <w:rsid w:val="001E21CA"/>
    <w:rsid w:val="001E242A"/>
    <w:rsid w:val="001E250B"/>
    <w:rsid w:val="001E2828"/>
    <w:rsid w:val="001E2A05"/>
    <w:rsid w:val="001E3056"/>
    <w:rsid w:val="001E314C"/>
    <w:rsid w:val="001E3200"/>
    <w:rsid w:val="001E3270"/>
    <w:rsid w:val="001E371A"/>
    <w:rsid w:val="001E3A59"/>
    <w:rsid w:val="001E3AEE"/>
    <w:rsid w:val="001E3F48"/>
    <w:rsid w:val="001E3FBA"/>
    <w:rsid w:val="001E4208"/>
    <w:rsid w:val="001E4336"/>
    <w:rsid w:val="001E4507"/>
    <w:rsid w:val="001E4872"/>
    <w:rsid w:val="001E4883"/>
    <w:rsid w:val="001E49E0"/>
    <w:rsid w:val="001E5224"/>
    <w:rsid w:val="001E5701"/>
    <w:rsid w:val="001E5DA3"/>
    <w:rsid w:val="001E5DF7"/>
    <w:rsid w:val="001E5E26"/>
    <w:rsid w:val="001E6097"/>
    <w:rsid w:val="001E63A1"/>
    <w:rsid w:val="001E6848"/>
    <w:rsid w:val="001E699F"/>
    <w:rsid w:val="001E6A3A"/>
    <w:rsid w:val="001E6C15"/>
    <w:rsid w:val="001E6C76"/>
    <w:rsid w:val="001E7164"/>
    <w:rsid w:val="001E742E"/>
    <w:rsid w:val="001E7652"/>
    <w:rsid w:val="001E76BF"/>
    <w:rsid w:val="001E7885"/>
    <w:rsid w:val="001E7D5A"/>
    <w:rsid w:val="001E7DF1"/>
    <w:rsid w:val="001F0174"/>
    <w:rsid w:val="001F023F"/>
    <w:rsid w:val="001F0474"/>
    <w:rsid w:val="001F062A"/>
    <w:rsid w:val="001F08BD"/>
    <w:rsid w:val="001F0A98"/>
    <w:rsid w:val="001F12D7"/>
    <w:rsid w:val="001F13FA"/>
    <w:rsid w:val="001F16CD"/>
    <w:rsid w:val="001F16D1"/>
    <w:rsid w:val="001F1995"/>
    <w:rsid w:val="001F1A64"/>
    <w:rsid w:val="001F1A71"/>
    <w:rsid w:val="001F1B29"/>
    <w:rsid w:val="001F1E65"/>
    <w:rsid w:val="001F1E83"/>
    <w:rsid w:val="001F21F5"/>
    <w:rsid w:val="001F23A4"/>
    <w:rsid w:val="001F2640"/>
    <w:rsid w:val="001F28E9"/>
    <w:rsid w:val="001F2992"/>
    <w:rsid w:val="001F29CB"/>
    <w:rsid w:val="001F2ADD"/>
    <w:rsid w:val="001F2CC2"/>
    <w:rsid w:val="001F3106"/>
    <w:rsid w:val="001F32CD"/>
    <w:rsid w:val="001F345E"/>
    <w:rsid w:val="001F361C"/>
    <w:rsid w:val="001F37BD"/>
    <w:rsid w:val="001F3B15"/>
    <w:rsid w:val="001F3CF9"/>
    <w:rsid w:val="001F404F"/>
    <w:rsid w:val="001F415F"/>
    <w:rsid w:val="001F41AC"/>
    <w:rsid w:val="001F4238"/>
    <w:rsid w:val="001F42B8"/>
    <w:rsid w:val="001F466A"/>
    <w:rsid w:val="001F4993"/>
    <w:rsid w:val="001F49DD"/>
    <w:rsid w:val="001F4ADA"/>
    <w:rsid w:val="001F4BC4"/>
    <w:rsid w:val="001F4CF8"/>
    <w:rsid w:val="001F4D39"/>
    <w:rsid w:val="001F4D80"/>
    <w:rsid w:val="001F4E09"/>
    <w:rsid w:val="001F4E1C"/>
    <w:rsid w:val="001F5104"/>
    <w:rsid w:val="001F53D2"/>
    <w:rsid w:val="001F5481"/>
    <w:rsid w:val="001F54BC"/>
    <w:rsid w:val="001F556C"/>
    <w:rsid w:val="001F55D4"/>
    <w:rsid w:val="001F56CA"/>
    <w:rsid w:val="001F575C"/>
    <w:rsid w:val="001F580C"/>
    <w:rsid w:val="001F5834"/>
    <w:rsid w:val="001F59D3"/>
    <w:rsid w:val="001F59F5"/>
    <w:rsid w:val="001F5A08"/>
    <w:rsid w:val="001F5C3A"/>
    <w:rsid w:val="001F5D4B"/>
    <w:rsid w:val="001F5E83"/>
    <w:rsid w:val="001F5FBE"/>
    <w:rsid w:val="001F62A5"/>
    <w:rsid w:val="001F672D"/>
    <w:rsid w:val="001F6937"/>
    <w:rsid w:val="001F6972"/>
    <w:rsid w:val="001F6AAB"/>
    <w:rsid w:val="001F6C06"/>
    <w:rsid w:val="001F6FEF"/>
    <w:rsid w:val="001F7089"/>
    <w:rsid w:val="001F716E"/>
    <w:rsid w:val="001F7283"/>
    <w:rsid w:val="001F7345"/>
    <w:rsid w:val="001F7462"/>
    <w:rsid w:val="001F759B"/>
    <w:rsid w:val="001F77E0"/>
    <w:rsid w:val="001F786D"/>
    <w:rsid w:val="001F79D5"/>
    <w:rsid w:val="001F7AA5"/>
    <w:rsid w:val="001F7C6F"/>
    <w:rsid w:val="001F7DA2"/>
    <w:rsid w:val="001F7E31"/>
    <w:rsid w:val="00200069"/>
    <w:rsid w:val="00200072"/>
    <w:rsid w:val="002003D9"/>
    <w:rsid w:val="002003E1"/>
    <w:rsid w:val="00200582"/>
    <w:rsid w:val="0020063A"/>
    <w:rsid w:val="0020077F"/>
    <w:rsid w:val="0020087E"/>
    <w:rsid w:val="00200F31"/>
    <w:rsid w:val="00201211"/>
    <w:rsid w:val="00201416"/>
    <w:rsid w:val="00201432"/>
    <w:rsid w:val="002014AD"/>
    <w:rsid w:val="002014B7"/>
    <w:rsid w:val="00201521"/>
    <w:rsid w:val="00201551"/>
    <w:rsid w:val="00201583"/>
    <w:rsid w:val="00201634"/>
    <w:rsid w:val="00201671"/>
    <w:rsid w:val="00201865"/>
    <w:rsid w:val="00201F5E"/>
    <w:rsid w:val="00201FEE"/>
    <w:rsid w:val="00202405"/>
    <w:rsid w:val="0020243C"/>
    <w:rsid w:val="0020246B"/>
    <w:rsid w:val="002025A0"/>
    <w:rsid w:val="002025DF"/>
    <w:rsid w:val="002027DC"/>
    <w:rsid w:val="00202A4D"/>
    <w:rsid w:val="00202AE5"/>
    <w:rsid w:val="00202F46"/>
    <w:rsid w:val="002030CE"/>
    <w:rsid w:val="00203113"/>
    <w:rsid w:val="002038B4"/>
    <w:rsid w:val="00203A52"/>
    <w:rsid w:val="00203AF3"/>
    <w:rsid w:val="00203B03"/>
    <w:rsid w:val="00203CB4"/>
    <w:rsid w:val="00203D84"/>
    <w:rsid w:val="00203DCA"/>
    <w:rsid w:val="0020423F"/>
    <w:rsid w:val="0020426B"/>
    <w:rsid w:val="0020466B"/>
    <w:rsid w:val="0020479E"/>
    <w:rsid w:val="0020493B"/>
    <w:rsid w:val="002050E7"/>
    <w:rsid w:val="0020510D"/>
    <w:rsid w:val="00205147"/>
    <w:rsid w:val="00205219"/>
    <w:rsid w:val="00205287"/>
    <w:rsid w:val="0020558E"/>
    <w:rsid w:val="002057A2"/>
    <w:rsid w:val="002058E1"/>
    <w:rsid w:val="002059C7"/>
    <w:rsid w:val="00205ADA"/>
    <w:rsid w:val="00205B45"/>
    <w:rsid w:val="00205DCB"/>
    <w:rsid w:val="00205E2E"/>
    <w:rsid w:val="0020603B"/>
    <w:rsid w:val="00206071"/>
    <w:rsid w:val="002061C4"/>
    <w:rsid w:val="00206400"/>
    <w:rsid w:val="0020640D"/>
    <w:rsid w:val="002066C5"/>
    <w:rsid w:val="00206786"/>
    <w:rsid w:val="00206812"/>
    <w:rsid w:val="0020686B"/>
    <w:rsid w:val="002068FA"/>
    <w:rsid w:val="00206CFD"/>
    <w:rsid w:val="00206E89"/>
    <w:rsid w:val="0020704C"/>
    <w:rsid w:val="002070F5"/>
    <w:rsid w:val="00207233"/>
    <w:rsid w:val="0020729A"/>
    <w:rsid w:val="00207388"/>
    <w:rsid w:val="002074B3"/>
    <w:rsid w:val="00207644"/>
    <w:rsid w:val="002078D4"/>
    <w:rsid w:val="00207AEF"/>
    <w:rsid w:val="00207CED"/>
    <w:rsid w:val="00210354"/>
    <w:rsid w:val="0021042F"/>
    <w:rsid w:val="00210447"/>
    <w:rsid w:val="0021073F"/>
    <w:rsid w:val="00210753"/>
    <w:rsid w:val="00210819"/>
    <w:rsid w:val="00210C43"/>
    <w:rsid w:val="00210CCF"/>
    <w:rsid w:val="00210DD1"/>
    <w:rsid w:val="00210F97"/>
    <w:rsid w:val="00211207"/>
    <w:rsid w:val="002114E5"/>
    <w:rsid w:val="0021161F"/>
    <w:rsid w:val="00211879"/>
    <w:rsid w:val="00211BCC"/>
    <w:rsid w:val="00211F8F"/>
    <w:rsid w:val="00212024"/>
    <w:rsid w:val="002122B6"/>
    <w:rsid w:val="002122BD"/>
    <w:rsid w:val="00212468"/>
    <w:rsid w:val="002125DB"/>
    <w:rsid w:val="00212834"/>
    <w:rsid w:val="002128FB"/>
    <w:rsid w:val="0021297C"/>
    <w:rsid w:val="00212AD4"/>
    <w:rsid w:val="00212AE0"/>
    <w:rsid w:val="00212CD6"/>
    <w:rsid w:val="00213113"/>
    <w:rsid w:val="0021311C"/>
    <w:rsid w:val="002135D6"/>
    <w:rsid w:val="002135F1"/>
    <w:rsid w:val="002135FD"/>
    <w:rsid w:val="00213779"/>
    <w:rsid w:val="0021389E"/>
    <w:rsid w:val="002139E6"/>
    <w:rsid w:val="00213A55"/>
    <w:rsid w:val="00213C16"/>
    <w:rsid w:val="00213D40"/>
    <w:rsid w:val="00213F00"/>
    <w:rsid w:val="00213F92"/>
    <w:rsid w:val="002141FB"/>
    <w:rsid w:val="002142AB"/>
    <w:rsid w:val="00214385"/>
    <w:rsid w:val="00214487"/>
    <w:rsid w:val="002148A0"/>
    <w:rsid w:val="002149A3"/>
    <w:rsid w:val="002149D4"/>
    <w:rsid w:val="00214B57"/>
    <w:rsid w:val="00214B81"/>
    <w:rsid w:val="00214C26"/>
    <w:rsid w:val="002150EB"/>
    <w:rsid w:val="0021514F"/>
    <w:rsid w:val="00215301"/>
    <w:rsid w:val="0021530B"/>
    <w:rsid w:val="002155DC"/>
    <w:rsid w:val="0021560D"/>
    <w:rsid w:val="00215658"/>
    <w:rsid w:val="002156A8"/>
    <w:rsid w:val="0021579E"/>
    <w:rsid w:val="00215AAB"/>
    <w:rsid w:val="00215AE7"/>
    <w:rsid w:val="00215CE2"/>
    <w:rsid w:val="002160D1"/>
    <w:rsid w:val="00216216"/>
    <w:rsid w:val="002162F3"/>
    <w:rsid w:val="00216393"/>
    <w:rsid w:val="002164E0"/>
    <w:rsid w:val="00216570"/>
    <w:rsid w:val="00216659"/>
    <w:rsid w:val="0021669D"/>
    <w:rsid w:val="00216810"/>
    <w:rsid w:val="002168E4"/>
    <w:rsid w:val="00216903"/>
    <w:rsid w:val="00216A49"/>
    <w:rsid w:val="00216B75"/>
    <w:rsid w:val="00216E81"/>
    <w:rsid w:val="00216F34"/>
    <w:rsid w:val="00216FE8"/>
    <w:rsid w:val="00217467"/>
    <w:rsid w:val="00217474"/>
    <w:rsid w:val="002177B6"/>
    <w:rsid w:val="00217BF2"/>
    <w:rsid w:val="00217D87"/>
    <w:rsid w:val="00217E25"/>
    <w:rsid w:val="00217E36"/>
    <w:rsid w:val="00217F8A"/>
    <w:rsid w:val="00217FDA"/>
    <w:rsid w:val="00220851"/>
    <w:rsid w:val="0022098F"/>
    <w:rsid w:val="00220E65"/>
    <w:rsid w:val="00221131"/>
    <w:rsid w:val="002214B2"/>
    <w:rsid w:val="002217B1"/>
    <w:rsid w:val="00221D8B"/>
    <w:rsid w:val="002220EF"/>
    <w:rsid w:val="0022271A"/>
    <w:rsid w:val="002227FE"/>
    <w:rsid w:val="0022291F"/>
    <w:rsid w:val="0022295D"/>
    <w:rsid w:val="00222A5E"/>
    <w:rsid w:val="00222CFD"/>
    <w:rsid w:val="00222FCF"/>
    <w:rsid w:val="002232F6"/>
    <w:rsid w:val="0022352F"/>
    <w:rsid w:val="00223660"/>
    <w:rsid w:val="00223977"/>
    <w:rsid w:val="00223A1A"/>
    <w:rsid w:val="00223B96"/>
    <w:rsid w:val="00223C2F"/>
    <w:rsid w:val="00223C86"/>
    <w:rsid w:val="00223CD2"/>
    <w:rsid w:val="00223CF5"/>
    <w:rsid w:val="00223EE6"/>
    <w:rsid w:val="00223F20"/>
    <w:rsid w:val="002241CE"/>
    <w:rsid w:val="00224963"/>
    <w:rsid w:val="00224F94"/>
    <w:rsid w:val="00224FDC"/>
    <w:rsid w:val="00225036"/>
    <w:rsid w:val="00225052"/>
    <w:rsid w:val="00225147"/>
    <w:rsid w:val="00225208"/>
    <w:rsid w:val="0022522D"/>
    <w:rsid w:val="0022531E"/>
    <w:rsid w:val="00225405"/>
    <w:rsid w:val="00225A80"/>
    <w:rsid w:val="00226CFE"/>
    <w:rsid w:val="002271F0"/>
    <w:rsid w:val="0022769C"/>
    <w:rsid w:val="00227815"/>
    <w:rsid w:val="00227905"/>
    <w:rsid w:val="00227B97"/>
    <w:rsid w:val="00227C8A"/>
    <w:rsid w:val="00227D8D"/>
    <w:rsid w:val="00227E09"/>
    <w:rsid w:val="00230013"/>
    <w:rsid w:val="002304AB"/>
    <w:rsid w:val="002305AE"/>
    <w:rsid w:val="002306A1"/>
    <w:rsid w:val="00230756"/>
    <w:rsid w:val="00230D01"/>
    <w:rsid w:val="00230DAB"/>
    <w:rsid w:val="00230DE9"/>
    <w:rsid w:val="00230F1D"/>
    <w:rsid w:val="00231002"/>
    <w:rsid w:val="002310A5"/>
    <w:rsid w:val="002311C7"/>
    <w:rsid w:val="00231412"/>
    <w:rsid w:val="00231612"/>
    <w:rsid w:val="002316A2"/>
    <w:rsid w:val="00231835"/>
    <w:rsid w:val="00231988"/>
    <w:rsid w:val="0023198E"/>
    <w:rsid w:val="002319D8"/>
    <w:rsid w:val="00231B27"/>
    <w:rsid w:val="00231C0E"/>
    <w:rsid w:val="00231C1C"/>
    <w:rsid w:val="00231C4B"/>
    <w:rsid w:val="00231D11"/>
    <w:rsid w:val="00231D5A"/>
    <w:rsid w:val="0023226B"/>
    <w:rsid w:val="002324DE"/>
    <w:rsid w:val="00232602"/>
    <w:rsid w:val="00232637"/>
    <w:rsid w:val="00232B5F"/>
    <w:rsid w:val="00232D65"/>
    <w:rsid w:val="00232D83"/>
    <w:rsid w:val="00233400"/>
    <w:rsid w:val="002335FE"/>
    <w:rsid w:val="0023382F"/>
    <w:rsid w:val="002338DD"/>
    <w:rsid w:val="00233AF2"/>
    <w:rsid w:val="00233C62"/>
    <w:rsid w:val="00233E13"/>
    <w:rsid w:val="00233F02"/>
    <w:rsid w:val="002340EC"/>
    <w:rsid w:val="0023416A"/>
    <w:rsid w:val="002341B7"/>
    <w:rsid w:val="002343DC"/>
    <w:rsid w:val="00234422"/>
    <w:rsid w:val="00234436"/>
    <w:rsid w:val="00234471"/>
    <w:rsid w:val="002345AC"/>
    <w:rsid w:val="002345DB"/>
    <w:rsid w:val="00234924"/>
    <w:rsid w:val="002349E2"/>
    <w:rsid w:val="00234AE2"/>
    <w:rsid w:val="00234BA5"/>
    <w:rsid w:val="00234C14"/>
    <w:rsid w:val="00234D0D"/>
    <w:rsid w:val="00234DEA"/>
    <w:rsid w:val="002350F8"/>
    <w:rsid w:val="0023538D"/>
    <w:rsid w:val="00235505"/>
    <w:rsid w:val="0023552C"/>
    <w:rsid w:val="0023579F"/>
    <w:rsid w:val="00235B16"/>
    <w:rsid w:val="00235B18"/>
    <w:rsid w:val="00235B32"/>
    <w:rsid w:val="00235CD7"/>
    <w:rsid w:val="00235D26"/>
    <w:rsid w:val="00235D29"/>
    <w:rsid w:val="00235F41"/>
    <w:rsid w:val="00235FB7"/>
    <w:rsid w:val="002362D2"/>
    <w:rsid w:val="00236583"/>
    <w:rsid w:val="00236779"/>
    <w:rsid w:val="00236787"/>
    <w:rsid w:val="002368BB"/>
    <w:rsid w:val="00236A69"/>
    <w:rsid w:val="00236EE8"/>
    <w:rsid w:val="002372CA"/>
    <w:rsid w:val="0023730D"/>
    <w:rsid w:val="002373EF"/>
    <w:rsid w:val="002374AB"/>
    <w:rsid w:val="0023758A"/>
    <w:rsid w:val="00237664"/>
    <w:rsid w:val="00237B51"/>
    <w:rsid w:val="00237CA1"/>
    <w:rsid w:val="00237CC8"/>
    <w:rsid w:val="00237EB5"/>
    <w:rsid w:val="00237EDA"/>
    <w:rsid w:val="00240198"/>
    <w:rsid w:val="0024027D"/>
    <w:rsid w:val="002403E7"/>
    <w:rsid w:val="002406C9"/>
    <w:rsid w:val="00240707"/>
    <w:rsid w:val="00240B1A"/>
    <w:rsid w:val="00240EB8"/>
    <w:rsid w:val="00240FBA"/>
    <w:rsid w:val="0024125B"/>
    <w:rsid w:val="002412C4"/>
    <w:rsid w:val="00241630"/>
    <w:rsid w:val="00241682"/>
    <w:rsid w:val="00241773"/>
    <w:rsid w:val="00241934"/>
    <w:rsid w:val="0024196F"/>
    <w:rsid w:val="00241C36"/>
    <w:rsid w:val="00241C8E"/>
    <w:rsid w:val="00241CE4"/>
    <w:rsid w:val="00241DB5"/>
    <w:rsid w:val="00241DC7"/>
    <w:rsid w:val="00241EA5"/>
    <w:rsid w:val="00241F23"/>
    <w:rsid w:val="0024224D"/>
    <w:rsid w:val="00242391"/>
    <w:rsid w:val="002425F1"/>
    <w:rsid w:val="00242631"/>
    <w:rsid w:val="002427E7"/>
    <w:rsid w:val="002428EB"/>
    <w:rsid w:val="00242E28"/>
    <w:rsid w:val="00242FB6"/>
    <w:rsid w:val="00243363"/>
    <w:rsid w:val="002434B2"/>
    <w:rsid w:val="002437A0"/>
    <w:rsid w:val="00243825"/>
    <w:rsid w:val="00243882"/>
    <w:rsid w:val="00243CF3"/>
    <w:rsid w:val="00243ED7"/>
    <w:rsid w:val="00243F4C"/>
    <w:rsid w:val="0024427B"/>
    <w:rsid w:val="00244407"/>
    <w:rsid w:val="0024441B"/>
    <w:rsid w:val="00244450"/>
    <w:rsid w:val="002444E6"/>
    <w:rsid w:val="00244508"/>
    <w:rsid w:val="0024452D"/>
    <w:rsid w:val="00244593"/>
    <w:rsid w:val="00244721"/>
    <w:rsid w:val="002447B6"/>
    <w:rsid w:val="00244997"/>
    <w:rsid w:val="00244B85"/>
    <w:rsid w:val="00244B9B"/>
    <w:rsid w:val="00244F76"/>
    <w:rsid w:val="0024512A"/>
    <w:rsid w:val="0024527B"/>
    <w:rsid w:val="002453B0"/>
    <w:rsid w:val="0024541F"/>
    <w:rsid w:val="002454E2"/>
    <w:rsid w:val="002456F4"/>
    <w:rsid w:val="00245720"/>
    <w:rsid w:val="00245EB4"/>
    <w:rsid w:val="00246119"/>
    <w:rsid w:val="0024630D"/>
    <w:rsid w:val="0024641E"/>
    <w:rsid w:val="00246515"/>
    <w:rsid w:val="002465EC"/>
    <w:rsid w:val="0024668D"/>
    <w:rsid w:val="002466CD"/>
    <w:rsid w:val="00246B22"/>
    <w:rsid w:val="00246B3C"/>
    <w:rsid w:val="00246BD5"/>
    <w:rsid w:val="00246CAC"/>
    <w:rsid w:val="00246D93"/>
    <w:rsid w:val="00246DAE"/>
    <w:rsid w:val="00246DFF"/>
    <w:rsid w:val="00246E05"/>
    <w:rsid w:val="00247265"/>
    <w:rsid w:val="00247589"/>
    <w:rsid w:val="00247627"/>
    <w:rsid w:val="002477C7"/>
    <w:rsid w:val="00247896"/>
    <w:rsid w:val="002478BC"/>
    <w:rsid w:val="00247B78"/>
    <w:rsid w:val="00247D55"/>
    <w:rsid w:val="00247E7C"/>
    <w:rsid w:val="00247E82"/>
    <w:rsid w:val="00247F27"/>
    <w:rsid w:val="00250309"/>
    <w:rsid w:val="0025033C"/>
    <w:rsid w:val="0025041F"/>
    <w:rsid w:val="002504C5"/>
    <w:rsid w:val="002505C2"/>
    <w:rsid w:val="002507B0"/>
    <w:rsid w:val="002507B5"/>
    <w:rsid w:val="00250BE4"/>
    <w:rsid w:val="00250E57"/>
    <w:rsid w:val="00251415"/>
    <w:rsid w:val="002514D1"/>
    <w:rsid w:val="00251764"/>
    <w:rsid w:val="002519C8"/>
    <w:rsid w:val="00251AC2"/>
    <w:rsid w:val="00251D12"/>
    <w:rsid w:val="00251DD4"/>
    <w:rsid w:val="00251EF8"/>
    <w:rsid w:val="0025201D"/>
    <w:rsid w:val="002520E8"/>
    <w:rsid w:val="0025210E"/>
    <w:rsid w:val="00252578"/>
    <w:rsid w:val="002525E3"/>
    <w:rsid w:val="00252737"/>
    <w:rsid w:val="002529A4"/>
    <w:rsid w:val="00252A9F"/>
    <w:rsid w:val="00252AFC"/>
    <w:rsid w:val="00252F3D"/>
    <w:rsid w:val="00253179"/>
    <w:rsid w:val="00253417"/>
    <w:rsid w:val="00253775"/>
    <w:rsid w:val="00253826"/>
    <w:rsid w:val="002538AE"/>
    <w:rsid w:val="0025390F"/>
    <w:rsid w:val="00253ADC"/>
    <w:rsid w:val="00253C8D"/>
    <w:rsid w:val="00253C90"/>
    <w:rsid w:val="00253D89"/>
    <w:rsid w:val="00253EED"/>
    <w:rsid w:val="00254169"/>
    <w:rsid w:val="002542BC"/>
    <w:rsid w:val="0025433B"/>
    <w:rsid w:val="00254415"/>
    <w:rsid w:val="002546C4"/>
    <w:rsid w:val="002546E8"/>
    <w:rsid w:val="002547A6"/>
    <w:rsid w:val="002547D8"/>
    <w:rsid w:val="002548BB"/>
    <w:rsid w:val="00254923"/>
    <w:rsid w:val="00254967"/>
    <w:rsid w:val="0025499F"/>
    <w:rsid w:val="00254A33"/>
    <w:rsid w:val="00254AF9"/>
    <w:rsid w:val="00254C4C"/>
    <w:rsid w:val="00254F6C"/>
    <w:rsid w:val="0025502D"/>
    <w:rsid w:val="00255083"/>
    <w:rsid w:val="00255085"/>
    <w:rsid w:val="0025511F"/>
    <w:rsid w:val="002554B4"/>
    <w:rsid w:val="002555AC"/>
    <w:rsid w:val="002555E9"/>
    <w:rsid w:val="00255799"/>
    <w:rsid w:val="0025585A"/>
    <w:rsid w:val="0025589B"/>
    <w:rsid w:val="00255D90"/>
    <w:rsid w:val="00255E83"/>
    <w:rsid w:val="00255E8E"/>
    <w:rsid w:val="00255EBE"/>
    <w:rsid w:val="00255F03"/>
    <w:rsid w:val="002560F7"/>
    <w:rsid w:val="002561FB"/>
    <w:rsid w:val="002562E1"/>
    <w:rsid w:val="002565EB"/>
    <w:rsid w:val="0025670D"/>
    <w:rsid w:val="00256B0B"/>
    <w:rsid w:val="00256B29"/>
    <w:rsid w:val="00256BE7"/>
    <w:rsid w:val="00256BF5"/>
    <w:rsid w:val="00256CB5"/>
    <w:rsid w:val="00256E99"/>
    <w:rsid w:val="00257006"/>
    <w:rsid w:val="0025704E"/>
    <w:rsid w:val="0025722E"/>
    <w:rsid w:val="00257336"/>
    <w:rsid w:val="002573FB"/>
    <w:rsid w:val="0025744A"/>
    <w:rsid w:val="002578B4"/>
    <w:rsid w:val="00257B0C"/>
    <w:rsid w:val="00257B74"/>
    <w:rsid w:val="00257B76"/>
    <w:rsid w:val="002600E6"/>
    <w:rsid w:val="002600F3"/>
    <w:rsid w:val="002601F9"/>
    <w:rsid w:val="0026022C"/>
    <w:rsid w:val="00260242"/>
    <w:rsid w:val="0026034D"/>
    <w:rsid w:val="002603D2"/>
    <w:rsid w:val="0026078F"/>
    <w:rsid w:val="00260A36"/>
    <w:rsid w:val="00260AA7"/>
    <w:rsid w:val="00260C28"/>
    <w:rsid w:val="00260F81"/>
    <w:rsid w:val="002611A0"/>
    <w:rsid w:val="002612A7"/>
    <w:rsid w:val="00261321"/>
    <w:rsid w:val="0026153C"/>
    <w:rsid w:val="0026188F"/>
    <w:rsid w:val="00261C73"/>
    <w:rsid w:val="00261E19"/>
    <w:rsid w:val="00261F76"/>
    <w:rsid w:val="00262000"/>
    <w:rsid w:val="00262103"/>
    <w:rsid w:val="002621F0"/>
    <w:rsid w:val="002623D7"/>
    <w:rsid w:val="0026243B"/>
    <w:rsid w:val="002625BB"/>
    <w:rsid w:val="0026265A"/>
    <w:rsid w:val="002626B5"/>
    <w:rsid w:val="002626E4"/>
    <w:rsid w:val="002627B3"/>
    <w:rsid w:val="00262BBB"/>
    <w:rsid w:val="00262C14"/>
    <w:rsid w:val="00262C1E"/>
    <w:rsid w:val="00262C28"/>
    <w:rsid w:val="00262D5E"/>
    <w:rsid w:val="00262E31"/>
    <w:rsid w:val="00262EBF"/>
    <w:rsid w:val="00262FA7"/>
    <w:rsid w:val="00263152"/>
    <w:rsid w:val="00263667"/>
    <w:rsid w:val="002636F2"/>
    <w:rsid w:val="002636FB"/>
    <w:rsid w:val="002638D8"/>
    <w:rsid w:val="00263D03"/>
    <w:rsid w:val="00263E5D"/>
    <w:rsid w:val="00263FF7"/>
    <w:rsid w:val="0026414E"/>
    <w:rsid w:val="00264629"/>
    <w:rsid w:val="00264778"/>
    <w:rsid w:val="002649A6"/>
    <w:rsid w:val="002649B5"/>
    <w:rsid w:val="00264B1C"/>
    <w:rsid w:val="00264CE3"/>
    <w:rsid w:val="00264D54"/>
    <w:rsid w:val="0026521A"/>
    <w:rsid w:val="00265296"/>
    <w:rsid w:val="002653AE"/>
    <w:rsid w:val="0026570F"/>
    <w:rsid w:val="002659CA"/>
    <w:rsid w:val="00265B79"/>
    <w:rsid w:val="00265C94"/>
    <w:rsid w:val="00265D3F"/>
    <w:rsid w:val="00265EC3"/>
    <w:rsid w:val="00265F75"/>
    <w:rsid w:val="00265F91"/>
    <w:rsid w:val="002663D1"/>
    <w:rsid w:val="00266595"/>
    <w:rsid w:val="002665D4"/>
    <w:rsid w:val="002665DC"/>
    <w:rsid w:val="0026667A"/>
    <w:rsid w:val="00266991"/>
    <w:rsid w:val="00266A87"/>
    <w:rsid w:val="00266C1A"/>
    <w:rsid w:val="00266E1B"/>
    <w:rsid w:val="00266F42"/>
    <w:rsid w:val="00267354"/>
    <w:rsid w:val="002673B2"/>
    <w:rsid w:val="002675C1"/>
    <w:rsid w:val="00267AEA"/>
    <w:rsid w:val="00267B4A"/>
    <w:rsid w:val="00267FA6"/>
    <w:rsid w:val="002700D2"/>
    <w:rsid w:val="00270352"/>
    <w:rsid w:val="002707A2"/>
    <w:rsid w:val="0027090E"/>
    <w:rsid w:val="00270A4B"/>
    <w:rsid w:val="00270BC7"/>
    <w:rsid w:val="00270D49"/>
    <w:rsid w:val="00271155"/>
    <w:rsid w:val="00271209"/>
    <w:rsid w:val="00271250"/>
    <w:rsid w:val="002713B7"/>
    <w:rsid w:val="002714EB"/>
    <w:rsid w:val="002716FF"/>
    <w:rsid w:val="00271B1F"/>
    <w:rsid w:val="00271C51"/>
    <w:rsid w:val="00271F2D"/>
    <w:rsid w:val="002721BE"/>
    <w:rsid w:val="0027222B"/>
    <w:rsid w:val="00272247"/>
    <w:rsid w:val="002722EF"/>
    <w:rsid w:val="0027242E"/>
    <w:rsid w:val="00272703"/>
    <w:rsid w:val="002728EE"/>
    <w:rsid w:val="00272B73"/>
    <w:rsid w:val="00272CB1"/>
    <w:rsid w:val="00272E94"/>
    <w:rsid w:val="00272EF8"/>
    <w:rsid w:val="00272FA2"/>
    <w:rsid w:val="00272FF1"/>
    <w:rsid w:val="00273008"/>
    <w:rsid w:val="00273081"/>
    <w:rsid w:val="002731BC"/>
    <w:rsid w:val="0027322B"/>
    <w:rsid w:val="0027332F"/>
    <w:rsid w:val="0027340C"/>
    <w:rsid w:val="0027348E"/>
    <w:rsid w:val="00273494"/>
    <w:rsid w:val="00273676"/>
    <w:rsid w:val="0027368F"/>
    <w:rsid w:val="00273A10"/>
    <w:rsid w:val="00273AD7"/>
    <w:rsid w:val="00273D1A"/>
    <w:rsid w:val="00273DF2"/>
    <w:rsid w:val="00273E70"/>
    <w:rsid w:val="00274390"/>
    <w:rsid w:val="002743A0"/>
    <w:rsid w:val="002743B8"/>
    <w:rsid w:val="0027461A"/>
    <w:rsid w:val="00274914"/>
    <w:rsid w:val="00274B80"/>
    <w:rsid w:val="00274D13"/>
    <w:rsid w:val="00274F8F"/>
    <w:rsid w:val="002755FC"/>
    <w:rsid w:val="00275732"/>
    <w:rsid w:val="002757A0"/>
    <w:rsid w:val="002757B9"/>
    <w:rsid w:val="00275E0E"/>
    <w:rsid w:val="002763E2"/>
    <w:rsid w:val="002763FF"/>
    <w:rsid w:val="002765DB"/>
    <w:rsid w:val="00276972"/>
    <w:rsid w:val="00276A69"/>
    <w:rsid w:val="00276A7D"/>
    <w:rsid w:val="00276BA6"/>
    <w:rsid w:val="00276BF5"/>
    <w:rsid w:val="00276CDE"/>
    <w:rsid w:val="00277122"/>
    <w:rsid w:val="002772B4"/>
    <w:rsid w:val="002775BF"/>
    <w:rsid w:val="00277623"/>
    <w:rsid w:val="00277ACD"/>
    <w:rsid w:val="00277D9F"/>
    <w:rsid w:val="00277E39"/>
    <w:rsid w:val="00277F8D"/>
    <w:rsid w:val="00280107"/>
    <w:rsid w:val="0028079D"/>
    <w:rsid w:val="00280867"/>
    <w:rsid w:val="00280CB4"/>
    <w:rsid w:val="002810B5"/>
    <w:rsid w:val="0028135C"/>
    <w:rsid w:val="002813FB"/>
    <w:rsid w:val="002814EA"/>
    <w:rsid w:val="00281683"/>
    <w:rsid w:val="00281799"/>
    <w:rsid w:val="002817D2"/>
    <w:rsid w:val="00281968"/>
    <w:rsid w:val="002819E8"/>
    <w:rsid w:val="00281C36"/>
    <w:rsid w:val="00281D78"/>
    <w:rsid w:val="00281D81"/>
    <w:rsid w:val="00281D82"/>
    <w:rsid w:val="00282049"/>
    <w:rsid w:val="002820CA"/>
    <w:rsid w:val="00282263"/>
    <w:rsid w:val="0028237A"/>
    <w:rsid w:val="0028240D"/>
    <w:rsid w:val="002825A9"/>
    <w:rsid w:val="00282805"/>
    <w:rsid w:val="0028285A"/>
    <w:rsid w:val="002828D4"/>
    <w:rsid w:val="00282928"/>
    <w:rsid w:val="00282985"/>
    <w:rsid w:val="00282C09"/>
    <w:rsid w:val="00282D04"/>
    <w:rsid w:val="00282F5D"/>
    <w:rsid w:val="00283046"/>
    <w:rsid w:val="0028337F"/>
    <w:rsid w:val="002835B2"/>
    <w:rsid w:val="0028360A"/>
    <w:rsid w:val="00283625"/>
    <w:rsid w:val="0028376B"/>
    <w:rsid w:val="00283A25"/>
    <w:rsid w:val="00283CD0"/>
    <w:rsid w:val="00283DA6"/>
    <w:rsid w:val="00283E92"/>
    <w:rsid w:val="00284059"/>
    <w:rsid w:val="002841B5"/>
    <w:rsid w:val="002841E0"/>
    <w:rsid w:val="00284233"/>
    <w:rsid w:val="00284477"/>
    <w:rsid w:val="002846D6"/>
    <w:rsid w:val="0028474F"/>
    <w:rsid w:val="00284ADF"/>
    <w:rsid w:val="00284BF1"/>
    <w:rsid w:val="00284CC0"/>
    <w:rsid w:val="00284E9F"/>
    <w:rsid w:val="002851A1"/>
    <w:rsid w:val="002852FC"/>
    <w:rsid w:val="002853B1"/>
    <w:rsid w:val="00285633"/>
    <w:rsid w:val="0028574F"/>
    <w:rsid w:val="002857ED"/>
    <w:rsid w:val="00285BEC"/>
    <w:rsid w:val="00285CA3"/>
    <w:rsid w:val="00285DA6"/>
    <w:rsid w:val="00285DE1"/>
    <w:rsid w:val="00285FC7"/>
    <w:rsid w:val="002860B7"/>
    <w:rsid w:val="00286488"/>
    <w:rsid w:val="0028669F"/>
    <w:rsid w:val="0028679B"/>
    <w:rsid w:val="002869C0"/>
    <w:rsid w:val="00286E5A"/>
    <w:rsid w:val="00286EE4"/>
    <w:rsid w:val="00286F4E"/>
    <w:rsid w:val="0028727A"/>
    <w:rsid w:val="00287314"/>
    <w:rsid w:val="0028732D"/>
    <w:rsid w:val="002873CE"/>
    <w:rsid w:val="00287A5A"/>
    <w:rsid w:val="00287A76"/>
    <w:rsid w:val="00287A9C"/>
    <w:rsid w:val="00287F81"/>
    <w:rsid w:val="002900E4"/>
    <w:rsid w:val="002900E7"/>
    <w:rsid w:val="0029011C"/>
    <w:rsid w:val="00290196"/>
    <w:rsid w:val="0029029F"/>
    <w:rsid w:val="00290563"/>
    <w:rsid w:val="002905F0"/>
    <w:rsid w:val="0029097B"/>
    <w:rsid w:val="002909A1"/>
    <w:rsid w:val="00290A19"/>
    <w:rsid w:val="00290AB8"/>
    <w:rsid w:val="00290C6D"/>
    <w:rsid w:val="00290DC4"/>
    <w:rsid w:val="00290EEC"/>
    <w:rsid w:val="00290F19"/>
    <w:rsid w:val="0029123C"/>
    <w:rsid w:val="002912A1"/>
    <w:rsid w:val="002912DF"/>
    <w:rsid w:val="002915D1"/>
    <w:rsid w:val="002917B5"/>
    <w:rsid w:val="00291C55"/>
    <w:rsid w:val="00291D23"/>
    <w:rsid w:val="00291E32"/>
    <w:rsid w:val="002923D5"/>
    <w:rsid w:val="00292466"/>
    <w:rsid w:val="00292480"/>
    <w:rsid w:val="0029256C"/>
    <w:rsid w:val="0029262F"/>
    <w:rsid w:val="002926E4"/>
    <w:rsid w:val="00292E6D"/>
    <w:rsid w:val="00292EB8"/>
    <w:rsid w:val="00292F78"/>
    <w:rsid w:val="0029340B"/>
    <w:rsid w:val="0029362B"/>
    <w:rsid w:val="002936C8"/>
    <w:rsid w:val="002937D4"/>
    <w:rsid w:val="00293B13"/>
    <w:rsid w:val="00293C2C"/>
    <w:rsid w:val="00293DAC"/>
    <w:rsid w:val="00293DCF"/>
    <w:rsid w:val="00293E8E"/>
    <w:rsid w:val="00293F3E"/>
    <w:rsid w:val="00294204"/>
    <w:rsid w:val="002943FA"/>
    <w:rsid w:val="00294502"/>
    <w:rsid w:val="002947E0"/>
    <w:rsid w:val="002948DF"/>
    <w:rsid w:val="00294B41"/>
    <w:rsid w:val="00294CF2"/>
    <w:rsid w:val="00294D54"/>
    <w:rsid w:val="00294D7C"/>
    <w:rsid w:val="00294EDA"/>
    <w:rsid w:val="00295038"/>
    <w:rsid w:val="002951F0"/>
    <w:rsid w:val="002952E1"/>
    <w:rsid w:val="00295370"/>
    <w:rsid w:val="00295426"/>
    <w:rsid w:val="002954D7"/>
    <w:rsid w:val="00295B9B"/>
    <w:rsid w:val="00295EC4"/>
    <w:rsid w:val="00295EFB"/>
    <w:rsid w:val="00295FF3"/>
    <w:rsid w:val="002960D0"/>
    <w:rsid w:val="002961B2"/>
    <w:rsid w:val="00296333"/>
    <w:rsid w:val="00296343"/>
    <w:rsid w:val="0029635C"/>
    <w:rsid w:val="0029669D"/>
    <w:rsid w:val="002968FC"/>
    <w:rsid w:val="002969E8"/>
    <w:rsid w:val="002969EF"/>
    <w:rsid w:val="00296AC4"/>
    <w:rsid w:val="00296B34"/>
    <w:rsid w:val="00296B3A"/>
    <w:rsid w:val="00296B4B"/>
    <w:rsid w:val="00296B53"/>
    <w:rsid w:val="00296C7B"/>
    <w:rsid w:val="00296DED"/>
    <w:rsid w:val="00296E94"/>
    <w:rsid w:val="00296F8C"/>
    <w:rsid w:val="00297061"/>
    <w:rsid w:val="0029715F"/>
    <w:rsid w:val="002975DF"/>
    <w:rsid w:val="0029774D"/>
    <w:rsid w:val="00297782"/>
    <w:rsid w:val="002978B5"/>
    <w:rsid w:val="00297B71"/>
    <w:rsid w:val="00297B90"/>
    <w:rsid w:val="00297DDB"/>
    <w:rsid w:val="00297F2B"/>
    <w:rsid w:val="00297F2C"/>
    <w:rsid w:val="002A0174"/>
    <w:rsid w:val="002A0273"/>
    <w:rsid w:val="002A03ED"/>
    <w:rsid w:val="002A04CA"/>
    <w:rsid w:val="002A06A3"/>
    <w:rsid w:val="002A0876"/>
    <w:rsid w:val="002A09D1"/>
    <w:rsid w:val="002A09E7"/>
    <w:rsid w:val="002A0B2A"/>
    <w:rsid w:val="002A0BE9"/>
    <w:rsid w:val="002A0C19"/>
    <w:rsid w:val="002A0DF9"/>
    <w:rsid w:val="002A0F63"/>
    <w:rsid w:val="002A1339"/>
    <w:rsid w:val="002A13F2"/>
    <w:rsid w:val="002A14AD"/>
    <w:rsid w:val="002A18A0"/>
    <w:rsid w:val="002A18E9"/>
    <w:rsid w:val="002A1F06"/>
    <w:rsid w:val="002A1F8D"/>
    <w:rsid w:val="002A2320"/>
    <w:rsid w:val="002A24C4"/>
    <w:rsid w:val="002A259E"/>
    <w:rsid w:val="002A2B60"/>
    <w:rsid w:val="002A2B61"/>
    <w:rsid w:val="002A2C42"/>
    <w:rsid w:val="002A2D07"/>
    <w:rsid w:val="002A2FA7"/>
    <w:rsid w:val="002A3034"/>
    <w:rsid w:val="002A3085"/>
    <w:rsid w:val="002A323B"/>
    <w:rsid w:val="002A3491"/>
    <w:rsid w:val="002A35CD"/>
    <w:rsid w:val="002A37C2"/>
    <w:rsid w:val="002A39C6"/>
    <w:rsid w:val="002A3ABF"/>
    <w:rsid w:val="002A3B24"/>
    <w:rsid w:val="002A3BDD"/>
    <w:rsid w:val="002A3EAE"/>
    <w:rsid w:val="002A3ECA"/>
    <w:rsid w:val="002A3FD7"/>
    <w:rsid w:val="002A403F"/>
    <w:rsid w:val="002A409C"/>
    <w:rsid w:val="002A40A1"/>
    <w:rsid w:val="002A40AE"/>
    <w:rsid w:val="002A45A2"/>
    <w:rsid w:val="002A46B2"/>
    <w:rsid w:val="002A473B"/>
    <w:rsid w:val="002A473E"/>
    <w:rsid w:val="002A493B"/>
    <w:rsid w:val="002A4A9C"/>
    <w:rsid w:val="002A4CAC"/>
    <w:rsid w:val="002A4D2C"/>
    <w:rsid w:val="002A4DA9"/>
    <w:rsid w:val="002A51E4"/>
    <w:rsid w:val="002A5245"/>
    <w:rsid w:val="002A53BD"/>
    <w:rsid w:val="002A5BEA"/>
    <w:rsid w:val="002A5E4D"/>
    <w:rsid w:val="002A5EBE"/>
    <w:rsid w:val="002A5F64"/>
    <w:rsid w:val="002A674B"/>
    <w:rsid w:val="002A6757"/>
    <w:rsid w:val="002A6BA7"/>
    <w:rsid w:val="002A6C21"/>
    <w:rsid w:val="002A6D3E"/>
    <w:rsid w:val="002A6D4C"/>
    <w:rsid w:val="002A6F0B"/>
    <w:rsid w:val="002A7022"/>
    <w:rsid w:val="002A7042"/>
    <w:rsid w:val="002A711E"/>
    <w:rsid w:val="002A7137"/>
    <w:rsid w:val="002A716F"/>
    <w:rsid w:val="002A72D3"/>
    <w:rsid w:val="002A7409"/>
    <w:rsid w:val="002A74AB"/>
    <w:rsid w:val="002A7942"/>
    <w:rsid w:val="002A7D40"/>
    <w:rsid w:val="002A7D8A"/>
    <w:rsid w:val="002A7E35"/>
    <w:rsid w:val="002A7F6D"/>
    <w:rsid w:val="002B0271"/>
    <w:rsid w:val="002B03A7"/>
    <w:rsid w:val="002B052F"/>
    <w:rsid w:val="002B05C1"/>
    <w:rsid w:val="002B05D1"/>
    <w:rsid w:val="002B0615"/>
    <w:rsid w:val="002B06A8"/>
    <w:rsid w:val="002B0870"/>
    <w:rsid w:val="002B08CC"/>
    <w:rsid w:val="002B09DA"/>
    <w:rsid w:val="002B0A72"/>
    <w:rsid w:val="002B0CFA"/>
    <w:rsid w:val="002B0D8C"/>
    <w:rsid w:val="002B11E6"/>
    <w:rsid w:val="002B151D"/>
    <w:rsid w:val="002B1542"/>
    <w:rsid w:val="002B156F"/>
    <w:rsid w:val="002B15C0"/>
    <w:rsid w:val="002B15CD"/>
    <w:rsid w:val="002B1873"/>
    <w:rsid w:val="002B192F"/>
    <w:rsid w:val="002B1A1D"/>
    <w:rsid w:val="002B1A80"/>
    <w:rsid w:val="002B1EA6"/>
    <w:rsid w:val="002B1F08"/>
    <w:rsid w:val="002B206C"/>
    <w:rsid w:val="002B20A3"/>
    <w:rsid w:val="002B22D3"/>
    <w:rsid w:val="002B25A3"/>
    <w:rsid w:val="002B266C"/>
    <w:rsid w:val="002B2753"/>
    <w:rsid w:val="002B29F9"/>
    <w:rsid w:val="002B2F4B"/>
    <w:rsid w:val="002B2FBF"/>
    <w:rsid w:val="002B32BA"/>
    <w:rsid w:val="002B377C"/>
    <w:rsid w:val="002B390D"/>
    <w:rsid w:val="002B3A2C"/>
    <w:rsid w:val="002B3A76"/>
    <w:rsid w:val="002B3AD4"/>
    <w:rsid w:val="002B3B08"/>
    <w:rsid w:val="002B3B71"/>
    <w:rsid w:val="002B3EDC"/>
    <w:rsid w:val="002B4444"/>
    <w:rsid w:val="002B449C"/>
    <w:rsid w:val="002B46BE"/>
    <w:rsid w:val="002B46D2"/>
    <w:rsid w:val="002B475D"/>
    <w:rsid w:val="002B4AE5"/>
    <w:rsid w:val="002B4E13"/>
    <w:rsid w:val="002B501F"/>
    <w:rsid w:val="002B529F"/>
    <w:rsid w:val="002B53C0"/>
    <w:rsid w:val="002B5414"/>
    <w:rsid w:val="002B561A"/>
    <w:rsid w:val="002B5704"/>
    <w:rsid w:val="002B5A32"/>
    <w:rsid w:val="002B5BA0"/>
    <w:rsid w:val="002B5C2B"/>
    <w:rsid w:val="002B60AB"/>
    <w:rsid w:val="002B6136"/>
    <w:rsid w:val="002B61AD"/>
    <w:rsid w:val="002B6260"/>
    <w:rsid w:val="002B64E0"/>
    <w:rsid w:val="002B654D"/>
    <w:rsid w:val="002B65CD"/>
    <w:rsid w:val="002B65E2"/>
    <w:rsid w:val="002B67AD"/>
    <w:rsid w:val="002B6AAA"/>
    <w:rsid w:val="002B6CC0"/>
    <w:rsid w:val="002B6E8A"/>
    <w:rsid w:val="002B6EF4"/>
    <w:rsid w:val="002B7208"/>
    <w:rsid w:val="002B7224"/>
    <w:rsid w:val="002B7434"/>
    <w:rsid w:val="002B7665"/>
    <w:rsid w:val="002B77B4"/>
    <w:rsid w:val="002B7953"/>
    <w:rsid w:val="002B79E1"/>
    <w:rsid w:val="002B7A6C"/>
    <w:rsid w:val="002B7C38"/>
    <w:rsid w:val="002B7C44"/>
    <w:rsid w:val="002B7E66"/>
    <w:rsid w:val="002C00AB"/>
    <w:rsid w:val="002C046D"/>
    <w:rsid w:val="002C0649"/>
    <w:rsid w:val="002C08B6"/>
    <w:rsid w:val="002C0983"/>
    <w:rsid w:val="002C0C3F"/>
    <w:rsid w:val="002C109A"/>
    <w:rsid w:val="002C11A8"/>
    <w:rsid w:val="002C16C7"/>
    <w:rsid w:val="002C1766"/>
    <w:rsid w:val="002C1899"/>
    <w:rsid w:val="002C1945"/>
    <w:rsid w:val="002C211F"/>
    <w:rsid w:val="002C21D5"/>
    <w:rsid w:val="002C236C"/>
    <w:rsid w:val="002C253F"/>
    <w:rsid w:val="002C256C"/>
    <w:rsid w:val="002C257B"/>
    <w:rsid w:val="002C287F"/>
    <w:rsid w:val="002C2A5B"/>
    <w:rsid w:val="002C2CD3"/>
    <w:rsid w:val="002C2EB1"/>
    <w:rsid w:val="002C2F9D"/>
    <w:rsid w:val="002C3057"/>
    <w:rsid w:val="002C31B4"/>
    <w:rsid w:val="002C33F6"/>
    <w:rsid w:val="002C3529"/>
    <w:rsid w:val="002C35B4"/>
    <w:rsid w:val="002C361D"/>
    <w:rsid w:val="002C37EA"/>
    <w:rsid w:val="002C37FD"/>
    <w:rsid w:val="002C39EB"/>
    <w:rsid w:val="002C3AA1"/>
    <w:rsid w:val="002C3C24"/>
    <w:rsid w:val="002C3C88"/>
    <w:rsid w:val="002C3D1D"/>
    <w:rsid w:val="002C40BC"/>
    <w:rsid w:val="002C43BB"/>
    <w:rsid w:val="002C44BC"/>
    <w:rsid w:val="002C4518"/>
    <w:rsid w:val="002C48D2"/>
    <w:rsid w:val="002C4A4F"/>
    <w:rsid w:val="002C4AEE"/>
    <w:rsid w:val="002C4B9F"/>
    <w:rsid w:val="002C50A7"/>
    <w:rsid w:val="002C52A5"/>
    <w:rsid w:val="002C52B6"/>
    <w:rsid w:val="002C52F3"/>
    <w:rsid w:val="002C530A"/>
    <w:rsid w:val="002C5372"/>
    <w:rsid w:val="002C55BD"/>
    <w:rsid w:val="002C5701"/>
    <w:rsid w:val="002C5A5B"/>
    <w:rsid w:val="002C5AE1"/>
    <w:rsid w:val="002C5B2F"/>
    <w:rsid w:val="002C5CD6"/>
    <w:rsid w:val="002C5E31"/>
    <w:rsid w:val="002C5E7E"/>
    <w:rsid w:val="002C5F26"/>
    <w:rsid w:val="002C5F63"/>
    <w:rsid w:val="002C6071"/>
    <w:rsid w:val="002C620B"/>
    <w:rsid w:val="002C63BF"/>
    <w:rsid w:val="002C6400"/>
    <w:rsid w:val="002C677F"/>
    <w:rsid w:val="002C6960"/>
    <w:rsid w:val="002C696B"/>
    <w:rsid w:val="002C6CD9"/>
    <w:rsid w:val="002C6D07"/>
    <w:rsid w:val="002C6E6B"/>
    <w:rsid w:val="002C6EC5"/>
    <w:rsid w:val="002C71FA"/>
    <w:rsid w:val="002C7251"/>
    <w:rsid w:val="002C73A8"/>
    <w:rsid w:val="002C7528"/>
    <w:rsid w:val="002C7529"/>
    <w:rsid w:val="002C7645"/>
    <w:rsid w:val="002C7718"/>
    <w:rsid w:val="002C7747"/>
    <w:rsid w:val="002C7917"/>
    <w:rsid w:val="002C7AC7"/>
    <w:rsid w:val="002C7AFF"/>
    <w:rsid w:val="002C7C15"/>
    <w:rsid w:val="002C7DA8"/>
    <w:rsid w:val="002D01BA"/>
    <w:rsid w:val="002D0459"/>
    <w:rsid w:val="002D07AB"/>
    <w:rsid w:val="002D0838"/>
    <w:rsid w:val="002D0B91"/>
    <w:rsid w:val="002D0BE2"/>
    <w:rsid w:val="002D0C23"/>
    <w:rsid w:val="002D0D7C"/>
    <w:rsid w:val="002D0E62"/>
    <w:rsid w:val="002D0ED3"/>
    <w:rsid w:val="002D0F4C"/>
    <w:rsid w:val="002D0F93"/>
    <w:rsid w:val="002D1247"/>
    <w:rsid w:val="002D1392"/>
    <w:rsid w:val="002D15EE"/>
    <w:rsid w:val="002D1719"/>
    <w:rsid w:val="002D1944"/>
    <w:rsid w:val="002D1A26"/>
    <w:rsid w:val="002D1C74"/>
    <w:rsid w:val="002D1C86"/>
    <w:rsid w:val="002D1EFE"/>
    <w:rsid w:val="002D1FD3"/>
    <w:rsid w:val="002D2054"/>
    <w:rsid w:val="002D20A9"/>
    <w:rsid w:val="002D213F"/>
    <w:rsid w:val="002D2170"/>
    <w:rsid w:val="002D25BE"/>
    <w:rsid w:val="002D273B"/>
    <w:rsid w:val="002D2851"/>
    <w:rsid w:val="002D2E0F"/>
    <w:rsid w:val="002D3353"/>
    <w:rsid w:val="002D3442"/>
    <w:rsid w:val="002D3776"/>
    <w:rsid w:val="002D3F05"/>
    <w:rsid w:val="002D3F27"/>
    <w:rsid w:val="002D3F5C"/>
    <w:rsid w:val="002D40F9"/>
    <w:rsid w:val="002D4515"/>
    <w:rsid w:val="002D486A"/>
    <w:rsid w:val="002D49FE"/>
    <w:rsid w:val="002D4AF5"/>
    <w:rsid w:val="002D4E08"/>
    <w:rsid w:val="002D4E57"/>
    <w:rsid w:val="002D4FC1"/>
    <w:rsid w:val="002D5004"/>
    <w:rsid w:val="002D5396"/>
    <w:rsid w:val="002D53A9"/>
    <w:rsid w:val="002D54D6"/>
    <w:rsid w:val="002D5A6A"/>
    <w:rsid w:val="002D5BDC"/>
    <w:rsid w:val="002D5D06"/>
    <w:rsid w:val="002D5EA0"/>
    <w:rsid w:val="002D5F44"/>
    <w:rsid w:val="002D6145"/>
    <w:rsid w:val="002D6252"/>
    <w:rsid w:val="002D6286"/>
    <w:rsid w:val="002D62CE"/>
    <w:rsid w:val="002D6319"/>
    <w:rsid w:val="002D67FC"/>
    <w:rsid w:val="002D698D"/>
    <w:rsid w:val="002D6A1C"/>
    <w:rsid w:val="002D6C03"/>
    <w:rsid w:val="002D6C12"/>
    <w:rsid w:val="002D6D1F"/>
    <w:rsid w:val="002D7115"/>
    <w:rsid w:val="002D711E"/>
    <w:rsid w:val="002D73E1"/>
    <w:rsid w:val="002D7436"/>
    <w:rsid w:val="002D7452"/>
    <w:rsid w:val="002D779B"/>
    <w:rsid w:val="002D7D0D"/>
    <w:rsid w:val="002D7D24"/>
    <w:rsid w:val="002D7E7B"/>
    <w:rsid w:val="002E01A5"/>
    <w:rsid w:val="002E02B8"/>
    <w:rsid w:val="002E036C"/>
    <w:rsid w:val="002E0387"/>
    <w:rsid w:val="002E0433"/>
    <w:rsid w:val="002E053F"/>
    <w:rsid w:val="002E0560"/>
    <w:rsid w:val="002E0646"/>
    <w:rsid w:val="002E0816"/>
    <w:rsid w:val="002E0C84"/>
    <w:rsid w:val="002E0D1E"/>
    <w:rsid w:val="002E0E0F"/>
    <w:rsid w:val="002E0FC9"/>
    <w:rsid w:val="002E1064"/>
    <w:rsid w:val="002E10A9"/>
    <w:rsid w:val="002E1297"/>
    <w:rsid w:val="002E14F5"/>
    <w:rsid w:val="002E15BD"/>
    <w:rsid w:val="002E1B0E"/>
    <w:rsid w:val="002E1B16"/>
    <w:rsid w:val="002E1D76"/>
    <w:rsid w:val="002E2294"/>
    <w:rsid w:val="002E229B"/>
    <w:rsid w:val="002E23E8"/>
    <w:rsid w:val="002E24A0"/>
    <w:rsid w:val="002E25BF"/>
    <w:rsid w:val="002E2A4B"/>
    <w:rsid w:val="002E2DD9"/>
    <w:rsid w:val="002E334C"/>
    <w:rsid w:val="002E342D"/>
    <w:rsid w:val="002E3477"/>
    <w:rsid w:val="002E3AA3"/>
    <w:rsid w:val="002E3BE1"/>
    <w:rsid w:val="002E3CB8"/>
    <w:rsid w:val="002E3D00"/>
    <w:rsid w:val="002E3D62"/>
    <w:rsid w:val="002E3F44"/>
    <w:rsid w:val="002E4017"/>
    <w:rsid w:val="002E43EA"/>
    <w:rsid w:val="002E46DD"/>
    <w:rsid w:val="002E478E"/>
    <w:rsid w:val="002E49E5"/>
    <w:rsid w:val="002E5018"/>
    <w:rsid w:val="002E5215"/>
    <w:rsid w:val="002E5406"/>
    <w:rsid w:val="002E541D"/>
    <w:rsid w:val="002E5444"/>
    <w:rsid w:val="002E5530"/>
    <w:rsid w:val="002E5992"/>
    <w:rsid w:val="002E5BB2"/>
    <w:rsid w:val="002E5CDA"/>
    <w:rsid w:val="002E5DC6"/>
    <w:rsid w:val="002E5E9B"/>
    <w:rsid w:val="002E62C3"/>
    <w:rsid w:val="002E6430"/>
    <w:rsid w:val="002E68B3"/>
    <w:rsid w:val="002E6901"/>
    <w:rsid w:val="002E6C98"/>
    <w:rsid w:val="002E6DF8"/>
    <w:rsid w:val="002E6E82"/>
    <w:rsid w:val="002E7079"/>
    <w:rsid w:val="002E7181"/>
    <w:rsid w:val="002E71FB"/>
    <w:rsid w:val="002E72D8"/>
    <w:rsid w:val="002E7540"/>
    <w:rsid w:val="002E7734"/>
    <w:rsid w:val="002E77CB"/>
    <w:rsid w:val="002E7B48"/>
    <w:rsid w:val="002E7D7B"/>
    <w:rsid w:val="002E7D9D"/>
    <w:rsid w:val="002F0053"/>
    <w:rsid w:val="002F022A"/>
    <w:rsid w:val="002F022F"/>
    <w:rsid w:val="002F0463"/>
    <w:rsid w:val="002F04DB"/>
    <w:rsid w:val="002F0689"/>
    <w:rsid w:val="002F0788"/>
    <w:rsid w:val="002F0811"/>
    <w:rsid w:val="002F08EC"/>
    <w:rsid w:val="002F09B8"/>
    <w:rsid w:val="002F0BAC"/>
    <w:rsid w:val="002F0D8B"/>
    <w:rsid w:val="002F0DC5"/>
    <w:rsid w:val="002F0F58"/>
    <w:rsid w:val="002F14E0"/>
    <w:rsid w:val="002F14F1"/>
    <w:rsid w:val="002F155D"/>
    <w:rsid w:val="002F172C"/>
    <w:rsid w:val="002F192B"/>
    <w:rsid w:val="002F1B49"/>
    <w:rsid w:val="002F1D3E"/>
    <w:rsid w:val="002F1D8A"/>
    <w:rsid w:val="002F22B4"/>
    <w:rsid w:val="002F239C"/>
    <w:rsid w:val="002F2510"/>
    <w:rsid w:val="002F257D"/>
    <w:rsid w:val="002F25A2"/>
    <w:rsid w:val="002F26AD"/>
    <w:rsid w:val="002F28F7"/>
    <w:rsid w:val="002F2ABF"/>
    <w:rsid w:val="002F2B25"/>
    <w:rsid w:val="002F2B56"/>
    <w:rsid w:val="002F2BD4"/>
    <w:rsid w:val="002F2F92"/>
    <w:rsid w:val="002F3113"/>
    <w:rsid w:val="002F3167"/>
    <w:rsid w:val="002F319D"/>
    <w:rsid w:val="002F31BC"/>
    <w:rsid w:val="002F31C4"/>
    <w:rsid w:val="002F31D3"/>
    <w:rsid w:val="002F35BF"/>
    <w:rsid w:val="002F3952"/>
    <w:rsid w:val="002F3AB3"/>
    <w:rsid w:val="002F3ABD"/>
    <w:rsid w:val="002F3C0F"/>
    <w:rsid w:val="002F3DDC"/>
    <w:rsid w:val="002F3DE3"/>
    <w:rsid w:val="002F3DE4"/>
    <w:rsid w:val="002F3F28"/>
    <w:rsid w:val="002F4121"/>
    <w:rsid w:val="002F42DB"/>
    <w:rsid w:val="002F431A"/>
    <w:rsid w:val="002F47A0"/>
    <w:rsid w:val="002F486F"/>
    <w:rsid w:val="002F49E2"/>
    <w:rsid w:val="002F4A4F"/>
    <w:rsid w:val="002F4C55"/>
    <w:rsid w:val="002F519A"/>
    <w:rsid w:val="002F51F9"/>
    <w:rsid w:val="002F52E5"/>
    <w:rsid w:val="002F541E"/>
    <w:rsid w:val="002F566A"/>
    <w:rsid w:val="002F587E"/>
    <w:rsid w:val="002F58F6"/>
    <w:rsid w:val="002F5935"/>
    <w:rsid w:val="002F5DFC"/>
    <w:rsid w:val="002F6386"/>
    <w:rsid w:val="002F6397"/>
    <w:rsid w:val="002F6472"/>
    <w:rsid w:val="002F651F"/>
    <w:rsid w:val="002F6582"/>
    <w:rsid w:val="002F66A1"/>
    <w:rsid w:val="002F69A6"/>
    <w:rsid w:val="002F6AF6"/>
    <w:rsid w:val="002F6E1B"/>
    <w:rsid w:val="002F6E23"/>
    <w:rsid w:val="002F7131"/>
    <w:rsid w:val="002F7495"/>
    <w:rsid w:val="002F7ACE"/>
    <w:rsid w:val="002F7B0F"/>
    <w:rsid w:val="002F7C03"/>
    <w:rsid w:val="002F7ED7"/>
    <w:rsid w:val="002F7EF8"/>
    <w:rsid w:val="002F7F94"/>
    <w:rsid w:val="003000DC"/>
    <w:rsid w:val="0030030A"/>
    <w:rsid w:val="0030032C"/>
    <w:rsid w:val="003006D9"/>
    <w:rsid w:val="00300A4B"/>
    <w:rsid w:val="003011A8"/>
    <w:rsid w:val="00301311"/>
    <w:rsid w:val="00301419"/>
    <w:rsid w:val="00301444"/>
    <w:rsid w:val="003015CE"/>
    <w:rsid w:val="0030169D"/>
    <w:rsid w:val="00301746"/>
    <w:rsid w:val="00301A6D"/>
    <w:rsid w:val="00301C9C"/>
    <w:rsid w:val="00301CDD"/>
    <w:rsid w:val="00301D6D"/>
    <w:rsid w:val="00301DA1"/>
    <w:rsid w:val="00301E6A"/>
    <w:rsid w:val="003020C4"/>
    <w:rsid w:val="00302763"/>
    <w:rsid w:val="00302855"/>
    <w:rsid w:val="00302967"/>
    <w:rsid w:val="003029CB"/>
    <w:rsid w:val="003029FA"/>
    <w:rsid w:val="00302D29"/>
    <w:rsid w:val="0030322F"/>
    <w:rsid w:val="003032A3"/>
    <w:rsid w:val="003032E4"/>
    <w:rsid w:val="0030339E"/>
    <w:rsid w:val="003035A5"/>
    <w:rsid w:val="003036C3"/>
    <w:rsid w:val="003036D0"/>
    <w:rsid w:val="0030388E"/>
    <w:rsid w:val="003038CF"/>
    <w:rsid w:val="003041B2"/>
    <w:rsid w:val="0030424D"/>
    <w:rsid w:val="003043A3"/>
    <w:rsid w:val="00304480"/>
    <w:rsid w:val="00304576"/>
    <w:rsid w:val="003047F2"/>
    <w:rsid w:val="003049EC"/>
    <w:rsid w:val="00304A7D"/>
    <w:rsid w:val="00304AD2"/>
    <w:rsid w:val="00304C6B"/>
    <w:rsid w:val="00304C95"/>
    <w:rsid w:val="00304D65"/>
    <w:rsid w:val="00305057"/>
    <w:rsid w:val="003051BD"/>
    <w:rsid w:val="0030559E"/>
    <w:rsid w:val="00305711"/>
    <w:rsid w:val="0030574A"/>
    <w:rsid w:val="00305974"/>
    <w:rsid w:val="00305BA5"/>
    <w:rsid w:val="00305BF4"/>
    <w:rsid w:val="00305DAB"/>
    <w:rsid w:val="00305E76"/>
    <w:rsid w:val="00305F43"/>
    <w:rsid w:val="00305FDC"/>
    <w:rsid w:val="00306203"/>
    <w:rsid w:val="00306466"/>
    <w:rsid w:val="00306615"/>
    <w:rsid w:val="0030673A"/>
    <w:rsid w:val="003067A3"/>
    <w:rsid w:val="003068FA"/>
    <w:rsid w:val="003068FF"/>
    <w:rsid w:val="00306BB8"/>
    <w:rsid w:val="00306BC8"/>
    <w:rsid w:val="00306EB3"/>
    <w:rsid w:val="00307077"/>
    <w:rsid w:val="003072F8"/>
    <w:rsid w:val="0030742C"/>
    <w:rsid w:val="003075A0"/>
    <w:rsid w:val="0030764C"/>
    <w:rsid w:val="003078EE"/>
    <w:rsid w:val="00307969"/>
    <w:rsid w:val="0030798E"/>
    <w:rsid w:val="00307AFF"/>
    <w:rsid w:val="00307B59"/>
    <w:rsid w:val="00307B5A"/>
    <w:rsid w:val="00307BF2"/>
    <w:rsid w:val="00307DD7"/>
    <w:rsid w:val="0031029C"/>
    <w:rsid w:val="0031058E"/>
    <w:rsid w:val="0031094F"/>
    <w:rsid w:val="003109C2"/>
    <w:rsid w:val="003109FF"/>
    <w:rsid w:val="00310FD6"/>
    <w:rsid w:val="003115B8"/>
    <w:rsid w:val="003116EF"/>
    <w:rsid w:val="00311883"/>
    <w:rsid w:val="00311911"/>
    <w:rsid w:val="003119A3"/>
    <w:rsid w:val="003119CE"/>
    <w:rsid w:val="00311B2F"/>
    <w:rsid w:val="00311BBE"/>
    <w:rsid w:val="00311D15"/>
    <w:rsid w:val="00311FC3"/>
    <w:rsid w:val="00312068"/>
    <w:rsid w:val="00312105"/>
    <w:rsid w:val="0031286A"/>
    <w:rsid w:val="00312871"/>
    <w:rsid w:val="0031339C"/>
    <w:rsid w:val="003133CC"/>
    <w:rsid w:val="0031342D"/>
    <w:rsid w:val="00313945"/>
    <w:rsid w:val="00313AC8"/>
    <w:rsid w:val="00313AE8"/>
    <w:rsid w:val="00313DE4"/>
    <w:rsid w:val="00313EE9"/>
    <w:rsid w:val="00314110"/>
    <w:rsid w:val="003142B9"/>
    <w:rsid w:val="00314794"/>
    <w:rsid w:val="00314D5C"/>
    <w:rsid w:val="003151EC"/>
    <w:rsid w:val="00315344"/>
    <w:rsid w:val="003153EE"/>
    <w:rsid w:val="003156B1"/>
    <w:rsid w:val="003156D5"/>
    <w:rsid w:val="00315719"/>
    <w:rsid w:val="00315756"/>
    <w:rsid w:val="00315803"/>
    <w:rsid w:val="003158E1"/>
    <w:rsid w:val="003159B7"/>
    <w:rsid w:val="003159EB"/>
    <w:rsid w:val="00315A3C"/>
    <w:rsid w:val="00315C06"/>
    <w:rsid w:val="00315C2F"/>
    <w:rsid w:val="00315EBB"/>
    <w:rsid w:val="00315F5B"/>
    <w:rsid w:val="00316117"/>
    <w:rsid w:val="0031621A"/>
    <w:rsid w:val="0031622B"/>
    <w:rsid w:val="003162EB"/>
    <w:rsid w:val="0031633B"/>
    <w:rsid w:val="0031652C"/>
    <w:rsid w:val="003165ED"/>
    <w:rsid w:val="00316846"/>
    <w:rsid w:val="00316917"/>
    <w:rsid w:val="00316AB9"/>
    <w:rsid w:val="00316C96"/>
    <w:rsid w:val="00316D7E"/>
    <w:rsid w:val="00316F4C"/>
    <w:rsid w:val="00317003"/>
    <w:rsid w:val="0031700C"/>
    <w:rsid w:val="00317263"/>
    <w:rsid w:val="00317277"/>
    <w:rsid w:val="003172AB"/>
    <w:rsid w:val="0031777E"/>
    <w:rsid w:val="003179E9"/>
    <w:rsid w:val="00317A7D"/>
    <w:rsid w:val="0032006D"/>
    <w:rsid w:val="0032012E"/>
    <w:rsid w:val="0032016E"/>
    <w:rsid w:val="00320404"/>
    <w:rsid w:val="00320608"/>
    <w:rsid w:val="00320652"/>
    <w:rsid w:val="003206E8"/>
    <w:rsid w:val="00320771"/>
    <w:rsid w:val="00320809"/>
    <w:rsid w:val="003208C9"/>
    <w:rsid w:val="003209C4"/>
    <w:rsid w:val="00320C8B"/>
    <w:rsid w:val="00320E4F"/>
    <w:rsid w:val="00321210"/>
    <w:rsid w:val="00321558"/>
    <w:rsid w:val="003219E5"/>
    <w:rsid w:val="00321F52"/>
    <w:rsid w:val="00322330"/>
    <w:rsid w:val="0032250B"/>
    <w:rsid w:val="00322601"/>
    <w:rsid w:val="0032279B"/>
    <w:rsid w:val="00322962"/>
    <w:rsid w:val="00322A61"/>
    <w:rsid w:val="00322B2E"/>
    <w:rsid w:val="00322B4B"/>
    <w:rsid w:val="00322B56"/>
    <w:rsid w:val="00322BF9"/>
    <w:rsid w:val="00322CEA"/>
    <w:rsid w:val="00322E5E"/>
    <w:rsid w:val="00322E62"/>
    <w:rsid w:val="0032320C"/>
    <w:rsid w:val="00323217"/>
    <w:rsid w:val="003234C2"/>
    <w:rsid w:val="0032352D"/>
    <w:rsid w:val="00323759"/>
    <w:rsid w:val="003237D8"/>
    <w:rsid w:val="003237DB"/>
    <w:rsid w:val="00323893"/>
    <w:rsid w:val="00323957"/>
    <w:rsid w:val="00323B20"/>
    <w:rsid w:val="00323C71"/>
    <w:rsid w:val="00323C8C"/>
    <w:rsid w:val="00323EBF"/>
    <w:rsid w:val="0032408B"/>
    <w:rsid w:val="00324091"/>
    <w:rsid w:val="00324350"/>
    <w:rsid w:val="00324420"/>
    <w:rsid w:val="00324530"/>
    <w:rsid w:val="00324686"/>
    <w:rsid w:val="00324719"/>
    <w:rsid w:val="00324784"/>
    <w:rsid w:val="003248F0"/>
    <w:rsid w:val="00324905"/>
    <w:rsid w:val="00324B3B"/>
    <w:rsid w:val="00324C58"/>
    <w:rsid w:val="00324E8B"/>
    <w:rsid w:val="003250C1"/>
    <w:rsid w:val="0032526E"/>
    <w:rsid w:val="003254C5"/>
    <w:rsid w:val="003255CF"/>
    <w:rsid w:val="00325628"/>
    <w:rsid w:val="003256FF"/>
    <w:rsid w:val="00325E00"/>
    <w:rsid w:val="00325E0A"/>
    <w:rsid w:val="00325E4A"/>
    <w:rsid w:val="00325EBF"/>
    <w:rsid w:val="00325F47"/>
    <w:rsid w:val="00325F91"/>
    <w:rsid w:val="00326016"/>
    <w:rsid w:val="00326523"/>
    <w:rsid w:val="003265FD"/>
    <w:rsid w:val="00326721"/>
    <w:rsid w:val="003268A5"/>
    <w:rsid w:val="00326C0F"/>
    <w:rsid w:val="00326F68"/>
    <w:rsid w:val="00326FC7"/>
    <w:rsid w:val="003272DA"/>
    <w:rsid w:val="003272ED"/>
    <w:rsid w:val="00327407"/>
    <w:rsid w:val="003274AA"/>
    <w:rsid w:val="0032750F"/>
    <w:rsid w:val="003275BB"/>
    <w:rsid w:val="003275E9"/>
    <w:rsid w:val="003276B6"/>
    <w:rsid w:val="003279E5"/>
    <w:rsid w:val="00327AD2"/>
    <w:rsid w:val="00330142"/>
    <w:rsid w:val="003301B4"/>
    <w:rsid w:val="003305BE"/>
    <w:rsid w:val="003305DA"/>
    <w:rsid w:val="003308E7"/>
    <w:rsid w:val="00330D7D"/>
    <w:rsid w:val="00330F94"/>
    <w:rsid w:val="00331076"/>
    <w:rsid w:val="00331093"/>
    <w:rsid w:val="0033113A"/>
    <w:rsid w:val="0033119C"/>
    <w:rsid w:val="00331360"/>
    <w:rsid w:val="00331451"/>
    <w:rsid w:val="003314E6"/>
    <w:rsid w:val="00331CAD"/>
    <w:rsid w:val="00331E61"/>
    <w:rsid w:val="00332553"/>
    <w:rsid w:val="003325D0"/>
    <w:rsid w:val="003327E0"/>
    <w:rsid w:val="0033281E"/>
    <w:rsid w:val="00332837"/>
    <w:rsid w:val="0033289D"/>
    <w:rsid w:val="0033290C"/>
    <w:rsid w:val="00332B34"/>
    <w:rsid w:val="00332B7E"/>
    <w:rsid w:val="00332F3C"/>
    <w:rsid w:val="00332F7F"/>
    <w:rsid w:val="00332FC2"/>
    <w:rsid w:val="003331C6"/>
    <w:rsid w:val="00333384"/>
    <w:rsid w:val="003333FA"/>
    <w:rsid w:val="00333406"/>
    <w:rsid w:val="0033367D"/>
    <w:rsid w:val="00333696"/>
    <w:rsid w:val="003337A7"/>
    <w:rsid w:val="00333AB0"/>
    <w:rsid w:val="00333B0B"/>
    <w:rsid w:val="00333B6A"/>
    <w:rsid w:val="00333BCD"/>
    <w:rsid w:val="00333D29"/>
    <w:rsid w:val="00333D78"/>
    <w:rsid w:val="00333EB3"/>
    <w:rsid w:val="00334162"/>
    <w:rsid w:val="00334486"/>
    <w:rsid w:val="0033455C"/>
    <w:rsid w:val="00334717"/>
    <w:rsid w:val="00334AA4"/>
    <w:rsid w:val="00334ABB"/>
    <w:rsid w:val="00334BF7"/>
    <w:rsid w:val="00334DCA"/>
    <w:rsid w:val="00334F51"/>
    <w:rsid w:val="00334FB5"/>
    <w:rsid w:val="00335290"/>
    <w:rsid w:val="00335391"/>
    <w:rsid w:val="0033542F"/>
    <w:rsid w:val="003355C9"/>
    <w:rsid w:val="003355CE"/>
    <w:rsid w:val="0033595B"/>
    <w:rsid w:val="003359AC"/>
    <w:rsid w:val="00335A8E"/>
    <w:rsid w:val="00335BED"/>
    <w:rsid w:val="00335D05"/>
    <w:rsid w:val="00335DF0"/>
    <w:rsid w:val="0033616F"/>
    <w:rsid w:val="00336229"/>
    <w:rsid w:val="003362D1"/>
    <w:rsid w:val="003364F6"/>
    <w:rsid w:val="0033660A"/>
    <w:rsid w:val="00336801"/>
    <w:rsid w:val="00336814"/>
    <w:rsid w:val="0033693E"/>
    <w:rsid w:val="00336A4A"/>
    <w:rsid w:val="00336D1A"/>
    <w:rsid w:val="00336D8A"/>
    <w:rsid w:val="00336EE4"/>
    <w:rsid w:val="00336EF5"/>
    <w:rsid w:val="003373A5"/>
    <w:rsid w:val="00337E69"/>
    <w:rsid w:val="00337FE8"/>
    <w:rsid w:val="00340132"/>
    <w:rsid w:val="003404D5"/>
    <w:rsid w:val="003406D3"/>
    <w:rsid w:val="00340726"/>
    <w:rsid w:val="00340BC0"/>
    <w:rsid w:val="00340C6E"/>
    <w:rsid w:val="00340E0B"/>
    <w:rsid w:val="00341417"/>
    <w:rsid w:val="003416E1"/>
    <w:rsid w:val="00341B6D"/>
    <w:rsid w:val="00341CBE"/>
    <w:rsid w:val="00341CE3"/>
    <w:rsid w:val="00341D31"/>
    <w:rsid w:val="00341DFA"/>
    <w:rsid w:val="00341E36"/>
    <w:rsid w:val="00341F75"/>
    <w:rsid w:val="00341FEF"/>
    <w:rsid w:val="00342030"/>
    <w:rsid w:val="003420D2"/>
    <w:rsid w:val="003420F9"/>
    <w:rsid w:val="0034239D"/>
    <w:rsid w:val="003424EF"/>
    <w:rsid w:val="0034257E"/>
    <w:rsid w:val="003428C7"/>
    <w:rsid w:val="00342D3D"/>
    <w:rsid w:val="0034300C"/>
    <w:rsid w:val="003430BF"/>
    <w:rsid w:val="00343134"/>
    <w:rsid w:val="00343230"/>
    <w:rsid w:val="0034328C"/>
    <w:rsid w:val="003435A2"/>
    <w:rsid w:val="003435EF"/>
    <w:rsid w:val="00343683"/>
    <w:rsid w:val="00343773"/>
    <w:rsid w:val="003438D0"/>
    <w:rsid w:val="00343B23"/>
    <w:rsid w:val="00343C3D"/>
    <w:rsid w:val="00343C68"/>
    <w:rsid w:val="00343E30"/>
    <w:rsid w:val="00344050"/>
    <w:rsid w:val="00344285"/>
    <w:rsid w:val="0034462B"/>
    <w:rsid w:val="00344662"/>
    <w:rsid w:val="003447A4"/>
    <w:rsid w:val="00344815"/>
    <w:rsid w:val="003448DD"/>
    <w:rsid w:val="00344D99"/>
    <w:rsid w:val="00344D9C"/>
    <w:rsid w:val="00345065"/>
    <w:rsid w:val="003450E2"/>
    <w:rsid w:val="00345128"/>
    <w:rsid w:val="00345191"/>
    <w:rsid w:val="00345245"/>
    <w:rsid w:val="0034527E"/>
    <w:rsid w:val="0034536D"/>
    <w:rsid w:val="00345563"/>
    <w:rsid w:val="00345591"/>
    <w:rsid w:val="00345807"/>
    <w:rsid w:val="0034586A"/>
    <w:rsid w:val="003458D1"/>
    <w:rsid w:val="0034592C"/>
    <w:rsid w:val="00345A06"/>
    <w:rsid w:val="00345A35"/>
    <w:rsid w:val="00345B28"/>
    <w:rsid w:val="00345BAD"/>
    <w:rsid w:val="00345F4B"/>
    <w:rsid w:val="00345F9E"/>
    <w:rsid w:val="00346012"/>
    <w:rsid w:val="00346083"/>
    <w:rsid w:val="00346121"/>
    <w:rsid w:val="00346289"/>
    <w:rsid w:val="0034638C"/>
    <w:rsid w:val="003464F5"/>
    <w:rsid w:val="003469DA"/>
    <w:rsid w:val="00346A12"/>
    <w:rsid w:val="00346E62"/>
    <w:rsid w:val="00346EB7"/>
    <w:rsid w:val="0034710B"/>
    <w:rsid w:val="00347139"/>
    <w:rsid w:val="00347145"/>
    <w:rsid w:val="003471FC"/>
    <w:rsid w:val="00347222"/>
    <w:rsid w:val="00347292"/>
    <w:rsid w:val="00347599"/>
    <w:rsid w:val="003477AE"/>
    <w:rsid w:val="00347B28"/>
    <w:rsid w:val="00347D8A"/>
    <w:rsid w:val="00347E9C"/>
    <w:rsid w:val="00347F93"/>
    <w:rsid w:val="00347FB6"/>
    <w:rsid w:val="00347FC9"/>
    <w:rsid w:val="0035015E"/>
    <w:rsid w:val="0035044D"/>
    <w:rsid w:val="00350469"/>
    <w:rsid w:val="0035055A"/>
    <w:rsid w:val="0035065E"/>
    <w:rsid w:val="00350833"/>
    <w:rsid w:val="003508AE"/>
    <w:rsid w:val="00350A34"/>
    <w:rsid w:val="00350B0F"/>
    <w:rsid w:val="00350CEF"/>
    <w:rsid w:val="00350E08"/>
    <w:rsid w:val="00350F25"/>
    <w:rsid w:val="003512D7"/>
    <w:rsid w:val="003513C1"/>
    <w:rsid w:val="003514DA"/>
    <w:rsid w:val="0035185C"/>
    <w:rsid w:val="00351895"/>
    <w:rsid w:val="00351999"/>
    <w:rsid w:val="00351BC6"/>
    <w:rsid w:val="00351F16"/>
    <w:rsid w:val="00351F19"/>
    <w:rsid w:val="00352185"/>
    <w:rsid w:val="003522D0"/>
    <w:rsid w:val="0035285E"/>
    <w:rsid w:val="003528FB"/>
    <w:rsid w:val="00352973"/>
    <w:rsid w:val="00352B91"/>
    <w:rsid w:val="00352C86"/>
    <w:rsid w:val="00352CDB"/>
    <w:rsid w:val="00352D63"/>
    <w:rsid w:val="00352E40"/>
    <w:rsid w:val="00352F66"/>
    <w:rsid w:val="003530DF"/>
    <w:rsid w:val="00353129"/>
    <w:rsid w:val="0035314E"/>
    <w:rsid w:val="0035336A"/>
    <w:rsid w:val="00353666"/>
    <w:rsid w:val="003537C6"/>
    <w:rsid w:val="003538D4"/>
    <w:rsid w:val="00353956"/>
    <w:rsid w:val="0035398B"/>
    <w:rsid w:val="00353A92"/>
    <w:rsid w:val="00353AD1"/>
    <w:rsid w:val="00353ADD"/>
    <w:rsid w:val="00353B02"/>
    <w:rsid w:val="00353B4D"/>
    <w:rsid w:val="00353BC0"/>
    <w:rsid w:val="00353D2F"/>
    <w:rsid w:val="003542D3"/>
    <w:rsid w:val="003543BC"/>
    <w:rsid w:val="0035464A"/>
    <w:rsid w:val="003547C7"/>
    <w:rsid w:val="00354A75"/>
    <w:rsid w:val="00354A87"/>
    <w:rsid w:val="00354B32"/>
    <w:rsid w:val="00354B5E"/>
    <w:rsid w:val="00354CEA"/>
    <w:rsid w:val="00354E0D"/>
    <w:rsid w:val="003550CE"/>
    <w:rsid w:val="0035515D"/>
    <w:rsid w:val="0035533E"/>
    <w:rsid w:val="003553BA"/>
    <w:rsid w:val="0035576E"/>
    <w:rsid w:val="00355816"/>
    <w:rsid w:val="0035588D"/>
    <w:rsid w:val="00355902"/>
    <w:rsid w:val="00355920"/>
    <w:rsid w:val="00355A2B"/>
    <w:rsid w:val="00355A71"/>
    <w:rsid w:val="00355CD3"/>
    <w:rsid w:val="00356094"/>
    <w:rsid w:val="003562A1"/>
    <w:rsid w:val="003563D9"/>
    <w:rsid w:val="00356457"/>
    <w:rsid w:val="0035677F"/>
    <w:rsid w:val="00356848"/>
    <w:rsid w:val="00356857"/>
    <w:rsid w:val="00356919"/>
    <w:rsid w:val="00356CF3"/>
    <w:rsid w:val="00356E02"/>
    <w:rsid w:val="00356FF9"/>
    <w:rsid w:val="003572F7"/>
    <w:rsid w:val="003574A1"/>
    <w:rsid w:val="003574B6"/>
    <w:rsid w:val="00357658"/>
    <w:rsid w:val="0035778A"/>
    <w:rsid w:val="00357879"/>
    <w:rsid w:val="00357888"/>
    <w:rsid w:val="00357AA5"/>
    <w:rsid w:val="00357CAF"/>
    <w:rsid w:val="00357CF0"/>
    <w:rsid w:val="00357D7C"/>
    <w:rsid w:val="00357E4A"/>
    <w:rsid w:val="00357F78"/>
    <w:rsid w:val="00360049"/>
    <w:rsid w:val="00360171"/>
    <w:rsid w:val="00360242"/>
    <w:rsid w:val="00360292"/>
    <w:rsid w:val="003602AE"/>
    <w:rsid w:val="003602ED"/>
    <w:rsid w:val="003603FE"/>
    <w:rsid w:val="0036084B"/>
    <w:rsid w:val="00360909"/>
    <w:rsid w:val="00360A71"/>
    <w:rsid w:val="00360AEE"/>
    <w:rsid w:val="00360B5A"/>
    <w:rsid w:val="00360C1D"/>
    <w:rsid w:val="00360C34"/>
    <w:rsid w:val="00360DC6"/>
    <w:rsid w:val="00360E5A"/>
    <w:rsid w:val="00361090"/>
    <w:rsid w:val="00361194"/>
    <w:rsid w:val="0036122E"/>
    <w:rsid w:val="00361364"/>
    <w:rsid w:val="0036147F"/>
    <w:rsid w:val="00361494"/>
    <w:rsid w:val="00361502"/>
    <w:rsid w:val="0036154F"/>
    <w:rsid w:val="0036156B"/>
    <w:rsid w:val="0036170F"/>
    <w:rsid w:val="00361795"/>
    <w:rsid w:val="003618CB"/>
    <w:rsid w:val="00361B8B"/>
    <w:rsid w:val="00361FA8"/>
    <w:rsid w:val="00361FB9"/>
    <w:rsid w:val="00362110"/>
    <w:rsid w:val="00362151"/>
    <w:rsid w:val="00362155"/>
    <w:rsid w:val="00362195"/>
    <w:rsid w:val="003622E4"/>
    <w:rsid w:val="00362467"/>
    <w:rsid w:val="003628F6"/>
    <w:rsid w:val="00362AA0"/>
    <w:rsid w:val="00362CB5"/>
    <w:rsid w:val="00362D17"/>
    <w:rsid w:val="00362FC1"/>
    <w:rsid w:val="003631B8"/>
    <w:rsid w:val="0036348D"/>
    <w:rsid w:val="00363585"/>
    <w:rsid w:val="00363930"/>
    <w:rsid w:val="00363939"/>
    <w:rsid w:val="00363A64"/>
    <w:rsid w:val="00363A87"/>
    <w:rsid w:val="00363A91"/>
    <w:rsid w:val="00363B8F"/>
    <w:rsid w:val="00363DDD"/>
    <w:rsid w:val="00363EAD"/>
    <w:rsid w:val="00363FDE"/>
    <w:rsid w:val="0036427D"/>
    <w:rsid w:val="00364361"/>
    <w:rsid w:val="0036441B"/>
    <w:rsid w:val="003645F0"/>
    <w:rsid w:val="00364832"/>
    <w:rsid w:val="003648D6"/>
    <w:rsid w:val="00364A7D"/>
    <w:rsid w:val="00364C37"/>
    <w:rsid w:val="00364D2C"/>
    <w:rsid w:val="00364DC8"/>
    <w:rsid w:val="00364E64"/>
    <w:rsid w:val="00364EE2"/>
    <w:rsid w:val="00365033"/>
    <w:rsid w:val="003651CD"/>
    <w:rsid w:val="0036530C"/>
    <w:rsid w:val="00365562"/>
    <w:rsid w:val="003657EB"/>
    <w:rsid w:val="003658BE"/>
    <w:rsid w:val="00365C93"/>
    <w:rsid w:val="00365CC8"/>
    <w:rsid w:val="003661C1"/>
    <w:rsid w:val="003662D9"/>
    <w:rsid w:val="00366377"/>
    <w:rsid w:val="00366D32"/>
    <w:rsid w:val="003670E0"/>
    <w:rsid w:val="00367255"/>
    <w:rsid w:val="003673E4"/>
    <w:rsid w:val="00367B2D"/>
    <w:rsid w:val="00367BDD"/>
    <w:rsid w:val="00367D75"/>
    <w:rsid w:val="00367D7C"/>
    <w:rsid w:val="00367EFB"/>
    <w:rsid w:val="00367F35"/>
    <w:rsid w:val="003701C5"/>
    <w:rsid w:val="003703F4"/>
    <w:rsid w:val="003704F7"/>
    <w:rsid w:val="003705ED"/>
    <w:rsid w:val="00370613"/>
    <w:rsid w:val="003707F6"/>
    <w:rsid w:val="00370A3C"/>
    <w:rsid w:val="00370BBC"/>
    <w:rsid w:val="00370F1B"/>
    <w:rsid w:val="0037105F"/>
    <w:rsid w:val="0037108B"/>
    <w:rsid w:val="00371193"/>
    <w:rsid w:val="003711C2"/>
    <w:rsid w:val="00371236"/>
    <w:rsid w:val="00371273"/>
    <w:rsid w:val="003712CC"/>
    <w:rsid w:val="0037130C"/>
    <w:rsid w:val="00371360"/>
    <w:rsid w:val="00371647"/>
    <w:rsid w:val="003716DC"/>
    <w:rsid w:val="0037173B"/>
    <w:rsid w:val="0037177F"/>
    <w:rsid w:val="00371943"/>
    <w:rsid w:val="00371B02"/>
    <w:rsid w:val="00371C78"/>
    <w:rsid w:val="00371D21"/>
    <w:rsid w:val="00371E6D"/>
    <w:rsid w:val="00371ECA"/>
    <w:rsid w:val="00371F7D"/>
    <w:rsid w:val="00372046"/>
    <w:rsid w:val="0037211F"/>
    <w:rsid w:val="0037214D"/>
    <w:rsid w:val="00372192"/>
    <w:rsid w:val="003723F1"/>
    <w:rsid w:val="003724A2"/>
    <w:rsid w:val="00372601"/>
    <w:rsid w:val="003726F5"/>
    <w:rsid w:val="003727C4"/>
    <w:rsid w:val="003727DE"/>
    <w:rsid w:val="003728AC"/>
    <w:rsid w:val="003728F0"/>
    <w:rsid w:val="003728F9"/>
    <w:rsid w:val="00372ACC"/>
    <w:rsid w:val="00372C5F"/>
    <w:rsid w:val="00372CB9"/>
    <w:rsid w:val="00372E41"/>
    <w:rsid w:val="00372EFB"/>
    <w:rsid w:val="0037307E"/>
    <w:rsid w:val="0037309B"/>
    <w:rsid w:val="003732E8"/>
    <w:rsid w:val="0037339B"/>
    <w:rsid w:val="00373406"/>
    <w:rsid w:val="0037346B"/>
    <w:rsid w:val="003734E3"/>
    <w:rsid w:val="0037359B"/>
    <w:rsid w:val="003737E6"/>
    <w:rsid w:val="003739E3"/>
    <w:rsid w:val="00373A2F"/>
    <w:rsid w:val="00373B07"/>
    <w:rsid w:val="00373B53"/>
    <w:rsid w:val="00373DE7"/>
    <w:rsid w:val="00373FC1"/>
    <w:rsid w:val="0037402A"/>
    <w:rsid w:val="003740DC"/>
    <w:rsid w:val="00374129"/>
    <w:rsid w:val="00374147"/>
    <w:rsid w:val="00374163"/>
    <w:rsid w:val="00374311"/>
    <w:rsid w:val="003744B2"/>
    <w:rsid w:val="0037455E"/>
    <w:rsid w:val="00374578"/>
    <w:rsid w:val="003745BA"/>
    <w:rsid w:val="00374624"/>
    <w:rsid w:val="003746DB"/>
    <w:rsid w:val="00374724"/>
    <w:rsid w:val="0037472B"/>
    <w:rsid w:val="0037478C"/>
    <w:rsid w:val="00374B66"/>
    <w:rsid w:val="00374C0E"/>
    <w:rsid w:val="00374C76"/>
    <w:rsid w:val="00374E26"/>
    <w:rsid w:val="00375027"/>
    <w:rsid w:val="0037510B"/>
    <w:rsid w:val="00375113"/>
    <w:rsid w:val="00375162"/>
    <w:rsid w:val="00375196"/>
    <w:rsid w:val="00375560"/>
    <w:rsid w:val="00375561"/>
    <w:rsid w:val="003755E3"/>
    <w:rsid w:val="0037561E"/>
    <w:rsid w:val="003757F9"/>
    <w:rsid w:val="003759E7"/>
    <w:rsid w:val="00375A02"/>
    <w:rsid w:val="00375A22"/>
    <w:rsid w:val="00375A71"/>
    <w:rsid w:val="00375ABD"/>
    <w:rsid w:val="003762CB"/>
    <w:rsid w:val="003763F7"/>
    <w:rsid w:val="003766E0"/>
    <w:rsid w:val="00376746"/>
    <w:rsid w:val="0037676F"/>
    <w:rsid w:val="003768E6"/>
    <w:rsid w:val="003769D2"/>
    <w:rsid w:val="00376F03"/>
    <w:rsid w:val="00376F16"/>
    <w:rsid w:val="003773BA"/>
    <w:rsid w:val="003775F6"/>
    <w:rsid w:val="0037769C"/>
    <w:rsid w:val="00377D9F"/>
    <w:rsid w:val="00377F9D"/>
    <w:rsid w:val="00380056"/>
    <w:rsid w:val="00380119"/>
    <w:rsid w:val="003803F4"/>
    <w:rsid w:val="00380595"/>
    <w:rsid w:val="003805D6"/>
    <w:rsid w:val="00380855"/>
    <w:rsid w:val="00380925"/>
    <w:rsid w:val="00380AEF"/>
    <w:rsid w:val="00380C84"/>
    <w:rsid w:val="0038114E"/>
    <w:rsid w:val="0038116D"/>
    <w:rsid w:val="003811E4"/>
    <w:rsid w:val="00381213"/>
    <w:rsid w:val="0038161F"/>
    <w:rsid w:val="003818E5"/>
    <w:rsid w:val="003818F7"/>
    <w:rsid w:val="00381976"/>
    <w:rsid w:val="00381A9A"/>
    <w:rsid w:val="00382004"/>
    <w:rsid w:val="0038214B"/>
    <w:rsid w:val="003821BF"/>
    <w:rsid w:val="00382227"/>
    <w:rsid w:val="00382520"/>
    <w:rsid w:val="003827C3"/>
    <w:rsid w:val="0038284C"/>
    <w:rsid w:val="00382937"/>
    <w:rsid w:val="00382BAF"/>
    <w:rsid w:val="00382BC5"/>
    <w:rsid w:val="00382CF7"/>
    <w:rsid w:val="00383143"/>
    <w:rsid w:val="0038343C"/>
    <w:rsid w:val="003834BF"/>
    <w:rsid w:val="003835E7"/>
    <w:rsid w:val="00383AF7"/>
    <w:rsid w:val="00383C79"/>
    <w:rsid w:val="00383E26"/>
    <w:rsid w:val="00384032"/>
    <w:rsid w:val="00384109"/>
    <w:rsid w:val="00384487"/>
    <w:rsid w:val="00384654"/>
    <w:rsid w:val="0038488D"/>
    <w:rsid w:val="0038489D"/>
    <w:rsid w:val="00384921"/>
    <w:rsid w:val="003849E0"/>
    <w:rsid w:val="00384DC6"/>
    <w:rsid w:val="00385132"/>
    <w:rsid w:val="0038513D"/>
    <w:rsid w:val="00385175"/>
    <w:rsid w:val="00385281"/>
    <w:rsid w:val="00385354"/>
    <w:rsid w:val="0038535E"/>
    <w:rsid w:val="003857CE"/>
    <w:rsid w:val="00385821"/>
    <w:rsid w:val="003858BF"/>
    <w:rsid w:val="00385A32"/>
    <w:rsid w:val="00385C4C"/>
    <w:rsid w:val="00385C6F"/>
    <w:rsid w:val="0038642C"/>
    <w:rsid w:val="003865A7"/>
    <w:rsid w:val="00386837"/>
    <w:rsid w:val="00386B11"/>
    <w:rsid w:val="00386CDB"/>
    <w:rsid w:val="00386F54"/>
    <w:rsid w:val="003870BF"/>
    <w:rsid w:val="00387228"/>
    <w:rsid w:val="003874EA"/>
    <w:rsid w:val="003877B3"/>
    <w:rsid w:val="00387823"/>
    <w:rsid w:val="0038785E"/>
    <w:rsid w:val="0038790C"/>
    <w:rsid w:val="00387A08"/>
    <w:rsid w:val="00387B5D"/>
    <w:rsid w:val="00387DFA"/>
    <w:rsid w:val="00387F8D"/>
    <w:rsid w:val="00390232"/>
    <w:rsid w:val="003903E4"/>
    <w:rsid w:val="00390420"/>
    <w:rsid w:val="003904D6"/>
    <w:rsid w:val="00390897"/>
    <w:rsid w:val="0039096F"/>
    <w:rsid w:val="00390BB9"/>
    <w:rsid w:val="00391153"/>
    <w:rsid w:val="00391262"/>
    <w:rsid w:val="0039171E"/>
    <w:rsid w:val="00391AED"/>
    <w:rsid w:val="00391BB1"/>
    <w:rsid w:val="00391C3E"/>
    <w:rsid w:val="00391FA9"/>
    <w:rsid w:val="00391FAB"/>
    <w:rsid w:val="0039240F"/>
    <w:rsid w:val="00392534"/>
    <w:rsid w:val="003925C9"/>
    <w:rsid w:val="003925E9"/>
    <w:rsid w:val="0039262A"/>
    <w:rsid w:val="0039266F"/>
    <w:rsid w:val="00392715"/>
    <w:rsid w:val="00392872"/>
    <w:rsid w:val="003929EA"/>
    <w:rsid w:val="00392AE8"/>
    <w:rsid w:val="00393087"/>
    <w:rsid w:val="003935C7"/>
    <w:rsid w:val="00393740"/>
    <w:rsid w:val="00393AF9"/>
    <w:rsid w:val="00393B8E"/>
    <w:rsid w:val="00393C21"/>
    <w:rsid w:val="00393C96"/>
    <w:rsid w:val="003940E3"/>
    <w:rsid w:val="003944D3"/>
    <w:rsid w:val="00394685"/>
    <w:rsid w:val="0039476F"/>
    <w:rsid w:val="00394845"/>
    <w:rsid w:val="003949ED"/>
    <w:rsid w:val="00394A02"/>
    <w:rsid w:val="00394FB4"/>
    <w:rsid w:val="00395112"/>
    <w:rsid w:val="00395541"/>
    <w:rsid w:val="00395590"/>
    <w:rsid w:val="00395665"/>
    <w:rsid w:val="0039567E"/>
    <w:rsid w:val="003956E0"/>
    <w:rsid w:val="003958D3"/>
    <w:rsid w:val="00395A61"/>
    <w:rsid w:val="00395D53"/>
    <w:rsid w:val="0039645C"/>
    <w:rsid w:val="00396482"/>
    <w:rsid w:val="00396551"/>
    <w:rsid w:val="0039657E"/>
    <w:rsid w:val="0039671A"/>
    <w:rsid w:val="00396806"/>
    <w:rsid w:val="00396856"/>
    <w:rsid w:val="00396A5A"/>
    <w:rsid w:val="00396B6F"/>
    <w:rsid w:val="00396CE8"/>
    <w:rsid w:val="00396E92"/>
    <w:rsid w:val="00397077"/>
    <w:rsid w:val="0039719C"/>
    <w:rsid w:val="003971B7"/>
    <w:rsid w:val="003971E7"/>
    <w:rsid w:val="0039727B"/>
    <w:rsid w:val="00397B8C"/>
    <w:rsid w:val="00397DA0"/>
    <w:rsid w:val="00397DA6"/>
    <w:rsid w:val="00397F37"/>
    <w:rsid w:val="003A016E"/>
    <w:rsid w:val="003A01B7"/>
    <w:rsid w:val="003A0620"/>
    <w:rsid w:val="003A06AF"/>
    <w:rsid w:val="003A094E"/>
    <w:rsid w:val="003A0B6A"/>
    <w:rsid w:val="003A0D61"/>
    <w:rsid w:val="003A0FE1"/>
    <w:rsid w:val="003A112A"/>
    <w:rsid w:val="003A130B"/>
    <w:rsid w:val="003A13D2"/>
    <w:rsid w:val="003A13D9"/>
    <w:rsid w:val="003A1440"/>
    <w:rsid w:val="003A1454"/>
    <w:rsid w:val="003A1507"/>
    <w:rsid w:val="003A15E8"/>
    <w:rsid w:val="003A191E"/>
    <w:rsid w:val="003A1941"/>
    <w:rsid w:val="003A1973"/>
    <w:rsid w:val="003A1B31"/>
    <w:rsid w:val="003A1BA5"/>
    <w:rsid w:val="003A1CE2"/>
    <w:rsid w:val="003A1DED"/>
    <w:rsid w:val="003A1E0E"/>
    <w:rsid w:val="003A205D"/>
    <w:rsid w:val="003A220B"/>
    <w:rsid w:val="003A230B"/>
    <w:rsid w:val="003A24CE"/>
    <w:rsid w:val="003A260B"/>
    <w:rsid w:val="003A2B31"/>
    <w:rsid w:val="003A2DBC"/>
    <w:rsid w:val="003A2E5E"/>
    <w:rsid w:val="003A2FC3"/>
    <w:rsid w:val="003A3158"/>
    <w:rsid w:val="003A31CF"/>
    <w:rsid w:val="003A367A"/>
    <w:rsid w:val="003A36AB"/>
    <w:rsid w:val="003A36E4"/>
    <w:rsid w:val="003A36F3"/>
    <w:rsid w:val="003A37B1"/>
    <w:rsid w:val="003A38E5"/>
    <w:rsid w:val="003A39A6"/>
    <w:rsid w:val="003A3EA9"/>
    <w:rsid w:val="003A4147"/>
    <w:rsid w:val="003A41BB"/>
    <w:rsid w:val="003A441C"/>
    <w:rsid w:val="003A44AB"/>
    <w:rsid w:val="003A45B6"/>
    <w:rsid w:val="003A478E"/>
    <w:rsid w:val="003A4971"/>
    <w:rsid w:val="003A49D9"/>
    <w:rsid w:val="003A4A00"/>
    <w:rsid w:val="003A4A14"/>
    <w:rsid w:val="003A4ABF"/>
    <w:rsid w:val="003A4B9E"/>
    <w:rsid w:val="003A507F"/>
    <w:rsid w:val="003A5164"/>
    <w:rsid w:val="003A533E"/>
    <w:rsid w:val="003A5340"/>
    <w:rsid w:val="003A54D4"/>
    <w:rsid w:val="003A5585"/>
    <w:rsid w:val="003A5591"/>
    <w:rsid w:val="003A566B"/>
    <w:rsid w:val="003A5694"/>
    <w:rsid w:val="003A57C1"/>
    <w:rsid w:val="003A57D1"/>
    <w:rsid w:val="003A5933"/>
    <w:rsid w:val="003A597B"/>
    <w:rsid w:val="003A5BC7"/>
    <w:rsid w:val="003A5C77"/>
    <w:rsid w:val="003A5C78"/>
    <w:rsid w:val="003A5F91"/>
    <w:rsid w:val="003A5FD2"/>
    <w:rsid w:val="003A601B"/>
    <w:rsid w:val="003A62E6"/>
    <w:rsid w:val="003A63DD"/>
    <w:rsid w:val="003A64DF"/>
    <w:rsid w:val="003A67DB"/>
    <w:rsid w:val="003A6848"/>
    <w:rsid w:val="003A6862"/>
    <w:rsid w:val="003A6B2C"/>
    <w:rsid w:val="003A6DC1"/>
    <w:rsid w:val="003A6FE0"/>
    <w:rsid w:val="003A7154"/>
    <w:rsid w:val="003A7284"/>
    <w:rsid w:val="003A743A"/>
    <w:rsid w:val="003A75A1"/>
    <w:rsid w:val="003A7B7D"/>
    <w:rsid w:val="003A7EF5"/>
    <w:rsid w:val="003B019B"/>
    <w:rsid w:val="003B02BF"/>
    <w:rsid w:val="003B0435"/>
    <w:rsid w:val="003B046B"/>
    <w:rsid w:val="003B04EC"/>
    <w:rsid w:val="003B06B6"/>
    <w:rsid w:val="003B0853"/>
    <w:rsid w:val="003B0BCA"/>
    <w:rsid w:val="003B0C51"/>
    <w:rsid w:val="003B103E"/>
    <w:rsid w:val="003B122B"/>
    <w:rsid w:val="003B12C4"/>
    <w:rsid w:val="003B1325"/>
    <w:rsid w:val="003B13F6"/>
    <w:rsid w:val="003B1460"/>
    <w:rsid w:val="003B1588"/>
    <w:rsid w:val="003B158A"/>
    <w:rsid w:val="003B1914"/>
    <w:rsid w:val="003B1E0C"/>
    <w:rsid w:val="003B25A5"/>
    <w:rsid w:val="003B2737"/>
    <w:rsid w:val="003B29EC"/>
    <w:rsid w:val="003B2CBC"/>
    <w:rsid w:val="003B2F3A"/>
    <w:rsid w:val="003B3246"/>
    <w:rsid w:val="003B353F"/>
    <w:rsid w:val="003B3561"/>
    <w:rsid w:val="003B39BE"/>
    <w:rsid w:val="003B3B48"/>
    <w:rsid w:val="003B3BE4"/>
    <w:rsid w:val="003B3C9D"/>
    <w:rsid w:val="003B3D24"/>
    <w:rsid w:val="003B3DA4"/>
    <w:rsid w:val="003B3E4D"/>
    <w:rsid w:val="003B3E82"/>
    <w:rsid w:val="003B3FE3"/>
    <w:rsid w:val="003B3FF6"/>
    <w:rsid w:val="003B42CB"/>
    <w:rsid w:val="003B437A"/>
    <w:rsid w:val="003B44F8"/>
    <w:rsid w:val="003B4610"/>
    <w:rsid w:val="003B47E5"/>
    <w:rsid w:val="003B4841"/>
    <w:rsid w:val="003B49E7"/>
    <w:rsid w:val="003B4A45"/>
    <w:rsid w:val="003B4E13"/>
    <w:rsid w:val="003B4E7E"/>
    <w:rsid w:val="003B4FD0"/>
    <w:rsid w:val="003B50E6"/>
    <w:rsid w:val="003B543C"/>
    <w:rsid w:val="003B54E1"/>
    <w:rsid w:val="003B5673"/>
    <w:rsid w:val="003B5956"/>
    <w:rsid w:val="003B5BE9"/>
    <w:rsid w:val="003B5E32"/>
    <w:rsid w:val="003B5F38"/>
    <w:rsid w:val="003B608B"/>
    <w:rsid w:val="003B6110"/>
    <w:rsid w:val="003B61A7"/>
    <w:rsid w:val="003B6270"/>
    <w:rsid w:val="003B6359"/>
    <w:rsid w:val="003B653F"/>
    <w:rsid w:val="003B66DF"/>
    <w:rsid w:val="003B67E2"/>
    <w:rsid w:val="003B685D"/>
    <w:rsid w:val="003B690E"/>
    <w:rsid w:val="003B6938"/>
    <w:rsid w:val="003B6B95"/>
    <w:rsid w:val="003B6BC1"/>
    <w:rsid w:val="003B6DB6"/>
    <w:rsid w:val="003B6DC6"/>
    <w:rsid w:val="003B6DDF"/>
    <w:rsid w:val="003B717C"/>
    <w:rsid w:val="003B73D4"/>
    <w:rsid w:val="003C00BB"/>
    <w:rsid w:val="003C00C4"/>
    <w:rsid w:val="003C03DE"/>
    <w:rsid w:val="003C06BD"/>
    <w:rsid w:val="003C0789"/>
    <w:rsid w:val="003C0AAA"/>
    <w:rsid w:val="003C0B2B"/>
    <w:rsid w:val="003C0C5D"/>
    <w:rsid w:val="003C0E5F"/>
    <w:rsid w:val="003C11B9"/>
    <w:rsid w:val="003C132F"/>
    <w:rsid w:val="003C1393"/>
    <w:rsid w:val="003C14D2"/>
    <w:rsid w:val="003C1507"/>
    <w:rsid w:val="003C15F9"/>
    <w:rsid w:val="003C178E"/>
    <w:rsid w:val="003C17E7"/>
    <w:rsid w:val="003C192D"/>
    <w:rsid w:val="003C1B2F"/>
    <w:rsid w:val="003C1B3E"/>
    <w:rsid w:val="003C1D80"/>
    <w:rsid w:val="003C1E3A"/>
    <w:rsid w:val="003C1E8E"/>
    <w:rsid w:val="003C1EA6"/>
    <w:rsid w:val="003C1EE5"/>
    <w:rsid w:val="003C1F29"/>
    <w:rsid w:val="003C2589"/>
    <w:rsid w:val="003C2781"/>
    <w:rsid w:val="003C27A5"/>
    <w:rsid w:val="003C285D"/>
    <w:rsid w:val="003C2869"/>
    <w:rsid w:val="003C2926"/>
    <w:rsid w:val="003C2ABE"/>
    <w:rsid w:val="003C2B2A"/>
    <w:rsid w:val="003C2BD0"/>
    <w:rsid w:val="003C2C71"/>
    <w:rsid w:val="003C2CF1"/>
    <w:rsid w:val="003C2E10"/>
    <w:rsid w:val="003C2F7C"/>
    <w:rsid w:val="003C31E3"/>
    <w:rsid w:val="003C3407"/>
    <w:rsid w:val="003C35D7"/>
    <w:rsid w:val="003C37C0"/>
    <w:rsid w:val="003C399C"/>
    <w:rsid w:val="003C39AA"/>
    <w:rsid w:val="003C39B4"/>
    <w:rsid w:val="003C3B17"/>
    <w:rsid w:val="003C3B7E"/>
    <w:rsid w:val="003C3C16"/>
    <w:rsid w:val="003C3D56"/>
    <w:rsid w:val="003C3F02"/>
    <w:rsid w:val="003C4069"/>
    <w:rsid w:val="003C4181"/>
    <w:rsid w:val="003C4226"/>
    <w:rsid w:val="003C42DE"/>
    <w:rsid w:val="003C447E"/>
    <w:rsid w:val="003C462B"/>
    <w:rsid w:val="003C4696"/>
    <w:rsid w:val="003C4873"/>
    <w:rsid w:val="003C4E65"/>
    <w:rsid w:val="003C4EAE"/>
    <w:rsid w:val="003C510A"/>
    <w:rsid w:val="003C5436"/>
    <w:rsid w:val="003C54FE"/>
    <w:rsid w:val="003C5836"/>
    <w:rsid w:val="003C5842"/>
    <w:rsid w:val="003C58BB"/>
    <w:rsid w:val="003C5918"/>
    <w:rsid w:val="003C5983"/>
    <w:rsid w:val="003C5B3F"/>
    <w:rsid w:val="003C5CBE"/>
    <w:rsid w:val="003C5E88"/>
    <w:rsid w:val="003C5EBC"/>
    <w:rsid w:val="003C6038"/>
    <w:rsid w:val="003C603F"/>
    <w:rsid w:val="003C626D"/>
    <w:rsid w:val="003C6287"/>
    <w:rsid w:val="003C6472"/>
    <w:rsid w:val="003C659C"/>
    <w:rsid w:val="003C65C5"/>
    <w:rsid w:val="003C65EC"/>
    <w:rsid w:val="003C65FB"/>
    <w:rsid w:val="003C6662"/>
    <w:rsid w:val="003C6B9D"/>
    <w:rsid w:val="003C6BF2"/>
    <w:rsid w:val="003C6CF7"/>
    <w:rsid w:val="003C6FFB"/>
    <w:rsid w:val="003C700B"/>
    <w:rsid w:val="003C7269"/>
    <w:rsid w:val="003C758A"/>
    <w:rsid w:val="003C7867"/>
    <w:rsid w:val="003C78AD"/>
    <w:rsid w:val="003C7ABA"/>
    <w:rsid w:val="003D002E"/>
    <w:rsid w:val="003D00E1"/>
    <w:rsid w:val="003D01A2"/>
    <w:rsid w:val="003D0216"/>
    <w:rsid w:val="003D0811"/>
    <w:rsid w:val="003D0B11"/>
    <w:rsid w:val="003D0B31"/>
    <w:rsid w:val="003D0C81"/>
    <w:rsid w:val="003D0F2F"/>
    <w:rsid w:val="003D0F81"/>
    <w:rsid w:val="003D102D"/>
    <w:rsid w:val="003D15D0"/>
    <w:rsid w:val="003D1621"/>
    <w:rsid w:val="003D1745"/>
    <w:rsid w:val="003D17E1"/>
    <w:rsid w:val="003D183C"/>
    <w:rsid w:val="003D187F"/>
    <w:rsid w:val="003D188E"/>
    <w:rsid w:val="003D1ABB"/>
    <w:rsid w:val="003D1B1A"/>
    <w:rsid w:val="003D1CE5"/>
    <w:rsid w:val="003D1DF4"/>
    <w:rsid w:val="003D1E70"/>
    <w:rsid w:val="003D1FBC"/>
    <w:rsid w:val="003D2019"/>
    <w:rsid w:val="003D21A9"/>
    <w:rsid w:val="003D23A5"/>
    <w:rsid w:val="003D2589"/>
    <w:rsid w:val="003D2682"/>
    <w:rsid w:val="003D296C"/>
    <w:rsid w:val="003D29F6"/>
    <w:rsid w:val="003D2BAD"/>
    <w:rsid w:val="003D2C4F"/>
    <w:rsid w:val="003D2DD7"/>
    <w:rsid w:val="003D2EC6"/>
    <w:rsid w:val="003D2FB0"/>
    <w:rsid w:val="003D320A"/>
    <w:rsid w:val="003D352E"/>
    <w:rsid w:val="003D3530"/>
    <w:rsid w:val="003D3734"/>
    <w:rsid w:val="003D391E"/>
    <w:rsid w:val="003D3A5D"/>
    <w:rsid w:val="003D3CB1"/>
    <w:rsid w:val="003D3D58"/>
    <w:rsid w:val="003D3D95"/>
    <w:rsid w:val="003D3D9F"/>
    <w:rsid w:val="003D3F90"/>
    <w:rsid w:val="003D40ED"/>
    <w:rsid w:val="003D4277"/>
    <w:rsid w:val="003D43B8"/>
    <w:rsid w:val="003D4B3D"/>
    <w:rsid w:val="003D4E66"/>
    <w:rsid w:val="003D4F2A"/>
    <w:rsid w:val="003D50B6"/>
    <w:rsid w:val="003D50BF"/>
    <w:rsid w:val="003D5108"/>
    <w:rsid w:val="003D5563"/>
    <w:rsid w:val="003D591B"/>
    <w:rsid w:val="003D59FB"/>
    <w:rsid w:val="003D5C06"/>
    <w:rsid w:val="003D5D51"/>
    <w:rsid w:val="003D5F12"/>
    <w:rsid w:val="003D610F"/>
    <w:rsid w:val="003D646E"/>
    <w:rsid w:val="003D6607"/>
    <w:rsid w:val="003D6666"/>
    <w:rsid w:val="003D6897"/>
    <w:rsid w:val="003D69CF"/>
    <w:rsid w:val="003D6A62"/>
    <w:rsid w:val="003D6BB7"/>
    <w:rsid w:val="003D6C7E"/>
    <w:rsid w:val="003D6F45"/>
    <w:rsid w:val="003D6F65"/>
    <w:rsid w:val="003D7251"/>
    <w:rsid w:val="003D75A1"/>
    <w:rsid w:val="003D76C9"/>
    <w:rsid w:val="003D7CE6"/>
    <w:rsid w:val="003D7D74"/>
    <w:rsid w:val="003D7DC0"/>
    <w:rsid w:val="003D7E70"/>
    <w:rsid w:val="003E0454"/>
    <w:rsid w:val="003E05AF"/>
    <w:rsid w:val="003E0928"/>
    <w:rsid w:val="003E095D"/>
    <w:rsid w:val="003E0986"/>
    <w:rsid w:val="003E0BC8"/>
    <w:rsid w:val="003E0BD7"/>
    <w:rsid w:val="003E0D4E"/>
    <w:rsid w:val="003E138F"/>
    <w:rsid w:val="003E13EF"/>
    <w:rsid w:val="003E17B8"/>
    <w:rsid w:val="003E1852"/>
    <w:rsid w:val="003E1955"/>
    <w:rsid w:val="003E1AFC"/>
    <w:rsid w:val="003E1B1D"/>
    <w:rsid w:val="003E1B3A"/>
    <w:rsid w:val="003E2051"/>
    <w:rsid w:val="003E206E"/>
    <w:rsid w:val="003E2295"/>
    <w:rsid w:val="003E23E3"/>
    <w:rsid w:val="003E24A7"/>
    <w:rsid w:val="003E2757"/>
    <w:rsid w:val="003E29E3"/>
    <w:rsid w:val="003E2BE1"/>
    <w:rsid w:val="003E2DB7"/>
    <w:rsid w:val="003E2E7B"/>
    <w:rsid w:val="003E2F27"/>
    <w:rsid w:val="003E2FAD"/>
    <w:rsid w:val="003E3060"/>
    <w:rsid w:val="003E312D"/>
    <w:rsid w:val="003E3546"/>
    <w:rsid w:val="003E3970"/>
    <w:rsid w:val="003E3A80"/>
    <w:rsid w:val="003E3D31"/>
    <w:rsid w:val="003E3DBB"/>
    <w:rsid w:val="003E3E19"/>
    <w:rsid w:val="003E3F06"/>
    <w:rsid w:val="003E42A7"/>
    <w:rsid w:val="003E452A"/>
    <w:rsid w:val="003E4750"/>
    <w:rsid w:val="003E47B3"/>
    <w:rsid w:val="003E4867"/>
    <w:rsid w:val="003E4A7E"/>
    <w:rsid w:val="003E4A98"/>
    <w:rsid w:val="003E5113"/>
    <w:rsid w:val="003E5366"/>
    <w:rsid w:val="003E57CE"/>
    <w:rsid w:val="003E5805"/>
    <w:rsid w:val="003E5BF8"/>
    <w:rsid w:val="003E5C71"/>
    <w:rsid w:val="003E5E09"/>
    <w:rsid w:val="003E5E87"/>
    <w:rsid w:val="003E5F5C"/>
    <w:rsid w:val="003E5F63"/>
    <w:rsid w:val="003E629B"/>
    <w:rsid w:val="003E6348"/>
    <w:rsid w:val="003E63B7"/>
    <w:rsid w:val="003E6419"/>
    <w:rsid w:val="003E672B"/>
    <w:rsid w:val="003E69A5"/>
    <w:rsid w:val="003E6C2F"/>
    <w:rsid w:val="003E701A"/>
    <w:rsid w:val="003E7086"/>
    <w:rsid w:val="003E7283"/>
    <w:rsid w:val="003E73B4"/>
    <w:rsid w:val="003E746C"/>
    <w:rsid w:val="003E7C07"/>
    <w:rsid w:val="003E7D36"/>
    <w:rsid w:val="003E7DDD"/>
    <w:rsid w:val="003E7E75"/>
    <w:rsid w:val="003E7E9E"/>
    <w:rsid w:val="003E7F0B"/>
    <w:rsid w:val="003F0047"/>
    <w:rsid w:val="003F02CF"/>
    <w:rsid w:val="003F03B0"/>
    <w:rsid w:val="003F06F8"/>
    <w:rsid w:val="003F07C0"/>
    <w:rsid w:val="003F08A7"/>
    <w:rsid w:val="003F08E4"/>
    <w:rsid w:val="003F08F8"/>
    <w:rsid w:val="003F0935"/>
    <w:rsid w:val="003F0951"/>
    <w:rsid w:val="003F0AD1"/>
    <w:rsid w:val="003F0D13"/>
    <w:rsid w:val="003F0EB3"/>
    <w:rsid w:val="003F0F36"/>
    <w:rsid w:val="003F110A"/>
    <w:rsid w:val="003F138B"/>
    <w:rsid w:val="003F138E"/>
    <w:rsid w:val="003F144E"/>
    <w:rsid w:val="003F163E"/>
    <w:rsid w:val="003F167D"/>
    <w:rsid w:val="003F16BB"/>
    <w:rsid w:val="003F1A81"/>
    <w:rsid w:val="003F1C10"/>
    <w:rsid w:val="003F1C25"/>
    <w:rsid w:val="003F1CE6"/>
    <w:rsid w:val="003F1D28"/>
    <w:rsid w:val="003F1D83"/>
    <w:rsid w:val="003F1FE3"/>
    <w:rsid w:val="003F2008"/>
    <w:rsid w:val="003F2085"/>
    <w:rsid w:val="003F216E"/>
    <w:rsid w:val="003F22BB"/>
    <w:rsid w:val="003F2674"/>
    <w:rsid w:val="003F2683"/>
    <w:rsid w:val="003F2838"/>
    <w:rsid w:val="003F297A"/>
    <w:rsid w:val="003F2C76"/>
    <w:rsid w:val="003F2E6E"/>
    <w:rsid w:val="003F2F60"/>
    <w:rsid w:val="003F2FA7"/>
    <w:rsid w:val="003F32AE"/>
    <w:rsid w:val="003F355D"/>
    <w:rsid w:val="003F38A6"/>
    <w:rsid w:val="003F3BC0"/>
    <w:rsid w:val="003F3FAC"/>
    <w:rsid w:val="003F43C2"/>
    <w:rsid w:val="003F443D"/>
    <w:rsid w:val="003F4457"/>
    <w:rsid w:val="003F4487"/>
    <w:rsid w:val="003F45E3"/>
    <w:rsid w:val="003F48DA"/>
    <w:rsid w:val="003F49D1"/>
    <w:rsid w:val="003F4B6F"/>
    <w:rsid w:val="003F509C"/>
    <w:rsid w:val="003F5190"/>
    <w:rsid w:val="003F51F8"/>
    <w:rsid w:val="003F538C"/>
    <w:rsid w:val="003F5419"/>
    <w:rsid w:val="003F56DA"/>
    <w:rsid w:val="003F594A"/>
    <w:rsid w:val="003F5B54"/>
    <w:rsid w:val="003F5C4E"/>
    <w:rsid w:val="003F5CE0"/>
    <w:rsid w:val="003F5D2B"/>
    <w:rsid w:val="003F5F44"/>
    <w:rsid w:val="003F614E"/>
    <w:rsid w:val="003F653C"/>
    <w:rsid w:val="003F6A11"/>
    <w:rsid w:val="003F6A28"/>
    <w:rsid w:val="003F6BF9"/>
    <w:rsid w:val="003F6CA6"/>
    <w:rsid w:val="003F6D94"/>
    <w:rsid w:val="003F7224"/>
    <w:rsid w:val="003F750A"/>
    <w:rsid w:val="003F75FF"/>
    <w:rsid w:val="003F780A"/>
    <w:rsid w:val="003F7C15"/>
    <w:rsid w:val="003F7D2F"/>
    <w:rsid w:val="003F7F8A"/>
    <w:rsid w:val="00400029"/>
    <w:rsid w:val="004002E6"/>
    <w:rsid w:val="00400445"/>
    <w:rsid w:val="00400538"/>
    <w:rsid w:val="00400662"/>
    <w:rsid w:val="0040089E"/>
    <w:rsid w:val="004008F2"/>
    <w:rsid w:val="004009D6"/>
    <w:rsid w:val="00400A07"/>
    <w:rsid w:val="00400BDA"/>
    <w:rsid w:val="00400BF6"/>
    <w:rsid w:val="00400C0B"/>
    <w:rsid w:val="00400C4D"/>
    <w:rsid w:val="00400C5A"/>
    <w:rsid w:val="004010EC"/>
    <w:rsid w:val="004012F2"/>
    <w:rsid w:val="0040135B"/>
    <w:rsid w:val="004014D0"/>
    <w:rsid w:val="0040181B"/>
    <w:rsid w:val="0040185D"/>
    <w:rsid w:val="00401C84"/>
    <w:rsid w:val="00401F97"/>
    <w:rsid w:val="00402230"/>
    <w:rsid w:val="0040237C"/>
    <w:rsid w:val="0040237E"/>
    <w:rsid w:val="004023BC"/>
    <w:rsid w:val="00402440"/>
    <w:rsid w:val="004026E5"/>
    <w:rsid w:val="004028A3"/>
    <w:rsid w:val="00402C5F"/>
    <w:rsid w:val="00402CCF"/>
    <w:rsid w:val="00402CD7"/>
    <w:rsid w:val="00402EB3"/>
    <w:rsid w:val="004030CB"/>
    <w:rsid w:val="0040341C"/>
    <w:rsid w:val="00403559"/>
    <w:rsid w:val="00403693"/>
    <w:rsid w:val="00403852"/>
    <w:rsid w:val="00403E5D"/>
    <w:rsid w:val="00403EDE"/>
    <w:rsid w:val="00403EE1"/>
    <w:rsid w:val="004042C6"/>
    <w:rsid w:val="00404476"/>
    <w:rsid w:val="0040456E"/>
    <w:rsid w:val="004049D4"/>
    <w:rsid w:val="00404A18"/>
    <w:rsid w:val="00404DB8"/>
    <w:rsid w:val="00404DFC"/>
    <w:rsid w:val="00404E3C"/>
    <w:rsid w:val="004051EE"/>
    <w:rsid w:val="00405393"/>
    <w:rsid w:val="004053DB"/>
    <w:rsid w:val="00405461"/>
    <w:rsid w:val="00405491"/>
    <w:rsid w:val="0040550F"/>
    <w:rsid w:val="00405596"/>
    <w:rsid w:val="00405843"/>
    <w:rsid w:val="00405957"/>
    <w:rsid w:val="00405B68"/>
    <w:rsid w:val="00405D43"/>
    <w:rsid w:val="00405E8D"/>
    <w:rsid w:val="004063DB"/>
    <w:rsid w:val="004067BB"/>
    <w:rsid w:val="004068DB"/>
    <w:rsid w:val="00406A8D"/>
    <w:rsid w:val="00406B59"/>
    <w:rsid w:val="00406CF2"/>
    <w:rsid w:val="00406E44"/>
    <w:rsid w:val="00406FB2"/>
    <w:rsid w:val="00406FE2"/>
    <w:rsid w:val="00407008"/>
    <w:rsid w:val="0040709E"/>
    <w:rsid w:val="004070CD"/>
    <w:rsid w:val="0040724D"/>
    <w:rsid w:val="004073BA"/>
    <w:rsid w:val="00407550"/>
    <w:rsid w:val="00407616"/>
    <w:rsid w:val="0040793C"/>
    <w:rsid w:val="00407BCA"/>
    <w:rsid w:val="00407D18"/>
    <w:rsid w:val="004100C8"/>
    <w:rsid w:val="004104E7"/>
    <w:rsid w:val="0041071E"/>
    <w:rsid w:val="00410736"/>
    <w:rsid w:val="0041099D"/>
    <w:rsid w:val="00410C38"/>
    <w:rsid w:val="00410E68"/>
    <w:rsid w:val="00410F05"/>
    <w:rsid w:val="00411067"/>
    <w:rsid w:val="004111F4"/>
    <w:rsid w:val="00411324"/>
    <w:rsid w:val="00411369"/>
    <w:rsid w:val="004113D1"/>
    <w:rsid w:val="00411477"/>
    <w:rsid w:val="0041156E"/>
    <w:rsid w:val="00411849"/>
    <w:rsid w:val="00411871"/>
    <w:rsid w:val="0041191C"/>
    <w:rsid w:val="0041196D"/>
    <w:rsid w:val="004119CA"/>
    <w:rsid w:val="00411A1B"/>
    <w:rsid w:val="00411DA5"/>
    <w:rsid w:val="004120D5"/>
    <w:rsid w:val="0041212A"/>
    <w:rsid w:val="004125BC"/>
    <w:rsid w:val="00412662"/>
    <w:rsid w:val="0041267E"/>
    <w:rsid w:val="00412682"/>
    <w:rsid w:val="00412ACA"/>
    <w:rsid w:val="00412AF6"/>
    <w:rsid w:val="00412B06"/>
    <w:rsid w:val="00412D55"/>
    <w:rsid w:val="00412E33"/>
    <w:rsid w:val="00412FE5"/>
    <w:rsid w:val="00413785"/>
    <w:rsid w:val="004138A9"/>
    <w:rsid w:val="004139D3"/>
    <w:rsid w:val="00413B07"/>
    <w:rsid w:val="00413C6A"/>
    <w:rsid w:val="00414013"/>
    <w:rsid w:val="004142E6"/>
    <w:rsid w:val="004143DE"/>
    <w:rsid w:val="00414473"/>
    <w:rsid w:val="00414524"/>
    <w:rsid w:val="004147B0"/>
    <w:rsid w:val="00414880"/>
    <w:rsid w:val="004148E9"/>
    <w:rsid w:val="004148F0"/>
    <w:rsid w:val="00414B4E"/>
    <w:rsid w:val="00414B7A"/>
    <w:rsid w:val="00414DAF"/>
    <w:rsid w:val="00414EDE"/>
    <w:rsid w:val="00414F72"/>
    <w:rsid w:val="00415067"/>
    <w:rsid w:val="00415178"/>
    <w:rsid w:val="0041520B"/>
    <w:rsid w:val="00415276"/>
    <w:rsid w:val="00415384"/>
    <w:rsid w:val="00415711"/>
    <w:rsid w:val="00415B97"/>
    <w:rsid w:val="004160F5"/>
    <w:rsid w:val="00416225"/>
    <w:rsid w:val="004164D6"/>
    <w:rsid w:val="00416577"/>
    <w:rsid w:val="0041686A"/>
    <w:rsid w:val="004168AF"/>
    <w:rsid w:val="00417062"/>
    <w:rsid w:val="004177D4"/>
    <w:rsid w:val="004177D6"/>
    <w:rsid w:val="00417BB2"/>
    <w:rsid w:val="00417D19"/>
    <w:rsid w:val="00417DA7"/>
    <w:rsid w:val="00417F03"/>
    <w:rsid w:val="00417F45"/>
    <w:rsid w:val="00417FEB"/>
    <w:rsid w:val="0042006D"/>
    <w:rsid w:val="004203E1"/>
    <w:rsid w:val="00420406"/>
    <w:rsid w:val="0042043F"/>
    <w:rsid w:val="004204AC"/>
    <w:rsid w:val="00420756"/>
    <w:rsid w:val="00420A42"/>
    <w:rsid w:val="00420B89"/>
    <w:rsid w:val="00420BBA"/>
    <w:rsid w:val="00420BC0"/>
    <w:rsid w:val="00420DB4"/>
    <w:rsid w:val="00420EB3"/>
    <w:rsid w:val="00421029"/>
    <w:rsid w:val="00421036"/>
    <w:rsid w:val="00421229"/>
    <w:rsid w:val="004214D9"/>
    <w:rsid w:val="00421671"/>
    <w:rsid w:val="00421730"/>
    <w:rsid w:val="004218AC"/>
    <w:rsid w:val="004219B2"/>
    <w:rsid w:val="004219D5"/>
    <w:rsid w:val="00421C00"/>
    <w:rsid w:val="00421E35"/>
    <w:rsid w:val="004220FD"/>
    <w:rsid w:val="00422124"/>
    <w:rsid w:val="004221EC"/>
    <w:rsid w:val="004229D0"/>
    <w:rsid w:val="00422AE9"/>
    <w:rsid w:val="00422D78"/>
    <w:rsid w:val="00422E0C"/>
    <w:rsid w:val="00423006"/>
    <w:rsid w:val="004230AD"/>
    <w:rsid w:val="0042337F"/>
    <w:rsid w:val="00423389"/>
    <w:rsid w:val="004233E5"/>
    <w:rsid w:val="00423B32"/>
    <w:rsid w:val="00423B59"/>
    <w:rsid w:val="00423BDC"/>
    <w:rsid w:val="00423C5F"/>
    <w:rsid w:val="00423CD7"/>
    <w:rsid w:val="00423CEC"/>
    <w:rsid w:val="00423D8B"/>
    <w:rsid w:val="00423DD8"/>
    <w:rsid w:val="00423E66"/>
    <w:rsid w:val="00423EE8"/>
    <w:rsid w:val="00423FC2"/>
    <w:rsid w:val="004242FC"/>
    <w:rsid w:val="00424305"/>
    <w:rsid w:val="00424618"/>
    <w:rsid w:val="004248ED"/>
    <w:rsid w:val="004248F6"/>
    <w:rsid w:val="004249E9"/>
    <w:rsid w:val="00424BDF"/>
    <w:rsid w:val="00424C63"/>
    <w:rsid w:val="00424E4E"/>
    <w:rsid w:val="00424EAD"/>
    <w:rsid w:val="004250AA"/>
    <w:rsid w:val="004251A8"/>
    <w:rsid w:val="0042576F"/>
    <w:rsid w:val="00425770"/>
    <w:rsid w:val="004259A5"/>
    <w:rsid w:val="00425A1C"/>
    <w:rsid w:val="00425A90"/>
    <w:rsid w:val="00425AB3"/>
    <w:rsid w:val="00425AF4"/>
    <w:rsid w:val="00425B59"/>
    <w:rsid w:val="00425D3F"/>
    <w:rsid w:val="00425DBF"/>
    <w:rsid w:val="0042645E"/>
    <w:rsid w:val="004268CE"/>
    <w:rsid w:val="00426978"/>
    <w:rsid w:val="00426B1A"/>
    <w:rsid w:val="00426C80"/>
    <w:rsid w:val="00426C92"/>
    <w:rsid w:val="00426E83"/>
    <w:rsid w:val="00427014"/>
    <w:rsid w:val="004271CD"/>
    <w:rsid w:val="00427360"/>
    <w:rsid w:val="0042739F"/>
    <w:rsid w:val="0042752B"/>
    <w:rsid w:val="00427994"/>
    <w:rsid w:val="00427C3C"/>
    <w:rsid w:val="00427CCA"/>
    <w:rsid w:val="00427E49"/>
    <w:rsid w:val="004302E9"/>
    <w:rsid w:val="004304A5"/>
    <w:rsid w:val="00430732"/>
    <w:rsid w:val="004309F5"/>
    <w:rsid w:val="00430A1E"/>
    <w:rsid w:val="00430C5A"/>
    <w:rsid w:val="00431162"/>
    <w:rsid w:val="00431300"/>
    <w:rsid w:val="00431348"/>
    <w:rsid w:val="00431410"/>
    <w:rsid w:val="004314AC"/>
    <w:rsid w:val="004314F9"/>
    <w:rsid w:val="00431907"/>
    <w:rsid w:val="00431F5A"/>
    <w:rsid w:val="00431FD5"/>
    <w:rsid w:val="00431FED"/>
    <w:rsid w:val="0043247B"/>
    <w:rsid w:val="00432564"/>
    <w:rsid w:val="00432636"/>
    <w:rsid w:val="00432863"/>
    <w:rsid w:val="00432AB8"/>
    <w:rsid w:val="00432AD0"/>
    <w:rsid w:val="00432B8A"/>
    <w:rsid w:val="00432E08"/>
    <w:rsid w:val="00432E1A"/>
    <w:rsid w:val="00432F2F"/>
    <w:rsid w:val="004330A1"/>
    <w:rsid w:val="00433352"/>
    <w:rsid w:val="0043350C"/>
    <w:rsid w:val="0043363D"/>
    <w:rsid w:val="00433659"/>
    <w:rsid w:val="0043365D"/>
    <w:rsid w:val="004336A0"/>
    <w:rsid w:val="00433776"/>
    <w:rsid w:val="0043384E"/>
    <w:rsid w:val="00433B53"/>
    <w:rsid w:val="00433E18"/>
    <w:rsid w:val="00433E45"/>
    <w:rsid w:val="00433E6F"/>
    <w:rsid w:val="00434080"/>
    <w:rsid w:val="0043419E"/>
    <w:rsid w:val="004341AB"/>
    <w:rsid w:val="0043422E"/>
    <w:rsid w:val="0043458B"/>
    <w:rsid w:val="004349DF"/>
    <w:rsid w:val="00434A19"/>
    <w:rsid w:val="00434A3B"/>
    <w:rsid w:val="00434D2B"/>
    <w:rsid w:val="00434F22"/>
    <w:rsid w:val="00434F78"/>
    <w:rsid w:val="00434FED"/>
    <w:rsid w:val="004351BE"/>
    <w:rsid w:val="00435499"/>
    <w:rsid w:val="0043554B"/>
    <w:rsid w:val="00435636"/>
    <w:rsid w:val="00435654"/>
    <w:rsid w:val="0043574A"/>
    <w:rsid w:val="0043580B"/>
    <w:rsid w:val="00435A2B"/>
    <w:rsid w:val="00435B42"/>
    <w:rsid w:val="004362CE"/>
    <w:rsid w:val="00436951"/>
    <w:rsid w:val="00436AB1"/>
    <w:rsid w:val="00436B84"/>
    <w:rsid w:val="00436BE9"/>
    <w:rsid w:val="00436FB3"/>
    <w:rsid w:val="00436FFB"/>
    <w:rsid w:val="00437043"/>
    <w:rsid w:val="00437223"/>
    <w:rsid w:val="004372C3"/>
    <w:rsid w:val="004374EE"/>
    <w:rsid w:val="004375A9"/>
    <w:rsid w:val="004376C7"/>
    <w:rsid w:val="00437B84"/>
    <w:rsid w:val="004402B9"/>
    <w:rsid w:val="004405D7"/>
    <w:rsid w:val="00440680"/>
    <w:rsid w:val="004406DF"/>
    <w:rsid w:val="0044078E"/>
    <w:rsid w:val="00440812"/>
    <w:rsid w:val="00440A7A"/>
    <w:rsid w:val="00440B28"/>
    <w:rsid w:val="00440D6D"/>
    <w:rsid w:val="0044103B"/>
    <w:rsid w:val="0044104A"/>
    <w:rsid w:val="00441270"/>
    <w:rsid w:val="00441308"/>
    <w:rsid w:val="004413F5"/>
    <w:rsid w:val="0044146D"/>
    <w:rsid w:val="0044165A"/>
    <w:rsid w:val="0044186D"/>
    <w:rsid w:val="00441941"/>
    <w:rsid w:val="004420C8"/>
    <w:rsid w:val="00442203"/>
    <w:rsid w:val="0044267C"/>
    <w:rsid w:val="004426BD"/>
    <w:rsid w:val="004428B4"/>
    <w:rsid w:val="004429A9"/>
    <w:rsid w:val="00442AE7"/>
    <w:rsid w:val="00442B58"/>
    <w:rsid w:val="00442C83"/>
    <w:rsid w:val="00442F9D"/>
    <w:rsid w:val="004430AE"/>
    <w:rsid w:val="004430D8"/>
    <w:rsid w:val="00443384"/>
    <w:rsid w:val="00443510"/>
    <w:rsid w:val="00443559"/>
    <w:rsid w:val="004436C5"/>
    <w:rsid w:val="004438D4"/>
    <w:rsid w:val="004438D8"/>
    <w:rsid w:val="00443943"/>
    <w:rsid w:val="00444338"/>
    <w:rsid w:val="0044449E"/>
    <w:rsid w:val="00444621"/>
    <w:rsid w:val="004447EC"/>
    <w:rsid w:val="004448A8"/>
    <w:rsid w:val="00444ACF"/>
    <w:rsid w:val="00444BE3"/>
    <w:rsid w:val="00444CB8"/>
    <w:rsid w:val="00444EA7"/>
    <w:rsid w:val="004451E5"/>
    <w:rsid w:val="0044526B"/>
    <w:rsid w:val="00445296"/>
    <w:rsid w:val="00445382"/>
    <w:rsid w:val="00445414"/>
    <w:rsid w:val="00445488"/>
    <w:rsid w:val="004454E4"/>
    <w:rsid w:val="004455C6"/>
    <w:rsid w:val="0044560E"/>
    <w:rsid w:val="00445922"/>
    <w:rsid w:val="004459A8"/>
    <w:rsid w:val="00445E8E"/>
    <w:rsid w:val="00445F9B"/>
    <w:rsid w:val="0044603F"/>
    <w:rsid w:val="0044608E"/>
    <w:rsid w:val="00446197"/>
    <w:rsid w:val="004462F4"/>
    <w:rsid w:val="004463F1"/>
    <w:rsid w:val="00446AEB"/>
    <w:rsid w:val="00446D64"/>
    <w:rsid w:val="00446E9D"/>
    <w:rsid w:val="004474DE"/>
    <w:rsid w:val="0044760D"/>
    <w:rsid w:val="00447964"/>
    <w:rsid w:val="00447A46"/>
    <w:rsid w:val="00447A5E"/>
    <w:rsid w:val="00447CF9"/>
    <w:rsid w:val="00447DF7"/>
    <w:rsid w:val="00447ED4"/>
    <w:rsid w:val="00447F2B"/>
    <w:rsid w:val="00447F68"/>
    <w:rsid w:val="00447FD5"/>
    <w:rsid w:val="00447FE8"/>
    <w:rsid w:val="00450267"/>
    <w:rsid w:val="00450971"/>
    <w:rsid w:val="00450C06"/>
    <w:rsid w:val="00450C77"/>
    <w:rsid w:val="00450E5C"/>
    <w:rsid w:val="00450ED1"/>
    <w:rsid w:val="00450F33"/>
    <w:rsid w:val="00450F94"/>
    <w:rsid w:val="00451059"/>
    <w:rsid w:val="004510A5"/>
    <w:rsid w:val="004512EA"/>
    <w:rsid w:val="00451447"/>
    <w:rsid w:val="004514BA"/>
    <w:rsid w:val="004516BE"/>
    <w:rsid w:val="004517A5"/>
    <w:rsid w:val="00451AA2"/>
    <w:rsid w:val="00451BA0"/>
    <w:rsid w:val="00451BDF"/>
    <w:rsid w:val="00451BED"/>
    <w:rsid w:val="00451D2C"/>
    <w:rsid w:val="00451D32"/>
    <w:rsid w:val="00451D75"/>
    <w:rsid w:val="0045200C"/>
    <w:rsid w:val="004521A2"/>
    <w:rsid w:val="004521E3"/>
    <w:rsid w:val="00452411"/>
    <w:rsid w:val="0045254E"/>
    <w:rsid w:val="004527EF"/>
    <w:rsid w:val="004529A1"/>
    <w:rsid w:val="00452A1B"/>
    <w:rsid w:val="00452BE1"/>
    <w:rsid w:val="00452C31"/>
    <w:rsid w:val="00453066"/>
    <w:rsid w:val="004530EC"/>
    <w:rsid w:val="004537DA"/>
    <w:rsid w:val="00453AC6"/>
    <w:rsid w:val="00453C81"/>
    <w:rsid w:val="00453D28"/>
    <w:rsid w:val="00453F47"/>
    <w:rsid w:val="00454001"/>
    <w:rsid w:val="004544CE"/>
    <w:rsid w:val="004544D2"/>
    <w:rsid w:val="0045454E"/>
    <w:rsid w:val="00454583"/>
    <w:rsid w:val="00454644"/>
    <w:rsid w:val="004547C9"/>
    <w:rsid w:val="00454869"/>
    <w:rsid w:val="00454A6D"/>
    <w:rsid w:val="00454B79"/>
    <w:rsid w:val="00454CF5"/>
    <w:rsid w:val="0045513A"/>
    <w:rsid w:val="004552A2"/>
    <w:rsid w:val="0045530F"/>
    <w:rsid w:val="004554FB"/>
    <w:rsid w:val="00455561"/>
    <w:rsid w:val="004556A9"/>
    <w:rsid w:val="00455747"/>
    <w:rsid w:val="004558AB"/>
    <w:rsid w:val="004559E5"/>
    <w:rsid w:val="00455A48"/>
    <w:rsid w:val="00455CA2"/>
    <w:rsid w:val="00455CA3"/>
    <w:rsid w:val="00455CEA"/>
    <w:rsid w:val="00455EDF"/>
    <w:rsid w:val="00455F2B"/>
    <w:rsid w:val="00455F63"/>
    <w:rsid w:val="00455F70"/>
    <w:rsid w:val="0045641A"/>
    <w:rsid w:val="0045680B"/>
    <w:rsid w:val="00456B95"/>
    <w:rsid w:val="00456DE2"/>
    <w:rsid w:val="00456E9B"/>
    <w:rsid w:val="00457193"/>
    <w:rsid w:val="004574C4"/>
    <w:rsid w:val="00457898"/>
    <w:rsid w:val="004578CF"/>
    <w:rsid w:val="00457A21"/>
    <w:rsid w:val="00457BAD"/>
    <w:rsid w:val="00457C05"/>
    <w:rsid w:val="00457E29"/>
    <w:rsid w:val="00457E47"/>
    <w:rsid w:val="00457F29"/>
    <w:rsid w:val="00457FF2"/>
    <w:rsid w:val="004600B0"/>
    <w:rsid w:val="0046011B"/>
    <w:rsid w:val="00460B6B"/>
    <w:rsid w:val="00460ED0"/>
    <w:rsid w:val="00460EF4"/>
    <w:rsid w:val="00461001"/>
    <w:rsid w:val="0046110A"/>
    <w:rsid w:val="0046116B"/>
    <w:rsid w:val="004612B8"/>
    <w:rsid w:val="0046160D"/>
    <w:rsid w:val="0046164A"/>
    <w:rsid w:val="0046178F"/>
    <w:rsid w:val="00461919"/>
    <w:rsid w:val="0046199E"/>
    <w:rsid w:val="00461B58"/>
    <w:rsid w:val="00461B69"/>
    <w:rsid w:val="00461BD0"/>
    <w:rsid w:val="00462048"/>
    <w:rsid w:val="004623B7"/>
    <w:rsid w:val="0046241F"/>
    <w:rsid w:val="00462470"/>
    <w:rsid w:val="00462474"/>
    <w:rsid w:val="00462647"/>
    <w:rsid w:val="00462679"/>
    <w:rsid w:val="0046275E"/>
    <w:rsid w:val="0046282D"/>
    <w:rsid w:val="004628E0"/>
    <w:rsid w:val="00462DA6"/>
    <w:rsid w:val="004633ED"/>
    <w:rsid w:val="0046341C"/>
    <w:rsid w:val="0046347B"/>
    <w:rsid w:val="004635A1"/>
    <w:rsid w:val="0046365A"/>
    <w:rsid w:val="00463669"/>
    <w:rsid w:val="004638F3"/>
    <w:rsid w:val="00463A17"/>
    <w:rsid w:val="00463AD9"/>
    <w:rsid w:val="00463B3C"/>
    <w:rsid w:val="00463B40"/>
    <w:rsid w:val="00463C9D"/>
    <w:rsid w:val="00463DA9"/>
    <w:rsid w:val="00463E17"/>
    <w:rsid w:val="00463F05"/>
    <w:rsid w:val="00463F2C"/>
    <w:rsid w:val="00463F59"/>
    <w:rsid w:val="00463FF6"/>
    <w:rsid w:val="00464470"/>
    <w:rsid w:val="0046460F"/>
    <w:rsid w:val="0046478B"/>
    <w:rsid w:val="00464970"/>
    <w:rsid w:val="00464A26"/>
    <w:rsid w:val="00464A67"/>
    <w:rsid w:val="00464A88"/>
    <w:rsid w:val="00464AD9"/>
    <w:rsid w:val="00464B65"/>
    <w:rsid w:val="00464C5B"/>
    <w:rsid w:val="00464CDE"/>
    <w:rsid w:val="00464DA7"/>
    <w:rsid w:val="00464FDC"/>
    <w:rsid w:val="0046524D"/>
    <w:rsid w:val="004654AB"/>
    <w:rsid w:val="004656C4"/>
    <w:rsid w:val="00465869"/>
    <w:rsid w:val="0046589C"/>
    <w:rsid w:val="004658C3"/>
    <w:rsid w:val="00465D8B"/>
    <w:rsid w:val="00465DC9"/>
    <w:rsid w:val="00465DFF"/>
    <w:rsid w:val="0046603E"/>
    <w:rsid w:val="004661DA"/>
    <w:rsid w:val="00466562"/>
    <w:rsid w:val="00466678"/>
    <w:rsid w:val="004667A6"/>
    <w:rsid w:val="00466813"/>
    <w:rsid w:val="00466992"/>
    <w:rsid w:val="00466B0C"/>
    <w:rsid w:val="00466D45"/>
    <w:rsid w:val="00466DE0"/>
    <w:rsid w:val="00466E12"/>
    <w:rsid w:val="00466E14"/>
    <w:rsid w:val="00466ED9"/>
    <w:rsid w:val="00466F84"/>
    <w:rsid w:val="00466FC6"/>
    <w:rsid w:val="00467109"/>
    <w:rsid w:val="00467616"/>
    <w:rsid w:val="00467790"/>
    <w:rsid w:val="0046780A"/>
    <w:rsid w:val="00467815"/>
    <w:rsid w:val="00467A13"/>
    <w:rsid w:val="00467B60"/>
    <w:rsid w:val="00467D7C"/>
    <w:rsid w:val="00467DDC"/>
    <w:rsid w:val="00467DF7"/>
    <w:rsid w:val="00467E00"/>
    <w:rsid w:val="00467E16"/>
    <w:rsid w:val="00467EA8"/>
    <w:rsid w:val="0047014F"/>
    <w:rsid w:val="0047019F"/>
    <w:rsid w:val="004701A9"/>
    <w:rsid w:val="0047031B"/>
    <w:rsid w:val="00470351"/>
    <w:rsid w:val="004704D7"/>
    <w:rsid w:val="004705F4"/>
    <w:rsid w:val="00470723"/>
    <w:rsid w:val="0047076E"/>
    <w:rsid w:val="00470792"/>
    <w:rsid w:val="00470820"/>
    <w:rsid w:val="00470A16"/>
    <w:rsid w:val="00470B1B"/>
    <w:rsid w:val="00470DC1"/>
    <w:rsid w:val="00470F71"/>
    <w:rsid w:val="00470F94"/>
    <w:rsid w:val="004710BC"/>
    <w:rsid w:val="0047119C"/>
    <w:rsid w:val="004713C8"/>
    <w:rsid w:val="00471442"/>
    <w:rsid w:val="004716BD"/>
    <w:rsid w:val="0047174E"/>
    <w:rsid w:val="004719F5"/>
    <w:rsid w:val="004719FA"/>
    <w:rsid w:val="00472121"/>
    <w:rsid w:val="00472176"/>
    <w:rsid w:val="00472238"/>
    <w:rsid w:val="004724AA"/>
    <w:rsid w:val="004724EB"/>
    <w:rsid w:val="0047278D"/>
    <w:rsid w:val="00472B74"/>
    <w:rsid w:val="00472D0E"/>
    <w:rsid w:val="00472F78"/>
    <w:rsid w:val="0047312E"/>
    <w:rsid w:val="004733AE"/>
    <w:rsid w:val="00473524"/>
    <w:rsid w:val="0047357A"/>
    <w:rsid w:val="00473663"/>
    <w:rsid w:val="00473A43"/>
    <w:rsid w:val="00473D5E"/>
    <w:rsid w:val="00473EBE"/>
    <w:rsid w:val="0047415B"/>
    <w:rsid w:val="0047425B"/>
    <w:rsid w:val="0047432F"/>
    <w:rsid w:val="00474365"/>
    <w:rsid w:val="004743CB"/>
    <w:rsid w:val="00474514"/>
    <w:rsid w:val="0047468B"/>
    <w:rsid w:val="004746A0"/>
    <w:rsid w:val="00474860"/>
    <w:rsid w:val="004748A0"/>
    <w:rsid w:val="00474BC3"/>
    <w:rsid w:val="00474C2A"/>
    <w:rsid w:val="00474C6D"/>
    <w:rsid w:val="00475076"/>
    <w:rsid w:val="00475248"/>
    <w:rsid w:val="004754B5"/>
    <w:rsid w:val="00475606"/>
    <w:rsid w:val="00476212"/>
    <w:rsid w:val="004762E0"/>
    <w:rsid w:val="00476311"/>
    <w:rsid w:val="004765C0"/>
    <w:rsid w:val="004765FC"/>
    <w:rsid w:val="00476A62"/>
    <w:rsid w:val="00476B11"/>
    <w:rsid w:val="00476ED3"/>
    <w:rsid w:val="004772C9"/>
    <w:rsid w:val="00477548"/>
    <w:rsid w:val="00477725"/>
    <w:rsid w:val="00477793"/>
    <w:rsid w:val="0047785E"/>
    <w:rsid w:val="00477912"/>
    <w:rsid w:val="0048007C"/>
    <w:rsid w:val="0048015E"/>
    <w:rsid w:val="004803DF"/>
    <w:rsid w:val="0048044B"/>
    <w:rsid w:val="00480466"/>
    <w:rsid w:val="00480502"/>
    <w:rsid w:val="00480541"/>
    <w:rsid w:val="00480659"/>
    <w:rsid w:val="00481382"/>
    <w:rsid w:val="00481620"/>
    <w:rsid w:val="004818B9"/>
    <w:rsid w:val="004819B5"/>
    <w:rsid w:val="00481A1C"/>
    <w:rsid w:val="00481A4B"/>
    <w:rsid w:val="00481CA1"/>
    <w:rsid w:val="00481D9B"/>
    <w:rsid w:val="004822A4"/>
    <w:rsid w:val="0048235E"/>
    <w:rsid w:val="004827A0"/>
    <w:rsid w:val="0048289E"/>
    <w:rsid w:val="004828E9"/>
    <w:rsid w:val="004829C5"/>
    <w:rsid w:val="00482B3C"/>
    <w:rsid w:val="00482B87"/>
    <w:rsid w:val="00482CCB"/>
    <w:rsid w:val="00483040"/>
    <w:rsid w:val="004831C5"/>
    <w:rsid w:val="004835C9"/>
    <w:rsid w:val="0048370E"/>
    <w:rsid w:val="0048397B"/>
    <w:rsid w:val="00483AFC"/>
    <w:rsid w:val="00483B5F"/>
    <w:rsid w:val="00483C0C"/>
    <w:rsid w:val="00483CF3"/>
    <w:rsid w:val="00483D74"/>
    <w:rsid w:val="00483F52"/>
    <w:rsid w:val="0048495C"/>
    <w:rsid w:val="00484975"/>
    <w:rsid w:val="00484A72"/>
    <w:rsid w:val="00484AF2"/>
    <w:rsid w:val="00484C47"/>
    <w:rsid w:val="00484D16"/>
    <w:rsid w:val="00484FEB"/>
    <w:rsid w:val="004850C7"/>
    <w:rsid w:val="00485106"/>
    <w:rsid w:val="00485407"/>
    <w:rsid w:val="004854B0"/>
    <w:rsid w:val="0048562C"/>
    <w:rsid w:val="00485945"/>
    <w:rsid w:val="00485977"/>
    <w:rsid w:val="00485C07"/>
    <w:rsid w:val="00485F61"/>
    <w:rsid w:val="00486052"/>
    <w:rsid w:val="00486088"/>
    <w:rsid w:val="004860AC"/>
    <w:rsid w:val="004866E3"/>
    <w:rsid w:val="00486749"/>
    <w:rsid w:val="004867BC"/>
    <w:rsid w:val="004868B0"/>
    <w:rsid w:val="004869B9"/>
    <w:rsid w:val="00486CB4"/>
    <w:rsid w:val="00486E14"/>
    <w:rsid w:val="0048703D"/>
    <w:rsid w:val="00487156"/>
    <w:rsid w:val="0048738C"/>
    <w:rsid w:val="004873D7"/>
    <w:rsid w:val="00487436"/>
    <w:rsid w:val="00487529"/>
    <w:rsid w:val="00487AB6"/>
    <w:rsid w:val="00487B3F"/>
    <w:rsid w:val="00487DDB"/>
    <w:rsid w:val="00490031"/>
    <w:rsid w:val="00490056"/>
    <w:rsid w:val="00490091"/>
    <w:rsid w:val="004901A0"/>
    <w:rsid w:val="0049020E"/>
    <w:rsid w:val="00490599"/>
    <w:rsid w:val="00490676"/>
    <w:rsid w:val="004909AA"/>
    <w:rsid w:val="00490BCD"/>
    <w:rsid w:val="00490BF5"/>
    <w:rsid w:val="00490E29"/>
    <w:rsid w:val="00490F14"/>
    <w:rsid w:val="00491277"/>
    <w:rsid w:val="00491295"/>
    <w:rsid w:val="004912C0"/>
    <w:rsid w:val="004913F3"/>
    <w:rsid w:val="0049145F"/>
    <w:rsid w:val="004914B1"/>
    <w:rsid w:val="00491629"/>
    <w:rsid w:val="004916CE"/>
    <w:rsid w:val="00491742"/>
    <w:rsid w:val="00491ADB"/>
    <w:rsid w:val="00491B35"/>
    <w:rsid w:val="00491B90"/>
    <w:rsid w:val="00491F9D"/>
    <w:rsid w:val="00492082"/>
    <w:rsid w:val="004923FC"/>
    <w:rsid w:val="004924C1"/>
    <w:rsid w:val="00492FB4"/>
    <w:rsid w:val="00493605"/>
    <w:rsid w:val="0049399B"/>
    <w:rsid w:val="00493A07"/>
    <w:rsid w:val="00493A1C"/>
    <w:rsid w:val="00493CAF"/>
    <w:rsid w:val="00493DD2"/>
    <w:rsid w:val="004940D2"/>
    <w:rsid w:val="0049411D"/>
    <w:rsid w:val="00494427"/>
    <w:rsid w:val="00494597"/>
    <w:rsid w:val="004945A9"/>
    <w:rsid w:val="004945D2"/>
    <w:rsid w:val="0049462E"/>
    <w:rsid w:val="004946A8"/>
    <w:rsid w:val="00494837"/>
    <w:rsid w:val="004949B5"/>
    <w:rsid w:val="00494A0B"/>
    <w:rsid w:val="00494A88"/>
    <w:rsid w:val="00494AF2"/>
    <w:rsid w:val="00494B78"/>
    <w:rsid w:val="00494E2B"/>
    <w:rsid w:val="00494E44"/>
    <w:rsid w:val="00495262"/>
    <w:rsid w:val="004953FF"/>
    <w:rsid w:val="00495420"/>
    <w:rsid w:val="004955B0"/>
    <w:rsid w:val="00495616"/>
    <w:rsid w:val="00495765"/>
    <w:rsid w:val="0049579A"/>
    <w:rsid w:val="00495954"/>
    <w:rsid w:val="004959FA"/>
    <w:rsid w:val="00495A93"/>
    <w:rsid w:val="00495B72"/>
    <w:rsid w:val="00495BAD"/>
    <w:rsid w:val="00495BC4"/>
    <w:rsid w:val="00495C25"/>
    <w:rsid w:val="00495C8E"/>
    <w:rsid w:val="00495D8B"/>
    <w:rsid w:val="00495F7C"/>
    <w:rsid w:val="00495F8E"/>
    <w:rsid w:val="004962EE"/>
    <w:rsid w:val="00496328"/>
    <w:rsid w:val="0049640A"/>
    <w:rsid w:val="00496619"/>
    <w:rsid w:val="004969AB"/>
    <w:rsid w:val="00496B31"/>
    <w:rsid w:val="00496B45"/>
    <w:rsid w:val="00496DBC"/>
    <w:rsid w:val="00496F6C"/>
    <w:rsid w:val="00496FD8"/>
    <w:rsid w:val="00497077"/>
    <w:rsid w:val="00497396"/>
    <w:rsid w:val="00497398"/>
    <w:rsid w:val="004975BE"/>
    <w:rsid w:val="0049782D"/>
    <w:rsid w:val="004978DB"/>
    <w:rsid w:val="00497AEB"/>
    <w:rsid w:val="004A0016"/>
    <w:rsid w:val="004A00FB"/>
    <w:rsid w:val="004A0618"/>
    <w:rsid w:val="004A0671"/>
    <w:rsid w:val="004A0AC0"/>
    <w:rsid w:val="004A0C6D"/>
    <w:rsid w:val="004A0F3A"/>
    <w:rsid w:val="004A1274"/>
    <w:rsid w:val="004A12E9"/>
    <w:rsid w:val="004A12F6"/>
    <w:rsid w:val="004A1336"/>
    <w:rsid w:val="004A15F2"/>
    <w:rsid w:val="004A176B"/>
    <w:rsid w:val="004A19C9"/>
    <w:rsid w:val="004A1A4A"/>
    <w:rsid w:val="004A1B33"/>
    <w:rsid w:val="004A1B78"/>
    <w:rsid w:val="004A1CE0"/>
    <w:rsid w:val="004A1E58"/>
    <w:rsid w:val="004A1E89"/>
    <w:rsid w:val="004A1F66"/>
    <w:rsid w:val="004A1F75"/>
    <w:rsid w:val="004A2084"/>
    <w:rsid w:val="004A270F"/>
    <w:rsid w:val="004A27B3"/>
    <w:rsid w:val="004A27B6"/>
    <w:rsid w:val="004A2B1F"/>
    <w:rsid w:val="004A2B45"/>
    <w:rsid w:val="004A2C96"/>
    <w:rsid w:val="004A2E8C"/>
    <w:rsid w:val="004A2EF2"/>
    <w:rsid w:val="004A36D3"/>
    <w:rsid w:val="004A373D"/>
    <w:rsid w:val="004A3838"/>
    <w:rsid w:val="004A38E6"/>
    <w:rsid w:val="004A39AB"/>
    <w:rsid w:val="004A39F8"/>
    <w:rsid w:val="004A3AD3"/>
    <w:rsid w:val="004A3E44"/>
    <w:rsid w:val="004A41C8"/>
    <w:rsid w:val="004A4234"/>
    <w:rsid w:val="004A452A"/>
    <w:rsid w:val="004A45F4"/>
    <w:rsid w:val="004A463A"/>
    <w:rsid w:val="004A48F8"/>
    <w:rsid w:val="004A4A5F"/>
    <w:rsid w:val="004A4B71"/>
    <w:rsid w:val="004A4BD6"/>
    <w:rsid w:val="004A4C1C"/>
    <w:rsid w:val="004A4DD2"/>
    <w:rsid w:val="004A51EB"/>
    <w:rsid w:val="004A5250"/>
    <w:rsid w:val="004A53A9"/>
    <w:rsid w:val="004A56CC"/>
    <w:rsid w:val="004A57FE"/>
    <w:rsid w:val="004A5857"/>
    <w:rsid w:val="004A589E"/>
    <w:rsid w:val="004A58BA"/>
    <w:rsid w:val="004A58F3"/>
    <w:rsid w:val="004A5A96"/>
    <w:rsid w:val="004A5D44"/>
    <w:rsid w:val="004A5DA4"/>
    <w:rsid w:val="004A5F95"/>
    <w:rsid w:val="004A61A5"/>
    <w:rsid w:val="004A6206"/>
    <w:rsid w:val="004A6317"/>
    <w:rsid w:val="004A635A"/>
    <w:rsid w:val="004A683A"/>
    <w:rsid w:val="004A6C00"/>
    <w:rsid w:val="004A6D65"/>
    <w:rsid w:val="004A741F"/>
    <w:rsid w:val="004A763F"/>
    <w:rsid w:val="004A7D94"/>
    <w:rsid w:val="004A7E27"/>
    <w:rsid w:val="004A7EBF"/>
    <w:rsid w:val="004B020D"/>
    <w:rsid w:val="004B0593"/>
    <w:rsid w:val="004B07F2"/>
    <w:rsid w:val="004B0A56"/>
    <w:rsid w:val="004B0B53"/>
    <w:rsid w:val="004B0C3B"/>
    <w:rsid w:val="004B0D4A"/>
    <w:rsid w:val="004B0F02"/>
    <w:rsid w:val="004B0F54"/>
    <w:rsid w:val="004B0F9B"/>
    <w:rsid w:val="004B1027"/>
    <w:rsid w:val="004B1287"/>
    <w:rsid w:val="004B13F3"/>
    <w:rsid w:val="004B1709"/>
    <w:rsid w:val="004B1895"/>
    <w:rsid w:val="004B197C"/>
    <w:rsid w:val="004B19E8"/>
    <w:rsid w:val="004B1BCD"/>
    <w:rsid w:val="004B1C20"/>
    <w:rsid w:val="004B1D92"/>
    <w:rsid w:val="004B1DDC"/>
    <w:rsid w:val="004B202E"/>
    <w:rsid w:val="004B2233"/>
    <w:rsid w:val="004B243F"/>
    <w:rsid w:val="004B25CD"/>
    <w:rsid w:val="004B28D4"/>
    <w:rsid w:val="004B29C7"/>
    <w:rsid w:val="004B2A01"/>
    <w:rsid w:val="004B2A86"/>
    <w:rsid w:val="004B2B10"/>
    <w:rsid w:val="004B2BA4"/>
    <w:rsid w:val="004B2C7D"/>
    <w:rsid w:val="004B2E58"/>
    <w:rsid w:val="004B32EC"/>
    <w:rsid w:val="004B333C"/>
    <w:rsid w:val="004B3531"/>
    <w:rsid w:val="004B3586"/>
    <w:rsid w:val="004B35B6"/>
    <w:rsid w:val="004B3880"/>
    <w:rsid w:val="004B38EB"/>
    <w:rsid w:val="004B3956"/>
    <w:rsid w:val="004B3B0D"/>
    <w:rsid w:val="004B3B12"/>
    <w:rsid w:val="004B3BA3"/>
    <w:rsid w:val="004B3BF0"/>
    <w:rsid w:val="004B3C7D"/>
    <w:rsid w:val="004B3CC6"/>
    <w:rsid w:val="004B4054"/>
    <w:rsid w:val="004B41B2"/>
    <w:rsid w:val="004B420E"/>
    <w:rsid w:val="004B470B"/>
    <w:rsid w:val="004B4828"/>
    <w:rsid w:val="004B482C"/>
    <w:rsid w:val="004B493A"/>
    <w:rsid w:val="004B4AF6"/>
    <w:rsid w:val="004B4BD9"/>
    <w:rsid w:val="004B4E9B"/>
    <w:rsid w:val="004B4EF2"/>
    <w:rsid w:val="004B5007"/>
    <w:rsid w:val="004B519D"/>
    <w:rsid w:val="004B5679"/>
    <w:rsid w:val="004B5A0B"/>
    <w:rsid w:val="004B5A71"/>
    <w:rsid w:val="004B5B9A"/>
    <w:rsid w:val="004B5CB5"/>
    <w:rsid w:val="004B5D19"/>
    <w:rsid w:val="004B5D81"/>
    <w:rsid w:val="004B5E49"/>
    <w:rsid w:val="004B5F76"/>
    <w:rsid w:val="004B5F89"/>
    <w:rsid w:val="004B6716"/>
    <w:rsid w:val="004B6837"/>
    <w:rsid w:val="004B6A3E"/>
    <w:rsid w:val="004B6C6E"/>
    <w:rsid w:val="004B6C98"/>
    <w:rsid w:val="004B6EC9"/>
    <w:rsid w:val="004B7000"/>
    <w:rsid w:val="004B701C"/>
    <w:rsid w:val="004B7074"/>
    <w:rsid w:val="004B70CA"/>
    <w:rsid w:val="004B736B"/>
    <w:rsid w:val="004B737B"/>
    <w:rsid w:val="004B7476"/>
    <w:rsid w:val="004B7596"/>
    <w:rsid w:val="004B7723"/>
    <w:rsid w:val="004B7856"/>
    <w:rsid w:val="004B7AFB"/>
    <w:rsid w:val="004B7BD8"/>
    <w:rsid w:val="004B7CC2"/>
    <w:rsid w:val="004B7F59"/>
    <w:rsid w:val="004B7F68"/>
    <w:rsid w:val="004B7FF2"/>
    <w:rsid w:val="004B7FFC"/>
    <w:rsid w:val="004C00ED"/>
    <w:rsid w:val="004C0358"/>
    <w:rsid w:val="004C03E6"/>
    <w:rsid w:val="004C0598"/>
    <w:rsid w:val="004C06F0"/>
    <w:rsid w:val="004C0818"/>
    <w:rsid w:val="004C08AB"/>
    <w:rsid w:val="004C0A0F"/>
    <w:rsid w:val="004C0A9B"/>
    <w:rsid w:val="004C0C0A"/>
    <w:rsid w:val="004C0F04"/>
    <w:rsid w:val="004C0F1A"/>
    <w:rsid w:val="004C1101"/>
    <w:rsid w:val="004C121B"/>
    <w:rsid w:val="004C13C5"/>
    <w:rsid w:val="004C1501"/>
    <w:rsid w:val="004C15AA"/>
    <w:rsid w:val="004C17EF"/>
    <w:rsid w:val="004C1847"/>
    <w:rsid w:val="004C1848"/>
    <w:rsid w:val="004C195E"/>
    <w:rsid w:val="004C19E9"/>
    <w:rsid w:val="004C1B7A"/>
    <w:rsid w:val="004C1BA8"/>
    <w:rsid w:val="004C1C0A"/>
    <w:rsid w:val="004C1C44"/>
    <w:rsid w:val="004C1E02"/>
    <w:rsid w:val="004C1E17"/>
    <w:rsid w:val="004C1FDC"/>
    <w:rsid w:val="004C215D"/>
    <w:rsid w:val="004C21A9"/>
    <w:rsid w:val="004C22A8"/>
    <w:rsid w:val="004C22CB"/>
    <w:rsid w:val="004C23B7"/>
    <w:rsid w:val="004C2687"/>
    <w:rsid w:val="004C2755"/>
    <w:rsid w:val="004C2811"/>
    <w:rsid w:val="004C2932"/>
    <w:rsid w:val="004C2A90"/>
    <w:rsid w:val="004C2A9D"/>
    <w:rsid w:val="004C2AE0"/>
    <w:rsid w:val="004C2C45"/>
    <w:rsid w:val="004C2DAF"/>
    <w:rsid w:val="004C2FBB"/>
    <w:rsid w:val="004C309F"/>
    <w:rsid w:val="004C331B"/>
    <w:rsid w:val="004C3364"/>
    <w:rsid w:val="004C345A"/>
    <w:rsid w:val="004C346C"/>
    <w:rsid w:val="004C3908"/>
    <w:rsid w:val="004C3A44"/>
    <w:rsid w:val="004C3AFA"/>
    <w:rsid w:val="004C3B58"/>
    <w:rsid w:val="004C3E9A"/>
    <w:rsid w:val="004C4128"/>
    <w:rsid w:val="004C482C"/>
    <w:rsid w:val="004C4904"/>
    <w:rsid w:val="004C4A40"/>
    <w:rsid w:val="004C4DC2"/>
    <w:rsid w:val="004C4EC7"/>
    <w:rsid w:val="004C5072"/>
    <w:rsid w:val="004C54CC"/>
    <w:rsid w:val="004C5662"/>
    <w:rsid w:val="004C5670"/>
    <w:rsid w:val="004C59E8"/>
    <w:rsid w:val="004C5A30"/>
    <w:rsid w:val="004C5AA5"/>
    <w:rsid w:val="004C5B21"/>
    <w:rsid w:val="004C5B24"/>
    <w:rsid w:val="004C5C33"/>
    <w:rsid w:val="004C5D2D"/>
    <w:rsid w:val="004C5DBB"/>
    <w:rsid w:val="004C5E9D"/>
    <w:rsid w:val="004C5F45"/>
    <w:rsid w:val="004C5FB6"/>
    <w:rsid w:val="004C6008"/>
    <w:rsid w:val="004C6261"/>
    <w:rsid w:val="004C6729"/>
    <w:rsid w:val="004C682B"/>
    <w:rsid w:val="004C68B6"/>
    <w:rsid w:val="004C6A31"/>
    <w:rsid w:val="004C6A38"/>
    <w:rsid w:val="004C6A98"/>
    <w:rsid w:val="004C6BE1"/>
    <w:rsid w:val="004C6D45"/>
    <w:rsid w:val="004C6FA7"/>
    <w:rsid w:val="004C6FBC"/>
    <w:rsid w:val="004C739D"/>
    <w:rsid w:val="004C73BE"/>
    <w:rsid w:val="004C7612"/>
    <w:rsid w:val="004C771F"/>
    <w:rsid w:val="004C7779"/>
    <w:rsid w:val="004C7826"/>
    <w:rsid w:val="004C7B3E"/>
    <w:rsid w:val="004C7D59"/>
    <w:rsid w:val="004C7ECC"/>
    <w:rsid w:val="004D0280"/>
    <w:rsid w:val="004D06FE"/>
    <w:rsid w:val="004D084E"/>
    <w:rsid w:val="004D0954"/>
    <w:rsid w:val="004D0966"/>
    <w:rsid w:val="004D09C3"/>
    <w:rsid w:val="004D0A57"/>
    <w:rsid w:val="004D0C20"/>
    <w:rsid w:val="004D0CF9"/>
    <w:rsid w:val="004D11F7"/>
    <w:rsid w:val="004D126E"/>
    <w:rsid w:val="004D1386"/>
    <w:rsid w:val="004D1648"/>
    <w:rsid w:val="004D169D"/>
    <w:rsid w:val="004D192E"/>
    <w:rsid w:val="004D196B"/>
    <w:rsid w:val="004D1A4E"/>
    <w:rsid w:val="004D1C7F"/>
    <w:rsid w:val="004D1D6B"/>
    <w:rsid w:val="004D1E2D"/>
    <w:rsid w:val="004D1E37"/>
    <w:rsid w:val="004D1F07"/>
    <w:rsid w:val="004D1FCE"/>
    <w:rsid w:val="004D21A5"/>
    <w:rsid w:val="004D22D7"/>
    <w:rsid w:val="004D23A4"/>
    <w:rsid w:val="004D24B3"/>
    <w:rsid w:val="004D2858"/>
    <w:rsid w:val="004D2A34"/>
    <w:rsid w:val="004D2A3F"/>
    <w:rsid w:val="004D2AC4"/>
    <w:rsid w:val="004D2C6B"/>
    <w:rsid w:val="004D2CB6"/>
    <w:rsid w:val="004D2D91"/>
    <w:rsid w:val="004D2E5B"/>
    <w:rsid w:val="004D310A"/>
    <w:rsid w:val="004D3141"/>
    <w:rsid w:val="004D35D0"/>
    <w:rsid w:val="004D36DE"/>
    <w:rsid w:val="004D3782"/>
    <w:rsid w:val="004D38D3"/>
    <w:rsid w:val="004D3958"/>
    <w:rsid w:val="004D39D2"/>
    <w:rsid w:val="004D3B39"/>
    <w:rsid w:val="004D3B81"/>
    <w:rsid w:val="004D3DB0"/>
    <w:rsid w:val="004D3DE9"/>
    <w:rsid w:val="004D3E22"/>
    <w:rsid w:val="004D3E97"/>
    <w:rsid w:val="004D43D6"/>
    <w:rsid w:val="004D4568"/>
    <w:rsid w:val="004D4653"/>
    <w:rsid w:val="004D48F3"/>
    <w:rsid w:val="004D4A7B"/>
    <w:rsid w:val="004D4BCA"/>
    <w:rsid w:val="004D4BDF"/>
    <w:rsid w:val="004D50BC"/>
    <w:rsid w:val="004D5353"/>
    <w:rsid w:val="004D55B5"/>
    <w:rsid w:val="004D5A99"/>
    <w:rsid w:val="004D5D63"/>
    <w:rsid w:val="004D5DA6"/>
    <w:rsid w:val="004D5EA4"/>
    <w:rsid w:val="004D6006"/>
    <w:rsid w:val="004D6065"/>
    <w:rsid w:val="004D60C1"/>
    <w:rsid w:val="004D61A5"/>
    <w:rsid w:val="004D6384"/>
    <w:rsid w:val="004D63B6"/>
    <w:rsid w:val="004D6411"/>
    <w:rsid w:val="004D656E"/>
    <w:rsid w:val="004D661B"/>
    <w:rsid w:val="004D6702"/>
    <w:rsid w:val="004D7231"/>
    <w:rsid w:val="004D7272"/>
    <w:rsid w:val="004D735B"/>
    <w:rsid w:val="004D765D"/>
    <w:rsid w:val="004D7674"/>
    <w:rsid w:val="004D781D"/>
    <w:rsid w:val="004D7827"/>
    <w:rsid w:val="004D7A00"/>
    <w:rsid w:val="004D7A1B"/>
    <w:rsid w:val="004E0015"/>
    <w:rsid w:val="004E007D"/>
    <w:rsid w:val="004E00F7"/>
    <w:rsid w:val="004E028E"/>
    <w:rsid w:val="004E02F4"/>
    <w:rsid w:val="004E03E0"/>
    <w:rsid w:val="004E049D"/>
    <w:rsid w:val="004E04B8"/>
    <w:rsid w:val="004E05BC"/>
    <w:rsid w:val="004E0677"/>
    <w:rsid w:val="004E0687"/>
    <w:rsid w:val="004E0772"/>
    <w:rsid w:val="004E0875"/>
    <w:rsid w:val="004E0E17"/>
    <w:rsid w:val="004E13C3"/>
    <w:rsid w:val="004E13F0"/>
    <w:rsid w:val="004E1680"/>
    <w:rsid w:val="004E1C93"/>
    <w:rsid w:val="004E1CEC"/>
    <w:rsid w:val="004E1DA7"/>
    <w:rsid w:val="004E1DAA"/>
    <w:rsid w:val="004E2221"/>
    <w:rsid w:val="004E2227"/>
    <w:rsid w:val="004E24CA"/>
    <w:rsid w:val="004E2528"/>
    <w:rsid w:val="004E2577"/>
    <w:rsid w:val="004E26E4"/>
    <w:rsid w:val="004E2C84"/>
    <w:rsid w:val="004E2F55"/>
    <w:rsid w:val="004E2F98"/>
    <w:rsid w:val="004E30EB"/>
    <w:rsid w:val="004E30FC"/>
    <w:rsid w:val="004E3113"/>
    <w:rsid w:val="004E315A"/>
    <w:rsid w:val="004E3162"/>
    <w:rsid w:val="004E3216"/>
    <w:rsid w:val="004E337C"/>
    <w:rsid w:val="004E33F3"/>
    <w:rsid w:val="004E35B8"/>
    <w:rsid w:val="004E35F0"/>
    <w:rsid w:val="004E3608"/>
    <w:rsid w:val="004E3644"/>
    <w:rsid w:val="004E3721"/>
    <w:rsid w:val="004E37E7"/>
    <w:rsid w:val="004E3A63"/>
    <w:rsid w:val="004E3AB7"/>
    <w:rsid w:val="004E3CA2"/>
    <w:rsid w:val="004E3CBC"/>
    <w:rsid w:val="004E3F27"/>
    <w:rsid w:val="004E3F3D"/>
    <w:rsid w:val="004E4113"/>
    <w:rsid w:val="004E41DA"/>
    <w:rsid w:val="004E4244"/>
    <w:rsid w:val="004E4318"/>
    <w:rsid w:val="004E4661"/>
    <w:rsid w:val="004E4797"/>
    <w:rsid w:val="004E4A92"/>
    <w:rsid w:val="004E4ACB"/>
    <w:rsid w:val="004E4C96"/>
    <w:rsid w:val="004E4DCA"/>
    <w:rsid w:val="004E4FA4"/>
    <w:rsid w:val="004E5104"/>
    <w:rsid w:val="004E519D"/>
    <w:rsid w:val="004E531C"/>
    <w:rsid w:val="004E5373"/>
    <w:rsid w:val="004E5416"/>
    <w:rsid w:val="004E55CB"/>
    <w:rsid w:val="004E5711"/>
    <w:rsid w:val="004E5750"/>
    <w:rsid w:val="004E57B6"/>
    <w:rsid w:val="004E5800"/>
    <w:rsid w:val="004E58B3"/>
    <w:rsid w:val="004E5909"/>
    <w:rsid w:val="004E5A5E"/>
    <w:rsid w:val="004E5AB4"/>
    <w:rsid w:val="004E5AFF"/>
    <w:rsid w:val="004E5D22"/>
    <w:rsid w:val="004E5D3A"/>
    <w:rsid w:val="004E5DBC"/>
    <w:rsid w:val="004E6224"/>
    <w:rsid w:val="004E62D9"/>
    <w:rsid w:val="004E6391"/>
    <w:rsid w:val="004E6440"/>
    <w:rsid w:val="004E6489"/>
    <w:rsid w:val="004E65C0"/>
    <w:rsid w:val="004E6810"/>
    <w:rsid w:val="004E6C12"/>
    <w:rsid w:val="004E6D1C"/>
    <w:rsid w:val="004E6E54"/>
    <w:rsid w:val="004E6F35"/>
    <w:rsid w:val="004E725E"/>
    <w:rsid w:val="004E7279"/>
    <w:rsid w:val="004E7642"/>
    <w:rsid w:val="004E768E"/>
    <w:rsid w:val="004E76F6"/>
    <w:rsid w:val="004E78B5"/>
    <w:rsid w:val="004E797D"/>
    <w:rsid w:val="004E7B26"/>
    <w:rsid w:val="004E7BAA"/>
    <w:rsid w:val="004E7D31"/>
    <w:rsid w:val="004E7EDE"/>
    <w:rsid w:val="004E7F4A"/>
    <w:rsid w:val="004F00BC"/>
    <w:rsid w:val="004F010B"/>
    <w:rsid w:val="004F01FD"/>
    <w:rsid w:val="004F0323"/>
    <w:rsid w:val="004F0389"/>
    <w:rsid w:val="004F0478"/>
    <w:rsid w:val="004F04A4"/>
    <w:rsid w:val="004F04FA"/>
    <w:rsid w:val="004F0546"/>
    <w:rsid w:val="004F0940"/>
    <w:rsid w:val="004F0AF9"/>
    <w:rsid w:val="004F0BA6"/>
    <w:rsid w:val="004F0C33"/>
    <w:rsid w:val="004F17B3"/>
    <w:rsid w:val="004F1937"/>
    <w:rsid w:val="004F1A66"/>
    <w:rsid w:val="004F1B45"/>
    <w:rsid w:val="004F1C3B"/>
    <w:rsid w:val="004F1FE4"/>
    <w:rsid w:val="004F2241"/>
    <w:rsid w:val="004F2436"/>
    <w:rsid w:val="004F259C"/>
    <w:rsid w:val="004F2609"/>
    <w:rsid w:val="004F29F0"/>
    <w:rsid w:val="004F2A31"/>
    <w:rsid w:val="004F2A5E"/>
    <w:rsid w:val="004F2AB5"/>
    <w:rsid w:val="004F2DF3"/>
    <w:rsid w:val="004F2F2E"/>
    <w:rsid w:val="004F3048"/>
    <w:rsid w:val="004F30D2"/>
    <w:rsid w:val="004F31E9"/>
    <w:rsid w:val="004F3274"/>
    <w:rsid w:val="004F3320"/>
    <w:rsid w:val="004F33E2"/>
    <w:rsid w:val="004F349B"/>
    <w:rsid w:val="004F35EB"/>
    <w:rsid w:val="004F377C"/>
    <w:rsid w:val="004F3780"/>
    <w:rsid w:val="004F390A"/>
    <w:rsid w:val="004F3913"/>
    <w:rsid w:val="004F3C74"/>
    <w:rsid w:val="004F3CAB"/>
    <w:rsid w:val="004F3D8F"/>
    <w:rsid w:val="004F3E75"/>
    <w:rsid w:val="004F3EDB"/>
    <w:rsid w:val="004F426A"/>
    <w:rsid w:val="004F44CA"/>
    <w:rsid w:val="004F49CF"/>
    <w:rsid w:val="004F4A05"/>
    <w:rsid w:val="004F4B33"/>
    <w:rsid w:val="004F4B80"/>
    <w:rsid w:val="004F4B86"/>
    <w:rsid w:val="004F4CFB"/>
    <w:rsid w:val="004F4EC6"/>
    <w:rsid w:val="004F51C0"/>
    <w:rsid w:val="004F52B5"/>
    <w:rsid w:val="004F5422"/>
    <w:rsid w:val="004F566E"/>
    <w:rsid w:val="004F5A38"/>
    <w:rsid w:val="004F5CA9"/>
    <w:rsid w:val="004F5D11"/>
    <w:rsid w:val="004F6009"/>
    <w:rsid w:val="004F6053"/>
    <w:rsid w:val="004F606D"/>
    <w:rsid w:val="004F6144"/>
    <w:rsid w:val="004F626A"/>
    <w:rsid w:val="004F6282"/>
    <w:rsid w:val="004F628A"/>
    <w:rsid w:val="004F6670"/>
    <w:rsid w:val="004F6703"/>
    <w:rsid w:val="004F6B24"/>
    <w:rsid w:val="004F6C15"/>
    <w:rsid w:val="004F6C94"/>
    <w:rsid w:val="004F7458"/>
    <w:rsid w:val="004F7658"/>
    <w:rsid w:val="004F771F"/>
    <w:rsid w:val="004F7724"/>
    <w:rsid w:val="004F7788"/>
    <w:rsid w:val="004F7C60"/>
    <w:rsid w:val="004F7EC4"/>
    <w:rsid w:val="00500143"/>
    <w:rsid w:val="0050028F"/>
    <w:rsid w:val="005003F7"/>
    <w:rsid w:val="005006B2"/>
    <w:rsid w:val="00500895"/>
    <w:rsid w:val="0050095E"/>
    <w:rsid w:val="00500C1A"/>
    <w:rsid w:val="00500C78"/>
    <w:rsid w:val="00500D92"/>
    <w:rsid w:val="00500F13"/>
    <w:rsid w:val="0050102A"/>
    <w:rsid w:val="0050145E"/>
    <w:rsid w:val="005014CB"/>
    <w:rsid w:val="005015AF"/>
    <w:rsid w:val="005017C7"/>
    <w:rsid w:val="00501B4B"/>
    <w:rsid w:val="00501C10"/>
    <w:rsid w:val="00501C12"/>
    <w:rsid w:val="00501CA7"/>
    <w:rsid w:val="00501DCB"/>
    <w:rsid w:val="00502135"/>
    <w:rsid w:val="005027B2"/>
    <w:rsid w:val="00502920"/>
    <w:rsid w:val="00502970"/>
    <w:rsid w:val="00502B62"/>
    <w:rsid w:val="00502CB7"/>
    <w:rsid w:val="00502DE1"/>
    <w:rsid w:val="005030CC"/>
    <w:rsid w:val="005032B4"/>
    <w:rsid w:val="005033F7"/>
    <w:rsid w:val="0050343A"/>
    <w:rsid w:val="00503458"/>
    <w:rsid w:val="00503461"/>
    <w:rsid w:val="005034AB"/>
    <w:rsid w:val="005036A0"/>
    <w:rsid w:val="005037C7"/>
    <w:rsid w:val="00503925"/>
    <w:rsid w:val="0050395A"/>
    <w:rsid w:val="005039A8"/>
    <w:rsid w:val="00503A81"/>
    <w:rsid w:val="00503CCD"/>
    <w:rsid w:val="005040B4"/>
    <w:rsid w:val="0050411C"/>
    <w:rsid w:val="00504128"/>
    <w:rsid w:val="0050425F"/>
    <w:rsid w:val="0050438D"/>
    <w:rsid w:val="005043B6"/>
    <w:rsid w:val="0050456B"/>
    <w:rsid w:val="005046E6"/>
    <w:rsid w:val="00504731"/>
    <w:rsid w:val="0050476C"/>
    <w:rsid w:val="00504781"/>
    <w:rsid w:val="005048D9"/>
    <w:rsid w:val="00504AC8"/>
    <w:rsid w:val="00504D3F"/>
    <w:rsid w:val="00504E75"/>
    <w:rsid w:val="00504FC1"/>
    <w:rsid w:val="00504FE4"/>
    <w:rsid w:val="00505098"/>
    <w:rsid w:val="00505126"/>
    <w:rsid w:val="00505221"/>
    <w:rsid w:val="00505802"/>
    <w:rsid w:val="00505849"/>
    <w:rsid w:val="00505B6E"/>
    <w:rsid w:val="00505BF6"/>
    <w:rsid w:val="00505C9B"/>
    <w:rsid w:val="00505EE4"/>
    <w:rsid w:val="00506198"/>
    <w:rsid w:val="005062AB"/>
    <w:rsid w:val="005065AB"/>
    <w:rsid w:val="00506601"/>
    <w:rsid w:val="00506AD8"/>
    <w:rsid w:val="00506B2C"/>
    <w:rsid w:val="00506D24"/>
    <w:rsid w:val="00506DB1"/>
    <w:rsid w:val="00507155"/>
    <w:rsid w:val="0050730B"/>
    <w:rsid w:val="0050732E"/>
    <w:rsid w:val="00507609"/>
    <w:rsid w:val="00507824"/>
    <w:rsid w:val="005078D8"/>
    <w:rsid w:val="005078F3"/>
    <w:rsid w:val="0050791D"/>
    <w:rsid w:val="00507AFE"/>
    <w:rsid w:val="00507D33"/>
    <w:rsid w:val="00507E4F"/>
    <w:rsid w:val="00507E9E"/>
    <w:rsid w:val="0051017C"/>
    <w:rsid w:val="00510681"/>
    <w:rsid w:val="0051073D"/>
    <w:rsid w:val="00510A7C"/>
    <w:rsid w:val="00510B20"/>
    <w:rsid w:val="00510DA0"/>
    <w:rsid w:val="00510EFE"/>
    <w:rsid w:val="00511086"/>
    <w:rsid w:val="005111A4"/>
    <w:rsid w:val="00511200"/>
    <w:rsid w:val="00511288"/>
    <w:rsid w:val="00511299"/>
    <w:rsid w:val="00511461"/>
    <w:rsid w:val="0051164A"/>
    <w:rsid w:val="00511991"/>
    <w:rsid w:val="00511FDE"/>
    <w:rsid w:val="0051212E"/>
    <w:rsid w:val="00512358"/>
    <w:rsid w:val="005123BD"/>
    <w:rsid w:val="0051260F"/>
    <w:rsid w:val="00512892"/>
    <w:rsid w:val="00512BCE"/>
    <w:rsid w:val="00512EC7"/>
    <w:rsid w:val="00512F9D"/>
    <w:rsid w:val="00512FB7"/>
    <w:rsid w:val="00512FF3"/>
    <w:rsid w:val="00513111"/>
    <w:rsid w:val="005133BD"/>
    <w:rsid w:val="00513485"/>
    <w:rsid w:val="0051362C"/>
    <w:rsid w:val="00513A4A"/>
    <w:rsid w:val="00513BEE"/>
    <w:rsid w:val="00513E99"/>
    <w:rsid w:val="00513F9F"/>
    <w:rsid w:val="00513FAC"/>
    <w:rsid w:val="0051413D"/>
    <w:rsid w:val="0051423C"/>
    <w:rsid w:val="0051424A"/>
    <w:rsid w:val="00514321"/>
    <w:rsid w:val="0051447E"/>
    <w:rsid w:val="00514592"/>
    <w:rsid w:val="0051490A"/>
    <w:rsid w:val="005149EA"/>
    <w:rsid w:val="00514C29"/>
    <w:rsid w:val="00514C55"/>
    <w:rsid w:val="00514D7C"/>
    <w:rsid w:val="00515120"/>
    <w:rsid w:val="005151C2"/>
    <w:rsid w:val="00515229"/>
    <w:rsid w:val="005152BF"/>
    <w:rsid w:val="00515762"/>
    <w:rsid w:val="005157E3"/>
    <w:rsid w:val="00515998"/>
    <w:rsid w:val="00515B92"/>
    <w:rsid w:val="00515C94"/>
    <w:rsid w:val="00515DA0"/>
    <w:rsid w:val="005163B9"/>
    <w:rsid w:val="005164EB"/>
    <w:rsid w:val="00516630"/>
    <w:rsid w:val="00516654"/>
    <w:rsid w:val="00516968"/>
    <w:rsid w:val="005169DB"/>
    <w:rsid w:val="0051700E"/>
    <w:rsid w:val="00517101"/>
    <w:rsid w:val="00517570"/>
    <w:rsid w:val="00517CC2"/>
    <w:rsid w:val="00517F0B"/>
    <w:rsid w:val="00517FE5"/>
    <w:rsid w:val="005201A4"/>
    <w:rsid w:val="005201D3"/>
    <w:rsid w:val="00520256"/>
    <w:rsid w:val="0052027B"/>
    <w:rsid w:val="005202E3"/>
    <w:rsid w:val="005203BB"/>
    <w:rsid w:val="00520681"/>
    <w:rsid w:val="005208CB"/>
    <w:rsid w:val="005208D1"/>
    <w:rsid w:val="005208D8"/>
    <w:rsid w:val="0052092F"/>
    <w:rsid w:val="00520B07"/>
    <w:rsid w:val="00520B63"/>
    <w:rsid w:val="00520C27"/>
    <w:rsid w:val="00520E20"/>
    <w:rsid w:val="00520EDF"/>
    <w:rsid w:val="005210B0"/>
    <w:rsid w:val="005210B8"/>
    <w:rsid w:val="005214C9"/>
    <w:rsid w:val="00521544"/>
    <w:rsid w:val="00521626"/>
    <w:rsid w:val="005218CC"/>
    <w:rsid w:val="005218FA"/>
    <w:rsid w:val="00521BF8"/>
    <w:rsid w:val="00521F8E"/>
    <w:rsid w:val="00521FDC"/>
    <w:rsid w:val="0052204B"/>
    <w:rsid w:val="005223DF"/>
    <w:rsid w:val="0052247B"/>
    <w:rsid w:val="00522616"/>
    <w:rsid w:val="00522929"/>
    <w:rsid w:val="00522BAE"/>
    <w:rsid w:val="00522C15"/>
    <w:rsid w:val="00522CC7"/>
    <w:rsid w:val="00522DD4"/>
    <w:rsid w:val="00522E2A"/>
    <w:rsid w:val="00522E93"/>
    <w:rsid w:val="00522F9B"/>
    <w:rsid w:val="0052316D"/>
    <w:rsid w:val="0052332A"/>
    <w:rsid w:val="005237EF"/>
    <w:rsid w:val="00523A09"/>
    <w:rsid w:val="00523C14"/>
    <w:rsid w:val="00523C32"/>
    <w:rsid w:val="00524448"/>
    <w:rsid w:val="00524B6B"/>
    <w:rsid w:val="00524CC6"/>
    <w:rsid w:val="00524F36"/>
    <w:rsid w:val="00524F37"/>
    <w:rsid w:val="00525384"/>
    <w:rsid w:val="00525CE9"/>
    <w:rsid w:val="00525CF6"/>
    <w:rsid w:val="00525D09"/>
    <w:rsid w:val="00525F6C"/>
    <w:rsid w:val="005260F8"/>
    <w:rsid w:val="0052635D"/>
    <w:rsid w:val="00526503"/>
    <w:rsid w:val="00526577"/>
    <w:rsid w:val="0052660F"/>
    <w:rsid w:val="005268A9"/>
    <w:rsid w:val="00526986"/>
    <w:rsid w:val="005269C8"/>
    <w:rsid w:val="00526CF1"/>
    <w:rsid w:val="00526E55"/>
    <w:rsid w:val="00526E56"/>
    <w:rsid w:val="00527149"/>
    <w:rsid w:val="00527268"/>
    <w:rsid w:val="005272AA"/>
    <w:rsid w:val="0052760D"/>
    <w:rsid w:val="00527790"/>
    <w:rsid w:val="005277F3"/>
    <w:rsid w:val="00527823"/>
    <w:rsid w:val="005278A8"/>
    <w:rsid w:val="005279F2"/>
    <w:rsid w:val="00527C0E"/>
    <w:rsid w:val="00527DB2"/>
    <w:rsid w:val="00527F4C"/>
    <w:rsid w:val="00527F5F"/>
    <w:rsid w:val="00530175"/>
    <w:rsid w:val="0053040B"/>
    <w:rsid w:val="00530623"/>
    <w:rsid w:val="005308BE"/>
    <w:rsid w:val="00530908"/>
    <w:rsid w:val="00530946"/>
    <w:rsid w:val="005309EB"/>
    <w:rsid w:val="00530BAC"/>
    <w:rsid w:val="00530D71"/>
    <w:rsid w:val="00530FB0"/>
    <w:rsid w:val="00531149"/>
    <w:rsid w:val="0053149D"/>
    <w:rsid w:val="005315A0"/>
    <w:rsid w:val="0053187E"/>
    <w:rsid w:val="005318B0"/>
    <w:rsid w:val="00531951"/>
    <w:rsid w:val="00531C1A"/>
    <w:rsid w:val="00531C9B"/>
    <w:rsid w:val="00531CA4"/>
    <w:rsid w:val="00531CD3"/>
    <w:rsid w:val="00531DFB"/>
    <w:rsid w:val="00531EB3"/>
    <w:rsid w:val="00531F29"/>
    <w:rsid w:val="005321DA"/>
    <w:rsid w:val="0053224A"/>
    <w:rsid w:val="005322A8"/>
    <w:rsid w:val="005322BB"/>
    <w:rsid w:val="0053231D"/>
    <w:rsid w:val="005324B6"/>
    <w:rsid w:val="005327CA"/>
    <w:rsid w:val="0053284B"/>
    <w:rsid w:val="005329EF"/>
    <w:rsid w:val="00532B6D"/>
    <w:rsid w:val="00532B7D"/>
    <w:rsid w:val="00532D6F"/>
    <w:rsid w:val="00532FCA"/>
    <w:rsid w:val="005335C5"/>
    <w:rsid w:val="005336BC"/>
    <w:rsid w:val="00533828"/>
    <w:rsid w:val="00533BDB"/>
    <w:rsid w:val="00533CF6"/>
    <w:rsid w:val="00533D56"/>
    <w:rsid w:val="00533DDA"/>
    <w:rsid w:val="00533EBB"/>
    <w:rsid w:val="00534069"/>
    <w:rsid w:val="00534387"/>
    <w:rsid w:val="0053453E"/>
    <w:rsid w:val="00534745"/>
    <w:rsid w:val="00534969"/>
    <w:rsid w:val="00534A20"/>
    <w:rsid w:val="00534ACE"/>
    <w:rsid w:val="0053518A"/>
    <w:rsid w:val="005351B7"/>
    <w:rsid w:val="005351CB"/>
    <w:rsid w:val="005352BB"/>
    <w:rsid w:val="005354A6"/>
    <w:rsid w:val="00535567"/>
    <w:rsid w:val="00535770"/>
    <w:rsid w:val="005358EA"/>
    <w:rsid w:val="005359A8"/>
    <w:rsid w:val="005359B5"/>
    <w:rsid w:val="005359E2"/>
    <w:rsid w:val="00535A5C"/>
    <w:rsid w:val="00535AD1"/>
    <w:rsid w:val="00535AEB"/>
    <w:rsid w:val="00535B55"/>
    <w:rsid w:val="00535D35"/>
    <w:rsid w:val="00535E24"/>
    <w:rsid w:val="00535E4F"/>
    <w:rsid w:val="005361A5"/>
    <w:rsid w:val="00536464"/>
    <w:rsid w:val="0053650D"/>
    <w:rsid w:val="005365AF"/>
    <w:rsid w:val="005366A9"/>
    <w:rsid w:val="005367E5"/>
    <w:rsid w:val="00536828"/>
    <w:rsid w:val="00536C4B"/>
    <w:rsid w:val="00536D0A"/>
    <w:rsid w:val="00536F0C"/>
    <w:rsid w:val="00537418"/>
    <w:rsid w:val="00537482"/>
    <w:rsid w:val="005374C2"/>
    <w:rsid w:val="005376E8"/>
    <w:rsid w:val="005376EE"/>
    <w:rsid w:val="00537977"/>
    <w:rsid w:val="005379D3"/>
    <w:rsid w:val="00537D6F"/>
    <w:rsid w:val="00537DBA"/>
    <w:rsid w:val="00537F0A"/>
    <w:rsid w:val="00537FB3"/>
    <w:rsid w:val="005401DA"/>
    <w:rsid w:val="005402A5"/>
    <w:rsid w:val="00540650"/>
    <w:rsid w:val="00540735"/>
    <w:rsid w:val="00540879"/>
    <w:rsid w:val="00540A9F"/>
    <w:rsid w:val="00540B0B"/>
    <w:rsid w:val="00540B4E"/>
    <w:rsid w:val="00540CDD"/>
    <w:rsid w:val="00540EDD"/>
    <w:rsid w:val="00540F57"/>
    <w:rsid w:val="00540F88"/>
    <w:rsid w:val="00541037"/>
    <w:rsid w:val="00541098"/>
    <w:rsid w:val="0054130E"/>
    <w:rsid w:val="00541595"/>
    <w:rsid w:val="005415CB"/>
    <w:rsid w:val="00541726"/>
    <w:rsid w:val="0054173B"/>
    <w:rsid w:val="005418F3"/>
    <w:rsid w:val="00541AA3"/>
    <w:rsid w:val="00541B0D"/>
    <w:rsid w:val="00541CFE"/>
    <w:rsid w:val="00541FAF"/>
    <w:rsid w:val="00541FE6"/>
    <w:rsid w:val="00541FF9"/>
    <w:rsid w:val="005420F1"/>
    <w:rsid w:val="0054219F"/>
    <w:rsid w:val="00542314"/>
    <w:rsid w:val="0054279E"/>
    <w:rsid w:val="005428C5"/>
    <w:rsid w:val="00542A77"/>
    <w:rsid w:val="00542A9A"/>
    <w:rsid w:val="00542BD5"/>
    <w:rsid w:val="00542C61"/>
    <w:rsid w:val="00542C84"/>
    <w:rsid w:val="00542CB6"/>
    <w:rsid w:val="00542DF4"/>
    <w:rsid w:val="00542E47"/>
    <w:rsid w:val="00542F2C"/>
    <w:rsid w:val="005431E1"/>
    <w:rsid w:val="00543216"/>
    <w:rsid w:val="005434C1"/>
    <w:rsid w:val="0054359F"/>
    <w:rsid w:val="00543651"/>
    <w:rsid w:val="0054365D"/>
    <w:rsid w:val="00543682"/>
    <w:rsid w:val="005437A2"/>
    <w:rsid w:val="00543833"/>
    <w:rsid w:val="00543BCF"/>
    <w:rsid w:val="00543BD6"/>
    <w:rsid w:val="00543C9C"/>
    <w:rsid w:val="005441ED"/>
    <w:rsid w:val="0054421A"/>
    <w:rsid w:val="00544324"/>
    <w:rsid w:val="005446B5"/>
    <w:rsid w:val="005446BB"/>
    <w:rsid w:val="00544700"/>
    <w:rsid w:val="00544762"/>
    <w:rsid w:val="0054479F"/>
    <w:rsid w:val="005449AB"/>
    <w:rsid w:val="00544B99"/>
    <w:rsid w:val="00544FE2"/>
    <w:rsid w:val="005451A6"/>
    <w:rsid w:val="005451AE"/>
    <w:rsid w:val="005454E3"/>
    <w:rsid w:val="00545522"/>
    <w:rsid w:val="005457D5"/>
    <w:rsid w:val="00545814"/>
    <w:rsid w:val="005458B3"/>
    <w:rsid w:val="005459A5"/>
    <w:rsid w:val="00545B5D"/>
    <w:rsid w:val="00545C5F"/>
    <w:rsid w:val="00545E6C"/>
    <w:rsid w:val="00545FD1"/>
    <w:rsid w:val="00545FF8"/>
    <w:rsid w:val="005461A6"/>
    <w:rsid w:val="005464BA"/>
    <w:rsid w:val="00546758"/>
    <w:rsid w:val="005467BB"/>
    <w:rsid w:val="00546978"/>
    <w:rsid w:val="00546B96"/>
    <w:rsid w:val="00546D3C"/>
    <w:rsid w:val="00546DA7"/>
    <w:rsid w:val="005470BD"/>
    <w:rsid w:val="0054726D"/>
    <w:rsid w:val="005473A5"/>
    <w:rsid w:val="005475F4"/>
    <w:rsid w:val="005476CF"/>
    <w:rsid w:val="0054775C"/>
    <w:rsid w:val="005477DC"/>
    <w:rsid w:val="0054795E"/>
    <w:rsid w:val="00547A07"/>
    <w:rsid w:val="00547A74"/>
    <w:rsid w:val="00547A87"/>
    <w:rsid w:val="00547C14"/>
    <w:rsid w:val="00547D4B"/>
    <w:rsid w:val="00547D61"/>
    <w:rsid w:val="00547EB2"/>
    <w:rsid w:val="00547FF3"/>
    <w:rsid w:val="00550313"/>
    <w:rsid w:val="005504C1"/>
    <w:rsid w:val="00550751"/>
    <w:rsid w:val="005507AF"/>
    <w:rsid w:val="00550931"/>
    <w:rsid w:val="005509A3"/>
    <w:rsid w:val="00550A74"/>
    <w:rsid w:val="00550C54"/>
    <w:rsid w:val="00550C5B"/>
    <w:rsid w:val="00550C99"/>
    <w:rsid w:val="00550EA9"/>
    <w:rsid w:val="005510E4"/>
    <w:rsid w:val="0055115C"/>
    <w:rsid w:val="005511C7"/>
    <w:rsid w:val="00551557"/>
    <w:rsid w:val="0055161A"/>
    <w:rsid w:val="0055165C"/>
    <w:rsid w:val="00551751"/>
    <w:rsid w:val="005519F1"/>
    <w:rsid w:val="00551AD0"/>
    <w:rsid w:val="00551BD2"/>
    <w:rsid w:val="00551C33"/>
    <w:rsid w:val="00551D7E"/>
    <w:rsid w:val="00551F02"/>
    <w:rsid w:val="0055204E"/>
    <w:rsid w:val="005521D7"/>
    <w:rsid w:val="005522A5"/>
    <w:rsid w:val="00552415"/>
    <w:rsid w:val="005526D9"/>
    <w:rsid w:val="0055299D"/>
    <w:rsid w:val="00552AD8"/>
    <w:rsid w:val="00552CF8"/>
    <w:rsid w:val="00552E98"/>
    <w:rsid w:val="00552F52"/>
    <w:rsid w:val="00553000"/>
    <w:rsid w:val="00553012"/>
    <w:rsid w:val="00553235"/>
    <w:rsid w:val="005532A2"/>
    <w:rsid w:val="005532C7"/>
    <w:rsid w:val="005537DB"/>
    <w:rsid w:val="00553BD3"/>
    <w:rsid w:val="00553D88"/>
    <w:rsid w:val="00553E87"/>
    <w:rsid w:val="005540F1"/>
    <w:rsid w:val="005541A6"/>
    <w:rsid w:val="00554320"/>
    <w:rsid w:val="005547CD"/>
    <w:rsid w:val="005548D4"/>
    <w:rsid w:val="00554907"/>
    <w:rsid w:val="00554E56"/>
    <w:rsid w:val="005550E1"/>
    <w:rsid w:val="0055529B"/>
    <w:rsid w:val="005552C3"/>
    <w:rsid w:val="00555476"/>
    <w:rsid w:val="005556A1"/>
    <w:rsid w:val="00555794"/>
    <w:rsid w:val="005558A6"/>
    <w:rsid w:val="005558EE"/>
    <w:rsid w:val="00555B7E"/>
    <w:rsid w:val="00555B95"/>
    <w:rsid w:val="00555C69"/>
    <w:rsid w:val="00555D24"/>
    <w:rsid w:val="00555DA0"/>
    <w:rsid w:val="0055602F"/>
    <w:rsid w:val="005560CC"/>
    <w:rsid w:val="00556183"/>
    <w:rsid w:val="0055622B"/>
    <w:rsid w:val="0055630F"/>
    <w:rsid w:val="005564AA"/>
    <w:rsid w:val="005564F8"/>
    <w:rsid w:val="005564FF"/>
    <w:rsid w:val="005568A9"/>
    <w:rsid w:val="00556939"/>
    <w:rsid w:val="00556B1A"/>
    <w:rsid w:val="00556B24"/>
    <w:rsid w:val="00556E7A"/>
    <w:rsid w:val="00556EDE"/>
    <w:rsid w:val="005571AD"/>
    <w:rsid w:val="00557269"/>
    <w:rsid w:val="00557453"/>
    <w:rsid w:val="00557526"/>
    <w:rsid w:val="00557566"/>
    <w:rsid w:val="00557589"/>
    <w:rsid w:val="00557A9A"/>
    <w:rsid w:val="00557ACE"/>
    <w:rsid w:val="00557CDD"/>
    <w:rsid w:val="0056011C"/>
    <w:rsid w:val="00560143"/>
    <w:rsid w:val="0056014B"/>
    <w:rsid w:val="005602D6"/>
    <w:rsid w:val="005606D9"/>
    <w:rsid w:val="00560725"/>
    <w:rsid w:val="005607F1"/>
    <w:rsid w:val="005608F8"/>
    <w:rsid w:val="00560CF5"/>
    <w:rsid w:val="00560D90"/>
    <w:rsid w:val="00560E9F"/>
    <w:rsid w:val="0056107B"/>
    <w:rsid w:val="00561212"/>
    <w:rsid w:val="005612F1"/>
    <w:rsid w:val="00561321"/>
    <w:rsid w:val="00561355"/>
    <w:rsid w:val="00561457"/>
    <w:rsid w:val="0056187D"/>
    <w:rsid w:val="00561898"/>
    <w:rsid w:val="00561ACD"/>
    <w:rsid w:val="00561C50"/>
    <w:rsid w:val="00562512"/>
    <w:rsid w:val="00562704"/>
    <w:rsid w:val="005627C3"/>
    <w:rsid w:val="005627E0"/>
    <w:rsid w:val="0056292E"/>
    <w:rsid w:val="00562C17"/>
    <w:rsid w:val="00562CF4"/>
    <w:rsid w:val="00562D56"/>
    <w:rsid w:val="00562E69"/>
    <w:rsid w:val="00562EC7"/>
    <w:rsid w:val="00562F4A"/>
    <w:rsid w:val="00563246"/>
    <w:rsid w:val="005633DD"/>
    <w:rsid w:val="005635A9"/>
    <w:rsid w:val="0056389F"/>
    <w:rsid w:val="00563A3F"/>
    <w:rsid w:val="00563DEE"/>
    <w:rsid w:val="00563EF2"/>
    <w:rsid w:val="0056426D"/>
    <w:rsid w:val="00564526"/>
    <w:rsid w:val="005645FC"/>
    <w:rsid w:val="005646FA"/>
    <w:rsid w:val="005647EF"/>
    <w:rsid w:val="00564975"/>
    <w:rsid w:val="005649B1"/>
    <w:rsid w:val="00564A96"/>
    <w:rsid w:val="00564B80"/>
    <w:rsid w:val="00565246"/>
    <w:rsid w:val="005652A7"/>
    <w:rsid w:val="005652EA"/>
    <w:rsid w:val="005654A8"/>
    <w:rsid w:val="005659EC"/>
    <w:rsid w:val="00565A25"/>
    <w:rsid w:val="00565A97"/>
    <w:rsid w:val="00565BDB"/>
    <w:rsid w:val="00566118"/>
    <w:rsid w:val="005662A0"/>
    <w:rsid w:val="005662E8"/>
    <w:rsid w:val="00566406"/>
    <w:rsid w:val="0056643E"/>
    <w:rsid w:val="005664B8"/>
    <w:rsid w:val="005667E3"/>
    <w:rsid w:val="00566809"/>
    <w:rsid w:val="00566C81"/>
    <w:rsid w:val="00566EAE"/>
    <w:rsid w:val="00566ED2"/>
    <w:rsid w:val="00567213"/>
    <w:rsid w:val="005672B5"/>
    <w:rsid w:val="005677CB"/>
    <w:rsid w:val="005677E9"/>
    <w:rsid w:val="00567A20"/>
    <w:rsid w:val="00567A5D"/>
    <w:rsid w:val="00567B06"/>
    <w:rsid w:val="00567B44"/>
    <w:rsid w:val="00567BF0"/>
    <w:rsid w:val="00567D6B"/>
    <w:rsid w:val="00567E52"/>
    <w:rsid w:val="00567EBD"/>
    <w:rsid w:val="00567F74"/>
    <w:rsid w:val="00567F83"/>
    <w:rsid w:val="0057013C"/>
    <w:rsid w:val="00570171"/>
    <w:rsid w:val="00570240"/>
    <w:rsid w:val="0057063F"/>
    <w:rsid w:val="00570AAA"/>
    <w:rsid w:val="00570C3F"/>
    <w:rsid w:val="00570DE6"/>
    <w:rsid w:val="00570E38"/>
    <w:rsid w:val="00571062"/>
    <w:rsid w:val="0057158D"/>
    <w:rsid w:val="005715B1"/>
    <w:rsid w:val="005716EC"/>
    <w:rsid w:val="00571793"/>
    <w:rsid w:val="005717CF"/>
    <w:rsid w:val="00571888"/>
    <w:rsid w:val="0057198F"/>
    <w:rsid w:val="00571C12"/>
    <w:rsid w:val="00571C50"/>
    <w:rsid w:val="00571FD1"/>
    <w:rsid w:val="005721A9"/>
    <w:rsid w:val="0057224C"/>
    <w:rsid w:val="00572481"/>
    <w:rsid w:val="0057256C"/>
    <w:rsid w:val="005728BD"/>
    <w:rsid w:val="00572A8F"/>
    <w:rsid w:val="00572D95"/>
    <w:rsid w:val="00572E66"/>
    <w:rsid w:val="00572F22"/>
    <w:rsid w:val="00572FC0"/>
    <w:rsid w:val="00572FF8"/>
    <w:rsid w:val="0057302D"/>
    <w:rsid w:val="00573271"/>
    <w:rsid w:val="005734AB"/>
    <w:rsid w:val="005736B4"/>
    <w:rsid w:val="00573857"/>
    <w:rsid w:val="005738D5"/>
    <w:rsid w:val="005739B6"/>
    <w:rsid w:val="00573C84"/>
    <w:rsid w:val="00573CC1"/>
    <w:rsid w:val="00573E49"/>
    <w:rsid w:val="00573E6C"/>
    <w:rsid w:val="00573F9C"/>
    <w:rsid w:val="005741B3"/>
    <w:rsid w:val="005742DC"/>
    <w:rsid w:val="005744C3"/>
    <w:rsid w:val="0057459B"/>
    <w:rsid w:val="005745BA"/>
    <w:rsid w:val="00574608"/>
    <w:rsid w:val="00574690"/>
    <w:rsid w:val="00574822"/>
    <w:rsid w:val="00574D4E"/>
    <w:rsid w:val="00574F0C"/>
    <w:rsid w:val="005750AC"/>
    <w:rsid w:val="005752AB"/>
    <w:rsid w:val="0057598E"/>
    <w:rsid w:val="005759ED"/>
    <w:rsid w:val="00575A0E"/>
    <w:rsid w:val="00575B7C"/>
    <w:rsid w:val="00575D97"/>
    <w:rsid w:val="0057636A"/>
    <w:rsid w:val="00576562"/>
    <w:rsid w:val="00576AAB"/>
    <w:rsid w:val="00576C6B"/>
    <w:rsid w:val="00576F24"/>
    <w:rsid w:val="00577107"/>
    <w:rsid w:val="00577527"/>
    <w:rsid w:val="005775A9"/>
    <w:rsid w:val="00577694"/>
    <w:rsid w:val="005778B1"/>
    <w:rsid w:val="005778CD"/>
    <w:rsid w:val="00577A38"/>
    <w:rsid w:val="00577C05"/>
    <w:rsid w:val="00580119"/>
    <w:rsid w:val="005802A7"/>
    <w:rsid w:val="0058033A"/>
    <w:rsid w:val="00580461"/>
    <w:rsid w:val="0058051C"/>
    <w:rsid w:val="0058068A"/>
    <w:rsid w:val="005807BC"/>
    <w:rsid w:val="00580825"/>
    <w:rsid w:val="00580B59"/>
    <w:rsid w:val="00580BB1"/>
    <w:rsid w:val="00580D0D"/>
    <w:rsid w:val="00580DA0"/>
    <w:rsid w:val="00580DE5"/>
    <w:rsid w:val="00580F87"/>
    <w:rsid w:val="005814EE"/>
    <w:rsid w:val="005816C0"/>
    <w:rsid w:val="005816E6"/>
    <w:rsid w:val="00581725"/>
    <w:rsid w:val="00581780"/>
    <w:rsid w:val="00581786"/>
    <w:rsid w:val="005817CA"/>
    <w:rsid w:val="005817D6"/>
    <w:rsid w:val="005819BD"/>
    <w:rsid w:val="00581AE6"/>
    <w:rsid w:val="00581D4B"/>
    <w:rsid w:val="00581E99"/>
    <w:rsid w:val="00581F5D"/>
    <w:rsid w:val="00582035"/>
    <w:rsid w:val="00582109"/>
    <w:rsid w:val="00582270"/>
    <w:rsid w:val="00582341"/>
    <w:rsid w:val="005823B5"/>
    <w:rsid w:val="005825C9"/>
    <w:rsid w:val="0058280C"/>
    <w:rsid w:val="0058299C"/>
    <w:rsid w:val="005829B9"/>
    <w:rsid w:val="00582AB0"/>
    <w:rsid w:val="00582D6C"/>
    <w:rsid w:val="00582D84"/>
    <w:rsid w:val="00583238"/>
    <w:rsid w:val="0058337A"/>
    <w:rsid w:val="00583441"/>
    <w:rsid w:val="00583538"/>
    <w:rsid w:val="00583594"/>
    <w:rsid w:val="005835E1"/>
    <w:rsid w:val="00583824"/>
    <w:rsid w:val="005838B8"/>
    <w:rsid w:val="005839C8"/>
    <w:rsid w:val="00583B23"/>
    <w:rsid w:val="00583CC9"/>
    <w:rsid w:val="00583E78"/>
    <w:rsid w:val="0058420E"/>
    <w:rsid w:val="00584266"/>
    <w:rsid w:val="005843F1"/>
    <w:rsid w:val="0058450D"/>
    <w:rsid w:val="005846C9"/>
    <w:rsid w:val="005846D8"/>
    <w:rsid w:val="0058474D"/>
    <w:rsid w:val="00584844"/>
    <w:rsid w:val="005848CB"/>
    <w:rsid w:val="00584B69"/>
    <w:rsid w:val="00584BBB"/>
    <w:rsid w:val="00584D07"/>
    <w:rsid w:val="00584D64"/>
    <w:rsid w:val="00584E16"/>
    <w:rsid w:val="00584F98"/>
    <w:rsid w:val="00585221"/>
    <w:rsid w:val="00585250"/>
    <w:rsid w:val="005853ED"/>
    <w:rsid w:val="005857FB"/>
    <w:rsid w:val="00585A92"/>
    <w:rsid w:val="00585DEF"/>
    <w:rsid w:val="00586693"/>
    <w:rsid w:val="00586FB5"/>
    <w:rsid w:val="005871EE"/>
    <w:rsid w:val="005873AB"/>
    <w:rsid w:val="005875A7"/>
    <w:rsid w:val="00587736"/>
    <w:rsid w:val="00587A3B"/>
    <w:rsid w:val="00587BCB"/>
    <w:rsid w:val="00587C61"/>
    <w:rsid w:val="0059009A"/>
    <w:rsid w:val="0059009C"/>
    <w:rsid w:val="00590238"/>
    <w:rsid w:val="0059032C"/>
    <w:rsid w:val="0059035E"/>
    <w:rsid w:val="0059066A"/>
    <w:rsid w:val="00590840"/>
    <w:rsid w:val="005909C0"/>
    <w:rsid w:val="00590A03"/>
    <w:rsid w:val="00590A1B"/>
    <w:rsid w:val="00590D7C"/>
    <w:rsid w:val="00590F94"/>
    <w:rsid w:val="00591262"/>
    <w:rsid w:val="00591735"/>
    <w:rsid w:val="005917C4"/>
    <w:rsid w:val="005918BA"/>
    <w:rsid w:val="00591963"/>
    <w:rsid w:val="00591C4A"/>
    <w:rsid w:val="00591CD7"/>
    <w:rsid w:val="00592159"/>
    <w:rsid w:val="0059224D"/>
    <w:rsid w:val="00592678"/>
    <w:rsid w:val="005926C3"/>
    <w:rsid w:val="0059277A"/>
    <w:rsid w:val="005928BC"/>
    <w:rsid w:val="00592910"/>
    <w:rsid w:val="00592A6A"/>
    <w:rsid w:val="00592C84"/>
    <w:rsid w:val="00592D47"/>
    <w:rsid w:val="00592E78"/>
    <w:rsid w:val="00593050"/>
    <w:rsid w:val="0059316E"/>
    <w:rsid w:val="00593728"/>
    <w:rsid w:val="00593890"/>
    <w:rsid w:val="0059398C"/>
    <w:rsid w:val="00593B5C"/>
    <w:rsid w:val="00593C00"/>
    <w:rsid w:val="00593CAA"/>
    <w:rsid w:val="00594210"/>
    <w:rsid w:val="0059435C"/>
    <w:rsid w:val="005944F7"/>
    <w:rsid w:val="0059456D"/>
    <w:rsid w:val="00594630"/>
    <w:rsid w:val="005946F2"/>
    <w:rsid w:val="00594722"/>
    <w:rsid w:val="00594860"/>
    <w:rsid w:val="005948FC"/>
    <w:rsid w:val="00594B88"/>
    <w:rsid w:val="00594EEE"/>
    <w:rsid w:val="005950BC"/>
    <w:rsid w:val="005950E3"/>
    <w:rsid w:val="005951F1"/>
    <w:rsid w:val="00595664"/>
    <w:rsid w:val="00595681"/>
    <w:rsid w:val="005957E0"/>
    <w:rsid w:val="0059581F"/>
    <w:rsid w:val="00595882"/>
    <w:rsid w:val="00595937"/>
    <w:rsid w:val="005959C3"/>
    <w:rsid w:val="00595B71"/>
    <w:rsid w:val="00595CB6"/>
    <w:rsid w:val="005960AD"/>
    <w:rsid w:val="00596225"/>
    <w:rsid w:val="00596237"/>
    <w:rsid w:val="00596401"/>
    <w:rsid w:val="005966ED"/>
    <w:rsid w:val="00596706"/>
    <w:rsid w:val="005967E8"/>
    <w:rsid w:val="00596A1E"/>
    <w:rsid w:val="00596F04"/>
    <w:rsid w:val="00596FC6"/>
    <w:rsid w:val="0059718A"/>
    <w:rsid w:val="005971FD"/>
    <w:rsid w:val="005972E9"/>
    <w:rsid w:val="00597380"/>
    <w:rsid w:val="0059753E"/>
    <w:rsid w:val="005976AA"/>
    <w:rsid w:val="005976D2"/>
    <w:rsid w:val="00597A11"/>
    <w:rsid w:val="00597AC5"/>
    <w:rsid w:val="00597CB7"/>
    <w:rsid w:val="00597D93"/>
    <w:rsid w:val="00597F6B"/>
    <w:rsid w:val="00597FE2"/>
    <w:rsid w:val="005A0118"/>
    <w:rsid w:val="005A0375"/>
    <w:rsid w:val="005A0793"/>
    <w:rsid w:val="005A081C"/>
    <w:rsid w:val="005A09DF"/>
    <w:rsid w:val="005A0A89"/>
    <w:rsid w:val="005A0BED"/>
    <w:rsid w:val="005A10F3"/>
    <w:rsid w:val="005A1190"/>
    <w:rsid w:val="005A11E1"/>
    <w:rsid w:val="005A11FE"/>
    <w:rsid w:val="005A130C"/>
    <w:rsid w:val="005A1414"/>
    <w:rsid w:val="005A1421"/>
    <w:rsid w:val="005A147A"/>
    <w:rsid w:val="005A14A2"/>
    <w:rsid w:val="005A15CE"/>
    <w:rsid w:val="005A1774"/>
    <w:rsid w:val="005A1BB7"/>
    <w:rsid w:val="005A1C30"/>
    <w:rsid w:val="005A1D48"/>
    <w:rsid w:val="005A1DD0"/>
    <w:rsid w:val="005A1F46"/>
    <w:rsid w:val="005A22BA"/>
    <w:rsid w:val="005A23AC"/>
    <w:rsid w:val="005A287C"/>
    <w:rsid w:val="005A28B2"/>
    <w:rsid w:val="005A29B4"/>
    <w:rsid w:val="005A2A72"/>
    <w:rsid w:val="005A2A94"/>
    <w:rsid w:val="005A2B01"/>
    <w:rsid w:val="005A2CF2"/>
    <w:rsid w:val="005A2D62"/>
    <w:rsid w:val="005A2DE1"/>
    <w:rsid w:val="005A2FE8"/>
    <w:rsid w:val="005A301F"/>
    <w:rsid w:val="005A32F2"/>
    <w:rsid w:val="005A3524"/>
    <w:rsid w:val="005A355D"/>
    <w:rsid w:val="005A383F"/>
    <w:rsid w:val="005A3855"/>
    <w:rsid w:val="005A3968"/>
    <w:rsid w:val="005A3B89"/>
    <w:rsid w:val="005A3ED0"/>
    <w:rsid w:val="005A41C1"/>
    <w:rsid w:val="005A43F0"/>
    <w:rsid w:val="005A46E6"/>
    <w:rsid w:val="005A48D9"/>
    <w:rsid w:val="005A4AAB"/>
    <w:rsid w:val="005A4C07"/>
    <w:rsid w:val="005A4CA5"/>
    <w:rsid w:val="005A4EDD"/>
    <w:rsid w:val="005A507C"/>
    <w:rsid w:val="005A52B4"/>
    <w:rsid w:val="005A5339"/>
    <w:rsid w:val="005A533C"/>
    <w:rsid w:val="005A538D"/>
    <w:rsid w:val="005A5490"/>
    <w:rsid w:val="005A56E8"/>
    <w:rsid w:val="005A573E"/>
    <w:rsid w:val="005A5AD0"/>
    <w:rsid w:val="005A5B04"/>
    <w:rsid w:val="005A5B5A"/>
    <w:rsid w:val="005A5B8B"/>
    <w:rsid w:val="005A6061"/>
    <w:rsid w:val="005A6118"/>
    <w:rsid w:val="005A611E"/>
    <w:rsid w:val="005A6246"/>
    <w:rsid w:val="005A637C"/>
    <w:rsid w:val="005A6527"/>
    <w:rsid w:val="005A6656"/>
    <w:rsid w:val="005A6727"/>
    <w:rsid w:val="005A6734"/>
    <w:rsid w:val="005A68D8"/>
    <w:rsid w:val="005A69A0"/>
    <w:rsid w:val="005A6D2C"/>
    <w:rsid w:val="005A6D9D"/>
    <w:rsid w:val="005A6EBF"/>
    <w:rsid w:val="005A7073"/>
    <w:rsid w:val="005A7131"/>
    <w:rsid w:val="005A71BC"/>
    <w:rsid w:val="005A726A"/>
    <w:rsid w:val="005A72B0"/>
    <w:rsid w:val="005A72F0"/>
    <w:rsid w:val="005A76CB"/>
    <w:rsid w:val="005A78B8"/>
    <w:rsid w:val="005A78E4"/>
    <w:rsid w:val="005A7B03"/>
    <w:rsid w:val="005A7BD9"/>
    <w:rsid w:val="005A7E8F"/>
    <w:rsid w:val="005A7EDB"/>
    <w:rsid w:val="005A7F38"/>
    <w:rsid w:val="005B0341"/>
    <w:rsid w:val="005B04CC"/>
    <w:rsid w:val="005B0712"/>
    <w:rsid w:val="005B0DDC"/>
    <w:rsid w:val="005B0F83"/>
    <w:rsid w:val="005B104B"/>
    <w:rsid w:val="005B129B"/>
    <w:rsid w:val="005B130A"/>
    <w:rsid w:val="005B1514"/>
    <w:rsid w:val="005B19A4"/>
    <w:rsid w:val="005B1A36"/>
    <w:rsid w:val="005B1C6A"/>
    <w:rsid w:val="005B1F09"/>
    <w:rsid w:val="005B2023"/>
    <w:rsid w:val="005B2101"/>
    <w:rsid w:val="005B2292"/>
    <w:rsid w:val="005B25A4"/>
    <w:rsid w:val="005B265F"/>
    <w:rsid w:val="005B2752"/>
    <w:rsid w:val="005B2834"/>
    <w:rsid w:val="005B2C4C"/>
    <w:rsid w:val="005B2D00"/>
    <w:rsid w:val="005B2D21"/>
    <w:rsid w:val="005B2EA7"/>
    <w:rsid w:val="005B2F80"/>
    <w:rsid w:val="005B3138"/>
    <w:rsid w:val="005B323E"/>
    <w:rsid w:val="005B3414"/>
    <w:rsid w:val="005B3494"/>
    <w:rsid w:val="005B3569"/>
    <w:rsid w:val="005B35FF"/>
    <w:rsid w:val="005B3720"/>
    <w:rsid w:val="005B3771"/>
    <w:rsid w:val="005B37E6"/>
    <w:rsid w:val="005B39CC"/>
    <w:rsid w:val="005B3A0D"/>
    <w:rsid w:val="005B3DCB"/>
    <w:rsid w:val="005B4020"/>
    <w:rsid w:val="005B40B6"/>
    <w:rsid w:val="005B441E"/>
    <w:rsid w:val="005B4421"/>
    <w:rsid w:val="005B45C5"/>
    <w:rsid w:val="005B45D2"/>
    <w:rsid w:val="005B46B9"/>
    <w:rsid w:val="005B4857"/>
    <w:rsid w:val="005B4884"/>
    <w:rsid w:val="005B48E7"/>
    <w:rsid w:val="005B4CAD"/>
    <w:rsid w:val="005B4CB7"/>
    <w:rsid w:val="005B4D35"/>
    <w:rsid w:val="005B4DF1"/>
    <w:rsid w:val="005B4E49"/>
    <w:rsid w:val="005B50DA"/>
    <w:rsid w:val="005B5332"/>
    <w:rsid w:val="005B5412"/>
    <w:rsid w:val="005B5705"/>
    <w:rsid w:val="005B5763"/>
    <w:rsid w:val="005B5948"/>
    <w:rsid w:val="005B598F"/>
    <w:rsid w:val="005B59C7"/>
    <w:rsid w:val="005B5B32"/>
    <w:rsid w:val="005B5CCB"/>
    <w:rsid w:val="005B5D89"/>
    <w:rsid w:val="005B5DE4"/>
    <w:rsid w:val="005B5DF5"/>
    <w:rsid w:val="005B6102"/>
    <w:rsid w:val="005B61F9"/>
    <w:rsid w:val="005B6292"/>
    <w:rsid w:val="005B6930"/>
    <w:rsid w:val="005B6AA3"/>
    <w:rsid w:val="005B6B25"/>
    <w:rsid w:val="005B6BAC"/>
    <w:rsid w:val="005B70F6"/>
    <w:rsid w:val="005B7872"/>
    <w:rsid w:val="005B7A87"/>
    <w:rsid w:val="005B7AEB"/>
    <w:rsid w:val="005B7BAD"/>
    <w:rsid w:val="005B7E85"/>
    <w:rsid w:val="005C03AE"/>
    <w:rsid w:val="005C03CA"/>
    <w:rsid w:val="005C046C"/>
    <w:rsid w:val="005C05D6"/>
    <w:rsid w:val="005C081E"/>
    <w:rsid w:val="005C089D"/>
    <w:rsid w:val="005C0A01"/>
    <w:rsid w:val="005C0A3A"/>
    <w:rsid w:val="005C0ACE"/>
    <w:rsid w:val="005C0D55"/>
    <w:rsid w:val="005C0F33"/>
    <w:rsid w:val="005C10F4"/>
    <w:rsid w:val="005C117B"/>
    <w:rsid w:val="005C11F4"/>
    <w:rsid w:val="005C1234"/>
    <w:rsid w:val="005C15DA"/>
    <w:rsid w:val="005C167D"/>
    <w:rsid w:val="005C16A8"/>
    <w:rsid w:val="005C1882"/>
    <w:rsid w:val="005C200F"/>
    <w:rsid w:val="005C20FD"/>
    <w:rsid w:val="005C2270"/>
    <w:rsid w:val="005C22DE"/>
    <w:rsid w:val="005C254B"/>
    <w:rsid w:val="005C2664"/>
    <w:rsid w:val="005C266B"/>
    <w:rsid w:val="005C26D9"/>
    <w:rsid w:val="005C279A"/>
    <w:rsid w:val="005C2A61"/>
    <w:rsid w:val="005C2BB3"/>
    <w:rsid w:val="005C2DD2"/>
    <w:rsid w:val="005C2E52"/>
    <w:rsid w:val="005C32F2"/>
    <w:rsid w:val="005C34CF"/>
    <w:rsid w:val="005C34EC"/>
    <w:rsid w:val="005C3770"/>
    <w:rsid w:val="005C389A"/>
    <w:rsid w:val="005C39FB"/>
    <w:rsid w:val="005C41B9"/>
    <w:rsid w:val="005C43C6"/>
    <w:rsid w:val="005C43D0"/>
    <w:rsid w:val="005C4434"/>
    <w:rsid w:val="005C4660"/>
    <w:rsid w:val="005C48D8"/>
    <w:rsid w:val="005C4917"/>
    <w:rsid w:val="005C4970"/>
    <w:rsid w:val="005C49FF"/>
    <w:rsid w:val="005C4BEA"/>
    <w:rsid w:val="005C4DEE"/>
    <w:rsid w:val="005C4E14"/>
    <w:rsid w:val="005C4E45"/>
    <w:rsid w:val="005C503B"/>
    <w:rsid w:val="005C5616"/>
    <w:rsid w:val="005C56FD"/>
    <w:rsid w:val="005C5814"/>
    <w:rsid w:val="005C5A42"/>
    <w:rsid w:val="005C5AAF"/>
    <w:rsid w:val="005C5E62"/>
    <w:rsid w:val="005C5ECB"/>
    <w:rsid w:val="005C5F37"/>
    <w:rsid w:val="005C5F84"/>
    <w:rsid w:val="005C619D"/>
    <w:rsid w:val="005C625E"/>
    <w:rsid w:val="005C62AD"/>
    <w:rsid w:val="005C63A6"/>
    <w:rsid w:val="005C6899"/>
    <w:rsid w:val="005C68AF"/>
    <w:rsid w:val="005C6CF0"/>
    <w:rsid w:val="005C6E7B"/>
    <w:rsid w:val="005C70E2"/>
    <w:rsid w:val="005C7151"/>
    <w:rsid w:val="005C721A"/>
    <w:rsid w:val="005C77B8"/>
    <w:rsid w:val="005C7891"/>
    <w:rsid w:val="005C78CF"/>
    <w:rsid w:val="005C791A"/>
    <w:rsid w:val="005C7B38"/>
    <w:rsid w:val="005C7B57"/>
    <w:rsid w:val="005C7CF5"/>
    <w:rsid w:val="005C7F32"/>
    <w:rsid w:val="005D0136"/>
    <w:rsid w:val="005D01E3"/>
    <w:rsid w:val="005D07EB"/>
    <w:rsid w:val="005D0850"/>
    <w:rsid w:val="005D0898"/>
    <w:rsid w:val="005D09AB"/>
    <w:rsid w:val="005D0C77"/>
    <w:rsid w:val="005D0D17"/>
    <w:rsid w:val="005D0E16"/>
    <w:rsid w:val="005D10F3"/>
    <w:rsid w:val="005D1152"/>
    <w:rsid w:val="005D1253"/>
    <w:rsid w:val="005D144D"/>
    <w:rsid w:val="005D15D7"/>
    <w:rsid w:val="005D17F3"/>
    <w:rsid w:val="005D1802"/>
    <w:rsid w:val="005D19EF"/>
    <w:rsid w:val="005D1EF9"/>
    <w:rsid w:val="005D1FE3"/>
    <w:rsid w:val="005D2E13"/>
    <w:rsid w:val="005D2F28"/>
    <w:rsid w:val="005D30E5"/>
    <w:rsid w:val="005D310B"/>
    <w:rsid w:val="005D314D"/>
    <w:rsid w:val="005D35C3"/>
    <w:rsid w:val="005D3763"/>
    <w:rsid w:val="005D3873"/>
    <w:rsid w:val="005D39C2"/>
    <w:rsid w:val="005D3C64"/>
    <w:rsid w:val="005D3D78"/>
    <w:rsid w:val="005D427A"/>
    <w:rsid w:val="005D4444"/>
    <w:rsid w:val="005D45A0"/>
    <w:rsid w:val="005D45EE"/>
    <w:rsid w:val="005D46D9"/>
    <w:rsid w:val="005D493F"/>
    <w:rsid w:val="005D4A44"/>
    <w:rsid w:val="005D4AA4"/>
    <w:rsid w:val="005D4B94"/>
    <w:rsid w:val="005D4CD1"/>
    <w:rsid w:val="005D4D36"/>
    <w:rsid w:val="005D4DA7"/>
    <w:rsid w:val="005D4ED3"/>
    <w:rsid w:val="005D505A"/>
    <w:rsid w:val="005D5065"/>
    <w:rsid w:val="005D528C"/>
    <w:rsid w:val="005D52DF"/>
    <w:rsid w:val="005D5420"/>
    <w:rsid w:val="005D546A"/>
    <w:rsid w:val="005D5552"/>
    <w:rsid w:val="005D5742"/>
    <w:rsid w:val="005D57CB"/>
    <w:rsid w:val="005D593C"/>
    <w:rsid w:val="005D5AC0"/>
    <w:rsid w:val="005D5B11"/>
    <w:rsid w:val="005D5D1A"/>
    <w:rsid w:val="005D5E93"/>
    <w:rsid w:val="005D5EBD"/>
    <w:rsid w:val="005D5FF3"/>
    <w:rsid w:val="005D623B"/>
    <w:rsid w:val="005D6350"/>
    <w:rsid w:val="005D6473"/>
    <w:rsid w:val="005D64D2"/>
    <w:rsid w:val="005D65CC"/>
    <w:rsid w:val="005D6770"/>
    <w:rsid w:val="005D68BF"/>
    <w:rsid w:val="005D6DA5"/>
    <w:rsid w:val="005D6DE4"/>
    <w:rsid w:val="005D6E9D"/>
    <w:rsid w:val="005D6F24"/>
    <w:rsid w:val="005D6F56"/>
    <w:rsid w:val="005D6FD1"/>
    <w:rsid w:val="005D704C"/>
    <w:rsid w:val="005D7217"/>
    <w:rsid w:val="005D728C"/>
    <w:rsid w:val="005D738E"/>
    <w:rsid w:val="005D7492"/>
    <w:rsid w:val="005D74CF"/>
    <w:rsid w:val="005D7B46"/>
    <w:rsid w:val="005D7B5D"/>
    <w:rsid w:val="005D7CBE"/>
    <w:rsid w:val="005D7D40"/>
    <w:rsid w:val="005D7EC7"/>
    <w:rsid w:val="005E00A5"/>
    <w:rsid w:val="005E06AB"/>
    <w:rsid w:val="005E0858"/>
    <w:rsid w:val="005E08EF"/>
    <w:rsid w:val="005E09D4"/>
    <w:rsid w:val="005E0C77"/>
    <w:rsid w:val="005E0CD3"/>
    <w:rsid w:val="005E0E68"/>
    <w:rsid w:val="005E0EB7"/>
    <w:rsid w:val="005E0F25"/>
    <w:rsid w:val="005E0FC7"/>
    <w:rsid w:val="005E1027"/>
    <w:rsid w:val="005E1321"/>
    <w:rsid w:val="005E1341"/>
    <w:rsid w:val="005E158A"/>
    <w:rsid w:val="005E16DB"/>
    <w:rsid w:val="005E17E2"/>
    <w:rsid w:val="005E19C9"/>
    <w:rsid w:val="005E1A8C"/>
    <w:rsid w:val="005E1A9C"/>
    <w:rsid w:val="005E1C48"/>
    <w:rsid w:val="005E1CA0"/>
    <w:rsid w:val="005E1EA5"/>
    <w:rsid w:val="005E2012"/>
    <w:rsid w:val="005E22F2"/>
    <w:rsid w:val="005E23FD"/>
    <w:rsid w:val="005E254C"/>
    <w:rsid w:val="005E2581"/>
    <w:rsid w:val="005E26D3"/>
    <w:rsid w:val="005E27FA"/>
    <w:rsid w:val="005E2860"/>
    <w:rsid w:val="005E2B3C"/>
    <w:rsid w:val="005E2B97"/>
    <w:rsid w:val="005E2D27"/>
    <w:rsid w:val="005E2FED"/>
    <w:rsid w:val="005E3659"/>
    <w:rsid w:val="005E380D"/>
    <w:rsid w:val="005E3C34"/>
    <w:rsid w:val="005E3D25"/>
    <w:rsid w:val="005E3EA5"/>
    <w:rsid w:val="005E3F8A"/>
    <w:rsid w:val="005E4112"/>
    <w:rsid w:val="005E4133"/>
    <w:rsid w:val="005E41C5"/>
    <w:rsid w:val="005E43C9"/>
    <w:rsid w:val="005E44DC"/>
    <w:rsid w:val="005E47C5"/>
    <w:rsid w:val="005E497D"/>
    <w:rsid w:val="005E4B3A"/>
    <w:rsid w:val="005E4B5D"/>
    <w:rsid w:val="005E4C3C"/>
    <w:rsid w:val="005E4D56"/>
    <w:rsid w:val="005E5162"/>
    <w:rsid w:val="005E528B"/>
    <w:rsid w:val="005E533A"/>
    <w:rsid w:val="005E5504"/>
    <w:rsid w:val="005E5728"/>
    <w:rsid w:val="005E5732"/>
    <w:rsid w:val="005E583D"/>
    <w:rsid w:val="005E5945"/>
    <w:rsid w:val="005E5D29"/>
    <w:rsid w:val="005E5E94"/>
    <w:rsid w:val="005E614F"/>
    <w:rsid w:val="005E6344"/>
    <w:rsid w:val="005E651F"/>
    <w:rsid w:val="005E66F2"/>
    <w:rsid w:val="005E68A6"/>
    <w:rsid w:val="005E6A7E"/>
    <w:rsid w:val="005E6BA0"/>
    <w:rsid w:val="005E6C7B"/>
    <w:rsid w:val="005E6CE5"/>
    <w:rsid w:val="005E6D02"/>
    <w:rsid w:val="005E70AE"/>
    <w:rsid w:val="005E7153"/>
    <w:rsid w:val="005E71BB"/>
    <w:rsid w:val="005E71D7"/>
    <w:rsid w:val="005E74C8"/>
    <w:rsid w:val="005E752B"/>
    <w:rsid w:val="005E757A"/>
    <w:rsid w:val="005E7671"/>
    <w:rsid w:val="005E7790"/>
    <w:rsid w:val="005E7824"/>
    <w:rsid w:val="005E797E"/>
    <w:rsid w:val="005E7AE2"/>
    <w:rsid w:val="005E7B61"/>
    <w:rsid w:val="005E7C1A"/>
    <w:rsid w:val="005E7EE4"/>
    <w:rsid w:val="005E7F4C"/>
    <w:rsid w:val="005F0067"/>
    <w:rsid w:val="005F00AD"/>
    <w:rsid w:val="005F00C6"/>
    <w:rsid w:val="005F01D5"/>
    <w:rsid w:val="005F036C"/>
    <w:rsid w:val="005F05D4"/>
    <w:rsid w:val="005F0687"/>
    <w:rsid w:val="005F0775"/>
    <w:rsid w:val="005F0B08"/>
    <w:rsid w:val="005F0C78"/>
    <w:rsid w:val="005F0CE6"/>
    <w:rsid w:val="005F0D61"/>
    <w:rsid w:val="005F0DD8"/>
    <w:rsid w:val="005F0E23"/>
    <w:rsid w:val="005F1092"/>
    <w:rsid w:val="005F12D2"/>
    <w:rsid w:val="005F13B2"/>
    <w:rsid w:val="005F18DE"/>
    <w:rsid w:val="005F1CF3"/>
    <w:rsid w:val="005F1D91"/>
    <w:rsid w:val="005F1F21"/>
    <w:rsid w:val="005F1F64"/>
    <w:rsid w:val="005F227D"/>
    <w:rsid w:val="005F23E0"/>
    <w:rsid w:val="005F24C9"/>
    <w:rsid w:val="005F26A5"/>
    <w:rsid w:val="005F2731"/>
    <w:rsid w:val="005F2808"/>
    <w:rsid w:val="005F2939"/>
    <w:rsid w:val="005F29B1"/>
    <w:rsid w:val="005F2CF6"/>
    <w:rsid w:val="005F2E5C"/>
    <w:rsid w:val="005F3102"/>
    <w:rsid w:val="005F323B"/>
    <w:rsid w:val="005F3C5A"/>
    <w:rsid w:val="005F3D4F"/>
    <w:rsid w:val="005F3E7D"/>
    <w:rsid w:val="005F3E90"/>
    <w:rsid w:val="005F3E99"/>
    <w:rsid w:val="005F3FA5"/>
    <w:rsid w:val="005F40BC"/>
    <w:rsid w:val="005F4358"/>
    <w:rsid w:val="005F4769"/>
    <w:rsid w:val="005F477D"/>
    <w:rsid w:val="005F48B2"/>
    <w:rsid w:val="005F4ABA"/>
    <w:rsid w:val="005F4B99"/>
    <w:rsid w:val="005F4CB0"/>
    <w:rsid w:val="005F4D0F"/>
    <w:rsid w:val="005F4E79"/>
    <w:rsid w:val="005F4FCC"/>
    <w:rsid w:val="005F552B"/>
    <w:rsid w:val="005F56E8"/>
    <w:rsid w:val="005F5803"/>
    <w:rsid w:val="005F58D3"/>
    <w:rsid w:val="005F58EF"/>
    <w:rsid w:val="005F5B9B"/>
    <w:rsid w:val="005F5BA0"/>
    <w:rsid w:val="005F5CF5"/>
    <w:rsid w:val="005F5DFA"/>
    <w:rsid w:val="005F5E0A"/>
    <w:rsid w:val="005F5F0F"/>
    <w:rsid w:val="005F605C"/>
    <w:rsid w:val="005F6219"/>
    <w:rsid w:val="005F6413"/>
    <w:rsid w:val="005F6A62"/>
    <w:rsid w:val="005F6DAB"/>
    <w:rsid w:val="005F749B"/>
    <w:rsid w:val="005F74E2"/>
    <w:rsid w:val="005F7BE2"/>
    <w:rsid w:val="005F7C4B"/>
    <w:rsid w:val="005F7E39"/>
    <w:rsid w:val="006000CB"/>
    <w:rsid w:val="006003F3"/>
    <w:rsid w:val="0060047B"/>
    <w:rsid w:val="00600676"/>
    <w:rsid w:val="006006F5"/>
    <w:rsid w:val="00600711"/>
    <w:rsid w:val="00600712"/>
    <w:rsid w:val="00600719"/>
    <w:rsid w:val="00600800"/>
    <w:rsid w:val="00600813"/>
    <w:rsid w:val="00600883"/>
    <w:rsid w:val="00600E97"/>
    <w:rsid w:val="00600EA3"/>
    <w:rsid w:val="00600F26"/>
    <w:rsid w:val="00600F45"/>
    <w:rsid w:val="006011AE"/>
    <w:rsid w:val="00601238"/>
    <w:rsid w:val="0060125F"/>
    <w:rsid w:val="006012C0"/>
    <w:rsid w:val="006013FA"/>
    <w:rsid w:val="0060146C"/>
    <w:rsid w:val="00601510"/>
    <w:rsid w:val="00601517"/>
    <w:rsid w:val="0060169F"/>
    <w:rsid w:val="00601AD5"/>
    <w:rsid w:val="00601ADF"/>
    <w:rsid w:val="00601B88"/>
    <w:rsid w:val="00601DB1"/>
    <w:rsid w:val="00601FF0"/>
    <w:rsid w:val="00602138"/>
    <w:rsid w:val="0060213A"/>
    <w:rsid w:val="00602407"/>
    <w:rsid w:val="00602444"/>
    <w:rsid w:val="00602485"/>
    <w:rsid w:val="0060255A"/>
    <w:rsid w:val="00602594"/>
    <w:rsid w:val="006027E6"/>
    <w:rsid w:val="00602D66"/>
    <w:rsid w:val="006032DC"/>
    <w:rsid w:val="0060340B"/>
    <w:rsid w:val="00603537"/>
    <w:rsid w:val="0060359E"/>
    <w:rsid w:val="006038AB"/>
    <w:rsid w:val="00603A70"/>
    <w:rsid w:val="00603B72"/>
    <w:rsid w:val="00603C05"/>
    <w:rsid w:val="00603C09"/>
    <w:rsid w:val="00603FF1"/>
    <w:rsid w:val="00604381"/>
    <w:rsid w:val="0060445E"/>
    <w:rsid w:val="00604863"/>
    <w:rsid w:val="00604BD5"/>
    <w:rsid w:val="00604BEE"/>
    <w:rsid w:val="00604DA8"/>
    <w:rsid w:val="00604F37"/>
    <w:rsid w:val="00605031"/>
    <w:rsid w:val="00605338"/>
    <w:rsid w:val="00605932"/>
    <w:rsid w:val="00605979"/>
    <w:rsid w:val="00605A7C"/>
    <w:rsid w:val="00605B57"/>
    <w:rsid w:val="00605B84"/>
    <w:rsid w:val="00605D1C"/>
    <w:rsid w:val="00605D69"/>
    <w:rsid w:val="0060638D"/>
    <w:rsid w:val="0060645A"/>
    <w:rsid w:val="006064E1"/>
    <w:rsid w:val="00606693"/>
    <w:rsid w:val="00606807"/>
    <w:rsid w:val="006068CB"/>
    <w:rsid w:val="00606964"/>
    <w:rsid w:val="00606C82"/>
    <w:rsid w:val="00607462"/>
    <w:rsid w:val="00607491"/>
    <w:rsid w:val="006074B9"/>
    <w:rsid w:val="006074D1"/>
    <w:rsid w:val="00607795"/>
    <w:rsid w:val="006077E6"/>
    <w:rsid w:val="006078CF"/>
    <w:rsid w:val="006079EC"/>
    <w:rsid w:val="00607BED"/>
    <w:rsid w:val="00607C57"/>
    <w:rsid w:val="00607CAA"/>
    <w:rsid w:val="00607E7C"/>
    <w:rsid w:val="00610045"/>
    <w:rsid w:val="006102CF"/>
    <w:rsid w:val="00610602"/>
    <w:rsid w:val="0061064C"/>
    <w:rsid w:val="006107BD"/>
    <w:rsid w:val="00610821"/>
    <w:rsid w:val="006108A0"/>
    <w:rsid w:val="00610CB2"/>
    <w:rsid w:val="00610D2C"/>
    <w:rsid w:val="00610E2D"/>
    <w:rsid w:val="00610E99"/>
    <w:rsid w:val="00610F44"/>
    <w:rsid w:val="00611060"/>
    <w:rsid w:val="0061121E"/>
    <w:rsid w:val="00611459"/>
    <w:rsid w:val="0061145D"/>
    <w:rsid w:val="00611AFB"/>
    <w:rsid w:val="00611D7E"/>
    <w:rsid w:val="00612197"/>
    <w:rsid w:val="0061254F"/>
    <w:rsid w:val="0061279B"/>
    <w:rsid w:val="00612B19"/>
    <w:rsid w:val="00612E5B"/>
    <w:rsid w:val="00612F14"/>
    <w:rsid w:val="0061317A"/>
    <w:rsid w:val="00613180"/>
    <w:rsid w:val="0061320A"/>
    <w:rsid w:val="00613298"/>
    <w:rsid w:val="0061369F"/>
    <w:rsid w:val="006136AC"/>
    <w:rsid w:val="00613753"/>
    <w:rsid w:val="00613844"/>
    <w:rsid w:val="00613B33"/>
    <w:rsid w:val="00613DB8"/>
    <w:rsid w:val="00614332"/>
    <w:rsid w:val="00614486"/>
    <w:rsid w:val="00614671"/>
    <w:rsid w:val="0061468F"/>
    <w:rsid w:val="006147CD"/>
    <w:rsid w:val="00614839"/>
    <w:rsid w:val="00614ADE"/>
    <w:rsid w:val="00614B94"/>
    <w:rsid w:val="00614C03"/>
    <w:rsid w:val="00615311"/>
    <w:rsid w:val="006153D9"/>
    <w:rsid w:val="0061554A"/>
    <w:rsid w:val="00615814"/>
    <w:rsid w:val="0061581E"/>
    <w:rsid w:val="00615970"/>
    <w:rsid w:val="00615ADD"/>
    <w:rsid w:val="00615B45"/>
    <w:rsid w:val="00615E62"/>
    <w:rsid w:val="00615E89"/>
    <w:rsid w:val="00615EB5"/>
    <w:rsid w:val="006160A2"/>
    <w:rsid w:val="006160BD"/>
    <w:rsid w:val="00616288"/>
    <w:rsid w:val="006162B3"/>
    <w:rsid w:val="00616430"/>
    <w:rsid w:val="0061664B"/>
    <w:rsid w:val="00616B00"/>
    <w:rsid w:val="00616BA3"/>
    <w:rsid w:val="00616BD4"/>
    <w:rsid w:val="00616EE7"/>
    <w:rsid w:val="00617207"/>
    <w:rsid w:val="0061723B"/>
    <w:rsid w:val="006176C5"/>
    <w:rsid w:val="00617792"/>
    <w:rsid w:val="0061781A"/>
    <w:rsid w:val="00617A27"/>
    <w:rsid w:val="00617A3C"/>
    <w:rsid w:val="00617FFD"/>
    <w:rsid w:val="006201BD"/>
    <w:rsid w:val="00620235"/>
    <w:rsid w:val="006202AD"/>
    <w:rsid w:val="00620303"/>
    <w:rsid w:val="0062048C"/>
    <w:rsid w:val="00620827"/>
    <w:rsid w:val="00620A18"/>
    <w:rsid w:val="00620AE5"/>
    <w:rsid w:val="00620BD2"/>
    <w:rsid w:val="00620EEA"/>
    <w:rsid w:val="00620F90"/>
    <w:rsid w:val="00621531"/>
    <w:rsid w:val="00621801"/>
    <w:rsid w:val="00621E33"/>
    <w:rsid w:val="00621E39"/>
    <w:rsid w:val="00621E8B"/>
    <w:rsid w:val="0062205C"/>
    <w:rsid w:val="006221BD"/>
    <w:rsid w:val="006221F3"/>
    <w:rsid w:val="00622397"/>
    <w:rsid w:val="006226F3"/>
    <w:rsid w:val="0062280D"/>
    <w:rsid w:val="006228E3"/>
    <w:rsid w:val="00622E60"/>
    <w:rsid w:val="00622EB8"/>
    <w:rsid w:val="00622F01"/>
    <w:rsid w:val="00622F85"/>
    <w:rsid w:val="00622FDE"/>
    <w:rsid w:val="006230EE"/>
    <w:rsid w:val="006232FD"/>
    <w:rsid w:val="00623572"/>
    <w:rsid w:val="006235E5"/>
    <w:rsid w:val="006237F0"/>
    <w:rsid w:val="00623B15"/>
    <w:rsid w:val="00623F6B"/>
    <w:rsid w:val="00624229"/>
    <w:rsid w:val="0062442E"/>
    <w:rsid w:val="0062447A"/>
    <w:rsid w:val="00624508"/>
    <w:rsid w:val="00624864"/>
    <w:rsid w:val="006248A3"/>
    <w:rsid w:val="00624938"/>
    <w:rsid w:val="00624B23"/>
    <w:rsid w:val="00624C7D"/>
    <w:rsid w:val="00624E37"/>
    <w:rsid w:val="00624EBC"/>
    <w:rsid w:val="00625459"/>
    <w:rsid w:val="00625567"/>
    <w:rsid w:val="00625601"/>
    <w:rsid w:val="006257EC"/>
    <w:rsid w:val="006258F4"/>
    <w:rsid w:val="0062599D"/>
    <w:rsid w:val="006259C3"/>
    <w:rsid w:val="00625A8F"/>
    <w:rsid w:val="006263C7"/>
    <w:rsid w:val="00626511"/>
    <w:rsid w:val="006267F0"/>
    <w:rsid w:val="006268C1"/>
    <w:rsid w:val="00626B07"/>
    <w:rsid w:val="00626D62"/>
    <w:rsid w:val="00626E6D"/>
    <w:rsid w:val="00626F06"/>
    <w:rsid w:val="0062709F"/>
    <w:rsid w:val="006270F8"/>
    <w:rsid w:val="00627528"/>
    <w:rsid w:val="0062758C"/>
    <w:rsid w:val="006275ED"/>
    <w:rsid w:val="006276B8"/>
    <w:rsid w:val="0062798D"/>
    <w:rsid w:val="00627A3F"/>
    <w:rsid w:val="00627A44"/>
    <w:rsid w:val="00627ACE"/>
    <w:rsid w:val="00627E1E"/>
    <w:rsid w:val="006300B6"/>
    <w:rsid w:val="00630138"/>
    <w:rsid w:val="00630389"/>
    <w:rsid w:val="006303B7"/>
    <w:rsid w:val="0063048C"/>
    <w:rsid w:val="0063055C"/>
    <w:rsid w:val="00630EBD"/>
    <w:rsid w:val="00630F3A"/>
    <w:rsid w:val="00631277"/>
    <w:rsid w:val="0063129A"/>
    <w:rsid w:val="006317AE"/>
    <w:rsid w:val="00631887"/>
    <w:rsid w:val="00631B49"/>
    <w:rsid w:val="00631B75"/>
    <w:rsid w:val="00631CDD"/>
    <w:rsid w:val="00631D46"/>
    <w:rsid w:val="006320A5"/>
    <w:rsid w:val="006322AE"/>
    <w:rsid w:val="0063235C"/>
    <w:rsid w:val="0063248B"/>
    <w:rsid w:val="006324DD"/>
    <w:rsid w:val="00632507"/>
    <w:rsid w:val="00632660"/>
    <w:rsid w:val="006326DC"/>
    <w:rsid w:val="00632909"/>
    <w:rsid w:val="00632EA5"/>
    <w:rsid w:val="006330A8"/>
    <w:rsid w:val="006330AB"/>
    <w:rsid w:val="006330EE"/>
    <w:rsid w:val="006331DF"/>
    <w:rsid w:val="00633532"/>
    <w:rsid w:val="00633816"/>
    <w:rsid w:val="00633C5C"/>
    <w:rsid w:val="00633E6C"/>
    <w:rsid w:val="00633EED"/>
    <w:rsid w:val="00633F15"/>
    <w:rsid w:val="00634016"/>
    <w:rsid w:val="006341F4"/>
    <w:rsid w:val="00634323"/>
    <w:rsid w:val="0063433E"/>
    <w:rsid w:val="006343BA"/>
    <w:rsid w:val="0063440C"/>
    <w:rsid w:val="00634499"/>
    <w:rsid w:val="006344E0"/>
    <w:rsid w:val="00634712"/>
    <w:rsid w:val="00634B09"/>
    <w:rsid w:val="00634C41"/>
    <w:rsid w:val="00634EBC"/>
    <w:rsid w:val="00634F20"/>
    <w:rsid w:val="00635084"/>
    <w:rsid w:val="00635208"/>
    <w:rsid w:val="0063521C"/>
    <w:rsid w:val="0063541E"/>
    <w:rsid w:val="00635428"/>
    <w:rsid w:val="006354A8"/>
    <w:rsid w:val="006355BB"/>
    <w:rsid w:val="00635635"/>
    <w:rsid w:val="006356A8"/>
    <w:rsid w:val="0063587D"/>
    <w:rsid w:val="006358B0"/>
    <w:rsid w:val="006359C5"/>
    <w:rsid w:val="00635A69"/>
    <w:rsid w:val="00635CCA"/>
    <w:rsid w:val="00635D4E"/>
    <w:rsid w:val="00635DF0"/>
    <w:rsid w:val="00635EB2"/>
    <w:rsid w:val="00635FD2"/>
    <w:rsid w:val="006360B5"/>
    <w:rsid w:val="006361C8"/>
    <w:rsid w:val="00636A6E"/>
    <w:rsid w:val="00636C4E"/>
    <w:rsid w:val="00636C91"/>
    <w:rsid w:val="00636E14"/>
    <w:rsid w:val="00636EC7"/>
    <w:rsid w:val="0063709E"/>
    <w:rsid w:val="006372C4"/>
    <w:rsid w:val="006374FC"/>
    <w:rsid w:val="0063750E"/>
    <w:rsid w:val="00637546"/>
    <w:rsid w:val="00637813"/>
    <w:rsid w:val="00637871"/>
    <w:rsid w:val="0063795C"/>
    <w:rsid w:val="00637A0C"/>
    <w:rsid w:val="00637B5F"/>
    <w:rsid w:val="00637C0B"/>
    <w:rsid w:val="00637D72"/>
    <w:rsid w:val="00637DA2"/>
    <w:rsid w:val="006400E5"/>
    <w:rsid w:val="00640172"/>
    <w:rsid w:val="00640223"/>
    <w:rsid w:val="00640251"/>
    <w:rsid w:val="0064041B"/>
    <w:rsid w:val="00640473"/>
    <w:rsid w:val="0064062A"/>
    <w:rsid w:val="0064077E"/>
    <w:rsid w:val="006409FA"/>
    <w:rsid w:val="00640A21"/>
    <w:rsid w:val="00640ACC"/>
    <w:rsid w:val="00640B4B"/>
    <w:rsid w:val="00640D42"/>
    <w:rsid w:val="00640E84"/>
    <w:rsid w:val="00640E96"/>
    <w:rsid w:val="00640F18"/>
    <w:rsid w:val="00641363"/>
    <w:rsid w:val="006413FD"/>
    <w:rsid w:val="00641B18"/>
    <w:rsid w:val="00641CCA"/>
    <w:rsid w:val="00641CF9"/>
    <w:rsid w:val="00641E57"/>
    <w:rsid w:val="00641FBA"/>
    <w:rsid w:val="006421DA"/>
    <w:rsid w:val="00642204"/>
    <w:rsid w:val="006423A5"/>
    <w:rsid w:val="0064240C"/>
    <w:rsid w:val="00642451"/>
    <w:rsid w:val="00642501"/>
    <w:rsid w:val="0064288D"/>
    <w:rsid w:val="00642A95"/>
    <w:rsid w:val="00642AD9"/>
    <w:rsid w:val="00642B24"/>
    <w:rsid w:val="00642B4D"/>
    <w:rsid w:val="00642BB2"/>
    <w:rsid w:val="00642BC2"/>
    <w:rsid w:val="00642DE3"/>
    <w:rsid w:val="00642E82"/>
    <w:rsid w:val="0064304F"/>
    <w:rsid w:val="006431B7"/>
    <w:rsid w:val="006431F8"/>
    <w:rsid w:val="006432D4"/>
    <w:rsid w:val="006436F5"/>
    <w:rsid w:val="0064383F"/>
    <w:rsid w:val="00643912"/>
    <w:rsid w:val="00643994"/>
    <w:rsid w:val="00643AF8"/>
    <w:rsid w:val="00643C0C"/>
    <w:rsid w:val="00643D00"/>
    <w:rsid w:val="00643FA6"/>
    <w:rsid w:val="00644037"/>
    <w:rsid w:val="0064409F"/>
    <w:rsid w:val="0064434D"/>
    <w:rsid w:val="00644423"/>
    <w:rsid w:val="006449E2"/>
    <w:rsid w:val="00644C03"/>
    <w:rsid w:val="00644CDC"/>
    <w:rsid w:val="00644D19"/>
    <w:rsid w:val="00644D3D"/>
    <w:rsid w:val="00644D70"/>
    <w:rsid w:val="00644F35"/>
    <w:rsid w:val="00644F82"/>
    <w:rsid w:val="00645095"/>
    <w:rsid w:val="0064509B"/>
    <w:rsid w:val="006452F5"/>
    <w:rsid w:val="006453C9"/>
    <w:rsid w:val="0064540F"/>
    <w:rsid w:val="00645566"/>
    <w:rsid w:val="006455D6"/>
    <w:rsid w:val="00645881"/>
    <w:rsid w:val="00645960"/>
    <w:rsid w:val="0064598D"/>
    <w:rsid w:val="00645C3F"/>
    <w:rsid w:val="00645CE7"/>
    <w:rsid w:val="00646545"/>
    <w:rsid w:val="00646D7B"/>
    <w:rsid w:val="00646E88"/>
    <w:rsid w:val="00646F3D"/>
    <w:rsid w:val="00646FEA"/>
    <w:rsid w:val="006472C2"/>
    <w:rsid w:val="00647445"/>
    <w:rsid w:val="0064753A"/>
    <w:rsid w:val="0064766F"/>
    <w:rsid w:val="006476BE"/>
    <w:rsid w:val="00647762"/>
    <w:rsid w:val="00647A3B"/>
    <w:rsid w:val="00647ABB"/>
    <w:rsid w:val="006503E5"/>
    <w:rsid w:val="00650665"/>
    <w:rsid w:val="00650909"/>
    <w:rsid w:val="00650AC9"/>
    <w:rsid w:val="00650B20"/>
    <w:rsid w:val="00650B43"/>
    <w:rsid w:val="00650D4F"/>
    <w:rsid w:val="00650E29"/>
    <w:rsid w:val="00650F89"/>
    <w:rsid w:val="0065106D"/>
    <w:rsid w:val="0065117F"/>
    <w:rsid w:val="00651274"/>
    <w:rsid w:val="00651419"/>
    <w:rsid w:val="0065155D"/>
    <w:rsid w:val="00651589"/>
    <w:rsid w:val="006517A1"/>
    <w:rsid w:val="006517FB"/>
    <w:rsid w:val="006518D3"/>
    <w:rsid w:val="006519FA"/>
    <w:rsid w:val="00651AA9"/>
    <w:rsid w:val="00651C1F"/>
    <w:rsid w:val="00651CCD"/>
    <w:rsid w:val="00651DE2"/>
    <w:rsid w:val="00651DE5"/>
    <w:rsid w:val="00651FF8"/>
    <w:rsid w:val="0065207A"/>
    <w:rsid w:val="0065213B"/>
    <w:rsid w:val="00652228"/>
    <w:rsid w:val="0065232B"/>
    <w:rsid w:val="00652455"/>
    <w:rsid w:val="0065255F"/>
    <w:rsid w:val="00652625"/>
    <w:rsid w:val="00652836"/>
    <w:rsid w:val="00652C3A"/>
    <w:rsid w:val="00652CCF"/>
    <w:rsid w:val="00652D2C"/>
    <w:rsid w:val="00653138"/>
    <w:rsid w:val="00653232"/>
    <w:rsid w:val="006532B5"/>
    <w:rsid w:val="00653357"/>
    <w:rsid w:val="006533D3"/>
    <w:rsid w:val="00653A61"/>
    <w:rsid w:val="00653B25"/>
    <w:rsid w:val="00653CBE"/>
    <w:rsid w:val="00653F5A"/>
    <w:rsid w:val="00654049"/>
    <w:rsid w:val="0065448C"/>
    <w:rsid w:val="00654506"/>
    <w:rsid w:val="00654B0C"/>
    <w:rsid w:val="00654BB8"/>
    <w:rsid w:val="00654E40"/>
    <w:rsid w:val="00654F48"/>
    <w:rsid w:val="00655090"/>
    <w:rsid w:val="00655508"/>
    <w:rsid w:val="0065569C"/>
    <w:rsid w:val="00655752"/>
    <w:rsid w:val="006557ED"/>
    <w:rsid w:val="006558DC"/>
    <w:rsid w:val="006559B7"/>
    <w:rsid w:val="00655BF6"/>
    <w:rsid w:val="00655CB3"/>
    <w:rsid w:val="00655F4F"/>
    <w:rsid w:val="006560D2"/>
    <w:rsid w:val="00656155"/>
    <w:rsid w:val="0065655C"/>
    <w:rsid w:val="0065666A"/>
    <w:rsid w:val="0065670A"/>
    <w:rsid w:val="006569B6"/>
    <w:rsid w:val="00656A62"/>
    <w:rsid w:val="00656ABC"/>
    <w:rsid w:val="00656B14"/>
    <w:rsid w:val="00656B45"/>
    <w:rsid w:val="00656E01"/>
    <w:rsid w:val="00656E28"/>
    <w:rsid w:val="00656FD8"/>
    <w:rsid w:val="00657517"/>
    <w:rsid w:val="0065770A"/>
    <w:rsid w:val="006578FA"/>
    <w:rsid w:val="00657A20"/>
    <w:rsid w:val="00657BDC"/>
    <w:rsid w:val="00657D7F"/>
    <w:rsid w:val="00657EA6"/>
    <w:rsid w:val="00657F30"/>
    <w:rsid w:val="006601BB"/>
    <w:rsid w:val="00660394"/>
    <w:rsid w:val="0066080F"/>
    <w:rsid w:val="006608B6"/>
    <w:rsid w:val="0066099D"/>
    <w:rsid w:val="00660A1F"/>
    <w:rsid w:val="00660C25"/>
    <w:rsid w:val="00660CD6"/>
    <w:rsid w:val="006611B0"/>
    <w:rsid w:val="00661294"/>
    <w:rsid w:val="006614F2"/>
    <w:rsid w:val="00661516"/>
    <w:rsid w:val="0066174F"/>
    <w:rsid w:val="0066186F"/>
    <w:rsid w:val="00661B0C"/>
    <w:rsid w:val="00661D1A"/>
    <w:rsid w:val="00661D2E"/>
    <w:rsid w:val="00661F21"/>
    <w:rsid w:val="00661FDB"/>
    <w:rsid w:val="00661FE3"/>
    <w:rsid w:val="006620BC"/>
    <w:rsid w:val="00662294"/>
    <w:rsid w:val="0066232E"/>
    <w:rsid w:val="006626AD"/>
    <w:rsid w:val="0066291C"/>
    <w:rsid w:val="0066297A"/>
    <w:rsid w:val="00662CE7"/>
    <w:rsid w:val="00663004"/>
    <w:rsid w:val="0066312D"/>
    <w:rsid w:val="00663167"/>
    <w:rsid w:val="0066356F"/>
    <w:rsid w:val="006635DB"/>
    <w:rsid w:val="00663891"/>
    <w:rsid w:val="00663987"/>
    <w:rsid w:val="00663B0A"/>
    <w:rsid w:val="00663B6D"/>
    <w:rsid w:val="00663CF6"/>
    <w:rsid w:val="00664377"/>
    <w:rsid w:val="006646F3"/>
    <w:rsid w:val="0066479F"/>
    <w:rsid w:val="00664E11"/>
    <w:rsid w:val="00664EA2"/>
    <w:rsid w:val="00664EB5"/>
    <w:rsid w:val="0066504E"/>
    <w:rsid w:val="00665262"/>
    <w:rsid w:val="00665484"/>
    <w:rsid w:val="00665513"/>
    <w:rsid w:val="0066552E"/>
    <w:rsid w:val="0066557B"/>
    <w:rsid w:val="006655AE"/>
    <w:rsid w:val="00665623"/>
    <w:rsid w:val="006657DE"/>
    <w:rsid w:val="00665A10"/>
    <w:rsid w:val="00665BA2"/>
    <w:rsid w:val="00665BD4"/>
    <w:rsid w:val="00665D4E"/>
    <w:rsid w:val="00665DF5"/>
    <w:rsid w:val="00666100"/>
    <w:rsid w:val="00666377"/>
    <w:rsid w:val="00666379"/>
    <w:rsid w:val="00666437"/>
    <w:rsid w:val="00666443"/>
    <w:rsid w:val="006664A6"/>
    <w:rsid w:val="006666C5"/>
    <w:rsid w:val="00666CC5"/>
    <w:rsid w:val="00666D45"/>
    <w:rsid w:val="00666DB6"/>
    <w:rsid w:val="00666E2C"/>
    <w:rsid w:val="00666E38"/>
    <w:rsid w:val="00666E9F"/>
    <w:rsid w:val="00666EB1"/>
    <w:rsid w:val="00666F62"/>
    <w:rsid w:val="00666F64"/>
    <w:rsid w:val="00666F7B"/>
    <w:rsid w:val="00667034"/>
    <w:rsid w:val="0066705F"/>
    <w:rsid w:val="006670C9"/>
    <w:rsid w:val="0066718E"/>
    <w:rsid w:val="00667231"/>
    <w:rsid w:val="0066736C"/>
    <w:rsid w:val="00667410"/>
    <w:rsid w:val="006675FF"/>
    <w:rsid w:val="00667684"/>
    <w:rsid w:val="0066798D"/>
    <w:rsid w:val="006679E2"/>
    <w:rsid w:val="00667A8D"/>
    <w:rsid w:val="00667B59"/>
    <w:rsid w:val="00667CB7"/>
    <w:rsid w:val="00667CDA"/>
    <w:rsid w:val="00667D18"/>
    <w:rsid w:val="00667E5A"/>
    <w:rsid w:val="00667EFC"/>
    <w:rsid w:val="006700E8"/>
    <w:rsid w:val="0067011A"/>
    <w:rsid w:val="006701CE"/>
    <w:rsid w:val="006705B3"/>
    <w:rsid w:val="00670783"/>
    <w:rsid w:val="0067079E"/>
    <w:rsid w:val="00670857"/>
    <w:rsid w:val="00670B35"/>
    <w:rsid w:val="00670BE7"/>
    <w:rsid w:val="00670D07"/>
    <w:rsid w:val="00670E31"/>
    <w:rsid w:val="00671026"/>
    <w:rsid w:val="0067106A"/>
    <w:rsid w:val="0067113E"/>
    <w:rsid w:val="006714B2"/>
    <w:rsid w:val="0067152A"/>
    <w:rsid w:val="00671684"/>
    <w:rsid w:val="00671C20"/>
    <w:rsid w:val="00671CFB"/>
    <w:rsid w:val="00671DF5"/>
    <w:rsid w:val="006720F5"/>
    <w:rsid w:val="00672166"/>
    <w:rsid w:val="00672233"/>
    <w:rsid w:val="00672349"/>
    <w:rsid w:val="006723ED"/>
    <w:rsid w:val="00672478"/>
    <w:rsid w:val="006727CF"/>
    <w:rsid w:val="00672820"/>
    <w:rsid w:val="00672BDB"/>
    <w:rsid w:val="00672DD4"/>
    <w:rsid w:val="00672DEE"/>
    <w:rsid w:val="006730B5"/>
    <w:rsid w:val="006730C2"/>
    <w:rsid w:val="00673449"/>
    <w:rsid w:val="0067344C"/>
    <w:rsid w:val="0067370B"/>
    <w:rsid w:val="00673714"/>
    <w:rsid w:val="0067375E"/>
    <w:rsid w:val="00673797"/>
    <w:rsid w:val="006737ED"/>
    <w:rsid w:val="00673816"/>
    <w:rsid w:val="0067397A"/>
    <w:rsid w:val="00673BE0"/>
    <w:rsid w:val="00673FF6"/>
    <w:rsid w:val="00674364"/>
    <w:rsid w:val="00674389"/>
    <w:rsid w:val="0067455C"/>
    <w:rsid w:val="00674780"/>
    <w:rsid w:val="00674815"/>
    <w:rsid w:val="006749BC"/>
    <w:rsid w:val="00674A66"/>
    <w:rsid w:val="00674D8E"/>
    <w:rsid w:val="00674F91"/>
    <w:rsid w:val="00675099"/>
    <w:rsid w:val="006752B7"/>
    <w:rsid w:val="006752DF"/>
    <w:rsid w:val="0067572C"/>
    <w:rsid w:val="006757A3"/>
    <w:rsid w:val="00675CE1"/>
    <w:rsid w:val="00675D51"/>
    <w:rsid w:val="00675EF7"/>
    <w:rsid w:val="00675F3C"/>
    <w:rsid w:val="0067617B"/>
    <w:rsid w:val="006763D2"/>
    <w:rsid w:val="0067641D"/>
    <w:rsid w:val="00676456"/>
    <w:rsid w:val="006766A7"/>
    <w:rsid w:val="006766D8"/>
    <w:rsid w:val="00676BAC"/>
    <w:rsid w:val="00677263"/>
    <w:rsid w:val="006772F7"/>
    <w:rsid w:val="00677548"/>
    <w:rsid w:val="006775B3"/>
    <w:rsid w:val="006778F2"/>
    <w:rsid w:val="0067797C"/>
    <w:rsid w:val="00677B52"/>
    <w:rsid w:val="006800F2"/>
    <w:rsid w:val="0068041B"/>
    <w:rsid w:val="00680432"/>
    <w:rsid w:val="006804B1"/>
    <w:rsid w:val="006805B0"/>
    <w:rsid w:val="0068072A"/>
    <w:rsid w:val="00680C95"/>
    <w:rsid w:val="00680E0A"/>
    <w:rsid w:val="00680E11"/>
    <w:rsid w:val="00680ECC"/>
    <w:rsid w:val="006811F8"/>
    <w:rsid w:val="00681213"/>
    <w:rsid w:val="0068122B"/>
    <w:rsid w:val="006816EB"/>
    <w:rsid w:val="00681786"/>
    <w:rsid w:val="006817FB"/>
    <w:rsid w:val="0068196D"/>
    <w:rsid w:val="00681B0B"/>
    <w:rsid w:val="00681B98"/>
    <w:rsid w:val="00681BC2"/>
    <w:rsid w:val="00681C11"/>
    <w:rsid w:val="00681CD6"/>
    <w:rsid w:val="00681E6C"/>
    <w:rsid w:val="00681EC1"/>
    <w:rsid w:val="00681FA2"/>
    <w:rsid w:val="00682495"/>
    <w:rsid w:val="0068269C"/>
    <w:rsid w:val="00682762"/>
    <w:rsid w:val="00682837"/>
    <w:rsid w:val="00682A09"/>
    <w:rsid w:val="00682ADA"/>
    <w:rsid w:val="00682B70"/>
    <w:rsid w:val="00682D5A"/>
    <w:rsid w:val="00682DF8"/>
    <w:rsid w:val="00682FDE"/>
    <w:rsid w:val="0068300B"/>
    <w:rsid w:val="00683213"/>
    <w:rsid w:val="0068345E"/>
    <w:rsid w:val="006835A7"/>
    <w:rsid w:val="00683637"/>
    <w:rsid w:val="00683A58"/>
    <w:rsid w:val="00683CA9"/>
    <w:rsid w:val="00683D26"/>
    <w:rsid w:val="00683E33"/>
    <w:rsid w:val="00684020"/>
    <w:rsid w:val="006841F7"/>
    <w:rsid w:val="00684211"/>
    <w:rsid w:val="00684CBC"/>
    <w:rsid w:val="0068526F"/>
    <w:rsid w:val="0068538C"/>
    <w:rsid w:val="0068547D"/>
    <w:rsid w:val="00685542"/>
    <w:rsid w:val="00685597"/>
    <w:rsid w:val="00685A13"/>
    <w:rsid w:val="00685A79"/>
    <w:rsid w:val="00685B41"/>
    <w:rsid w:val="00685E9D"/>
    <w:rsid w:val="0068608C"/>
    <w:rsid w:val="006860E3"/>
    <w:rsid w:val="006861A4"/>
    <w:rsid w:val="006862B6"/>
    <w:rsid w:val="0068634D"/>
    <w:rsid w:val="00686556"/>
    <w:rsid w:val="006865B9"/>
    <w:rsid w:val="006866D9"/>
    <w:rsid w:val="00686834"/>
    <w:rsid w:val="0068691D"/>
    <w:rsid w:val="00686A08"/>
    <w:rsid w:val="00686A7F"/>
    <w:rsid w:val="00686BC2"/>
    <w:rsid w:val="00687367"/>
    <w:rsid w:val="006875A4"/>
    <w:rsid w:val="0068760F"/>
    <w:rsid w:val="006876E5"/>
    <w:rsid w:val="00687726"/>
    <w:rsid w:val="00687731"/>
    <w:rsid w:val="00687745"/>
    <w:rsid w:val="00687996"/>
    <w:rsid w:val="00687B21"/>
    <w:rsid w:val="00687D23"/>
    <w:rsid w:val="00690104"/>
    <w:rsid w:val="00690264"/>
    <w:rsid w:val="00690294"/>
    <w:rsid w:val="0069067A"/>
    <w:rsid w:val="00690756"/>
    <w:rsid w:val="00690878"/>
    <w:rsid w:val="006909FA"/>
    <w:rsid w:val="00690B02"/>
    <w:rsid w:val="00690B8D"/>
    <w:rsid w:val="00690E11"/>
    <w:rsid w:val="006913BB"/>
    <w:rsid w:val="006915EE"/>
    <w:rsid w:val="00691875"/>
    <w:rsid w:val="00691A59"/>
    <w:rsid w:val="00691CBA"/>
    <w:rsid w:val="00691DDE"/>
    <w:rsid w:val="00692133"/>
    <w:rsid w:val="006923A0"/>
    <w:rsid w:val="00692520"/>
    <w:rsid w:val="00692BA4"/>
    <w:rsid w:val="00692E76"/>
    <w:rsid w:val="0069338A"/>
    <w:rsid w:val="006933CC"/>
    <w:rsid w:val="006935C8"/>
    <w:rsid w:val="00693B47"/>
    <w:rsid w:val="00693B81"/>
    <w:rsid w:val="00693C3B"/>
    <w:rsid w:val="00693D63"/>
    <w:rsid w:val="00693E0B"/>
    <w:rsid w:val="00693FA5"/>
    <w:rsid w:val="0069404A"/>
    <w:rsid w:val="00694266"/>
    <w:rsid w:val="006942BC"/>
    <w:rsid w:val="00694812"/>
    <w:rsid w:val="00694983"/>
    <w:rsid w:val="00694A5A"/>
    <w:rsid w:val="00694BC8"/>
    <w:rsid w:val="00694CFB"/>
    <w:rsid w:val="00694DE6"/>
    <w:rsid w:val="0069509D"/>
    <w:rsid w:val="0069566A"/>
    <w:rsid w:val="006958DA"/>
    <w:rsid w:val="006959EE"/>
    <w:rsid w:val="00695A0F"/>
    <w:rsid w:val="00695A72"/>
    <w:rsid w:val="00695C34"/>
    <w:rsid w:val="00695E4A"/>
    <w:rsid w:val="00695E55"/>
    <w:rsid w:val="00695E6E"/>
    <w:rsid w:val="00695FCF"/>
    <w:rsid w:val="0069634A"/>
    <w:rsid w:val="00696758"/>
    <w:rsid w:val="00696828"/>
    <w:rsid w:val="00696A00"/>
    <w:rsid w:val="00696A5C"/>
    <w:rsid w:val="00696A88"/>
    <w:rsid w:val="00696C2E"/>
    <w:rsid w:val="00696EE4"/>
    <w:rsid w:val="00697249"/>
    <w:rsid w:val="00697662"/>
    <w:rsid w:val="00697950"/>
    <w:rsid w:val="006979E1"/>
    <w:rsid w:val="00697AFE"/>
    <w:rsid w:val="00697B53"/>
    <w:rsid w:val="00697BF8"/>
    <w:rsid w:val="00697E5E"/>
    <w:rsid w:val="00697E66"/>
    <w:rsid w:val="006A023A"/>
    <w:rsid w:val="006A02C0"/>
    <w:rsid w:val="006A02C2"/>
    <w:rsid w:val="006A0305"/>
    <w:rsid w:val="006A05BC"/>
    <w:rsid w:val="006A0776"/>
    <w:rsid w:val="006A0794"/>
    <w:rsid w:val="006A089F"/>
    <w:rsid w:val="006A092E"/>
    <w:rsid w:val="006A0AD2"/>
    <w:rsid w:val="006A0B30"/>
    <w:rsid w:val="006A1128"/>
    <w:rsid w:val="006A13E8"/>
    <w:rsid w:val="006A14E7"/>
    <w:rsid w:val="006A1530"/>
    <w:rsid w:val="006A1646"/>
    <w:rsid w:val="006A174A"/>
    <w:rsid w:val="006A1799"/>
    <w:rsid w:val="006A17A3"/>
    <w:rsid w:val="006A1927"/>
    <w:rsid w:val="006A1AEA"/>
    <w:rsid w:val="006A1C3B"/>
    <w:rsid w:val="006A1C87"/>
    <w:rsid w:val="006A1CA7"/>
    <w:rsid w:val="006A1D97"/>
    <w:rsid w:val="006A1DAC"/>
    <w:rsid w:val="006A23A0"/>
    <w:rsid w:val="006A268D"/>
    <w:rsid w:val="006A272D"/>
    <w:rsid w:val="006A29E7"/>
    <w:rsid w:val="006A2EDE"/>
    <w:rsid w:val="006A2F85"/>
    <w:rsid w:val="006A32AF"/>
    <w:rsid w:val="006A336D"/>
    <w:rsid w:val="006A3B32"/>
    <w:rsid w:val="006A3C13"/>
    <w:rsid w:val="006A40A1"/>
    <w:rsid w:val="006A4237"/>
    <w:rsid w:val="006A42A8"/>
    <w:rsid w:val="006A4346"/>
    <w:rsid w:val="006A4425"/>
    <w:rsid w:val="006A48D5"/>
    <w:rsid w:val="006A4A1E"/>
    <w:rsid w:val="006A4FE9"/>
    <w:rsid w:val="006A5003"/>
    <w:rsid w:val="006A5101"/>
    <w:rsid w:val="006A5162"/>
    <w:rsid w:val="006A51BB"/>
    <w:rsid w:val="006A5257"/>
    <w:rsid w:val="006A5333"/>
    <w:rsid w:val="006A560D"/>
    <w:rsid w:val="006A562A"/>
    <w:rsid w:val="006A5668"/>
    <w:rsid w:val="006A5705"/>
    <w:rsid w:val="006A578F"/>
    <w:rsid w:val="006A5819"/>
    <w:rsid w:val="006A5827"/>
    <w:rsid w:val="006A591C"/>
    <w:rsid w:val="006A5C70"/>
    <w:rsid w:val="006A5DE4"/>
    <w:rsid w:val="006A5FCF"/>
    <w:rsid w:val="006A6034"/>
    <w:rsid w:val="006A6336"/>
    <w:rsid w:val="006A647A"/>
    <w:rsid w:val="006A6809"/>
    <w:rsid w:val="006A6843"/>
    <w:rsid w:val="006A6890"/>
    <w:rsid w:val="006A6AE1"/>
    <w:rsid w:val="006A6C0A"/>
    <w:rsid w:val="006A703B"/>
    <w:rsid w:val="006A7127"/>
    <w:rsid w:val="006A7260"/>
    <w:rsid w:val="006A7270"/>
    <w:rsid w:val="006A7307"/>
    <w:rsid w:val="006A73F5"/>
    <w:rsid w:val="006A7B45"/>
    <w:rsid w:val="006A7CB0"/>
    <w:rsid w:val="006A7D30"/>
    <w:rsid w:val="006B0111"/>
    <w:rsid w:val="006B0371"/>
    <w:rsid w:val="006B044D"/>
    <w:rsid w:val="006B04B6"/>
    <w:rsid w:val="006B0573"/>
    <w:rsid w:val="006B0576"/>
    <w:rsid w:val="006B059D"/>
    <w:rsid w:val="006B0EF6"/>
    <w:rsid w:val="006B0F0A"/>
    <w:rsid w:val="006B0F27"/>
    <w:rsid w:val="006B10AC"/>
    <w:rsid w:val="006B11BA"/>
    <w:rsid w:val="006B126E"/>
    <w:rsid w:val="006B12D3"/>
    <w:rsid w:val="006B133E"/>
    <w:rsid w:val="006B14A6"/>
    <w:rsid w:val="006B15E2"/>
    <w:rsid w:val="006B16C2"/>
    <w:rsid w:val="006B1B21"/>
    <w:rsid w:val="006B1BC6"/>
    <w:rsid w:val="006B1D67"/>
    <w:rsid w:val="006B1DC6"/>
    <w:rsid w:val="006B2078"/>
    <w:rsid w:val="006B21A4"/>
    <w:rsid w:val="006B2376"/>
    <w:rsid w:val="006B25D1"/>
    <w:rsid w:val="006B260F"/>
    <w:rsid w:val="006B2692"/>
    <w:rsid w:val="006B26B4"/>
    <w:rsid w:val="006B2777"/>
    <w:rsid w:val="006B29E1"/>
    <w:rsid w:val="006B2F3A"/>
    <w:rsid w:val="006B30B6"/>
    <w:rsid w:val="006B30E5"/>
    <w:rsid w:val="006B30F4"/>
    <w:rsid w:val="006B344A"/>
    <w:rsid w:val="006B360A"/>
    <w:rsid w:val="006B36C9"/>
    <w:rsid w:val="006B3868"/>
    <w:rsid w:val="006B3B4D"/>
    <w:rsid w:val="006B3F49"/>
    <w:rsid w:val="006B406D"/>
    <w:rsid w:val="006B4182"/>
    <w:rsid w:val="006B41BA"/>
    <w:rsid w:val="006B44DC"/>
    <w:rsid w:val="006B46A3"/>
    <w:rsid w:val="006B4985"/>
    <w:rsid w:val="006B4A96"/>
    <w:rsid w:val="006B4AE4"/>
    <w:rsid w:val="006B4B1F"/>
    <w:rsid w:val="006B4BC3"/>
    <w:rsid w:val="006B4EA8"/>
    <w:rsid w:val="006B4F82"/>
    <w:rsid w:val="006B56A7"/>
    <w:rsid w:val="006B5775"/>
    <w:rsid w:val="006B58B7"/>
    <w:rsid w:val="006B58CD"/>
    <w:rsid w:val="006B59F1"/>
    <w:rsid w:val="006B5AF3"/>
    <w:rsid w:val="006B5DBE"/>
    <w:rsid w:val="006B5E44"/>
    <w:rsid w:val="006B5EF5"/>
    <w:rsid w:val="006B6035"/>
    <w:rsid w:val="006B605B"/>
    <w:rsid w:val="006B63F0"/>
    <w:rsid w:val="006B6581"/>
    <w:rsid w:val="006B67B1"/>
    <w:rsid w:val="006B67E8"/>
    <w:rsid w:val="006B6AC5"/>
    <w:rsid w:val="006B6B3B"/>
    <w:rsid w:val="006B6DC8"/>
    <w:rsid w:val="006B6DCF"/>
    <w:rsid w:val="006B731F"/>
    <w:rsid w:val="006B73A4"/>
    <w:rsid w:val="006B73B6"/>
    <w:rsid w:val="006B740E"/>
    <w:rsid w:val="006B7760"/>
    <w:rsid w:val="006B77B9"/>
    <w:rsid w:val="006B798B"/>
    <w:rsid w:val="006B7AA3"/>
    <w:rsid w:val="006B7EDB"/>
    <w:rsid w:val="006B7F37"/>
    <w:rsid w:val="006C0005"/>
    <w:rsid w:val="006C017A"/>
    <w:rsid w:val="006C0180"/>
    <w:rsid w:val="006C034E"/>
    <w:rsid w:val="006C03CD"/>
    <w:rsid w:val="006C046E"/>
    <w:rsid w:val="006C0486"/>
    <w:rsid w:val="006C0935"/>
    <w:rsid w:val="006C0DF0"/>
    <w:rsid w:val="006C1057"/>
    <w:rsid w:val="006C1067"/>
    <w:rsid w:val="006C1071"/>
    <w:rsid w:val="006C11B9"/>
    <w:rsid w:val="006C1425"/>
    <w:rsid w:val="006C1747"/>
    <w:rsid w:val="006C1B04"/>
    <w:rsid w:val="006C1CA1"/>
    <w:rsid w:val="006C1DCF"/>
    <w:rsid w:val="006C1F38"/>
    <w:rsid w:val="006C23F1"/>
    <w:rsid w:val="006C24A7"/>
    <w:rsid w:val="006C25F4"/>
    <w:rsid w:val="006C26A5"/>
    <w:rsid w:val="006C26B9"/>
    <w:rsid w:val="006C2752"/>
    <w:rsid w:val="006C2782"/>
    <w:rsid w:val="006C27A9"/>
    <w:rsid w:val="006C2A9D"/>
    <w:rsid w:val="006C2D22"/>
    <w:rsid w:val="006C2F20"/>
    <w:rsid w:val="006C2F31"/>
    <w:rsid w:val="006C3006"/>
    <w:rsid w:val="006C3074"/>
    <w:rsid w:val="006C324E"/>
    <w:rsid w:val="006C331B"/>
    <w:rsid w:val="006C3364"/>
    <w:rsid w:val="006C33EA"/>
    <w:rsid w:val="006C3514"/>
    <w:rsid w:val="006C3544"/>
    <w:rsid w:val="006C3686"/>
    <w:rsid w:val="006C392A"/>
    <w:rsid w:val="006C3A21"/>
    <w:rsid w:val="006C3DBE"/>
    <w:rsid w:val="006C3E14"/>
    <w:rsid w:val="006C3F9D"/>
    <w:rsid w:val="006C4311"/>
    <w:rsid w:val="006C46E3"/>
    <w:rsid w:val="006C480F"/>
    <w:rsid w:val="006C4841"/>
    <w:rsid w:val="006C4872"/>
    <w:rsid w:val="006C48C2"/>
    <w:rsid w:val="006C4D0F"/>
    <w:rsid w:val="006C4D53"/>
    <w:rsid w:val="006C4DF1"/>
    <w:rsid w:val="006C4F84"/>
    <w:rsid w:val="006C5116"/>
    <w:rsid w:val="006C51C1"/>
    <w:rsid w:val="006C5341"/>
    <w:rsid w:val="006C5363"/>
    <w:rsid w:val="006C54AB"/>
    <w:rsid w:val="006C54D2"/>
    <w:rsid w:val="006C5523"/>
    <w:rsid w:val="006C5539"/>
    <w:rsid w:val="006C56B3"/>
    <w:rsid w:val="006C57B8"/>
    <w:rsid w:val="006C5B57"/>
    <w:rsid w:val="006C5E3F"/>
    <w:rsid w:val="006C5E87"/>
    <w:rsid w:val="006C609E"/>
    <w:rsid w:val="006C63BA"/>
    <w:rsid w:val="006C64B0"/>
    <w:rsid w:val="006C6503"/>
    <w:rsid w:val="006C65F0"/>
    <w:rsid w:val="006C68B8"/>
    <w:rsid w:val="006C6DD8"/>
    <w:rsid w:val="006C6E41"/>
    <w:rsid w:val="006C715B"/>
    <w:rsid w:val="006C71C9"/>
    <w:rsid w:val="006C71CA"/>
    <w:rsid w:val="006C72BA"/>
    <w:rsid w:val="006C72DD"/>
    <w:rsid w:val="006C7446"/>
    <w:rsid w:val="006C7687"/>
    <w:rsid w:val="006C76C8"/>
    <w:rsid w:val="006C7833"/>
    <w:rsid w:val="006C79EC"/>
    <w:rsid w:val="006D01D4"/>
    <w:rsid w:val="006D0277"/>
    <w:rsid w:val="006D02D4"/>
    <w:rsid w:val="006D0384"/>
    <w:rsid w:val="006D055F"/>
    <w:rsid w:val="006D0749"/>
    <w:rsid w:val="006D0793"/>
    <w:rsid w:val="006D09E7"/>
    <w:rsid w:val="006D0AF0"/>
    <w:rsid w:val="006D0B82"/>
    <w:rsid w:val="006D0CF1"/>
    <w:rsid w:val="006D0E51"/>
    <w:rsid w:val="006D0FA4"/>
    <w:rsid w:val="006D11CD"/>
    <w:rsid w:val="006D1253"/>
    <w:rsid w:val="006D12CD"/>
    <w:rsid w:val="006D1445"/>
    <w:rsid w:val="006D162C"/>
    <w:rsid w:val="006D169E"/>
    <w:rsid w:val="006D1790"/>
    <w:rsid w:val="006D18F3"/>
    <w:rsid w:val="006D1BD6"/>
    <w:rsid w:val="006D1BFD"/>
    <w:rsid w:val="006D1D37"/>
    <w:rsid w:val="006D1DC4"/>
    <w:rsid w:val="006D227D"/>
    <w:rsid w:val="006D22C8"/>
    <w:rsid w:val="006D22D5"/>
    <w:rsid w:val="006D25DC"/>
    <w:rsid w:val="006D2697"/>
    <w:rsid w:val="006D2795"/>
    <w:rsid w:val="006D2804"/>
    <w:rsid w:val="006D28E1"/>
    <w:rsid w:val="006D2A12"/>
    <w:rsid w:val="006D2CB5"/>
    <w:rsid w:val="006D2D58"/>
    <w:rsid w:val="006D2DE8"/>
    <w:rsid w:val="006D2F0F"/>
    <w:rsid w:val="006D2F56"/>
    <w:rsid w:val="006D2FA5"/>
    <w:rsid w:val="006D3632"/>
    <w:rsid w:val="006D39C7"/>
    <w:rsid w:val="006D3A3B"/>
    <w:rsid w:val="006D3ABC"/>
    <w:rsid w:val="006D3C5F"/>
    <w:rsid w:val="006D3E72"/>
    <w:rsid w:val="006D3EA6"/>
    <w:rsid w:val="006D416C"/>
    <w:rsid w:val="006D41D7"/>
    <w:rsid w:val="006D4441"/>
    <w:rsid w:val="006D49ED"/>
    <w:rsid w:val="006D4DE7"/>
    <w:rsid w:val="006D4FC2"/>
    <w:rsid w:val="006D51B1"/>
    <w:rsid w:val="006D543B"/>
    <w:rsid w:val="006D580E"/>
    <w:rsid w:val="006D589A"/>
    <w:rsid w:val="006D59CB"/>
    <w:rsid w:val="006D5A31"/>
    <w:rsid w:val="006D5DCF"/>
    <w:rsid w:val="006D5F34"/>
    <w:rsid w:val="006D61C5"/>
    <w:rsid w:val="006D624A"/>
    <w:rsid w:val="006D68EB"/>
    <w:rsid w:val="006D696D"/>
    <w:rsid w:val="006D6A32"/>
    <w:rsid w:val="006D6B0E"/>
    <w:rsid w:val="006D6B9C"/>
    <w:rsid w:val="006D6F79"/>
    <w:rsid w:val="006D724E"/>
    <w:rsid w:val="006D7C5F"/>
    <w:rsid w:val="006D7D97"/>
    <w:rsid w:val="006D7E9C"/>
    <w:rsid w:val="006E0319"/>
    <w:rsid w:val="006E0322"/>
    <w:rsid w:val="006E03B3"/>
    <w:rsid w:val="006E047D"/>
    <w:rsid w:val="006E07D1"/>
    <w:rsid w:val="006E091F"/>
    <w:rsid w:val="006E0970"/>
    <w:rsid w:val="006E0B88"/>
    <w:rsid w:val="006E0EBF"/>
    <w:rsid w:val="006E0FA0"/>
    <w:rsid w:val="006E1002"/>
    <w:rsid w:val="006E10E9"/>
    <w:rsid w:val="006E115D"/>
    <w:rsid w:val="006E11F7"/>
    <w:rsid w:val="006E12CB"/>
    <w:rsid w:val="006E13E6"/>
    <w:rsid w:val="006E17F4"/>
    <w:rsid w:val="006E18CE"/>
    <w:rsid w:val="006E1B69"/>
    <w:rsid w:val="006E1C2E"/>
    <w:rsid w:val="006E1CF6"/>
    <w:rsid w:val="006E1D3E"/>
    <w:rsid w:val="006E1F50"/>
    <w:rsid w:val="006E1F51"/>
    <w:rsid w:val="006E2151"/>
    <w:rsid w:val="006E220E"/>
    <w:rsid w:val="006E22A4"/>
    <w:rsid w:val="006E2B9D"/>
    <w:rsid w:val="006E2D9C"/>
    <w:rsid w:val="006E2DD5"/>
    <w:rsid w:val="006E2E29"/>
    <w:rsid w:val="006E2E58"/>
    <w:rsid w:val="006E2EBD"/>
    <w:rsid w:val="006E317A"/>
    <w:rsid w:val="006E319A"/>
    <w:rsid w:val="006E33C4"/>
    <w:rsid w:val="006E35D4"/>
    <w:rsid w:val="006E35DB"/>
    <w:rsid w:val="006E3956"/>
    <w:rsid w:val="006E3AEE"/>
    <w:rsid w:val="006E3B92"/>
    <w:rsid w:val="006E3BA9"/>
    <w:rsid w:val="006E3C8F"/>
    <w:rsid w:val="006E3F55"/>
    <w:rsid w:val="006E413B"/>
    <w:rsid w:val="006E4233"/>
    <w:rsid w:val="006E438D"/>
    <w:rsid w:val="006E43CB"/>
    <w:rsid w:val="006E4573"/>
    <w:rsid w:val="006E462C"/>
    <w:rsid w:val="006E478D"/>
    <w:rsid w:val="006E4887"/>
    <w:rsid w:val="006E496A"/>
    <w:rsid w:val="006E4A6E"/>
    <w:rsid w:val="006E4DDC"/>
    <w:rsid w:val="006E506A"/>
    <w:rsid w:val="006E50B9"/>
    <w:rsid w:val="006E5153"/>
    <w:rsid w:val="006E539F"/>
    <w:rsid w:val="006E54D5"/>
    <w:rsid w:val="006E56E9"/>
    <w:rsid w:val="006E5994"/>
    <w:rsid w:val="006E5AF3"/>
    <w:rsid w:val="006E5C5A"/>
    <w:rsid w:val="006E5CB6"/>
    <w:rsid w:val="006E6205"/>
    <w:rsid w:val="006E628C"/>
    <w:rsid w:val="006E6474"/>
    <w:rsid w:val="006E65E5"/>
    <w:rsid w:val="006E66EA"/>
    <w:rsid w:val="006E66F8"/>
    <w:rsid w:val="006E6836"/>
    <w:rsid w:val="006E68D4"/>
    <w:rsid w:val="006E69B2"/>
    <w:rsid w:val="006E6A22"/>
    <w:rsid w:val="006E6EAE"/>
    <w:rsid w:val="006E7496"/>
    <w:rsid w:val="006E798A"/>
    <w:rsid w:val="006E7CE7"/>
    <w:rsid w:val="006E7D3F"/>
    <w:rsid w:val="006E7E87"/>
    <w:rsid w:val="006E7EA5"/>
    <w:rsid w:val="006F005D"/>
    <w:rsid w:val="006F0330"/>
    <w:rsid w:val="006F03A3"/>
    <w:rsid w:val="006F0677"/>
    <w:rsid w:val="006F089C"/>
    <w:rsid w:val="006F08FA"/>
    <w:rsid w:val="006F09BC"/>
    <w:rsid w:val="006F0B20"/>
    <w:rsid w:val="006F0B55"/>
    <w:rsid w:val="006F14B1"/>
    <w:rsid w:val="006F14C6"/>
    <w:rsid w:val="006F1A48"/>
    <w:rsid w:val="006F1BEA"/>
    <w:rsid w:val="006F1DD9"/>
    <w:rsid w:val="006F1F6F"/>
    <w:rsid w:val="006F20E3"/>
    <w:rsid w:val="006F21FC"/>
    <w:rsid w:val="006F226D"/>
    <w:rsid w:val="006F2593"/>
    <w:rsid w:val="006F25A5"/>
    <w:rsid w:val="006F276F"/>
    <w:rsid w:val="006F28D4"/>
    <w:rsid w:val="006F2999"/>
    <w:rsid w:val="006F29A9"/>
    <w:rsid w:val="006F2A68"/>
    <w:rsid w:val="006F2B08"/>
    <w:rsid w:val="006F2DC1"/>
    <w:rsid w:val="006F34DD"/>
    <w:rsid w:val="006F355A"/>
    <w:rsid w:val="006F39FF"/>
    <w:rsid w:val="006F3A87"/>
    <w:rsid w:val="006F3C8F"/>
    <w:rsid w:val="006F3E9C"/>
    <w:rsid w:val="006F400F"/>
    <w:rsid w:val="006F422A"/>
    <w:rsid w:val="006F4521"/>
    <w:rsid w:val="006F45BA"/>
    <w:rsid w:val="006F4681"/>
    <w:rsid w:val="006F4691"/>
    <w:rsid w:val="006F46EA"/>
    <w:rsid w:val="006F4753"/>
    <w:rsid w:val="006F4878"/>
    <w:rsid w:val="006F48FD"/>
    <w:rsid w:val="006F4956"/>
    <w:rsid w:val="006F4A02"/>
    <w:rsid w:val="006F4DC8"/>
    <w:rsid w:val="006F4E60"/>
    <w:rsid w:val="006F4FAA"/>
    <w:rsid w:val="006F4FBD"/>
    <w:rsid w:val="006F52D6"/>
    <w:rsid w:val="006F5518"/>
    <w:rsid w:val="006F5694"/>
    <w:rsid w:val="006F573B"/>
    <w:rsid w:val="006F586E"/>
    <w:rsid w:val="006F595A"/>
    <w:rsid w:val="006F59CB"/>
    <w:rsid w:val="006F5DD6"/>
    <w:rsid w:val="006F5F2F"/>
    <w:rsid w:val="006F5F48"/>
    <w:rsid w:val="006F62BF"/>
    <w:rsid w:val="006F6462"/>
    <w:rsid w:val="006F6599"/>
    <w:rsid w:val="006F66BB"/>
    <w:rsid w:val="006F6952"/>
    <w:rsid w:val="006F6D26"/>
    <w:rsid w:val="006F71DE"/>
    <w:rsid w:val="006F7223"/>
    <w:rsid w:val="006F7405"/>
    <w:rsid w:val="006F7642"/>
    <w:rsid w:val="006F7E29"/>
    <w:rsid w:val="006F7ED6"/>
    <w:rsid w:val="00700156"/>
    <w:rsid w:val="007001A4"/>
    <w:rsid w:val="0070084F"/>
    <w:rsid w:val="007009FE"/>
    <w:rsid w:val="00700CAC"/>
    <w:rsid w:val="00700D0A"/>
    <w:rsid w:val="00700E4D"/>
    <w:rsid w:val="00700F57"/>
    <w:rsid w:val="007010DC"/>
    <w:rsid w:val="00701389"/>
    <w:rsid w:val="0070146D"/>
    <w:rsid w:val="0070163A"/>
    <w:rsid w:val="007016F4"/>
    <w:rsid w:val="007018A5"/>
    <w:rsid w:val="0070194A"/>
    <w:rsid w:val="00701CFE"/>
    <w:rsid w:val="00701E87"/>
    <w:rsid w:val="00702534"/>
    <w:rsid w:val="0070262B"/>
    <w:rsid w:val="007026B2"/>
    <w:rsid w:val="00702842"/>
    <w:rsid w:val="00702CA3"/>
    <w:rsid w:val="00702ED3"/>
    <w:rsid w:val="0070303B"/>
    <w:rsid w:val="00703076"/>
    <w:rsid w:val="00703368"/>
    <w:rsid w:val="0070372E"/>
    <w:rsid w:val="00703753"/>
    <w:rsid w:val="007037B7"/>
    <w:rsid w:val="00703889"/>
    <w:rsid w:val="00703B15"/>
    <w:rsid w:val="00703C9C"/>
    <w:rsid w:val="0070401D"/>
    <w:rsid w:val="00704144"/>
    <w:rsid w:val="0070422B"/>
    <w:rsid w:val="007043A0"/>
    <w:rsid w:val="00704736"/>
    <w:rsid w:val="00704C3B"/>
    <w:rsid w:val="00704D51"/>
    <w:rsid w:val="00704D56"/>
    <w:rsid w:val="00704E5E"/>
    <w:rsid w:val="00705430"/>
    <w:rsid w:val="007054AA"/>
    <w:rsid w:val="00705567"/>
    <w:rsid w:val="00705784"/>
    <w:rsid w:val="007057CB"/>
    <w:rsid w:val="007057E3"/>
    <w:rsid w:val="00705861"/>
    <w:rsid w:val="00705A98"/>
    <w:rsid w:val="00705B1C"/>
    <w:rsid w:val="00705C20"/>
    <w:rsid w:val="00705F80"/>
    <w:rsid w:val="0070615E"/>
    <w:rsid w:val="007061E1"/>
    <w:rsid w:val="007062FB"/>
    <w:rsid w:val="00706327"/>
    <w:rsid w:val="007063F4"/>
    <w:rsid w:val="007064E5"/>
    <w:rsid w:val="00706505"/>
    <w:rsid w:val="00706B26"/>
    <w:rsid w:val="00706C68"/>
    <w:rsid w:val="00706D4A"/>
    <w:rsid w:val="00706F1C"/>
    <w:rsid w:val="0070708E"/>
    <w:rsid w:val="007070A2"/>
    <w:rsid w:val="007072A3"/>
    <w:rsid w:val="0070738E"/>
    <w:rsid w:val="007073CE"/>
    <w:rsid w:val="00707453"/>
    <w:rsid w:val="00707460"/>
    <w:rsid w:val="00707745"/>
    <w:rsid w:val="007079A0"/>
    <w:rsid w:val="007079F8"/>
    <w:rsid w:val="00707B0B"/>
    <w:rsid w:val="00707B24"/>
    <w:rsid w:val="00707B7A"/>
    <w:rsid w:val="00707BF5"/>
    <w:rsid w:val="0071036A"/>
    <w:rsid w:val="007103F0"/>
    <w:rsid w:val="0071048F"/>
    <w:rsid w:val="007105A0"/>
    <w:rsid w:val="00710608"/>
    <w:rsid w:val="0071089B"/>
    <w:rsid w:val="00710A1C"/>
    <w:rsid w:val="007110D4"/>
    <w:rsid w:val="0071117B"/>
    <w:rsid w:val="007111FD"/>
    <w:rsid w:val="00711220"/>
    <w:rsid w:val="007114C4"/>
    <w:rsid w:val="00711533"/>
    <w:rsid w:val="007115D1"/>
    <w:rsid w:val="0071161D"/>
    <w:rsid w:val="0071190A"/>
    <w:rsid w:val="00711A2B"/>
    <w:rsid w:val="00711AC5"/>
    <w:rsid w:val="00711AF5"/>
    <w:rsid w:val="00711AF7"/>
    <w:rsid w:val="00711DD5"/>
    <w:rsid w:val="00711F26"/>
    <w:rsid w:val="00712155"/>
    <w:rsid w:val="0071215E"/>
    <w:rsid w:val="0071225F"/>
    <w:rsid w:val="00712282"/>
    <w:rsid w:val="00712363"/>
    <w:rsid w:val="007124B5"/>
    <w:rsid w:val="00712548"/>
    <w:rsid w:val="00712E73"/>
    <w:rsid w:val="00713015"/>
    <w:rsid w:val="007131A6"/>
    <w:rsid w:val="0071348A"/>
    <w:rsid w:val="00713618"/>
    <w:rsid w:val="0071366B"/>
    <w:rsid w:val="0071376A"/>
    <w:rsid w:val="00713A6F"/>
    <w:rsid w:val="00713BFA"/>
    <w:rsid w:val="00713CFB"/>
    <w:rsid w:val="00713D8B"/>
    <w:rsid w:val="00713E5C"/>
    <w:rsid w:val="00713E6B"/>
    <w:rsid w:val="00713F22"/>
    <w:rsid w:val="00713F58"/>
    <w:rsid w:val="00713F62"/>
    <w:rsid w:val="00714008"/>
    <w:rsid w:val="00714110"/>
    <w:rsid w:val="00714124"/>
    <w:rsid w:val="0071419C"/>
    <w:rsid w:val="00714309"/>
    <w:rsid w:val="007144AA"/>
    <w:rsid w:val="007144D2"/>
    <w:rsid w:val="007144D5"/>
    <w:rsid w:val="0071457B"/>
    <w:rsid w:val="0071479A"/>
    <w:rsid w:val="0071480A"/>
    <w:rsid w:val="00714956"/>
    <w:rsid w:val="00714C0A"/>
    <w:rsid w:val="00714D7C"/>
    <w:rsid w:val="00714E94"/>
    <w:rsid w:val="00714EA7"/>
    <w:rsid w:val="00714F00"/>
    <w:rsid w:val="007151AD"/>
    <w:rsid w:val="007159B3"/>
    <w:rsid w:val="00715A98"/>
    <w:rsid w:val="00715ADC"/>
    <w:rsid w:val="00716064"/>
    <w:rsid w:val="007160EF"/>
    <w:rsid w:val="0071624F"/>
    <w:rsid w:val="007163D6"/>
    <w:rsid w:val="0071643A"/>
    <w:rsid w:val="007169DB"/>
    <w:rsid w:val="00716AB9"/>
    <w:rsid w:val="00716BEA"/>
    <w:rsid w:val="00716CB1"/>
    <w:rsid w:val="00716D66"/>
    <w:rsid w:val="00716EFC"/>
    <w:rsid w:val="0071714B"/>
    <w:rsid w:val="0071717D"/>
    <w:rsid w:val="0071739B"/>
    <w:rsid w:val="00717631"/>
    <w:rsid w:val="00717687"/>
    <w:rsid w:val="007176D4"/>
    <w:rsid w:val="007177B9"/>
    <w:rsid w:val="00717CFE"/>
    <w:rsid w:val="00717D47"/>
    <w:rsid w:val="00717E67"/>
    <w:rsid w:val="00717F15"/>
    <w:rsid w:val="00720155"/>
    <w:rsid w:val="007201EF"/>
    <w:rsid w:val="007201FB"/>
    <w:rsid w:val="00720357"/>
    <w:rsid w:val="0072059B"/>
    <w:rsid w:val="00720A3A"/>
    <w:rsid w:val="00720A46"/>
    <w:rsid w:val="00721139"/>
    <w:rsid w:val="007215EE"/>
    <w:rsid w:val="007218B8"/>
    <w:rsid w:val="00721C03"/>
    <w:rsid w:val="00721C20"/>
    <w:rsid w:val="00721D5E"/>
    <w:rsid w:val="00721E8F"/>
    <w:rsid w:val="00721EE3"/>
    <w:rsid w:val="00721F3B"/>
    <w:rsid w:val="007221E6"/>
    <w:rsid w:val="00722262"/>
    <w:rsid w:val="007223A4"/>
    <w:rsid w:val="0072248C"/>
    <w:rsid w:val="007228FE"/>
    <w:rsid w:val="00722BD3"/>
    <w:rsid w:val="00722BD8"/>
    <w:rsid w:val="00722C6F"/>
    <w:rsid w:val="00722F45"/>
    <w:rsid w:val="007231F8"/>
    <w:rsid w:val="00723296"/>
    <w:rsid w:val="00723356"/>
    <w:rsid w:val="0072339E"/>
    <w:rsid w:val="00723581"/>
    <w:rsid w:val="0072375F"/>
    <w:rsid w:val="00723898"/>
    <w:rsid w:val="007239CC"/>
    <w:rsid w:val="00723AB8"/>
    <w:rsid w:val="00723B28"/>
    <w:rsid w:val="00723C24"/>
    <w:rsid w:val="00723D20"/>
    <w:rsid w:val="00723F4E"/>
    <w:rsid w:val="007242B4"/>
    <w:rsid w:val="007243F0"/>
    <w:rsid w:val="0072440E"/>
    <w:rsid w:val="007244E5"/>
    <w:rsid w:val="0072462A"/>
    <w:rsid w:val="007248BF"/>
    <w:rsid w:val="007249C9"/>
    <w:rsid w:val="00724C04"/>
    <w:rsid w:val="00724C17"/>
    <w:rsid w:val="00724C5F"/>
    <w:rsid w:val="00724CBB"/>
    <w:rsid w:val="00724D00"/>
    <w:rsid w:val="00724FAB"/>
    <w:rsid w:val="007250A9"/>
    <w:rsid w:val="007250F7"/>
    <w:rsid w:val="007251B0"/>
    <w:rsid w:val="00725211"/>
    <w:rsid w:val="0072543D"/>
    <w:rsid w:val="00725679"/>
    <w:rsid w:val="007256B0"/>
    <w:rsid w:val="00725A31"/>
    <w:rsid w:val="00725A58"/>
    <w:rsid w:val="00725C64"/>
    <w:rsid w:val="00725D73"/>
    <w:rsid w:val="00725DDC"/>
    <w:rsid w:val="00725FA7"/>
    <w:rsid w:val="0072623C"/>
    <w:rsid w:val="00726296"/>
    <w:rsid w:val="007262AF"/>
    <w:rsid w:val="007264B8"/>
    <w:rsid w:val="00726515"/>
    <w:rsid w:val="0072673D"/>
    <w:rsid w:val="00726880"/>
    <w:rsid w:val="00726A30"/>
    <w:rsid w:val="00726A3E"/>
    <w:rsid w:val="00726A91"/>
    <w:rsid w:val="00726B98"/>
    <w:rsid w:val="00726E1E"/>
    <w:rsid w:val="00726F21"/>
    <w:rsid w:val="00726F7B"/>
    <w:rsid w:val="00727344"/>
    <w:rsid w:val="00727355"/>
    <w:rsid w:val="0072737E"/>
    <w:rsid w:val="007273D2"/>
    <w:rsid w:val="007277D5"/>
    <w:rsid w:val="00727A4D"/>
    <w:rsid w:val="00727DD8"/>
    <w:rsid w:val="00727F22"/>
    <w:rsid w:val="00730187"/>
    <w:rsid w:val="00730385"/>
    <w:rsid w:val="007303BF"/>
    <w:rsid w:val="00730414"/>
    <w:rsid w:val="007306CB"/>
    <w:rsid w:val="0073072F"/>
    <w:rsid w:val="00730BE6"/>
    <w:rsid w:val="00730D85"/>
    <w:rsid w:val="00730D87"/>
    <w:rsid w:val="00730E46"/>
    <w:rsid w:val="00730E6D"/>
    <w:rsid w:val="00730F5B"/>
    <w:rsid w:val="00730FD5"/>
    <w:rsid w:val="00730FF9"/>
    <w:rsid w:val="00731023"/>
    <w:rsid w:val="007310B0"/>
    <w:rsid w:val="00731398"/>
    <w:rsid w:val="0073192F"/>
    <w:rsid w:val="00731B2C"/>
    <w:rsid w:val="00731B8D"/>
    <w:rsid w:val="00731BDA"/>
    <w:rsid w:val="00731D5F"/>
    <w:rsid w:val="00731DE1"/>
    <w:rsid w:val="00731EC8"/>
    <w:rsid w:val="00731FC8"/>
    <w:rsid w:val="007322AB"/>
    <w:rsid w:val="00732391"/>
    <w:rsid w:val="007323DD"/>
    <w:rsid w:val="007328D5"/>
    <w:rsid w:val="007329B4"/>
    <w:rsid w:val="007330F3"/>
    <w:rsid w:val="007330F7"/>
    <w:rsid w:val="007332BD"/>
    <w:rsid w:val="007332BE"/>
    <w:rsid w:val="007334FC"/>
    <w:rsid w:val="00733604"/>
    <w:rsid w:val="0073363E"/>
    <w:rsid w:val="00733A30"/>
    <w:rsid w:val="00733F49"/>
    <w:rsid w:val="00733F7B"/>
    <w:rsid w:val="00733F8A"/>
    <w:rsid w:val="007340EB"/>
    <w:rsid w:val="00734142"/>
    <w:rsid w:val="0073419B"/>
    <w:rsid w:val="00734268"/>
    <w:rsid w:val="007342DC"/>
    <w:rsid w:val="0073464E"/>
    <w:rsid w:val="007346F9"/>
    <w:rsid w:val="00734924"/>
    <w:rsid w:val="00734B9F"/>
    <w:rsid w:val="00734CBA"/>
    <w:rsid w:val="00734D1E"/>
    <w:rsid w:val="00734E1F"/>
    <w:rsid w:val="00734ED8"/>
    <w:rsid w:val="00734EE3"/>
    <w:rsid w:val="00734FD8"/>
    <w:rsid w:val="0073505A"/>
    <w:rsid w:val="007351F0"/>
    <w:rsid w:val="007352F9"/>
    <w:rsid w:val="007353F0"/>
    <w:rsid w:val="0073541F"/>
    <w:rsid w:val="007354AA"/>
    <w:rsid w:val="00735544"/>
    <w:rsid w:val="0073557D"/>
    <w:rsid w:val="00735589"/>
    <w:rsid w:val="00735763"/>
    <w:rsid w:val="007359A9"/>
    <w:rsid w:val="00735B3C"/>
    <w:rsid w:val="00735BBC"/>
    <w:rsid w:val="00735C83"/>
    <w:rsid w:val="00735CD0"/>
    <w:rsid w:val="00735E4F"/>
    <w:rsid w:val="00735E53"/>
    <w:rsid w:val="00735F41"/>
    <w:rsid w:val="00736073"/>
    <w:rsid w:val="0073640C"/>
    <w:rsid w:val="00736623"/>
    <w:rsid w:val="0073670E"/>
    <w:rsid w:val="00736751"/>
    <w:rsid w:val="007367D4"/>
    <w:rsid w:val="00736919"/>
    <w:rsid w:val="007369CD"/>
    <w:rsid w:val="00736CE3"/>
    <w:rsid w:val="00736DC4"/>
    <w:rsid w:val="00736ED0"/>
    <w:rsid w:val="007371C6"/>
    <w:rsid w:val="0073720D"/>
    <w:rsid w:val="007372BE"/>
    <w:rsid w:val="00737320"/>
    <w:rsid w:val="007374B8"/>
    <w:rsid w:val="007374E3"/>
    <w:rsid w:val="00737708"/>
    <w:rsid w:val="007378BC"/>
    <w:rsid w:val="00737CA8"/>
    <w:rsid w:val="00737F7E"/>
    <w:rsid w:val="0074005B"/>
    <w:rsid w:val="007400BD"/>
    <w:rsid w:val="007400D7"/>
    <w:rsid w:val="007401DC"/>
    <w:rsid w:val="00740268"/>
    <w:rsid w:val="007403BA"/>
    <w:rsid w:val="007404CB"/>
    <w:rsid w:val="00740593"/>
    <w:rsid w:val="007406C9"/>
    <w:rsid w:val="0074098F"/>
    <w:rsid w:val="00740A72"/>
    <w:rsid w:val="00740A88"/>
    <w:rsid w:val="00740AF9"/>
    <w:rsid w:val="00740B29"/>
    <w:rsid w:val="00740B96"/>
    <w:rsid w:val="00740D99"/>
    <w:rsid w:val="00740F40"/>
    <w:rsid w:val="0074116F"/>
    <w:rsid w:val="007411A6"/>
    <w:rsid w:val="00741234"/>
    <w:rsid w:val="00741445"/>
    <w:rsid w:val="0074150B"/>
    <w:rsid w:val="0074189C"/>
    <w:rsid w:val="00741903"/>
    <w:rsid w:val="00741C48"/>
    <w:rsid w:val="00741FD0"/>
    <w:rsid w:val="0074203E"/>
    <w:rsid w:val="007422C8"/>
    <w:rsid w:val="007423ED"/>
    <w:rsid w:val="0074241A"/>
    <w:rsid w:val="00742C0E"/>
    <w:rsid w:val="00742EEB"/>
    <w:rsid w:val="00743025"/>
    <w:rsid w:val="00743232"/>
    <w:rsid w:val="007434E6"/>
    <w:rsid w:val="0074358B"/>
    <w:rsid w:val="007435EC"/>
    <w:rsid w:val="007437CA"/>
    <w:rsid w:val="00743851"/>
    <w:rsid w:val="0074394B"/>
    <w:rsid w:val="007439DF"/>
    <w:rsid w:val="00743C3D"/>
    <w:rsid w:val="00744264"/>
    <w:rsid w:val="0074434A"/>
    <w:rsid w:val="007443E6"/>
    <w:rsid w:val="007445C8"/>
    <w:rsid w:val="00744688"/>
    <w:rsid w:val="007447F7"/>
    <w:rsid w:val="0074490B"/>
    <w:rsid w:val="0074494A"/>
    <w:rsid w:val="007449C0"/>
    <w:rsid w:val="007450B0"/>
    <w:rsid w:val="0074517E"/>
    <w:rsid w:val="007452D7"/>
    <w:rsid w:val="0074542D"/>
    <w:rsid w:val="00745500"/>
    <w:rsid w:val="007456C7"/>
    <w:rsid w:val="00745A0C"/>
    <w:rsid w:val="00745B02"/>
    <w:rsid w:val="00745D47"/>
    <w:rsid w:val="00745DB2"/>
    <w:rsid w:val="00746241"/>
    <w:rsid w:val="00746691"/>
    <w:rsid w:val="007467AE"/>
    <w:rsid w:val="007467E4"/>
    <w:rsid w:val="00746931"/>
    <w:rsid w:val="0074698B"/>
    <w:rsid w:val="00746995"/>
    <w:rsid w:val="00746A16"/>
    <w:rsid w:val="00746E52"/>
    <w:rsid w:val="00746E5B"/>
    <w:rsid w:val="00747017"/>
    <w:rsid w:val="0074702F"/>
    <w:rsid w:val="0074713A"/>
    <w:rsid w:val="00747353"/>
    <w:rsid w:val="0074764D"/>
    <w:rsid w:val="007477BE"/>
    <w:rsid w:val="00747EAA"/>
    <w:rsid w:val="007500B6"/>
    <w:rsid w:val="00750228"/>
    <w:rsid w:val="00750287"/>
    <w:rsid w:val="00750361"/>
    <w:rsid w:val="00750383"/>
    <w:rsid w:val="007503E1"/>
    <w:rsid w:val="0075042B"/>
    <w:rsid w:val="007505A0"/>
    <w:rsid w:val="007505C3"/>
    <w:rsid w:val="0075079F"/>
    <w:rsid w:val="007507F9"/>
    <w:rsid w:val="00750D93"/>
    <w:rsid w:val="00750E07"/>
    <w:rsid w:val="00750F39"/>
    <w:rsid w:val="00751012"/>
    <w:rsid w:val="007512BB"/>
    <w:rsid w:val="007515A4"/>
    <w:rsid w:val="007517D8"/>
    <w:rsid w:val="007519EB"/>
    <w:rsid w:val="00751A03"/>
    <w:rsid w:val="00751A5E"/>
    <w:rsid w:val="00751A90"/>
    <w:rsid w:val="00751BF3"/>
    <w:rsid w:val="00751C59"/>
    <w:rsid w:val="00751D03"/>
    <w:rsid w:val="00751D4A"/>
    <w:rsid w:val="00751FBB"/>
    <w:rsid w:val="00752212"/>
    <w:rsid w:val="00752295"/>
    <w:rsid w:val="00752661"/>
    <w:rsid w:val="00752A8B"/>
    <w:rsid w:val="00752B32"/>
    <w:rsid w:val="00752B8B"/>
    <w:rsid w:val="00752C3C"/>
    <w:rsid w:val="00752E65"/>
    <w:rsid w:val="00752E8F"/>
    <w:rsid w:val="00752EAE"/>
    <w:rsid w:val="00752EFA"/>
    <w:rsid w:val="00752F4C"/>
    <w:rsid w:val="00752F61"/>
    <w:rsid w:val="007531F2"/>
    <w:rsid w:val="0075345A"/>
    <w:rsid w:val="00753472"/>
    <w:rsid w:val="007534F2"/>
    <w:rsid w:val="007536D2"/>
    <w:rsid w:val="007537C6"/>
    <w:rsid w:val="00753939"/>
    <w:rsid w:val="00753B63"/>
    <w:rsid w:val="00753C70"/>
    <w:rsid w:val="00753C83"/>
    <w:rsid w:val="00753DCD"/>
    <w:rsid w:val="00753E89"/>
    <w:rsid w:val="00753EE1"/>
    <w:rsid w:val="00753F80"/>
    <w:rsid w:val="0075428E"/>
    <w:rsid w:val="007542F3"/>
    <w:rsid w:val="0075437F"/>
    <w:rsid w:val="007543E3"/>
    <w:rsid w:val="0075441F"/>
    <w:rsid w:val="00754448"/>
    <w:rsid w:val="00754572"/>
    <w:rsid w:val="007545CE"/>
    <w:rsid w:val="00754B47"/>
    <w:rsid w:val="00754BFD"/>
    <w:rsid w:val="00754DC6"/>
    <w:rsid w:val="00754F5E"/>
    <w:rsid w:val="007550CC"/>
    <w:rsid w:val="00755144"/>
    <w:rsid w:val="0075520F"/>
    <w:rsid w:val="00755581"/>
    <w:rsid w:val="00755638"/>
    <w:rsid w:val="00755752"/>
    <w:rsid w:val="007557BE"/>
    <w:rsid w:val="00755989"/>
    <w:rsid w:val="00755A9F"/>
    <w:rsid w:val="00755BF4"/>
    <w:rsid w:val="00755C3C"/>
    <w:rsid w:val="00755CFD"/>
    <w:rsid w:val="00755D07"/>
    <w:rsid w:val="00755D7B"/>
    <w:rsid w:val="007561AA"/>
    <w:rsid w:val="0075620E"/>
    <w:rsid w:val="007563F4"/>
    <w:rsid w:val="007564BA"/>
    <w:rsid w:val="00756585"/>
    <w:rsid w:val="007565E3"/>
    <w:rsid w:val="007566E3"/>
    <w:rsid w:val="00756CE1"/>
    <w:rsid w:val="00756DF4"/>
    <w:rsid w:val="00756E61"/>
    <w:rsid w:val="00756F80"/>
    <w:rsid w:val="00756F9D"/>
    <w:rsid w:val="0075720F"/>
    <w:rsid w:val="007572BC"/>
    <w:rsid w:val="00757338"/>
    <w:rsid w:val="00757572"/>
    <w:rsid w:val="00757603"/>
    <w:rsid w:val="00757968"/>
    <w:rsid w:val="007579CB"/>
    <w:rsid w:val="00757A3B"/>
    <w:rsid w:val="00757BC5"/>
    <w:rsid w:val="00757BD5"/>
    <w:rsid w:val="00757BDE"/>
    <w:rsid w:val="00757C86"/>
    <w:rsid w:val="00757DE9"/>
    <w:rsid w:val="007600E9"/>
    <w:rsid w:val="00760543"/>
    <w:rsid w:val="00760593"/>
    <w:rsid w:val="007606AB"/>
    <w:rsid w:val="007607F7"/>
    <w:rsid w:val="00760B73"/>
    <w:rsid w:val="00760C45"/>
    <w:rsid w:val="00760C5D"/>
    <w:rsid w:val="00760C7C"/>
    <w:rsid w:val="00760C9E"/>
    <w:rsid w:val="00760EAA"/>
    <w:rsid w:val="00760F70"/>
    <w:rsid w:val="0076117C"/>
    <w:rsid w:val="00761312"/>
    <w:rsid w:val="007617AF"/>
    <w:rsid w:val="007618B9"/>
    <w:rsid w:val="0076197C"/>
    <w:rsid w:val="00761C98"/>
    <w:rsid w:val="00761D44"/>
    <w:rsid w:val="00761D5F"/>
    <w:rsid w:val="00761D90"/>
    <w:rsid w:val="007620B7"/>
    <w:rsid w:val="007623D7"/>
    <w:rsid w:val="007628F9"/>
    <w:rsid w:val="00762947"/>
    <w:rsid w:val="00762BC8"/>
    <w:rsid w:val="00762C0B"/>
    <w:rsid w:val="00762D71"/>
    <w:rsid w:val="00762E3A"/>
    <w:rsid w:val="00762FD4"/>
    <w:rsid w:val="007630D3"/>
    <w:rsid w:val="007630E4"/>
    <w:rsid w:val="00763108"/>
    <w:rsid w:val="0076314C"/>
    <w:rsid w:val="0076315D"/>
    <w:rsid w:val="00763243"/>
    <w:rsid w:val="007637D9"/>
    <w:rsid w:val="007637F6"/>
    <w:rsid w:val="0076384C"/>
    <w:rsid w:val="00763A10"/>
    <w:rsid w:val="00763AAB"/>
    <w:rsid w:val="00763B72"/>
    <w:rsid w:val="00763CE6"/>
    <w:rsid w:val="00763E76"/>
    <w:rsid w:val="007642C9"/>
    <w:rsid w:val="00764358"/>
    <w:rsid w:val="007643BE"/>
    <w:rsid w:val="007643F5"/>
    <w:rsid w:val="00764422"/>
    <w:rsid w:val="007645D7"/>
    <w:rsid w:val="00764648"/>
    <w:rsid w:val="00764670"/>
    <w:rsid w:val="0076481A"/>
    <w:rsid w:val="00764AD6"/>
    <w:rsid w:val="00764B2C"/>
    <w:rsid w:val="00764F85"/>
    <w:rsid w:val="0076506F"/>
    <w:rsid w:val="0076507C"/>
    <w:rsid w:val="007651DA"/>
    <w:rsid w:val="007652CB"/>
    <w:rsid w:val="0076531B"/>
    <w:rsid w:val="00765443"/>
    <w:rsid w:val="00765448"/>
    <w:rsid w:val="007654ED"/>
    <w:rsid w:val="00765565"/>
    <w:rsid w:val="007655BE"/>
    <w:rsid w:val="0076562A"/>
    <w:rsid w:val="0076579D"/>
    <w:rsid w:val="0076580F"/>
    <w:rsid w:val="007658CE"/>
    <w:rsid w:val="0076592C"/>
    <w:rsid w:val="00765AF4"/>
    <w:rsid w:val="00765EAF"/>
    <w:rsid w:val="00766231"/>
    <w:rsid w:val="00766324"/>
    <w:rsid w:val="00766373"/>
    <w:rsid w:val="007668DB"/>
    <w:rsid w:val="007669C6"/>
    <w:rsid w:val="00766B8A"/>
    <w:rsid w:val="00766BAD"/>
    <w:rsid w:val="00766C53"/>
    <w:rsid w:val="00766D5C"/>
    <w:rsid w:val="00766F6B"/>
    <w:rsid w:val="00767051"/>
    <w:rsid w:val="00767098"/>
    <w:rsid w:val="00767195"/>
    <w:rsid w:val="00767258"/>
    <w:rsid w:val="00767427"/>
    <w:rsid w:val="007676B0"/>
    <w:rsid w:val="007676E2"/>
    <w:rsid w:val="00767788"/>
    <w:rsid w:val="007677A2"/>
    <w:rsid w:val="0076789B"/>
    <w:rsid w:val="0076792A"/>
    <w:rsid w:val="007679F8"/>
    <w:rsid w:val="00767A4D"/>
    <w:rsid w:val="00767FAB"/>
    <w:rsid w:val="00770223"/>
    <w:rsid w:val="007702E8"/>
    <w:rsid w:val="007702F2"/>
    <w:rsid w:val="00770368"/>
    <w:rsid w:val="00770406"/>
    <w:rsid w:val="00770995"/>
    <w:rsid w:val="00770C59"/>
    <w:rsid w:val="00770D0B"/>
    <w:rsid w:val="007710F4"/>
    <w:rsid w:val="00771380"/>
    <w:rsid w:val="00771664"/>
    <w:rsid w:val="00771689"/>
    <w:rsid w:val="007716F3"/>
    <w:rsid w:val="007716FB"/>
    <w:rsid w:val="00771814"/>
    <w:rsid w:val="00771BCC"/>
    <w:rsid w:val="00771EBA"/>
    <w:rsid w:val="007720FC"/>
    <w:rsid w:val="0077226D"/>
    <w:rsid w:val="00772429"/>
    <w:rsid w:val="0077250E"/>
    <w:rsid w:val="00772733"/>
    <w:rsid w:val="00772768"/>
    <w:rsid w:val="00772800"/>
    <w:rsid w:val="00772AB2"/>
    <w:rsid w:val="00772AD4"/>
    <w:rsid w:val="00772E07"/>
    <w:rsid w:val="0077308A"/>
    <w:rsid w:val="0077314B"/>
    <w:rsid w:val="00773213"/>
    <w:rsid w:val="00773752"/>
    <w:rsid w:val="007739CF"/>
    <w:rsid w:val="00773AB5"/>
    <w:rsid w:val="00773CF9"/>
    <w:rsid w:val="0077404A"/>
    <w:rsid w:val="007740CC"/>
    <w:rsid w:val="007741AC"/>
    <w:rsid w:val="00774367"/>
    <w:rsid w:val="007746F3"/>
    <w:rsid w:val="00774BFD"/>
    <w:rsid w:val="00774C47"/>
    <w:rsid w:val="00774E94"/>
    <w:rsid w:val="00774FD1"/>
    <w:rsid w:val="0077522F"/>
    <w:rsid w:val="00775288"/>
    <w:rsid w:val="007752B1"/>
    <w:rsid w:val="0077541F"/>
    <w:rsid w:val="0077548B"/>
    <w:rsid w:val="0077550F"/>
    <w:rsid w:val="0077562B"/>
    <w:rsid w:val="00775909"/>
    <w:rsid w:val="00775A26"/>
    <w:rsid w:val="00775B52"/>
    <w:rsid w:val="00775F89"/>
    <w:rsid w:val="00775FB1"/>
    <w:rsid w:val="00776283"/>
    <w:rsid w:val="00776521"/>
    <w:rsid w:val="0077659D"/>
    <w:rsid w:val="007765B1"/>
    <w:rsid w:val="0077671A"/>
    <w:rsid w:val="00776750"/>
    <w:rsid w:val="007767C2"/>
    <w:rsid w:val="00776A53"/>
    <w:rsid w:val="00776C7E"/>
    <w:rsid w:val="0077704E"/>
    <w:rsid w:val="007771F4"/>
    <w:rsid w:val="00777261"/>
    <w:rsid w:val="00777366"/>
    <w:rsid w:val="0077743A"/>
    <w:rsid w:val="00777878"/>
    <w:rsid w:val="00777A60"/>
    <w:rsid w:val="00777A98"/>
    <w:rsid w:val="00777D9A"/>
    <w:rsid w:val="00777E0C"/>
    <w:rsid w:val="0078027B"/>
    <w:rsid w:val="00780514"/>
    <w:rsid w:val="00780934"/>
    <w:rsid w:val="0078095A"/>
    <w:rsid w:val="00780CB4"/>
    <w:rsid w:val="00780DE1"/>
    <w:rsid w:val="00780ED7"/>
    <w:rsid w:val="007810EC"/>
    <w:rsid w:val="00781338"/>
    <w:rsid w:val="007813BC"/>
    <w:rsid w:val="0078179E"/>
    <w:rsid w:val="00781833"/>
    <w:rsid w:val="00781882"/>
    <w:rsid w:val="007818A7"/>
    <w:rsid w:val="007818B0"/>
    <w:rsid w:val="007818E8"/>
    <w:rsid w:val="00781AB8"/>
    <w:rsid w:val="00781C13"/>
    <w:rsid w:val="00781C22"/>
    <w:rsid w:val="00781E0A"/>
    <w:rsid w:val="00781E4C"/>
    <w:rsid w:val="00782065"/>
    <w:rsid w:val="007820BD"/>
    <w:rsid w:val="00782324"/>
    <w:rsid w:val="0078233A"/>
    <w:rsid w:val="00782A06"/>
    <w:rsid w:val="00782AFE"/>
    <w:rsid w:val="00782EA5"/>
    <w:rsid w:val="00782FE7"/>
    <w:rsid w:val="00783090"/>
    <w:rsid w:val="00783129"/>
    <w:rsid w:val="00783321"/>
    <w:rsid w:val="007833D0"/>
    <w:rsid w:val="00783649"/>
    <w:rsid w:val="007837B4"/>
    <w:rsid w:val="007839E5"/>
    <w:rsid w:val="00783CC4"/>
    <w:rsid w:val="00783CCB"/>
    <w:rsid w:val="00783D58"/>
    <w:rsid w:val="0078425B"/>
    <w:rsid w:val="00784625"/>
    <w:rsid w:val="00784644"/>
    <w:rsid w:val="00784800"/>
    <w:rsid w:val="00784842"/>
    <w:rsid w:val="0078486D"/>
    <w:rsid w:val="00784AF9"/>
    <w:rsid w:val="00784DB6"/>
    <w:rsid w:val="007850D8"/>
    <w:rsid w:val="00785525"/>
    <w:rsid w:val="00785531"/>
    <w:rsid w:val="00785571"/>
    <w:rsid w:val="00785900"/>
    <w:rsid w:val="00785A84"/>
    <w:rsid w:val="00785BA3"/>
    <w:rsid w:val="00785C1C"/>
    <w:rsid w:val="00785E0B"/>
    <w:rsid w:val="00785F98"/>
    <w:rsid w:val="0078600C"/>
    <w:rsid w:val="0078609A"/>
    <w:rsid w:val="0078614D"/>
    <w:rsid w:val="00786321"/>
    <w:rsid w:val="007863F9"/>
    <w:rsid w:val="00786419"/>
    <w:rsid w:val="007866F0"/>
    <w:rsid w:val="0078678B"/>
    <w:rsid w:val="0078680E"/>
    <w:rsid w:val="00786A1F"/>
    <w:rsid w:val="00786D11"/>
    <w:rsid w:val="0078704E"/>
    <w:rsid w:val="0078716C"/>
    <w:rsid w:val="0078727A"/>
    <w:rsid w:val="00787351"/>
    <w:rsid w:val="00787366"/>
    <w:rsid w:val="00787498"/>
    <w:rsid w:val="007874C3"/>
    <w:rsid w:val="007875A9"/>
    <w:rsid w:val="00787788"/>
    <w:rsid w:val="007878D3"/>
    <w:rsid w:val="00787977"/>
    <w:rsid w:val="00787D9E"/>
    <w:rsid w:val="00787E30"/>
    <w:rsid w:val="0079011D"/>
    <w:rsid w:val="007902B6"/>
    <w:rsid w:val="0079031D"/>
    <w:rsid w:val="00790458"/>
    <w:rsid w:val="0079067F"/>
    <w:rsid w:val="00790716"/>
    <w:rsid w:val="00790763"/>
    <w:rsid w:val="00790A99"/>
    <w:rsid w:val="00790B6E"/>
    <w:rsid w:val="00790B7E"/>
    <w:rsid w:val="00790C2C"/>
    <w:rsid w:val="00790C91"/>
    <w:rsid w:val="00790EF4"/>
    <w:rsid w:val="00790F57"/>
    <w:rsid w:val="007911B1"/>
    <w:rsid w:val="00791723"/>
    <w:rsid w:val="0079189C"/>
    <w:rsid w:val="00791C72"/>
    <w:rsid w:val="00791D17"/>
    <w:rsid w:val="007920AA"/>
    <w:rsid w:val="00792325"/>
    <w:rsid w:val="007924E4"/>
    <w:rsid w:val="00792523"/>
    <w:rsid w:val="0079255C"/>
    <w:rsid w:val="0079269C"/>
    <w:rsid w:val="00792801"/>
    <w:rsid w:val="0079297F"/>
    <w:rsid w:val="00792A0F"/>
    <w:rsid w:val="00792AC8"/>
    <w:rsid w:val="00792B3A"/>
    <w:rsid w:val="00792B5F"/>
    <w:rsid w:val="00792C06"/>
    <w:rsid w:val="00792C41"/>
    <w:rsid w:val="00792CDB"/>
    <w:rsid w:val="00792D23"/>
    <w:rsid w:val="00792FD5"/>
    <w:rsid w:val="00793043"/>
    <w:rsid w:val="00793091"/>
    <w:rsid w:val="007931FE"/>
    <w:rsid w:val="00793238"/>
    <w:rsid w:val="00793275"/>
    <w:rsid w:val="00793551"/>
    <w:rsid w:val="007935D6"/>
    <w:rsid w:val="00793829"/>
    <w:rsid w:val="00793ADF"/>
    <w:rsid w:val="00793D00"/>
    <w:rsid w:val="00793FDD"/>
    <w:rsid w:val="00794104"/>
    <w:rsid w:val="0079412F"/>
    <w:rsid w:val="00794151"/>
    <w:rsid w:val="007941A1"/>
    <w:rsid w:val="00794506"/>
    <w:rsid w:val="0079478C"/>
    <w:rsid w:val="007949A9"/>
    <w:rsid w:val="007949D1"/>
    <w:rsid w:val="00794AFF"/>
    <w:rsid w:val="00794B24"/>
    <w:rsid w:val="00794C68"/>
    <w:rsid w:val="00794D84"/>
    <w:rsid w:val="00794E73"/>
    <w:rsid w:val="00794F07"/>
    <w:rsid w:val="007950BA"/>
    <w:rsid w:val="007955FE"/>
    <w:rsid w:val="00795801"/>
    <w:rsid w:val="0079587E"/>
    <w:rsid w:val="0079588F"/>
    <w:rsid w:val="00795B49"/>
    <w:rsid w:val="00795BE8"/>
    <w:rsid w:val="00795E12"/>
    <w:rsid w:val="00795EB6"/>
    <w:rsid w:val="0079602D"/>
    <w:rsid w:val="00796122"/>
    <w:rsid w:val="00796385"/>
    <w:rsid w:val="007963D2"/>
    <w:rsid w:val="0079657D"/>
    <w:rsid w:val="00796795"/>
    <w:rsid w:val="00796A5D"/>
    <w:rsid w:val="00796BA1"/>
    <w:rsid w:val="00796D06"/>
    <w:rsid w:val="00796E22"/>
    <w:rsid w:val="00796EB2"/>
    <w:rsid w:val="00796F2E"/>
    <w:rsid w:val="00796F6A"/>
    <w:rsid w:val="00796FA8"/>
    <w:rsid w:val="007974C8"/>
    <w:rsid w:val="007974D6"/>
    <w:rsid w:val="00797685"/>
    <w:rsid w:val="007978A6"/>
    <w:rsid w:val="00797DBB"/>
    <w:rsid w:val="00797E82"/>
    <w:rsid w:val="00797ECC"/>
    <w:rsid w:val="007A0091"/>
    <w:rsid w:val="007A00AB"/>
    <w:rsid w:val="007A0464"/>
    <w:rsid w:val="007A07C4"/>
    <w:rsid w:val="007A0AF8"/>
    <w:rsid w:val="007A0B03"/>
    <w:rsid w:val="007A0B43"/>
    <w:rsid w:val="007A0B58"/>
    <w:rsid w:val="007A0DC8"/>
    <w:rsid w:val="007A1038"/>
    <w:rsid w:val="007A134C"/>
    <w:rsid w:val="007A1466"/>
    <w:rsid w:val="007A1685"/>
    <w:rsid w:val="007A16F6"/>
    <w:rsid w:val="007A1844"/>
    <w:rsid w:val="007A1B11"/>
    <w:rsid w:val="007A1C99"/>
    <w:rsid w:val="007A1DC2"/>
    <w:rsid w:val="007A2035"/>
    <w:rsid w:val="007A2333"/>
    <w:rsid w:val="007A23B2"/>
    <w:rsid w:val="007A23DA"/>
    <w:rsid w:val="007A2551"/>
    <w:rsid w:val="007A2554"/>
    <w:rsid w:val="007A25AB"/>
    <w:rsid w:val="007A28B2"/>
    <w:rsid w:val="007A29BC"/>
    <w:rsid w:val="007A2A08"/>
    <w:rsid w:val="007A2C3B"/>
    <w:rsid w:val="007A2DA1"/>
    <w:rsid w:val="007A2E6A"/>
    <w:rsid w:val="007A2E6E"/>
    <w:rsid w:val="007A2F68"/>
    <w:rsid w:val="007A3003"/>
    <w:rsid w:val="007A3152"/>
    <w:rsid w:val="007A3257"/>
    <w:rsid w:val="007A32B2"/>
    <w:rsid w:val="007A32D3"/>
    <w:rsid w:val="007A334D"/>
    <w:rsid w:val="007A3536"/>
    <w:rsid w:val="007A369C"/>
    <w:rsid w:val="007A36FD"/>
    <w:rsid w:val="007A3A64"/>
    <w:rsid w:val="007A3A6C"/>
    <w:rsid w:val="007A3A74"/>
    <w:rsid w:val="007A3DCD"/>
    <w:rsid w:val="007A3E62"/>
    <w:rsid w:val="007A3F26"/>
    <w:rsid w:val="007A4167"/>
    <w:rsid w:val="007A418D"/>
    <w:rsid w:val="007A4346"/>
    <w:rsid w:val="007A455F"/>
    <w:rsid w:val="007A45AC"/>
    <w:rsid w:val="007A45C6"/>
    <w:rsid w:val="007A47D7"/>
    <w:rsid w:val="007A482F"/>
    <w:rsid w:val="007A494F"/>
    <w:rsid w:val="007A4A5D"/>
    <w:rsid w:val="007A4B4F"/>
    <w:rsid w:val="007A4B6C"/>
    <w:rsid w:val="007A4BAC"/>
    <w:rsid w:val="007A4CB9"/>
    <w:rsid w:val="007A4E29"/>
    <w:rsid w:val="007A4FD1"/>
    <w:rsid w:val="007A51C4"/>
    <w:rsid w:val="007A522C"/>
    <w:rsid w:val="007A52AF"/>
    <w:rsid w:val="007A549F"/>
    <w:rsid w:val="007A5683"/>
    <w:rsid w:val="007A584C"/>
    <w:rsid w:val="007A5A2E"/>
    <w:rsid w:val="007A5AD3"/>
    <w:rsid w:val="007A5AEA"/>
    <w:rsid w:val="007A5B9E"/>
    <w:rsid w:val="007A5BE7"/>
    <w:rsid w:val="007A5FBC"/>
    <w:rsid w:val="007A6276"/>
    <w:rsid w:val="007A6456"/>
    <w:rsid w:val="007A67D4"/>
    <w:rsid w:val="007A6B6E"/>
    <w:rsid w:val="007A6F7F"/>
    <w:rsid w:val="007A6F92"/>
    <w:rsid w:val="007A6FBF"/>
    <w:rsid w:val="007A7179"/>
    <w:rsid w:val="007A722C"/>
    <w:rsid w:val="007A7596"/>
    <w:rsid w:val="007A78C2"/>
    <w:rsid w:val="007A7920"/>
    <w:rsid w:val="007A7C19"/>
    <w:rsid w:val="007A7C90"/>
    <w:rsid w:val="007A7D85"/>
    <w:rsid w:val="007A7FD9"/>
    <w:rsid w:val="007B0039"/>
    <w:rsid w:val="007B03E5"/>
    <w:rsid w:val="007B0537"/>
    <w:rsid w:val="007B05F8"/>
    <w:rsid w:val="007B0671"/>
    <w:rsid w:val="007B0793"/>
    <w:rsid w:val="007B0B88"/>
    <w:rsid w:val="007B0CAD"/>
    <w:rsid w:val="007B0DB3"/>
    <w:rsid w:val="007B0E5A"/>
    <w:rsid w:val="007B0F01"/>
    <w:rsid w:val="007B0F1D"/>
    <w:rsid w:val="007B1028"/>
    <w:rsid w:val="007B1033"/>
    <w:rsid w:val="007B1093"/>
    <w:rsid w:val="007B12CB"/>
    <w:rsid w:val="007B1309"/>
    <w:rsid w:val="007B14BC"/>
    <w:rsid w:val="007B1662"/>
    <w:rsid w:val="007B1C9A"/>
    <w:rsid w:val="007B1DFD"/>
    <w:rsid w:val="007B209E"/>
    <w:rsid w:val="007B22A5"/>
    <w:rsid w:val="007B23DC"/>
    <w:rsid w:val="007B249E"/>
    <w:rsid w:val="007B29FD"/>
    <w:rsid w:val="007B2C46"/>
    <w:rsid w:val="007B2DA6"/>
    <w:rsid w:val="007B2E62"/>
    <w:rsid w:val="007B2F2E"/>
    <w:rsid w:val="007B3026"/>
    <w:rsid w:val="007B3203"/>
    <w:rsid w:val="007B32CA"/>
    <w:rsid w:val="007B3325"/>
    <w:rsid w:val="007B3934"/>
    <w:rsid w:val="007B3B17"/>
    <w:rsid w:val="007B3EFA"/>
    <w:rsid w:val="007B40A7"/>
    <w:rsid w:val="007B41CF"/>
    <w:rsid w:val="007B4318"/>
    <w:rsid w:val="007B44CE"/>
    <w:rsid w:val="007B4644"/>
    <w:rsid w:val="007B477A"/>
    <w:rsid w:val="007B48CA"/>
    <w:rsid w:val="007B4A71"/>
    <w:rsid w:val="007B4AA0"/>
    <w:rsid w:val="007B4D4D"/>
    <w:rsid w:val="007B4F06"/>
    <w:rsid w:val="007B5025"/>
    <w:rsid w:val="007B51A5"/>
    <w:rsid w:val="007B5449"/>
    <w:rsid w:val="007B546B"/>
    <w:rsid w:val="007B5483"/>
    <w:rsid w:val="007B5504"/>
    <w:rsid w:val="007B559F"/>
    <w:rsid w:val="007B56BF"/>
    <w:rsid w:val="007B582C"/>
    <w:rsid w:val="007B587E"/>
    <w:rsid w:val="007B5B80"/>
    <w:rsid w:val="007B5C61"/>
    <w:rsid w:val="007B5C9F"/>
    <w:rsid w:val="007B5EE9"/>
    <w:rsid w:val="007B6131"/>
    <w:rsid w:val="007B6210"/>
    <w:rsid w:val="007B6579"/>
    <w:rsid w:val="007B66B9"/>
    <w:rsid w:val="007B6848"/>
    <w:rsid w:val="007B6902"/>
    <w:rsid w:val="007B6B83"/>
    <w:rsid w:val="007B6E3E"/>
    <w:rsid w:val="007B70C9"/>
    <w:rsid w:val="007B7132"/>
    <w:rsid w:val="007B7170"/>
    <w:rsid w:val="007B7513"/>
    <w:rsid w:val="007B7519"/>
    <w:rsid w:val="007B7619"/>
    <w:rsid w:val="007B76AE"/>
    <w:rsid w:val="007B7807"/>
    <w:rsid w:val="007B7951"/>
    <w:rsid w:val="007B7BDE"/>
    <w:rsid w:val="007B7BFC"/>
    <w:rsid w:val="007B7C76"/>
    <w:rsid w:val="007B7D9D"/>
    <w:rsid w:val="007B7EC8"/>
    <w:rsid w:val="007B7FAC"/>
    <w:rsid w:val="007B7FB3"/>
    <w:rsid w:val="007B7FC6"/>
    <w:rsid w:val="007C03E8"/>
    <w:rsid w:val="007C04F0"/>
    <w:rsid w:val="007C05EC"/>
    <w:rsid w:val="007C0637"/>
    <w:rsid w:val="007C0AD7"/>
    <w:rsid w:val="007C0B22"/>
    <w:rsid w:val="007C0C07"/>
    <w:rsid w:val="007C0CFF"/>
    <w:rsid w:val="007C0F49"/>
    <w:rsid w:val="007C1B17"/>
    <w:rsid w:val="007C1C95"/>
    <w:rsid w:val="007C1D90"/>
    <w:rsid w:val="007C1F23"/>
    <w:rsid w:val="007C2354"/>
    <w:rsid w:val="007C2586"/>
    <w:rsid w:val="007C25CA"/>
    <w:rsid w:val="007C26C0"/>
    <w:rsid w:val="007C277A"/>
    <w:rsid w:val="007C279E"/>
    <w:rsid w:val="007C28C9"/>
    <w:rsid w:val="007C2A5C"/>
    <w:rsid w:val="007C2B05"/>
    <w:rsid w:val="007C2BE6"/>
    <w:rsid w:val="007C2E01"/>
    <w:rsid w:val="007C301D"/>
    <w:rsid w:val="007C30C6"/>
    <w:rsid w:val="007C3172"/>
    <w:rsid w:val="007C32E1"/>
    <w:rsid w:val="007C3734"/>
    <w:rsid w:val="007C3978"/>
    <w:rsid w:val="007C3B31"/>
    <w:rsid w:val="007C3B6F"/>
    <w:rsid w:val="007C3C86"/>
    <w:rsid w:val="007C4022"/>
    <w:rsid w:val="007C40FD"/>
    <w:rsid w:val="007C411F"/>
    <w:rsid w:val="007C4240"/>
    <w:rsid w:val="007C432F"/>
    <w:rsid w:val="007C43FC"/>
    <w:rsid w:val="007C443A"/>
    <w:rsid w:val="007C4798"/>
    <w:rsid w:val="007C485A"/>
    <w:rsid w:val="007C4869"/>
    <w:rsid w:val="007C4A46"/>
    <w:rsid w:val="007C4F21"/>
    <w:rsid w:val="007C4FE8"/>
    <w:rsid w:val="007C511C"/>
    <w:rsid w:val="007C5258"/>
    <w:rsid w:val="007C5563"/>
    <w:rsid w:val="007C58F0"/>
    <w:rsid w:val="007C5CE0"/>
    <w:rsid w:val="007C5D46"/>
    <w:rsid w:val="007C5EF0"/>
    <w:rsid w:val="007C5F29"/>
    <w:rsid w:val="007C600C"/>
    <w:rsid w:val="007C6028"/>
    <w:rsid w:val="007C624F"/>
    <w:rsid w:val="007C6497"/>
    <w:rsid w:val="007C6519"/>
    <w:rsid w:val="007C658D"/>
    <w:rsid w:val="007C66E5"/>
    <w:rsid w:val="007C692C"/>
    <w:rsid w:val="007C6AA2"/>
    <w:rsid w:val="007C6BFF"/>
    <w:rsid w:val="007C6D25"/>
    <w:rsid w:val="007C6E68"/>
    <w:rsid w:val="007C705F"/>
    <w:rsid w:val="007C70C6"/>
    <w:rsid w:val="007C7102"/>
    <w:rsid w:val="007C7588"/>
    <w:rsid w:val="007C79F9"/>
    <w:rsid w:val="007C7AB5"/>
    <w:rsid w:val="007C7B3C"/>
    <w:rsid w:val="007C7D09"/>
    <w:rsid w:val="007C7D8E"/>
    <w:rsid w:val="007D00FA"/>
    <w:rsid w:val="007D02F7"/>
    <w:rsid w:val="007D055D"/>
    <w:rsid w:val="007D0582"/>
    <w:rsid w:val="007D0A83"/>
    <w:rsid w:val="007D0B5A"/>
    <w:rsid w:val="007D0C8B"/>
    <w:rsid w:val="007D0FD2"/>
    <w:rsid w:val="007D0FDF"/>
    <w:rsid w:val="007D1019"/>
    <w:rsid w:val="007D1154"/>
    <w:rsid w:val="007D11BE"/>
    <w:rsid w:val="007D128F"/>
    <w:rsid w:val="007D1315"/>
    <w:rsid w:val="007D1415"/>
    <w:rsid w:val="007D14FF"/>
    <w:rsid w:val="007D16A2"/>
    <w:rsid w:val="007D19DD"/>
    <w:rsid w:val="007D19EF"/>
    <w:rsid w:val="007D1A32"/>
    <w:rsid w:val="007D1CC7"/>
    <w:rsid w:val="007D1E27"/>
    <w:rsid w:val="007D1F7F"/>
    <w:rsid w:val="007D20B9"/>
    <w:rsid w:val="007D20EA"/>
    <w:rsid w:val="007D2173"/>
    <w:rsid w:val="007D218D"/>
    <w:rsid w:val="007D232F"/>
    <w:rsid w:val="007D243B"/>
    <w:rsid w:val="007D274E"/>
    <w:rsid w:val="007D2B3E"/>
    <w:rsid w:val="007D31A6"/>
    <w:rsid w:val="007D31D4"/>
    <w:rsid w:val="007D3213"/>
    <w:rsid w:val="007D3690"/>
    <w:rsid w:val="007D36B9"/>
    <w:rsid w:val="007D3A31"/>
    <w:rsid w:val="007D3B1B"/>
    <w:rsid w:val="007D3B3D"/>
    <w:rsid w:val="007D3D6C"/>
    <w:rsid w:val="007D3FD5"/>
    <w:rsid w:val="007D407A"/>
    <w:rsid w:val="007D407C"/>
    <w:rsid w:val="007D40A8"/>
    <w:rsid w:val="007D41A2"/>
    <w:rsid w:val="007D4298"/>
    <w:rsid w:val="007D44C2"/>
    <w:rsid w:val="007D44F2"/>
    <w:rsid w:val="007D4739"/>
    <w:rsid w:val="007D47E5"/>
    <w:rsid w:val="007D4993"/>
    <w:rsid w:val="007D49E0"/>
    <w:rsid w:val="007D4D6A"/>
    <w:rsid w:val="007D4D92"/>
    <w:rsid w:val="007D4E35"/>
    <w:rsid w:val="007D4E72"/>
    <w:rsid w:val="007D4E79"/>
    <w:rsid w:val="007D54B4"/>
    <w:rsid w:val="007D551F"/>
    <w:rsid w:val="007D55B9"/>
    <w:rsid w:val="007D560F"/>
    <w:rsid w:val="007D5679"/>
    <w:rsid w:val="007D5936"/>
    <w:rsid w:val="007D59B8"/>
    <w:rsid w:val="007D5DB7"/>
    <w:rsid w:val="007D5EC1"/>
    <w:rsid w:val="007D5F73"/>
    <w:rsid w:val="007D64AE"/>
    <w:rsid w:val="007D6624"/>
    <w:rsid w:val="007D6724"/>
    <w:rsid w:val="007D698A"/>
    <w:rsid w:val="007D6B19"/>
    <w:rsid w:val="007D6D8A"/>
    <w:rsid w:val="007D70DC"/>
    <w:rsid w:val="007D720C"/>
    <w:rsid w:val="007D72EE"/>
    <w:rsid w:val="007D7441"/>
    <w:rsid w:val="007D77AD"/>
    <w:rsid w:val="007D798F"/>
    <w:rsid w:val="007D79AD"/>
    <w:rsid w:val="007D7E38"/>
    <w:rsid w:val="007E003B"/>
    <w:rsid w:val="007E0386"/>
    <w:rsid w:val="007E04DC"/>
    <w:rsid w:val="007E0808"/>
    <w:rsid w:val="007E1193"/>
    <w:rsid w:val="007E12AF"/>
    <w:rsid w:val="007E1808"/>
    <w:rsid w:val="007E18BE"/>
    <w:rsid w:val="007E18D4"/>
    <w:rsid w:val="007E1926"/>
    <w:rsid w:val="007E19D1"/>
    <w:rsid w:val="007E1AE5"/>
    <w:rsid w:val="007E1AEF"/>
    <w:rsid w:val="007E1D40"/>
    <w:rsid w:val="007E212A"/>
    <w:rsid w:val="007E251C"/>
    <w:rsid w:val="007E26CE"/>
    <w:rsid w:val="007E2758"/>
    <w:rsid w:val="007E2A31"/>
    <w:rsid w:val="007E2E4B"/>
    <w:rsid w:val="007E2E9F"/>
    <w:rsid w:val="007E3162"/>
    <w:rsid w:val="007E3233"/>
    <w:rsid w:val="007E32AC"/>
    <w:rsid w:val="007E3334"/>
    <w:rsid w:val="007E386F"/>
    <w:rsid w:val="007E3996"/>
    <w:rsid w:val="007E399C"/>
    <w:rsid w:val="007E39B7"/>
    <w:rsid w:val="007E3E72"/>
    <w:rsid w:val="007E3F3A"/>
    <w:rsid w:val="007E3FD3"/>
    <w:rsid w:val="007E4048"/>
    <w:rsid w:val="007E416D"/>
    <w:rsid w:val="007E4171"/>
    <w:rsid w:val="007E439F"/>
    <w:rsid w:val="007E44E3"/>
    <w:rsid w:val="007E462A"/>
    <w:rsid w:val="007E4782"/>
    <w:rsid w:val="007E488C"/>
    <w:rsid w:val="007E48BF"/>
    <w:rsid w:val="007E49F7"/>
    <w:rsid w:val="007E4C04"/>
    <w:rsid w:val="007E4D63"/>
    <w:rsid w:val="007E5085"/>
    <w:rsid w:val="007E510E"/>
    <w:rsid w:val="007E530D"/>
    <w:rsid w:val="007E531D"/>
    <w:rsid w:val="007E5390"/>
    <w:rsid w:val="007E53CB"/>
    <w:rsid w:val="007E5561"/>
    <w:rsid w:val="007E572A"/>
    <w:rsid w:val="007E5D90"/>
    <w:rsid w:val="007E5DCB"/>
    <w:rsid w:val="007E5E90"/>
    <w:rsid w:val="007E5F31"/>
    <w:rsid w:val="007E601D"/>
    <w:rsid w:val="007E628B"/>
    <w:rsid w:val="007E6461"/>
    <w:rsid w:val="007E6648"/>
    <w:rsid w:val="007E6848"/>
    <w:rsid w:val="007E6853"/>
    <w:rsid w:val="007E6867"/>
    <w:rsid w:val="007E68B5"/>
    <w:rsid w:val="007E6922"/>
    <w:rsid w:val="007E6982"/>
    <w:rsid w:val="007E6ACE"/>
    <w:rsid w:val="007E6BC8"/>
    <w:rsid w:val="007E6CD6"/>
    <w:rsid w:val="007E717F"/>
    <w:rsid w:val="007E71CB"/>
    <w:rsid w:val="007E744E"/>
    <w:rsid w:val="007E781C"/>
    <w:rsid w:val="007E7D1C"/>
    <w:rsid w:val="007E7D83"/>
    <w:rsid w:val="007E7E4E"/>
    <w:rsid w:val="007F00C6"/>
    <w:rsid w:val="007F0220"/>
    <w:rsid w:val="007F03B5"/>
    <w:rsid w:val="007F05FC"/>
    <w:rsid w:val="007F080E"/>
    <w:rsid w:val="007F09F2"/>
    <w:rsid w:val="007F0B8A"/>
    <w:rsid w:val="007F0E7A"/>
    <w:rsid w:val="007F0EC1"/>
    <w:rsid w:val="007F1050"/>
    <w:rsid w:val="007F1174"/>
    <w:rsid w:val="007F117B"/>
    <w:rsid w:val="007F1362"/>
    <w:rsid w:val="007F1795"/>
    <w:rsid w:val="007F1819"/>
    <w:rsid w:val="007F1903"/>
    <w:rsid w:val="007F196E"/>
    <w:rsid w:val="007F1E93"/>
    <w:rsid w:val="007F20A9"/>
    <w:rsid w:val="007F235A"/>
    <w:rsid w:val="007F235D"/>
    <w:rsid w:val="007F27B4"/>
    <w:rsid w:val="007F27E3"/>
    <w:rsid w:val="007F28D9"/>
    <w:rsid w:val="007F29C2"/>
    <w:rsid w:val="007F2A1F"/>
    <w:rsid w:val="007F2A9C"/>
    <w:rsid w:val="007F2E82"/>
    <w:rsid w:val="007F30AF"/>
    <w:rsid w:val="007F3177"/>
    <w:rsid w:val="007F3537"/>
    <w:rsid w:val="007F35E6"/>
    <w:rsid w:val="007F368A"/>
    <w:rsid w:val="007F37E1"/>
    <w:rsid w:val="007F3824"/>
    <w:rsid w:val="007F3D47"/>
    <w:rsid w:val="007F3EEA"/>
    <w:rsid w:val="007F3F4B"/>
    <w:rsid w:val="007F4021"/>
    <w:rsid w:val="007F403E"/>
    <w:rsid w:val="007F4042"/>
    <w:rsid w:val="007F4290"/>
    <w:rsid w:val="007F4298"/>
    <w:rsid w:val="007F42D2"/>
    <w:rsid w:val="007F42F5"/>
    <w:rsid w:val="007F4662"/>
    <w:rsid w:val="007F4C12"/>
    <w:rsid w:val="007F4C1F"/>
    <w:rsid w:val="007F4FD3"/>
    <w:rsid w:val="007F516E"/>
    <w:rsid w:val="007F51A1"/>
    <w:rsid w:val="007F5427"/>
    <w:rsid w:val="007F554B"/>
    <w:rsid w:val="007F57FD"/>
    <w:rsid w:val="007F589A"/>
    <w:rsid w:val="007F5B33"/>
    <w:rsid w:val="007F5DA5"/>
    <w:rsid w:val="007F5E01"/>
    <w:rsid w:val="007F6097"/>
    <w:rsid w:val="007F635E"/>
    <w:rsid w:val="007F68E0"/>
    <w:rsid w:val="007F6BDA"/>
    <w:rsid w:val="007F6D21"/>
    <w:rsid w:val="007F7130"/>
    <w:rsid w:val="007F736E"/>
    <w:rsid w:val="007F74EE"/>
    <w:rsid w:val="007F7699"/>
    <w:rsid w:val="007F7735"/>
    <w:rsid w:val="007F775C"/>
    <w:rsid w:val="007F790E"/>
    <w:rsid w:val="007F7BF7"/>
    <w:rsid w:val="007F7DB0"/>
    <w:rsid w:val="007F7EBB"/>
    <w:rsid w:val="0080012F"/>
    <w:rsid w:val="00800154"/>
    <w:rsid w:val="008001F3"/>
    <w:rsid w:val="00800304"/>
    <w:rsid w:val="00800312"/>
    <w:rsid w:val="008003CD"/>
    <w:rsid w:val="008004CB"/>
    <w:rsid w:val="008005BB"/>
    <w:rsid w:val="0080097A"/>
    <w:rsid w:val="00800BE8"/>
    <w:rsid w:val="00800D80"/>
    <w:rsid w:val="008010D6"/>
    <w:rsid w:val="0080127E"/>
    <w:rsid w:val="00801319"/>
    <w:rsid w:val="00801451"/>
    <w:rsid w:val="008014D8"/>
    <w:rsid w:val="008014DF"/>
    <w:rsid w:val="0080173A"/>
    <w:rsid w:val="00801755"/>
    <w:rsid w:val="008017AF"/>
    <w:rsid w:val="008019D2"/>
    <w:rsid w:val="008019F3"/>
    <w:rsid w:val="00801A9D"/>
    <w:rsid w:val="00801B08"/>
    <w:rsid w:val="00801E35"/>
    <w:rsid w:val="00801F2E"/>
    <w:rsid w:val="00802034"/>
    <w:rsid w:val="00802351"/>
    <w:rsid w:val="00802570"/>
    <w:rsid w:val="008025A3"/>
    <w:rsid w:val="0080267B"/>
    <w:rsid w:val="008026A7"/>
    <w:rsid w:val="008026E1"/>
    <w:rsid w:val="00802ACE"/>
    <w:rsid w:val="00802D0B"/>
    <w:rsid w:val="008032E0"/>
    <w:rsid w:val="00803357"/>
    <w:rsid w:val="008033BC"/>
    <w:rsid w:val="0080347C"/>
    <w:rsid w:val="00803AEC"/>
    <w:rsid w:val="00803B7B"/>
    <w:rsid w:val="00803E25"/>
    <w:rsid w:val="00803E52"/>
    <w:rsid w:val="00804038"/>
    <w:rsid w:val="0080406C"/>
    <w:rsid w:val="0080412B"/>
    <w:rsid w:val="00804130"/>
    <w:rsid w:val="00804357"/>
    <w:rsid w:val="00804654"/>
    <w:rsid w:val="0080486C"/>
    <w:rsid w:val="00804883"/>
    <w:rsid w:val="00804886"/>
    <w:rsid w:val="008049ED"/>
    <w:rsid w:val="00804B28"/>
    <w:rsid w:val="00804B55"/>
    <w:rsid w:val="00804B65"/>
    <w:rsid w:val="00804F01"/>
    <w:rsid w:val="00804F34"/>
    <w:rsid w:val="008055F0"/>
    <w:rsid w:val="00805605"/>
    <w:rsid w:val="00805673"/>
    <w:rsid w:val="00805691"/>
    <w:rsid w:val="00805821"/>
    <w:rsid w:val="00805A91"/>
    <w:rsid w:val="00805C1A"/>
    <w:rsid w:val="00805D55"/>
    <w:rsid w:val="00805D60"/>
    <w:rsid w:val="00805F0F"/>
    <w:rsid w:val="008062D9"/>
    <w:rsid w:val="00806595"/>
    <w:rsid w:val="0080674D"/>
    <w:rsid w:val="00806A40"/>
    <w:rsid w:val="00806B35"/>
    <w:rsid w:val="00806B6C"/>
    <w:rsid w:val="00806C0D"/>
    <w:rsid w:val="00806CD5"/>
    <w:rsid w:val="00806E49"/>
    <w:rsid w:val="00806FAB"/>
    <w:rsid w:val="0080748C"/>
    <w:rsid w:val="00807873"/>
    <w:rsid w:val="00807947"/>
    <w:rsid w:val="00807BED"/>
    <w:rsid w:val="00807F32"/>
    <w:rsid w:val="00807FF9"/>
    <w:rsid w:val="0081008F"/>
    <w:rsid w:val="008100D4"/>
    <w:rsid w:val="00810144"/>
    <w:rsid w:val="008101B7"/>
    <w:rsid w:val="008102F4"/>
    <w:rsid w:val="008103B2"/>
    <w:rsid w:val="00810519"/>
    <w:rsid w:val="00810654"/>
    <w:rsid w:val="008106BE"/>
    <w:rsid w:val="00810853"/>
    <w:rsid w:val="00810936"/>
    <w:rsid w:val="00810A0A"/>
    <w:rsid w:val="00810A46"/>
    <w:rsid w:val="00810B9F"/>
    <w:rsid w:val="00810D41"/>
    <w:rsid w:val="00810DFD"/>
    <w:rsid w:val="00810E74"/>
    <w:rsid w:val="00810F2C"/>
    <w:rsid w:val="00810F5A"/>
    <w:rsid w:val="008110DA"/>
    <w:rsid w:val="00811323"/>
    <w:rsid w:val="0081177E"/>
    <w:rsid w:val="00811AB6"/>
    <w:rsid w:val="00811BB9"/>
    <w:rsid w:val="00811CDC"/>
    <w:rsid w:val="00811D24"/>
    <w:rsid w:val="00811D4C"/>
    <w:rsid w:val="00811ED5"/>
    <w:rsid w:val="00811F84"/>
    <w:rsid w:val="008121FC"/>
    <w:rsid w:val="0081223A"/>
    <w:rsid w:val="008123FF"/>
    <w:rsid w:val="008124B3"/>
    <w:rsid w:val="0081256B"/>
    <w:rsid w:val="00812ACF"/>
    <w:rsid w:val="00812B0C"/>
    <w:rsid w:val="00812B55"/>
    <w:rsid w:val="00812C76"/>
    <w:rsid w:val="00812E6E"/>
    <w:rsid w:val="0081304B"/>
    <w:rsid w:val="00813127"/>
    <w:rsid w:val="008131C4"/>
    <w:rsid w:val="008135A1"/>
    <w:rsid w:val="00813603"/>
    <w:rsid w:val="00813628"/>
    <w:rsid w:val="008136A6"/>
    <w:rsid w:val="00813961"/>
    <w:rsid w:val="00813DF1"/>
    <w:rsid w:val="00813EF7"/>
    <w:rsid w:val="00813FF2"/>
    <w:rsid w:val="008140C7"/>
    <w:rsid w:val="00814661"/>
    <w:rsid w:val="0081468D"/>
    <w:rsid w:val="00814747"/>
    <w:rsid w:val="00814919"/>
    <w:rsid w:val="00814C00"/>
    <w:rsid w:val="00814C1A"/>
    <w:rsid w:val="00814E9F"/>
    <w:rsid w:val="00814EF4"/>
    <w:rsid w:val="00814F69"/>
    <w:rsid w:val="00814FCF"/>
    <w:rsid w:val="008150B3"/>
    <w:rsid w:val="008152D1"/>
    <w:rsid w:val="008152D2"/>
    <w:rsid w:val="00815450"/>
    <w:rsid w:val="00815702"/>
    <w:rsid w:val="00815779"/>
    <w:rsid w:val="00815966"/>
    <w:rsid w:val="00815A12"/>
    <w:rsid w:val="00815DF0"/>
    <w:rsid w:val="00815F33"/>
    <w:rsid w:val="00815F36"/>
    <w:rsid w:val="0081623C"/>
    <w:rsid w:val="00816317"/>
    <w:rsid w:val="0081647D"/>
    <w:rsid w:val="008165A2"/>
    <w:rsid w:val="0081668C"/>
    <w:rsid w:val="00816982"/>
    <w:rsid w:val="008169C8"/>
    <w:rsid w:val="00816B4E"/>
    <w:rsid w:val="00816EAF"/>
    <w:rsid w:val="00816F23"/>
    <w:rsid w:val="0081764B"/>
    <w:rsid w:val="00817DC1"/>
    <w:rsid w:val="00820106"/>
    <w:rsid w:val="00820DCA"/>
    <w:rsid w:val="00820DE7"/>
    <w:rsid w:val="008210BF"/>
    <w:rsid w:val="008210F0"/>
    <w:rsid w:val="0082123A"/>
    <w:rsid w:val="0082126D"/>
    <w:rsid w:val="008212BB"/>
    <w:rsid w:val="008215D5"/>
    <w:rsid w:val="00821686"/>
    <w:rsid w:val="00821910"/>
    <w:rsid w:val="00821CC6"/>
    <w:rsid w:val="00821E0D"/>
    <w:rsid w:val="00821E47"/>
    <w:rsid w:val="00821EC0"/>
    <w:rsid w:val="00822179"/>
    <w:rsid w:val="008224B1"/>
    <w:rsid w:val="00822672"/>
    <w:rsid w:val="00822857"/>
    <w:rsid w:val="00822B7D"/>
    <w:rsid w:val="00822C2E"/>
    <w:rsid w:val="00822CC3"/>
    <w:rsid w:val="00822D95"/>
    <w:rsid w:val="0082351C"/>
    <w:rsid w:val="008235CF"/>
    <w:rsid w:val="00823625"/>
    <w:rsid w:val="008236EA"/>
    <w:rsid w:val="00823843"/>
    <w:rsid w:val="00823950"/>
    <w:rsid w:val="00823A22"/>
    <w:rsid w:val="00823D23"/>
    <w:rsid w:val="00823FF9"/>
    <w:rsid w:val="008244C3"/>
    <w:rsid w:val="008244CF"/>
    <w:rsid w:val="008246BC"/>
    <w:rsid w:val="008246BE"/>
    <w:rsid w:val="008247D0"/>
    <w:rsid w:val="008248BB"/>
    <w:rsid w:val="00824B44"/>
    <w:rsid w:val="00824B59"/>
    <w:rsid w:val="00824B9C"/>
    <w:rsid w:val="00824D68"/>
    <w:rsid w:val="00824D7D"/>
    <w:rsid w:val="00824E7F"/>
    <w:rsid w:val="00824F90"/>
    <w:rsid w:val="00824FA4"/>
    <w:rsid w:val="00824FE4"/>
    <w:rsid w:val="0082541C"/>
    <w:rsid w:val="0082547D"/>
    <w:rsid w:val="008254DC"/>
    <w:rsid w:val="0082556C"/>
    <w:rsid w:val="008258A5"/>
    <w:rsid w:val="00825A50"/>
    <w:rsid w:val="00825C1D"/>
    <w:rsid w:val="00825D37"/>
    <w:rsid w:val="00825D74"/>
    <w:rsid w:val="00825E2E"/>
    <w:rsid w:val="008260EC"/>
    <w:rsid w:val="0082644B"/>
    <w:rsid w:val="0082668D"/>
    <w:rsid w:val="008268DA"/>
    <w:rsid w:val="00826B8A"/>
    <w:rsid w:val="00826CDB"/>
    <w:rsid w:val="00826CDE"/>
    <w:rsid w:val="008273B2"/>
    <w:rsid w:val="008274E2"/>
    <w:rsid w:val="00827605"/>
    <w:rsid w:val="008277EA"/>
    <w:rsid w:val="00827854"/>
    <w:rsid w:val="0082793B"/>
    <w:rsid w:val="008279DA"/>
    <w:rsid w:val="00827A14"/>
    <w:rsid w:val="00827A6D"/>
    <w:rsid w:val="00827A72"/>
    <w:rsid w:val="00827AE5"/>
    <w:rsid w:val="00827C28"/>
    <w:rsid w:val="00827E0B"/>
    <w:rsid w:val="00827E7E"/>
    <w:rsid w:val="00827FEC"/>
    <w:rsid w:val="00830271"/>
    <w:rsid w:val="00830295"/>
    <w:rsid w:val="008304EF"/>
    <w:rsid w:val="00830797"/>
    <w:rsid w:val="008307CF"/>
    <w:rsid w:val="008308C1"/>
    <w:rsid w:val="008308C9"/>
    <w:rsid w:val="00830B5F"/>
    <w:rsid w:val="00830CD0"/>
    <w:rsid w:val="00830CDE"/>
    <w:rsid w:val="00830D59"/>
    <w:rsid w:val="00831161"/>
    <w:rsid w:val="00831289"/>
    <w:rsid w:val="00831491"/>
    <w:rsid w:val="008316CB"/>
    <w:rsid w:val="00831799"/>
    <w:rsid w:val="00831802"/>
    <w:rsid w:val="008318FD"/>
    <w:rsid w:val="00831CF2"/>
    <w:rsid w:val="00831FFC"/>
    <w:rsid w:val="008320DA"/>
    <w:rsid w:val="00832271"/>
    <w:rsid w:val="008323D7"/>
    <w:rsid w:val="00832547"/>
    <w:rsid w:val="0083271F"/>
    <w:rsid w:val="00832916"/>
    <w:rsid w:val="00832962"/>
    <w:rsid w:val="00832A51"/>
    <w:rsid w:val="00832AFD"/>
    <w:rsid w:val="00832B49"/>
    <w:rsid w:val="00832BA2"/>
    <w:rsid w:val="00832C42"/>
    <w:rsid w:val="00832D71"/>
    <w:rsid w:val="00832EF4"/>
    <w:rsid w:val="00833004"/>
    <w:rsid w:val="00833024"/>
    <w:rsid w:val="00833197"/>
    <w:rsid w:val="008335A4"/>
    <w:rsid w:val="008339CA"/>
    <w:rsid w:val="00833C2C"/>
    <w:rsid w:val="00833C53"/>
    <w:rsid w:val="0083412B"/>
    <w:rsid w:val="008341CA"/>
    <w:rsid w:val="00834398"/>
    <w:rsid w:val="0083441D"/>
    <w:rsid w:val="0083453F"/>
    <w:rsid w:val="00834572"/>
    <w:rsid w:val="0083478E"/>
    <w:rsid w:val="0083479A"/>
    <w:rsid w:val="00834ABA"/>
    <w:rsid w:val="00834B12"/>
    <w:rsid w:val="00834C96"/>
    <w:rsid w:val="008351CE"/>
    <w:rsid w:val="008352D0"/>
    <w:rsid w:val="008355BE"/>
    <w:rsid w:val="008356AB"/>
    <w:rsid w:val="008359A4"/>
    <w:rsid w:val="00835AA0"/>
    <w:rsid w:val="00835BFD"/>
    <w:rsid w:val="00835D19"/>
    <w:rsid w:val="00836022"/>
    <w:rsid w:val="00836230"/>
    <w:rsid w:val="0083646E"/>
    <w:rsid w:val="00836491"/>
    <w:rsid w:val="008364FA"/>
    <w:rsid w:val="00836629"/>
    <w:rsid w:val="00836633"/>
    <w:rsid w:val="008367B1"/>
    <w:rsid w:val="00836A1D"/>
    <w:rsid w:val="00836A4D"/>
    <w:rsid w:val="00836AE3"/>
    <w:rsid w:val="00836AE5"/>
    <w:rsid w:val="00836CD7"/>
    <w:rsid w:val="00836E90"/>
    <w:rsid w:val="00836F06"/>
    <w:rsid w:val="00837049"/>
    <w:rsid w:val="008375E0"/>
    <w:rsid w:val="008375FD"/>
    <w:rsid w:val="00837671"/>
    <w:rsid w:val="00837A94"/>
    <w:rsid w:val="00837B24"/>
    <w:rsid w:val="00837B59"/>
    <w:rsid w:val="00837BB4"/>
    <w:rsid w:val="00837E86"/>
    <w:rsid w:val="00837EDC"/>
    <w:rsid w:val="00837F29"/>
    <w:rsid w:val="00840429"/>
    <w:rsid w:val="0084053B"/>
    <w:rsid w:val="008406C9"/>
    <w:rsid w:val="008406E4"/>
    <w:rsid w:val="00840932"/>
    <w:rsid w:val="00840AFD"/>
    <w:rsid w:val="00840B71"/>
    <w:rsid w:val="00840C32"/>
    <w:rsid w:val="00840D8F"/>
    <w:rsid w:val="00840EC3"/>
    <w:rsid w:val="0084109A"/>
    <w:rsid w:val="00841248"/>
    <w:rsid w:val="00841301"/>
    <w:rsid w:val="00841327"/>
    <w:rsid w:val="00841457"/>
    <w:rsid w:val="0084153D"/>
    <w:rsid w:val="008417B8"/>
    <w:rsid w:val="00841932"/>
    <w:rsid w:val="00841A8F"/>
    <w:rsid w:val="00841B4B"/>
    <w:rsid w:val="00841DAE"/>
    <w:rsid w:val="00841F4C"/>
    <w:rsid w:val="00842273"/>
    <w:rsid w:val="008422FA"/>
    <w:rsid w:val="008423BD"/>
    <w:rsid w:val="00842576"/>
    <w:rsid w:val="00842A2C"/>
    <w:rsid w:val="00842B5E"/>
    <w:rsid w:val="00842C22"/>
    <w:rsid w:val="00843054"/>
    <w:rsid w:val="0084354D"/>
    <w:rsid w:val="0084363A"/>
    <w:rsid w:val="00843935"/>
    <w:rsid w:val="00843BBD"/>
    <w:rsid w:val="00843C4E"/>
    <w:rsid w:val="00843D73"/>
    <w:rsid w:val="00843DCC"/>
    <w:rsid w:val="00843E39"/>
    <w:rsid w:val="008440E6"/>
    <w:rsid w:val="008440FA"/>
    <w:rsid w:val="00844140"/>
    <w:rsid w:val="0084417B"/>
    <w:rsid w:val="00844317"/>
    <w:rsid w:val="0084434B"/>
    <w:rsid w:val="008443D8"/>
    <w:rsid w:val="008443DD"/>
    <w:rsid w:val="0084466D"/>
    <w:rsid w:val="00844685"/>
    <w:rsid w:val="008446A2"/>
    <w:rsid w:val="00844758"/>
    <w:rsid w:val="008448B8"/>
    <w:rsid w:val="0084494E"/>
    <w:rsid w:val="00844B0C"/>
    <w:rsid w:val="00844B37"/>
    <w:rsid w:val="00844C75"/>
    <w:rsid w:val="00845071"/>
    <w:rsid w:val="0084517D"/>
    <w:rsid w:val="00845351"/>
    <w:rsid w:val="00845362"/>
    <w:rsid w:val="00845C49"/>
    <w:rsid w:val="00845D6D"/>
    <w:rsid w:val="00845E1A"/>
    <w:rsid w:val="00845FBA"/>
    <w:rsid w:val="008460D7"/>
    <w:rsid w:val="0084629D"/>
    <w:rsid w:val="0084633E"/>
    <w:rsid w:val="0084677D"/>
    <w:rsid w:val="0084686D"/>
    <w:rsid w:val="00846958"/>
    <w:rsid w:val="00846ABC"/>
    <w:rsid w:val="00846B49"/>
    <w:rsid w:val="00846D43"/>
    <w:rsid w:val="00846E46"/>
    <w:rsid w:val="00846FDE"/>
    <w:rsid w:val="008470CF"/>
    <w:rsid w:val="00847433"/>
    <w:rsid w:val="008477C3"/>
    <w:rsid w:val="00847AC1"/>
    <w:rsid w:val="00847BD9"/>
    <w:rsid w:val="00847C7A"/>
    <w:rsid w:val="00847DD0"/>
    <w:rsid w:val="00850195"/>
    <w:rsid w:val="008501D5"/>
    <w:rsid w:val="0085023F"/>
    <w:rsid w:val="008506CA"/>
    <w:rsid w:val="00850754"/>
    <w:rsid w:val="008508A1"/>
    <w:rsid w:val="008508DE"/>
    <w:rsid w:val="008509FD"/>
    <w:rsid w:val="00850C52"/>
    <w:rsid w:val="00850C5C"/>
    <w:rsid w:val="00850CE3"/>
    <w:rsid w:val="00850EA2"/>
    <w:rsid w:val="00850ED1"/>
    <w:rsid w:val="00850F17"/>
    <w:rsid w:val="00850F77"/>
    <w:rsid w:val="0085124E"/>
    <w:rsid w:val="008513AC"/>
    <w:rsid w:val="00851414"/>
    <w:rsid w:val="00851599"/>
    <w:rsid w:val="00851797"/>
    <w:rsid w:val="0085189F"/>
    <w:rsid w:val="00851F07"/>
    <w:rsid w:val="00851F3E"/>
    <w:rsid w:val="008525CB"/>
    <w:rsid w:val="008526AB"/>
    <w:rsid w:val="00852A39"/>
    <w:rsid w:val="00852BA2"/>
    <w:rsid w:val="00852C78"/>
    <w:rsid w:val="00852D40"/>
    <w:rsid w:val="00852ECD"/>
    <w:rsid w:val="00853085"/>
    <w:rsid w:val="00853182"/>
    <w:rsid w:val="008531C2"/>
    <w:rsid w:val="00853249"/>
    <w:rsid w:val="00853469"/>
    <w:rsid w:val="008534B0"/>
    <w:rsid w:val="00853629"/>
    <w:rsid w:val="00853790"/>
    <w:rsid w:val="00853856"/>
    <w:rsid w:val="00853895"/>
    <w:rsid w:val="0085389B"/>
    <w:rsid w:val="008538D0"/>
    <w:rsid w:val="00853A12"/>
    <w:rsid w:val="00853AD4"/>
    <w:rsid w:val="00853BA1"/>
    <w:rsid w:val="00853C01"/>
    <w:rsid w:val="00853C35"/>
    <w:rsid w:val="00853DD5"/>
    <w:rsid w:val="00853FA3"/>
    <w:rsid w:val="00853FCF"/>
    <w:rsid w:val="00854182"/>
    <w:rsid w:val="008542B1"/>
    <w:rsid w:val="00854437"/>
    <w:rsid w:val="0085456C"/>
    <w:rsid w:val="0085464F"/>
    <w:rsid w:val="00854689"/>
    <w:rsid w:val="00854A5D"/>
    <w:rsid w:val="00854D05"/>
    <w:rsid w:val="008551E1"/>
    <w:rsid w:val="00855308"/>
    <w:rsid w:val="008555C1"/>
    <w:rsid w:val="008555DE"/>
    <w:rsid w:val="00855661"/>
    <w:rsid w:val="0085567C"/>
    <w:rsid w:val="0085573B"/>
    <w:rsid w:val="0085595C"/>
    <w:rsid w:val="00855B9B"/>
    <w:rsid w:val="00855CDA"/>
    <w:rsid w:val="00855D01"/>
    <w:rsid w:val="00855D29"/>
    <w:rsid w:val="00855F17"/>
    <w:rsid w:val="00855FC5"/>
    <w:rsid w:val="008563A1"/>
    <w:rsid w:val="008563A8"/>
    <w:rsid w:val="008565A5"/>
    <w:rsid w:val="008566DF"/>
    <w:rsid w:val="0085671D"/>
    <w:rsid w:val="008567DA"/>
    <w:rsid w:val="00856820"/>
    <w:rsid w:val="00856831"/>
    <w:rsid w:val="00856B5E"/>
    <w:rsid w:val="00856DE4"/>
    <w:rsid w:val="00856E1E"/>
    <w:rsid w:val="00856EF1"/>
    <w:rsid w:val="00857139"/>
    <w:rsid w:val="008572E8"/>
    <w:rsid w:val="008575CD"/>
    <w:rsid w:val="00857658"/>
    <w:rsid w:val="0085776A"/>
    <w:rsid w:val="0085799A"/>
    <w:rsid w:val="00857BC6"/>
    <w:rsid w:val="00857F0C"/>
    <w:rsid w:val="00857F89"/>
    <w:rsid w:val="00860081"/>
    <w:rsid w:val="00860339"/>
    <w:rsid w:val="00860352"/>
    <w:rsid w:val="00860464"/>
    <w:rsid w:val="00860491"/>
    <w:rsid w:val="008604F2"/>
    <w:rsid w:val="00860503"/>
    <w:rsid w:val="008605C0"/>
    <w:rsid w:val="008605DF"/>
    <w:rsid w:val="00860600"/>
    <w:rsid w:val="00860604"/>
    <w:rsid w:val="0086078B"/>
    <w:rsid w:val="00860893"/>
    <w:rsid w:val="008608F6"/>
    <w:rsid w:val="00860930"/>
    <w:rsid w:val="00860983"/>
    <w:rsid w:val="00860A3A"/>
    <w:rsid w:val="00860A80"/>
    <w:rsid w:val="00860C88"/>
    <w:rsid w:val="00860D58"/>
    <w:rsid w:val="00860F6C"/>
    <w:rsid w:val="0086116B"/>
    <w:rsid w:val="0086138C"/>
    <w:rsid w:val="00861402"/>
    <w:rsid w:val="00861519"/>
    <w:rsid w:val="008619F2"/>
    <w:rsid w:val="00861C53"/>
    <w:rsid w:val="00861D21"/>
    <w:rsid w:val="00861FEB"/>
    <w:rsid w:val="008628C2"/>
    <w:rsid w:val="00862ADA"/>
    <w:rsid w:val="00862C15"/>
    <w:rsid w:val="00862DAD"/>
    <w:rsid w:val="00862DCC"/>
    <w:rsid w:val="00862E45"/>
    <w:rsid w:val="00862FBB"/>
    <w:rsid w:val="00863261"/>
    <w:rsid w:val="00863269"/>
    <w:rsid w:val="008633AA"/>
    <w:rsid w:val="008633B4"/>
    <w:rsid w:val="0086357C"/>
    <w:rsid w:val="0086395E"/>
    <w:rsid w:val="00863BB0"/>
    <w:rsid w:val="00863C33"/>
    <w:rsid w:val="00863D12"/>
    <w:rsid w:val="00864159"/>
    <w:rsid w:val="00864169"/>
    <w:rsid w:val="008644E5"/>
    <w:rsid w:val="0086451E"/>
    <w:rsid w:val="008645D8"/>
    <w:rsid w:val="0086489C"/>
    <w:rsid w:val="00864943"/>
    <w:rsid w:val="008649C3"/>
    <w:rsid w:val="00864CF1"/>
    <w:rsid w:val="00864E51"/>
    <w:rsid w:val="00864EC3"/>
    <w:rsid w:val="00864F12"/>
    <w:rsid w:val="00864F17"/>
    <w:rsid w:val="0086510D"/>
    <w:rsid w:val="008656D5"/>
    <w:rsid w:val="008658B3"/>
    <w:rsid w:val="008658C0"/>
    <w:rsid w:val="00865926"/>
    <w:rsid w:val="00865D0E"/>
    <w:rsid w:val="00865E50"/>
    <w:rsid w:val="00865F42"/>
    <w:rsid w:val="00865FA8"/>
    <w:rsid w:val="00866569"/>
    <w:rsid w:val="00866713"/>
    <w:rsid w:val="00866768"/>
    <w:rsid w:val="008667F9"/>
    <w:rsid w:val="00866A4C"/>
    <w:rsid w:val="00866F63"/>
    <w:rsid w:val="008670D0"/>
    <w:rsid w:val="00867251"/>
    <w:rsid w:val="00867301"/>
    <w:rsid w:val="0086733B"/>
    <w:rsid w:val="008673B0"/>
    <w:rsid w:val="0086746C"/>
    <w:rsid w:val="00867504"/>
    <w:rsid w:val="008675DD"/>
    <w:rsid w:val="00867884"/>
    <w:rsid w:val="00867889"/>
    <w:rsid w:val="008678AE"/>
    <w:rsid w:val="0086791F"/>
    <w:rsid w:val="0086798A"/>
    <w:rsid w:val="00867BA0"/>
    <w:rsid w:val="00867C03"/>
    <w:rsid w:val="00867D09"/>
    <w:rsid w:val="00867D95"/>
    <w:rsid w:val="00867E51"/>
    <w:rsid w:val="00867E8C"/>
    <w:rsid w:val="00867ECA"/>
    <w:rsid w:val="00867F79"/>
    <w:rsid w:val="008704A9"/>
    <w:rsid w:val="0087087F"/>
    <w:rsid w:val="008708CD"/>
    <w:rsid w:val="00870B7C"/>
    <w:rsid w:val="00870BFE"/>
    <w:rsid w:val="00870D71"/>
    <w:rsid w:val="00870FCE"/>
    <w:rsid w:val="008710BA"/>
    <w:rsid w:val="008711BA"/>
    <w:rsid w:val="00871300"/>
    <w:rsid w:val="0087141D"/>
    <w:rsid w:val="008715CD"/>
    <w:rsid w:val="008715DD"/>
    <w:rsid w:val="008717BA"/>
    <w:rsid w:val="00871A50"/>
    <w:rsid w:val="00871A6D"/>
    <w:rsid w:val="00871BEE"/>
    <w:rsid w:val="00871C1C"/>
    <w:rsid w:val="00871C33"/>
    <w:rsid w:val="00871F0B"/>
    <w:rsid w:val="00872153"/>
    <w:rsid w:val="0087224E"/>
    <w:rsid w:val="008723EB"/>
    <w:rsid w:val="00872404"/>
    <w:rsid w:val="00872CC0"/>
    <w:rsid w:val="00872DF2"/>
    <w:rsid w:val="008731CF"/>
    <w:rsid w:val="00873257"/>
    <w:rsid w:val="00873355"/>
    <w:rsid w:val="008734C2"/>
    <w:rsid w:val="00873555"/>
    <w:rsid w:val="0087358B"/>
    <w:rsid w:val="008737A7"/>
    <w:rsid w:val="008737D0"/>
    <w:rsid w:val="00873AFF"/>
    <w:rsid w:val="00873B8C"/>
    <w:rsid w:val="00874020"/>
    <w:rsid w:val="008743BF"/>
    <w:rsid w:val="00874435"/>
    <w:rsid w:val="008747CF"/>
    <w:rsid w:val="00874850"/>
    <w:rsid w:val="00874858"/>
    <w:rsid w:val="00874C95"/>
    <w:rsid w:val="00874F93"/>
    <w:rsid w:val="00875074"/>
    <w:rsid w:val="0087508A"/>
    <w:rsid w:val="008757EF"/>
    <w:rsid w:val="00875882"/>
    <w:rsid w:val="008758FC"/>
    <w:rsid w:val="0087593E"/>
    <w:rsid w:val="00875A4A"/>
    <w:rsid w:val="00875B3F"/>
    <w:rsid w:val="00875C6E"/>
    <w:rsid w:val="00875DC7"/>
    <w:rsid w:val="00876153"/>
    <w:rsid w:val="008761D0"/>
    <w:rsid w:val="008763F1"/>
    <w:rsid w:val="0087642C"/>
    <w:rsid w:val="00876459"/>
    <w:rsid w:val="0087696D"/>
    <w:rsid w:val="00876A4B"/>
    <w:rsid w:val="00876B79"/>
    <w:rsid w:val="00876D38"/>
    <w:rsid w:val="00876E8E"/>
    <w:rsid w:val="0087742A"/>
    <w:rsid w:val="008775C3"/>
    <w:rsid w:val="0087775D"/>
    <w:rsid w:val="00877923"/>
    <w:rsid w:val="00877AD3"/>
    <w:rsid w:val="00877BA5"/>
    <w:rsid w:val="008802B5"/>
    <w:rsid w:val="00880488"/>
    <w:rsid w:val="0088058A"/>
    <w:rsid w:val="00880758"/>
    <w:rsid w:val="00880902"/>
    <w:rsid w:val="00880A78"/>
    <w:rsid w:val="00880AE0"/>
    <w:rsid w:val="00880B2C"/>
    <w:rsid w:val="00880CAB"/>
    <w:rsid w:val="00880E41"/>
    <w:rsid w:val="00880F86"/>
    <w:rsid w:val="008810B0"/>
    <w:rsid w:val="008810E1"/>
    <w:rsid w:val="0088112C"/>
    <w:rsid w:val="008815CC"/>
    <w:rsid w:val="0088174A"/>
    <w:rsid w:val="00881808"/>
    <w:rsid w:val="00881810"/>
    <w:rsid w:val="00881828"/>
    <w:rsid w:val="00881AB1"/>
    <w:rsid w:val="00881F93"/>
    <w:rsid w:val="00881FDC"/>
    <w:rsid w:val="00882253"/>
    <w:rsid w:val="00882317"/>
    <w:rsid w:val="0088232D"/>
    <w:rsid w:val="008824CE"/>
    <w:rsid w:val="008825D5"/>
    <w:rsid w:val="00882626"/>
    <w:rsid w:val="008826FA"/>
    <w:rsid w:val="0088274E"/>
    <w:rsid w:val="008828BD"/>
    <w:rsid w:val="00882CAB"/>
    <w:rsid w:val="00882DD7"/>
    <w:rsid w:val="00883046"/>
    <w:rsid w:val="0088331B"/>
    <w:rsid w:val="00883458"/>
    <w:rsid w:val="008834A2"/>
    <w:rsid w:val="008839EA"/>
    <w:rsid w:val="00883A17"/>
    <w:rsid w:val="00883A35"/>
    <w:rsid w:val="00883FDA"/>
    <w:rsid w:val="00884084"/>
    <w:rsid w:val="008840A9"/>
    <w:rsid w:val="00884114"/>
    <w:rsid w:val="00884303"/>
    <w:rsid w:val="00884364"/>
    <w:rsid w:val="00884415"/>
    <w:rsid w:val="008844BA"/>
    <w:rsid w:val="008849CE"/>
    <w:rsid w:val="008849EE"/>
    <w:rsid w:val="00884A2A"/>
    <w:rsid w:val="00884BFB"/>
    <w:rsid w:val="00884C19"/>
    <w:rsid w:val="00884DD7"/>
    <w:rsid w:val="00884EE2"/>
    <w:rsid w:val="00885048"/>
    <w:rsid w:val="00885059"/>
    <w:rsid w:val="00885123"/>
    <w:rsid w:val="008852BB"/>
    <w:rsid w:val="00885319"/>
    <w:rsid w:val="008855F4"/>
    <w:rsid w:val="00885671"/>
    <w:rsid w:val="008856EB"/>
    <w:rsid w:val="00885744"/>
    <w:rsid w:val="00885870"/>
    <w:rsid w:val="008859D9"/>
    <w:rsid w:val="00885A14"/>
    <w:rsid w:val="00885DEB"/>
    <w:rsid w:val="00885F54"/>
    <w:rsid w:val="008861A6"/>
    <w:rsid w:val="00886246"/>
    <w:rsid w:val="008864F8"/>
    <w:rsid w:val="0088653F"/>
    <w:rsid w:val="008866E9"/>
    <w:rsid w:val="008867AC"/>
    <w:rsid w:val="008868CE"/>
    <w:rsid w:val="00886E66"/>
    <w:rsid w:val="00886EA9"/>
    <w:rsid w:val="00887719"/>
    <w:rsid w:val="008878BE"/>
    <w:rsid w:val="008878D9"/>
    <w:rsid w:val="00887B44"/>
    <w:rsid w:val="00887C80"/>
    <w:rsid w:val="00887CCF"/>
    <w:rsid w:val="00887D21"/>
    <w:rsid w:val="00887D5A"/>
    <w:rsid w:val="00887E76"/>
    <w:rsid w:val="00890058"/>
    <w:rsid w:val="00890103"/>
    <w:rsid w:val="00890355"/>
    <w:rsid w:val="00890516"/>
    <w:rsid w:val="00890868"/>
    <w:rsid w:val="008908D3"/>
    <w:rsid w:val="00890D6E"/>
    <w:rsid w:val="00890DD4"/>
    <w:rsid w:val="00890E3D"/>
    <w:rsid w:val="00890E91"/>
    <w:rsid w:val="00890F1F"/>
    <w:rsid w:val="00890F48"/>
    <w:rsid w:val="00890F62"/>
    <w:rsid w:val="00890F99"/>
    <w:rsid w:val="0089110A"/>
    <w:rsid w:val="00891337"/>
    <w:rsid w:val="0089151F"/>
    <w:rsid w:val="00891605"/>
    <w:rsid w:val="00891638"/>
    <w:rsid w:val="008916B9"/>
    <w:rsid w:val="00891813"/>
    <w:rsid w:val="00891A5F"/>
    <w:rsid w:val="00891AFE"/>
    <w:rsid w:val="00891BDF"/>
    <w:rsid w:val="00891CF2"/>
    <w:rsid w:val="00891F60"/>
    <w:rsid w:val="00892102"/>
    <w:rsid w:val="00892122"/>
    <w:rsid w:val="00892331"/>
    <w:rsid w:val="0089247F"/>
    <w:rsid w:val="00892BEB"/>
    <w:rsid w:val="00892C57"/>
    <w:rsid w:val="00892DD5"/>
    <w:rsid w:val="00892F97"/>
    <w:rsid w:val="00893175"/>
    <w:rsid w:val="00893518"/>
    <w:rsid w:val="008936AC"/>
    <w:rsid w:val="0089375E"/>
    <w:rsid w:val="008938E4"/>
    <w:rsid w:val="00893C3B"/>
    <w:rsid w:val="00893DB4"/>
    <w:rsid w:val="00893F26"/>
    <w:rsid w:val="00893F2D"/>
    <w:rsid w:val="00893FD5"/>
    <w:rsid w:val="00893FF0"/>
    <w:rsid w:val="008940FF"/>
    <w:rsid w:val="00894107"/>
    <w:rsid w:val="008942AF"/>
    <w:rsid w:val="00894997"/>
    <w:rsid w:val="008949B6"/>
    <w:rsid w:val="00894A11"/>
    <w:rsid w:val="00894AE9"/>
    <w:rsid w:val="00894BC3"/>
    <w:rsid w:val="00894BC5"/>
    <w:rsid w:val="00894CA5"/>
    <w:rsid w:val="00895155"/>
    <w:rsid w:val="0089521B"/>
    <w:rsid w:val="00895285"/>
    <w:rsid w:val="00895287"/>
    <w:rsid w:val="008952E7"/>
    <w:rsid w:val="008952ED"/>
    <w:rsid w:val="00895581"/>
    <w:rsid w:val="008956EB"/>
    <w:rsid w:val="00895948"/>
    <w:rsid w:val="00895C00"/>
    <w:rsid w:val="00895D10"/>
    <w:rsid w:val="00895D58"/>
    <w:rsid w:val="00896012"/>
    <w:rsid w:val="008961A9"/>
    <w:rsid w:val="008962B6"/>
    <w:rsid w:val="008963CB"/>
    <w:rsid w:val="008963E5"/>
    <w:rsid w:val="00896425"/>
    <w:rsid w:val="0089653D"/>
    <w:rsid w:val="00896705"/>
    <w:rsid w:val="008967A2"/>
    <w:rsid w:val="008968EF"/>
    <w:rsid w:val="00896948"/>
    <w:rsid w:val="0089699D"/>
    <w:rsid w:val="00896B50"/>
    <w:rsid w:val="00896BF4"/>
    <w:rsid w:val="00896F2A"/>
    <w:rsid w:val="00896FA7"/>
    <w:rsid w:val="008970A2"/>
    <w:rsid w:val="008970AA"/>
    <w:rsid w:val="0089718C"/>
    <w:rsid w:val="008972B2"/>
    <w:rsid w:val="00897492"/>
    <w:rsid w:val="00897827"/>
    <w:rsid w:val="00897963"/>
    <w:rsid w:val="00897B62"/>
    <w:rsid w:val="008A035E"/>
    <w:rsid w:val="008A05B5"/>
    <w:rsid w:val="008A0656"/>
    <w:rsid w:val="008A07EC"/>
    <w:rsid w:val="008A0814"/>
    <w:rsid w:val="008A087C"/>
    <w:rsid w:val="008A0985"/>
    <w:rsid w:val="008A0B51"/>
    <w:rsid w:val="008A0B62"/>
    <w:rsid w:val="008A0BCB"/>
    <w:rsid w:val="008A0D45"/>
    <w:rsid w:val="008A0D5A"/>
    <w:rsid w:val="008A12C9"/>
    <w:rsid w:val="008A1618"/>
    <w:rsid w:val="008A16C6"/>
    <w:rsid w:val="008A1C5C"/>
    <w:rsid w:val="008A1CCF"/>
    <w:rsid w:val="008A1D4F"/>
    <w:rsid w:val="008A1D5B"/>
    <w:rsid w:val="008A21A9"/>
    <w:rsid w:val="008A2216"/>
    <w:rsid w:val="008A23BC"/>
    <w:rsid w:val="008A2423"/>
    <w:rsid w:val="008A2621"/>
    <w:rsid w:val="008A2660"/>
    <w:rsid w:val="008A2A51"/>
    <w:rsid w:val="008A2AAB"/>
    <w:rsid w:val="008A2C53"/>
    <w:rsid w:val="008A2D61"/>
    <w:rsid w:val="008A2D7F"/>
    <w:rsid w:val="008A2DC4"/>
    <w:rsid w:val="008A2F69"/>
    <w:rsid w:val="008A3037"/>
    <w:rsid w:val="008A30A4"/>
    <w:rsid w:val="008A30BA"/>
    <w:rsid w:val="008A30F8"/>
    <w:rsid w:val="008A31D6"/>
    <w:rsid w:val="008A3227"/>
    <w:rsid w:val="008A3311"/>
    <w:rsid w:val="008A331B"/>
    <w:rsid w:val="008A3342"/>
    <w:rsid w:val="008A3824"/>
    <w:rsid w:val="008A39F5"/>
    <w:rsid w:val="008A3ADD"/>
    <w:rsid w:val="008A3B8E"/>
    <w:rsid w:val="008A3C88"/>
    <w:rsid w:val="008A3EF7"/>
    <w:rsid w:val="008A3F72"/>
    <w:rsid w:val="008A443E"/>
    <w:rsid w:val="008A44A9"/>
    <w:rsid w:val="008A44FF"/>
    <w:rsid w:val="008A4563"/>
    <w:rsid w:val="008A45CE"/>
    <w:rsid w:val="008A46C5"/>
    <w:rsid w:val="008A4716"/>
    <w:rsid w:val="008A4A60"/>
    <w:rsid w:val="008A4BFF"/>
    <w:rsid w:val="008A514D"/>
    <w:rsid w:val="008A533B"/>
    <w:rsid w:val="008A5462"/>
    <w:rsid w:val="008A586E"/>
    <w:rsid w:val="008A59B6"/>
    <w:rsid w:val="008A5AA6"/>
    <w:rsid w:val="008A5BBD"/>
    <w:rsid w:val="008A5BC6"/>
    <w:rsid w:val="008A5CBA"/>
    <w:rsid w:val="008A605C"/>
    <w:rsid w:val="008A631A"/>
    <w:rsid w:val="008A63D3"/>
    <w:rsid w:val="008A6462"/>
    <w:rsid w:val="008A6499"/>
    <w:rsid w:val="008A655B"/>
    <w:rsid w:val="008A66FB"/>
    <w:rsid w:val="008A673E"/>
    <w:rsid w:val="008A693D"/>
    <w:rsid w:val="008A6A5C"/>
    <w:rsid w:val="008A6ACB"/>
    <w:rsid w:val="008A6B74"/>
    <w:rsid w:val="008A6CCA"/>
    <w:rsid w:val="008A6CD1"/>
    <w:rsid w:val="008A6DBC"/>
    <w:rsid w:val="008A6E0E"/>
    <w:rsid w:val="008A6FC3"/>
    <w:rsid w:val="008A7021"/>
    <w:rsid w:val="008A70B4"/>
    <w:rsid w:val="008A7272"/>
    <w:rsid w:val="008A775A"/>
    <w:rsid w:val="008A78B2"/>
    <w:rsid w:val="008A7AED"/>
    <w:rsid w:val="008A7D9A"/>
    <w:rsid w:val="008A7ED4"/>
    <w:rsid w:val="008A7F07"/>
    <w:rsid w:val="008A7FA2"/>
    <w:rsid w:val="008B0A3D"/>
    <w:rsid w:val="008B0CF6"/>
    <w:rsid w:val="008B0DED"/>
    <w:rsid w:val="008B0FB5"/>
    <w:rsid w:val="008B0FCE"/>
    <w:rsid w:val="008B1182"/>
    <w:rsid w:val="008B1185"/>
    <w:rsid w:val="008B1276"/>
    <w:rsid w:val="008B13B6"/>
    <w:rsid w:val="008B14F4"/>
    <w:rsid w:val="008B15DB"/>
    <w:rsid w:val="008B175E"/>
    <w:rsid w:val="008B1A1C"/>
    <w:rsid w:val="008B1FFB"/>
    <w:rsid w:val="008B2290"/>
    <w:rsid w:val="008B229C"/>
    <w:rsid w:val="008B2425"/>
    <w:rsid w:val="008B275A"/>
    <w:rsid w:val="008B280C"/>
    <w:rsid w:val="008B287D"/>
    <w:rsid w:val="008B296C"/>
    <w:rsid w:val="008B296D"/>
    <w:rsid w:val="008B2A5D"/>
    <w:rsid w:val="008B2A6A"/>
    <w:rsid w:val="008B2A7F"/>
    <w:rsid w:val="008B2ACC"/>
    <w:rsid w:val="008B2BB0"/>
    <w:rsid w:val="008B2BB5"/>
    <w:rsid w:val="008B2EB5"/>
    <w:rsid w:val="008B2EF6"/>
    <w:rsid w:val="008B2FC6"/>
    <w:rsid w:val="008B309C"/>
    <w:rsid w:val="008B30B2"/>
    <w:rsid w:val="008B3191"/>
    <w:rsid w:val="008B33A1"/>
    <w:rsid w:val="008B35C6"/>
    <w:rsid w:val="008B35D2"/>
    <w:rsid w:val="008B3657"/>
    <w:rsid w:val="008B36D1"/>
    <w:rsid w:val="008B3779"/>
    <w:rsid w:val="008B3800"/>
    <w:rsid w:val="008B39E7"/>
    <w:rsid w:val="008B3AFD"/>
    <w:rsid w:val="008B3BFD"/>
    <w:rsid w:val="008B3F86"/>
    <w:rsid w:val="008B4017"/>
    <w:rsid w:val="008B4423"/>
    <w:rsid w:val="008B45D8"/>
    <w:rsid w:val="008B493B"/>
    <w:rsid w:val="008B4977"/>
    <w:rsid w:val="008B4DA5"/>
    <w:rsid w:val="008B51E3"/>
    <w:rsid w:val="008B5371"/>
    <w:rsid w:val="008B5A32"/>
    <w:rsid w:val="008B5B01"/>
    <w:rsid w:val="008B5ED1"/>
    <w:rsid w:val="008B5F01"/>
    <w:rsid w:val="008B5F5A"/>
    <w:rsid w:val="008B5F90"/>
    <w:rsid w:val="008B6042"/>
    <w:rsid w:val="008B605C"/>
    <w:rsid w:val="008B6094"/>
    <w:rsid w:val="008B61CA"/>
    <w:rsid w:val="008B6235"/>
    <w:rsid w:val="008B64A4"/>
    <w:rsid w:val="008B64D9"/>
    <w:rsid w:val="008B670A"/>
    <w:rsid w:val="008B67FB"/>
    <w:rsid w:val="008B6AA6"/>
    <w:rsid w:val="008B6D1C"/>
    <w:rsid w:val="008B6ED1"/>
    <w:rsid w:val="008B6EFD"/>
    <w:rsid w:val="008B7001"/>
    <w:rsid w:val="008B7098"/>
    <w:rsid w:val="008B7179"/>
    <w:rsid w:val="008B718A"/>
    <w:rsid w:val="008B72FA"/>
    <w:rsid w:val="008B74B4"/>
    <w:rsid w:val="008B74F2"/>
    <w:rsid w:val="008B7536"/>
    <w:rsid w:val="008B7A68"/>
    <w:rsid w:val="008B7C47"/>
    <w:rsid w:val="008C04F5"/>
    <w:rsid w:val="008C0874"/>
    <w:rsid w:val="008C0B1E"/>
    <w:rsid w:val="008C0C73"/>
    <w:rsid w:val="008C0DB6"/>
    <w:rsid w:val="008C0E59"/>
    <w:rsid w:val="008C0F87"/>
    <w:rsid w:val="008C1030"/>
    <w:rsid w:val="008C1099"/>
    <w:rsid w:val="008C1329"/>
    <w:rsid w:val="008C1334"/>
    <w:rsid w:val="008C142F"/>
    <w:rsid w:val="008C14D0"/>
    <w:rsid w:val="008C1572"/>
    <w:rsid w:val="008C1A0D"/>
    <w:rsid w:val="008C2060"/>
    <w:rsid w:val="008C2114"/>
    <w:rsid w:val="008C21BD"/>
    <w:rsid w:val="008C23F5"/>
    <w:rsid w:val="008C2499"/>
    <w:rsid w:val="008C24D7"/>
    <w:rsid w:val="008C2553"/>
    <w:rsid w:val="008C255F"/>
    <w:rsid w:val="008C2789"/>
    <w:rsid w:val="008C2845"/>
    <w:rsid w:val="008C2A37"/>
    <w:rsid w:val="008C2B67"/>
    <w:rsid w:val="008C2FB3"/>
    <w:rsid w:val="008C30FA"/>
    <w:rsid w:val="008C316F"/>
    <w:rsid w:val="008C327E"/>
    <w:rsid w:val="008C32FA"/>
    <w:rsid w:val="008C33DE"/>
    <w:rsid w:val="008C33E5"/>
    <w:rsid w:val="008C35DE"/>
    <w:rsid w:val="008C35E0"/>
    <w:rsid w:val="008C37B1"/>
    <w:rsid w:val="008C3814"/>
    <w:rsid w:val="008C39A5"/>
    <w:rsid w:val="008C3D9F"/>
    <w:rsid w:val="008C3E81"/>
    <w:rsid w:val="008C3F9F"/>
    <w:rsid w:val="008C3FD0"/>
    <w:rsid w:val="008C4004"/>
    <w:rsid w:val="008C408C"/>
    <w:rsid w:val="008C4257"/>
    <w:rsid w:val="008C4407"/>
    <w:rsid w:val="008C46F0"/>
    <w:rsid w:val="008C47A6"/>
    <w:rsid w:val="008C4A71"/>
    <w:rsid w:val="008C4A9C"/>
    <w:rsid w:val="008C4CE6"/>
    <w:rsid w:val="008C4D3E"/>
    <w:rsid w:val="008C4E7B"/>
    <w:rsid w:val="008C4E8B"/>
    <w:rsid w:val="008C519D"/>
    <w:rsid w:val="008C51C3"/>
    <w:rsid w:val="008C51EC"/>
    <w:rsid w:val="008C537D"/>
    <w:rsid w:val="008C54D7"/>
    <w:rsid w:val="008C5747"/>
    <w:rsid w:val="008C5AD5"/>
    <w:rsid w:val="008C5E82"/>
    <w:rsid w:val="008C5FFB"/>
    <w:rsid w:val="008C6087"/>
    <w:rsid w:val="008C6112"/>
    <w:rsid w:val="008C635A"/>
    <w:rsid w:val="008C671C"/>
    <w:rsid w:val="008C6A70"/>
    <w:rsid w:val="008C6C03"/>
    <w:rsid w:val="008C6F83"/>
    <w:rsid w:val="008C703A"/>
    <w:rsid w:val="008C7505"/>
    <w:rsid w:val="008C7561"/>
    <w:rsid w:val="008C75EA"/>
    <w:rsid w:val="008C76B4"/>
    <w:rsid w:val="008C7A80"/>
    <w:rsid w:val="008C7BA4"/>
    <w:rsid w:val="008D0088"/>
    <w:rsid w:val="008D046C"/>
    <w:rsid w:val="008D0570"/>
    <w:rsid w:val="008D091E"/>
    <w:rsid w:val="008D0FE6"/>
    <w:rsid w:val="008D12F8"/>
    <w:rsid w:val="008D13E3"/>
    <w:rsid w:val="008D1586"/>
    <w:rsid w:val="008D15C2"/>
    <w:rsid w:val="008D1658"/>
    <w:rsid w:val="008D17A1"/>
    <w:rsid w:val="008D17E4"/>
    <w:rsid w:val="008D182D"/>
    <w:rsid w:val="008D1C77"/>
    <w:rsid w:val="008D1DDE"/>
    <w:rsid w:val="008D1E06"/>
    <w:rsid w:val="008D1F88"/>
    <w:rsid w:val="008D1FA2"/>
    <w:rsid w:val="008D2203"/>
    <w:rsid w:val="008D220A"/>
    <w:rsid w:val="008D2271"/>
    <w:rsid w:val="008D22C4"/>
    <w:rsid w:val="008D2319"/>
    <w:rsid w:val="008D2456"/>
    <w:rsid w:val="008D24F6"/>
    <w:rsid w:val="008D272B"/>
    <w:rsid w:val="008D2783"/>
    <w:rsid w:val="008D280A"/>
    <w:rsid w:val="008D2834"/>
    <w:rsid w:val="008D2976"/>
    <w:rsid w:val="008D2B05"/>
    <w:rsid w:val="008D2D91"/>
    <w:rsid w:val="008D2E62"/>
    <w:rsid w:val="008D315F"/>
    <w:rsid w:val="008D31CE"/>
    <w:rsid w:val="008D324B"/>
    <w:rsid w:val="008D325A"/>
    <w:rsid w:val="008D32F5"/>
    <w:rsid w:val="008D3434"/>
    <w:rsid w:val="008D343B"/>
    <w:rsid w:val="008D35DA"/>
    <w:rsid w:val="008D394F"/>
    <w:rsid w:val="008D3A75"/>
    <w:rsid w:val="008D3D86"/>
    <w:rsid w:val="008D3D96"/>
    <w:rsid w:val="008D3DB1"/>
    <w:rsid w:val="008D3F76"/>
    <w:rsid w:val="008D3F9A"/>
    <w:rsid w:val="008D4035"/>
    <w:rsid w:val="008D4748"/>
    <w:rsid w:val="008D4807"/>
    <w:rsid w:val="008D4842"/>
    <w:rsid w:val="008D49B4"/>
    <w:rsid w:val="008D4A74"/>
    <w:rsid w:val="008D500C"/>
    <w:rsid w:val="008D5057"/>
    <w:rsid w:val="008D53F0"/>
    <w:rsid w:val="008D5452"/>
    <w:rsid w:val="008D54A7"/>
    <w:rsid w:val="008D5705"/>
    <w:rsid w:val="008D577A"/>
    <w:rsid w:val="008D57C7"/>
    <w:rsid w:val="008D57D0"/>
    <w:rsid w:val="008D592C"/>
    <w:rsid w:val="008D5AA4"/>
    <w:rsid w:val="008D5CCD"/>
    <w:rsid w:val="008D5CDE"/>
    <w:rsid w:val="008D5CF6"/>
    <w:rsid w:val="008D5D36"/>
    <w:rsid w:val="008D609A"/>
    <w:rsid w:val="008D6242"/>
    <w:rsid w:val="008D63EE"/>
    <w:rsid w:val="008D64AD"/>
    <w:rsid w:val="008D6916"/>
    <w:rsid w:val="008D6920"/>
    <w:rsid w:val="008D6926"/>
    <w:rsid w:val="008D6948"/>
    <w:rsid w:val="008D6C92"/>
    <w:rsid w:val="008D6CB3"/>
    <w:rsid w:val="008D6DAE"/>
    <w:rsid w:val="008D702F"/>
    <w:rsid w:val="008D7338"/>
    <w:rsid w:val="008D76A2"/>
    <w:rsid w:val="008D789A"/>
    <w:rsid w:val="008D7B37"/>
    <w:rsid w:val="008D7DA1"/>
    <w:rsid w:val="008E05C8"/>
    <w:rsid w:val="008E0603"/>
    <w:rsid w:val="008E0704"/>
    <w:rsid w:val="008E091E"/>
    <w:rsid w:val="008E0CC0"/>
    <w:rsid w:val="008E11B4"/>
    <w:rsid w:val="008E1A90"/>
    <w:rsid w:val="008E1B99"/>
    <w:rsid w:val="008E1CFE"/>
    <w:rsid w:val="008E1D3F"/>
    <w:rsid w:val="008E1DB4"/>
    <w:rsid w:val="008E2059"/>
    <w:rsid w:val="008E2310"/>
    <w:rsid w:val="008E2360"/>
    <w:rsid w:val="008E2409"/>
    <w:rsid w:val="008E27A8"/>
    <w:rsid w:val="008E291F"/>
    <w:rsid w:val="008E2966"/>
    <w:rsid w:val="008E29C7"/>
    <w:rsid w:val="008E2A09"/>
    <w:rsid w:val="008E2AB5"/>
    <w:rsid w:val="008E2C8A"/>
    <w:rsid w:val="008E2CC7"/>
    <w:rsid w:val="008E2CD7"/>
    <w:rsid w:val="008E2D1C"/>
    <w:rsid w:val="008E2E85"/>
    <w:rsid w:val="008E2EF1"/>
    <w:rsid w:val="008E2F4E"/>
    <w:rsid w:val="008E3049"/>
    <w:rsid w:val="008E31AB"/>
    <w:rsid w:val="008E3264"/>
    <w:rsid w:val="008E327A"/>
    <w:rsid w:val="008E3403"/>
    <w:rsid w:val="008E342C"/>
    <w:rsid w:val="008E360B"/>
    <w:rsid w:val="008E3643"/>
    <w:rsid w:val="008E371F"/>
    <w:rsid w:val="008E383A"/>
    <w:rsid w:val="008E3890"/>
    <w:rsid w:val="008E39BB"/>
    <w:rsid w:val="008E3A65"/>
    <w:rsid w:val="008E3E71"/>
    <w:rsid w:val="008E3F09"/>
    <w:rsid w:val="008E438A"/>
    <w:rsid w:val="008E4437"/>
    <w:rsid w:val="008E44BC"/>
    <w:rsid w:val="008E46A1"/>
    <w:rsid w:val="008E4E7D"/>
    <w:rsid w:val="008E50A0"/>
    <w:rsid w:val="008E51B9"/>
    <w:rsid w:val="008E52E5"/>
    <w:rsid w:val="008E5569"/>
    <w:rsid w:val="008E562F"/>
    <w:rsid w:val="008E56F9"/>
    <w:rsid w:val="008E5C7A"/>
    <w:rsid w:val="008E5EEE"/>
    <w:rsid w:val="008E5F0E"/>
    <w:rsid w:val="008E5FEE"/>
    <w:rsid w:val="008E64FD"/>
    <w:rsid w:val="008E6624"/>
    <w:rsid w:val="008E6635"/>
    <w:rsid w:val="008E67EB"/>
    <w:rsid w:val="008E6872"/>
    <w:rsid w:val="008E69B7"/>
    <w:rsid w:val="008E6B67"/>
    <w:rsid w:val="008E6B83"/>
    <w:rsid w:val="008E6DCA"/>
    <w:rsid w:val="008E6FE2"/>
    <w:rsid w:val="008E7073"/>
    <w:rsid w:val="008E712A"/>
    <w:rsid w:val="008E717F"/>
    <w:rsid w:val="008E719A"/>
    <w:rsid w:val="008E720C"/>
    <w:rsid w:val="008E72A8"/>
    <w:rsid w:val="008E737F"/>
    <w:rsid w:val="008E757B"/>
    <w:rsid w:val="008E77F2"/>
    <w:rsid w:val="008E7B48"/>
    <w:rsid w:val="008E7FE4"/>
    <w:rsid w:val="008F0108"/>
    <w:rsid w:val="008F0377"/>
    <w:rsid w:val="008F0378"/>
    <w:rsid w:val="008F03F8"/>
    <w:rsid w:val="008F044B"/>
    <w:rsid w:val="008F0725"/>
    <w:rsid w:val="008F08A3"/>
    <w:rsid w:val="008F09B8"/>
    <w:rsid w:val="008F0B1E"/>
    <w:rsid w:val="008F0B63"/>
    <w:rsid w:val="008F0DB7"/>
    <w:rsid w:val="008F1436"/>
    <w:rsid w:val="008F1441"/>
    <w:rsid w:val="008F1468"/>
    <w:rsid w:val="008F150C"/>
    <w:rsid w:val="008F1557"/>
    <w:rsid w:val="008F1CC6"/>
    <w:rsid w:val="008F1F61"/>
    <w:rsid w:val="008F1F8E"/>
    <w:rsid w:val="008F2101"/>
    <w:rsid w:val="008F22D3"/>
    <w:rsid w:val="008F2525"/>
    <w:rsid w:val="008F2664"/>
    <w:rsid w:val="008F2D12"/>
    <w:rsid w:val="008F30C9"/>
    <w:rsid w:val="008F31A8"/>
    <w:rsid w:val="008F3436"/>
    <w:rsid w:val="008F3674"/>
    <w:rsid w:val="008F3691"/>
    <w:rsid w:val="008F371F"/>
    <w:rsid w:val="008F38A3"/>
    <w:rsid w:val="008F39A9"/>
    <w:rsid w:val="008F3A91"/>
    <w:rsid w:val="008F3C2F"/>
    <w:rsid w:val="008F3D3E"/>
    <w:rsid w:val="008F3D95"/>
    <w:rsid w:val="008F4020"/>
    <w:rsid w:val="008F4151"/>
    <w:rsid w:val="008F43FD"/>
    <w:rsid w:val="008F4510"/>
    <w:rsid w:val="008F496A"/>
    <w:rsid w:val="008F4A42"/>
    <w:rsid w:val="008F4BD5"/>
    <w:rsid w:val="008F4DBF"/>
    <w:rsid w:val="008F4DFA"/>
    <w:rsid w:val="008F531D"/>
    <w:rsid w:val="008F545E"/>
    <w:rsid w:val="008F55A5"/>
    <w:rsid w:val="008F596B"/>
    <w:rsid w:val="008F5C92"/>
    <w:rsid w:val="008F5D5D"/>
    <w:rsid w:val="008F5E0F"/>
    <w:rsid w:val="008F5E4F"/>
    <w:rsid w:val="008F5EBF"/>
    <w:rsid w:val="008F5FC9"/>
    <w:rsid w:val="008F600F"/>
    <w:rsid w:val="008F60EF"/>
    <w:rsid w:val="008F643C"/>
    <w:rsid w:val="008F64E1"/>
    <w:rsid w:val="008F6607"/>
    <w:rsid w:val="008F698B"/>
    <w:rsid w:val="008F6BAF"/>
    <w:rsid w:val="008F6C8B"/>
    <w:rsid w:val="008F6CA6"/>
    <w:rsid w:val="008F6CEE"/>
    <w:rsid w:val="008F730B"/>
    <w:rsid w:val="008F7450"/>
    <w:rsid w:val="008F7476"/>
    <w:rsid w:val="008F7506"/>
    <w:rsid w:val="008F767F"/>
    <w:rsid w:val="008F7777"/>
    <w:rsid w:val="008F78B8"/>
    <w:rsid w:val="008F7D0B"/>
    <w:rsid w:val="008F7F11"/>
    <w:rsid w:val="00900013"/>
    <w:rsid w:val="0090010C"/>
    <w:rsid w:val="009001FA"/>
    <w:rsid w:val="0090023B"/>
    <w:rsid w:val="00900509"/>
    <w:rsid w:val="009005EC"/>
    <w:rsid w:val="00900700"/>
    <w:rsid w:val="009007DC"/>
    <w:rsid w:val="00900800"/>
    <w:rsid w:val="00900984"/>
    <w:rsid w:val="00900BA2"/>
    <w:rsid w:val="00900DF5"/>
    <w:rsid w:val="00900ED5"/>
    <w:rsid w:val="00900F37"/>
    <w:rsid w:val="00901145"/>
    <w:rsid w:val="00901481"/>
    <w:rsid w:val="009015A6"/>
    <w:rsid w:val="009016A5"/>
    <w:rsid w:val="0090188E"/>
    <w:rsid w:val="00901A38"/>
    <w:rsid w:val="00901A42"/>
    <w:rsid w:val="00901AB1"/>
    <w:rsid w:val="00901ABF"/>
    <w:rsid w:val="00901D04"/>
    <w:rsid w:val="00901E36"/>
    <w:rsid w:val="009021E0"/>
    <w:rsid w:val="009022DC"/>
    <w:rsid w:val="00902457"/>
    <w:rsid w:val="00902594"/>
    <w:rsid w:val="0090271C"/>
    <w:rsid w:val="00902772"/>
    <w:rsid w:val="00902880"/>
    <w:rsid w:val="009028FD"/>
    <w:rsid w:val="00902A2F"/>
    <w:rsid w:val="00902C96"/>
    <w:rsid w:val="00902E22"/>
    <w:rsid w:val="00902E5F"/>
    <w:rsid w:val="00903162"/>
    <w:rsid w:val="00903425"/>
    <w:rsid w:val="00903576"/>
    <w:rsid w:val="00903694"/>
    <w:rsid w:val="009036A4"/>
    <w:rsid w:val="009038BC"/>
    <w:rsid w:val="0090391B"/>
    <w:rsid w:val="00903927"/>
    <w:rsid w:val="00903B04"/>
    <w:rsid w:val="00903B36"/>
    <w:rsid w:val="00903B6A"/>
    <w:rsid w:val="00903B7B"/>
    <w:rsid w:val="00903E2C"/>
    <w:rsid w:val="00903F89"/>
    <w:rsid w:val="00903FD7"/>
    <w:rsid w:val="00903FF8"/>
    <w:rsid w:val="0090421C"/>
    <w:rsid w:val="00904243"/>
    <w:rsid w:val="0090433B"/>
    <w:rsid w:val="00904850"/>
    <w:rsid w:val="00904A77"/>
    <w:rsid w:val="00904AFA"/>
    <w:rsid w:val="00904B2A"/>
    <w:rsid w:val="00904C0F"/>
    <w:rsid w:val="00904D59"/>
    <w:rsid w:val="00904F10"/>
    <w:rsid w:val="00904F43"/>
    <w:rsid w:val="009050A1"/>
    <w:rsid w:val="0090542D"/>
    <w:rsid w:val="009054EA"/>
    <w:rsid w:val="00905A0A"/>
    <w:rsid w:val="00905BBC"/>
    <w:rsid w:val="00905BFB"/>
    <w:rsid w:val="00905C4A"/>
    <w:rsid w:val="00905C6C"/>
    <w:rsid w:val="00905CD4"/>
    <w:rsid w:val="00905F41"/>
    <w:rsid w:val="00906091"/>
    <w:rsid w:val="00906346"/>
    <w:rsid w:val="009063C0"/>
    <w:rsid w:val="009068B3"/>
    <w:rsid w:val="009069FF"/>
    <w:rsid w:val="00906A5B"/>
    <w:rsid w:val="00906A67"/>
    <w:rsid w:val="00906B0C"/>
    <w:rsid w:val="00906CA7"/>
    <w:rsid w:val="00906DD8"/>
    <w:rsid w:val="00906DE4"/>
    <w:rsid w:val="00906EBF"/>
    <w:rsid w:val="00907075"/>
    <w:rsid w:val="00907085"/>
    <w:rsid w:val="00907102"/>
    <w:rsid w:val="00907278"/>
    <w:rsid w:val="00907350"/>
    <w:rsid w:val="0090747A"/>
    <w:rsid w:val="00907559"/>
    <w:rsid w:val="009076F9"/>
    <w:rsid w:val="009078DB"/>
    <w:rsid w:val="00907B15"/>
    <w:rsid w:val="00907E3C"/>
    <w:rsid w:val="00907FE7"/>
    <w:rsid w:val="0091009A"/>
    <w:rsid w:val="009100A5"/>
    <w:rsid w:val="009100AD"/>
    <w:rsid w:val="00910289"/>
    <w:rsid w:val="00910294"/>
    <w:rsid w:val="00910315"/>
    <w:rsid w:val="00910371"/>
    <w:rsid w:val="009103B7"/>
    <w:rsid w:val="009104C6"/>
    <w:rsid w:val="00910C50"/>
    <w:rsid w:val="00910EF6"/>
    <w:rsid w:val="00910FD3"/>
    <w:rsid w:val="009113C2"/>
    <w:rsid w:val="00911432"/>
    <w:rsid w:val="0091146F"/>
    <w:rsid w:val="009117BF"/>
    <w:rsid w:val="00911804"/>
    <w:rsid w:val="009118D7"/>
    <w:rsid w:val="00911A7B"/>
    <w:rsid w:val="00911AB9"/>
    <w:rsid w:val="00911DE8"/>
    <w:rsid w:val="00911E21"/>
    <w:rsid w:val="00911E74"/>
    <w:rsid w:val="00912140"/>
    <w:rsid w:val="009122A4"/>
    <w:rsid w:val="00912491"/>
    <w:rsid w:val="00912547"/>
    <w:rsid w:val="0091260E"/>
    <w:rsid w:val="009128AB"/>
    <w:rsid w:val="00912B55"/>
    <w:rsid w:val="00912C63"/>
    <w:rsid w:val="00912D5C"/>
    <w:rsid w:val="00912ECF"/>
    <w:rsid w:val="00913055"/>
    <w:rsid w:val="00913226"/>
    <w:rsid w:val="0091334D"/>
    <w:rsid w:val="00913372"/>
    <w:rsid w:val="009133B6"/>
    <w:rsid w:val="00913481"/>
    <w:rsid w:val="009135BA"/>
    <w:rsid w:val="009139D4"/>
    <w:rsid w:val="00913A0A"/>
    <w:rsid w:val="00913A41"/>
    <w:rsid w:val="00913A9C"/>
    <w:rsid w:val="00913A9E"/>
    <w:rsid w:val="00913B3B"/>
    <w:rsid w:val="0091415E"/>
    <w:rsid w:val="009144ED"/>
    <w:rsid w:val="00914652"/>
    <w:rsid w:val="0091495C"/>
    <w:rsid w:val="00914A4E"/>
    <w:rsid w:val="00914F2F"/>
    <w:rsid w:val="00914FCB"/>
    <w:rsid w:val="00915345"/>
    <w:rsid w:val="009153A9"/>
    <w:rsid w:val="00915508"/>
    <w:rsid w:val="0091555F"/>
    <w:rsid w:val="009157D3"/>
    <w:rsid w:val="0091588F"/>
    <w:rsid w:val="009158EA"/>
    <w:rsid w:val="009159C9"/>
    <w:rsid w:val="00915B0E"/>
    <w:rsid w:val="00915F38"/>
    <w:rsid w:val="00915FEC"/>
    <w:rsid w:val="0091626E"/>
    <w:rsid w:val="00916775"/>
    <w:rsid w:val="00916776"/>
    <w:rsid w:val="0091679F"/>
    <w:rsid w:val="009167B5"/>
    <w:rsid w:val="0091688E"/>
    <w:rsid w:val="0091692D"/>
    <w:rsid w:val="00916AB1"/>
    <w:rsid w:val="00916BA6"/>
    <w:rsid w:val="00916C5C"/>
    <w:rsid w:val="00916C76"/>
    <w:rsid w:val="00916C9D"/>
    <w:rsid w:val="00916CA5"/>
    <w:rsid w:val="00916EAB"/>
    <w:rsid w:val="00916F19"/>
    <w:rsid w:val="00916F7F"/>
    <w:rsid w:val="00916FFB"/>
    <w:rsid w:val="009171A2"/>
    <w:rsid w:val="0091739A"/>
    <w:rsid w:val="009177AB"/>
    <w:rsid w:val="009179CD"/>
    <w:rsid w:val="00917E17"/>
    <w:rsid w:val="00917FD7"/>
    <w:rsid w:val="0092008E"/>
    <w:rsid w:val="0092024B"/>
    <w:rsid w:val="009202BB"/>
    <w:rsid w:val="0092031F"/>
    <w:rsid w:val="009204F0"/>
    <w:rsid w:val="00920525"/>
    <w:rsid w:val="009205D3"/>
    <w:rsid w:val="009205E5"/>
    <w:rsid w:val="009207F1"/>
    <w:rsid w:val="00920827"/>
    <w:rsid w:val="009209EB"/>
    <w:rsid w:val="00920A99"/>
    <w:rsid w:val="00920AD6"/>
    <w:rsid w:val="00920DF5"/>
    <w:rsid w:val="00920DF9"/>
    <w:rsid w:val="00920F29"/>
    <w:rsid w:val="00921152"/>
    <w:rsid w:val="0092118B"/>
    <w:rsid w:val="009212B1"/>
    <w:rsid w:val="0092159B"/>
    <w:rsid w:val="00921760"/>
    <w:rsid w:val="009217DD"/>
    <w:rsid w:val="009218DF"/>
    <w:rsid w:val="00921ABF"/>
    <w:rsid w:val="00921FBA"/>
    <w:rsid w:val="00922449"/>
    <w:rsid w:val="0092256D"/>
    <w:rsid w:val="00922C7A"/>
    <w:rsid w:val="00923154"/>
    <w:rsid w:val="0092327E"/>
    <w:rsid w:val="009232C2"/>
    <w:rsid w:val="009232E3"/>
    <w:rsid w:val="00923321"/>
    <w:rsid w:val="00923498"/>
    <w:rsid w:val="009237C0"/>
    <w:rsid w:val="00923884"/>
    <w:rsid w:val="0092389A"/>
    <w:rsid w:val="00923907"/>
    <w:rsid w:val="00923A44"/>
    <w:rsid w:val="00923DD0"/>
    <w:rsid w:val="00923EB0"/>
    <w:rsid w:val="009242EB"/>
    <w:rsid w:val="0092460B"/>
    <w:rsid w:val="00924675"/>
    <w:rsid w:val="0092469F"/>
    <w:rsid w:val="00924871"/>
    <w:rsid w:val="00924B51"/>
    <w:rsid w:val="00924D0C"/>
    <w:rsid w:val="00924D28"/>
    <w:rsid w:val="009251F8"/>
    <w:rsid w:val="00925355"/>
    <w:rsid w:val="009255A8"/>
    <w:rsid w:val="00925649"/>
    <w:rsid w:val="0092590D"/>
    <w:rsid w:val="0092591E"/>
    <w:rsid w:val="00925A6B"/>
    <w:rsid w:val="00925F08"/>
    <w:rsid w:val="00926183"/>
    <w:rsid w:val="009261C8"/>
    <w:rsid w:val="009262B4"/>
    <w:rsid w:val="0092655A"/>
    <w:rsid w:val="009269FC"/>
    <w:rsid w:val="00926A76"/>
    <w:rsid w:val="00926B64"/>
    <w:rsid w:val="00926DC2"/>
    <w:rsid w:val="00926ED7"/>
    <w:rsid w:val="00927010"/>
    <w:rsid w:val="00927118"/>
    <w:rsid w:val="009274DC"/>
    <w:rsid w:val="009277AD"/>
    <w:rsid w:val="009279CF"/>
    <w:rsid w:val="00927A5B"/>
    <w:rsid w:val="00927B5E"/>
    <w:rsid w:val="00927DA4"/>
    <w:rsid w:val="00930139"/>
    <w:rsid w:val="00930152"/>
    <w:rsid w:val="009302BF"/>
    <w:rsid w:val="0093051A"/>
    <w:rsid w:val="0093078B"/>
    <w:rsid w:val="009308AA"/>
    <w:rsid w:val="00930A6A"/>
    <w:rsid w:val="00930C01"/>
    <w:rsid w:val="00930E21"/>
    <w:rsid w:val="009312CB"/>
    <w:rsid w:val="00931372"/>
    <w:rsid w:val="009315B3"/>
    <w:rsid w:val="00931771"/>
    <w:rsid w:val="00931A28"/>
    <w:rsid w:val="00931ABE"/>
    <w:rsid w:val="00931C4D"/>
    <w:rsid w:val="00931D8A"/>
    <w:rsid w:val="0093207E"/>
    <w:rsid w:val="009320D0"/>
    <w:rsid w:val="00932366"/>
    <w:rsid w:val="00932407"/>
    <w:rsid w:val="00932429"/>
    <w:rsid w:val="00932450"/>
    <w:rsid w:val="00932573"/>
    <w:rsid w:val="009327BB"/>
    <w:rsid w:val="00932825"/>
    <w:rsid w:val="00932994"/>
    <w:rsid w:val="009329A3"/>
    <w:rsid w:val="00932BF2"/>
    <w:rsid w:val="0093304A"/>
    <w:rsid w:val="0093335B"/>
    <w:rsid w:val="009333FA"/>
    <w:rsid w:val="009334A6"/>
    <w:rsid w:val="009335C2"/>
    <w:rsid w:val="0093363D"/>
    <w:rsid w:val="00933820"/>
    <w:rsid w:val="00933897"/>
    <w:rsid w:val="009338B7"/>
    <w:rsid w:val="00933CBA"/>
    <w:rsid w:val="00933D07"/>
    <w:rsid w:val="00933D15"/>
    <w:rsid w:val="00933D65"/>
    <w:rsid w:val="00933E96"/>
    <w:rsid w:val="00933ED5"/>
    <w:rsid w:val="00933FBC"/>
    <w:rsid w:val="00934013"/>
    <w:rsid w:val="00934143"/>
    <w:rsid w:val="009344BE"/>
    <w:rsid w:val="00934503"/>
    <w:rsid w:val="009347E1"/>
    <w:rsid w:val="00934865"/>
    <w:rsid w:val="009349AD"/>
    <w:rsid w:val="00934B98"/>
    <w:rsid w:val="00934DAB"/>
    <w:rsid w:val="00935053"/>
    <w:rsid w:val="0093523A"/>
    <w:rsid w:val="009354AF"/>
    <w:rsid w:val="00935653"/>
    <w:rsid w:val="009356CF"/>
    <w:rsid w:val="009359A3"/>
    <w:rsid w:val="009359BF"/>
    <w:rsid w:val="00935C0D"/>
    <w:rsid w:val="00935E00"/>
    <w:rsid w:val="00935F52"/>
    <w:rsid w:val="009360B0"/>
    <w:rsid w:val="00936158"/>
    <w:rsid w:val="0093638F"/>
    <w:rsid w:val="0093645D"/>
    <w:rsid w:val="009367D6"/>
    <w:rsid w:val="0093687D"/>
    <w:rsid w:val="0093688E"/>
    <w:rsid w:val="00936A64"/>
    <w:rsid w:val="00936BD1"/>
    <w:rsid w:val="00936DAF"/>
    <w:rsid w:val="00936DCD"/>
    <w:rsid w:val="009371FD"/>
    <w:rsid w:val="00937307"/>
    <w:rsid w:val="009373CD"/>
    <w:rsid w:val="0093742E"/>
    <w:rsid w:val="00937629"/>
    <w:rsid w:val="00937687"/>
    <w:rsid w:val="00937756"/>
    <w:rsid w:val="00937BD6"/>
    <w:rsid w:val="00937C13"/>
    <w:rsid w:val="00937CAC"/>
    <w:rsid w:val="00937E15"/>
    <w:rsid w:val="009401D6"/>
    <w:rsid w:val="00940241"/>
    <w:rsid w:val="0094026C"/>
    <w:rsid w:val="00940712"/>
    <w:rsid w:val="009407F7"/>
    <w:rsid w:val="00940969"/>
    <w:rsid w:val="009409E0"/>
    <w:rsid w:val="00940A1C"/>
    <w:rsid w:val="00940B34"/>
    <w:rsid w:val="00940BE4"/>
    <w:rsid w:val="00940EA4"/>
    <w:rsid w:val="00940FBE"/>
    <w:rsid w:val="009412B1"/>
    <w:rsid w:val="009416D1"/>
    <w:rsid w:val="0094174C"/>
    <w:rsid w:val="00941B10"/>
    <w:rsid w:val="00941BD0"/>
    <w:rsid w:val="00941DD0"/>
    <w:rsid w:val="009426DE"/>
    <w:rsid w:val="009428CF"/>
    <w:rsid w:val="00942945"/>
    <w:rsid w:val="009429AA"/>
    <w:rsid w:val="009429F1"/>
    <w:rsid w:val="009429F4"/>
    <w:rsid w:val="00942A80"/>
    <w:rsid w:val="00942D32"/>
    <w:rsid w:val="00942FB0"/>
    <w:rsid w:val="00942FD9"/>
    <w:rsid w:val="0094315E"/>
    <w:rsid w:val="00943387"/>
    <w:rsid w:val="00943501"/>
    <w:rsid w:val="009437A7"/>
    <w:rsid w:val="009438F6"/>
    <w:rsid w:val="00943973"/>
    <w:rsid w:val="009439E4"/>
    <w:rsid w:val="00943BA0"/>
    <w:rsid w:val="00943D40"/>
    <w:rsid w:val="009440BA"/>
    <w:rsid w:val="009443C2"/>
    <w:rsid w:val="009444BA"/>
    <w:rsid w:val="0094468E"/>
    <w:rsid w:val="00944756"/>
    <w:rsid w:val="00944AAF"/>
    <w:rsid w:val="00944AE8"/>
    <w:rsid w:val="00944CEA"/>
    <w:rsid w:val="00944EA2"/>
    <w:rsid w:val="00944FD8"/>
    <w:rsid w:val="00945049"/>
    <w:rsid w:val="00945244"/>
    <w:rsid w:val="009454F1"/>
    <w:rsid w:val="00945553"/>
    <w:rsid w:val="009455E2"/>
    <w:rsid w:val="0094589A"/>
    <w:rsid w:val="00945DB0"/>
    <w:rsid w:val="00945E3E"/>
    <w:rsid w:val="00945EE0"/>
    <w:rsid w:val="0094608C"/>
    <w:rsid w:val="009461A5"/>
    <w:rsid w:val="0094623B"/>
    <w:rsid w:val="009462B5"/>
    <w:rsid w:val="009463A2"/>
    <w:rsid w:val="00946524"/>
    <w:rsid w:val="009467D3"/>
    <w:rsid w:val="009468D7"/>
    <w:rsid w:val="00946B49"/>
    <w:rsid w:val="00946B59"/>
    <w:rsid w:val="009470E6"/>
    <w:rsid w:val="0094711A"/>
    <w:rsid w:val="0094736F"/>
    <w:rsid w:val="0094741C"/>
    <w:rsid w:val="00947A06"/>
    <w:rsid w:val="00947B5C"/>
    <w:rsid w:val="00947DE8"/>
    <w:rsid w:val="00947EA0"/>
    <w:rsid w:val="00947F25"/>
    <w:rsid w:val="009500E0"/>
    <w:rsid w:val="0095046C"/>
    <w:rsid w:val="0095086F"/>
    <w:rsid w:val="009508C2"/>
    <w:rsid w:val="00950A05"/>
    <w:rsid w:val="00950A08"/>
    <w:rsid w:val="00950A1C"/>
    <w:rsid w:val="00950D14"/>
    <w:rsid w:val="00950D2C"/>
    <w:rsid w:val="00950F66"/>
    <w:rsid w:val="00950FBF"/>
    <w:rsid w:val="00950FDD"/>
    <w:rsid w:val="0095108B"/>
    <w:rsid w:val="009512CD"/>
    <w:rsid w:val="0095135A"/>
    <w:rsid w:val="00951377"/>
    <w:rsid w:val="00951378"/>
    <w:rsid w:val="00951551"/>
    <w:rsid w:val="00951883"/>
    <w:rsid w:val="00951906"/>
    <w:rsid w:val="00951B9E"/>
    <w:rsid w:val="00951CE3"/>
    <w:rsid w:val="00951D19"/>
    <w:rsid w:val="00951D6B"/>
    <w:rsid w:val="00952089"/>
    <w:rsid w:val="009522E5"/>
    <w:rsid w:val="009522F1"/>
    <w:rsid w:val="0095230C"/>
    <w:rsid w:val="009524ED"/>
    <w:rsid w:val="009525CF"/>
    <w:rsid w:val="00952A17"/>
    <w:rsid w:val="00952AEA"/>
    <w:rsid w:val="00952F4B"/>
    <w:rsid w:val="00952FE9"/>
    <w:rsid w:val="00953133"/>
    <w:rsid w:val="009532AD"/>
    <w:rsid w:val="009534FD"/>
    <w:rsid w:val="009536A0"/>
    <w:rsid w:val="0095398E"/>
    <w:rsid w:val="00953ADA"/>
    <w:rsid w:val="00953C84"/>
    <w:rsid w:val="00953EDA"/>
    <w:rsid w:val="0095410A"/>
    <w:rsid w:val="009545CC"/>
    <w:rsid w:val="009546E3"/>
    <w:rsid w:val="00954749"/>
    <w:rsid w:val="00954876"/>
    <w:rsid w:val="00954889"/>
    <w:rsid w:val="009548CB"/>
    <w:rsid w:val="00954B23"/>
    <w:rsid w:val="00954BB7"/>
    <w:rsid w:val="00954C1D"/>
    <w:rsid w:val="00954D42"/>
    <w:rsid w:val="00954FBD"/>
    <w:rsid w:val="00955095"/>
    <w:rsid w:val="0095552E"/>
    <w:rsid w:val="00955A53"/>
    <w:rsid w:val="00955EB4"/>
    <w:rsid w:val="00955EC1"/>
    <w:rsid w:val="00955ED0"/>
    <w:rsid w:val="0095633A"/>
    <w:rsid w:val="00956343"/>
    <w:rsid w:val="0095654E"/>
    <w:rsid w:val="00956601"/>
    <w:rsid w:val="00956649"/>
    <w:rsid w:val="00956863"/>
    <w:rsid w:val="00956A2E"/>
    <w:rsid w:val="00956B3E"/>
    <w:rsid w:val="00956C67"/>
    <w:rsid w:val="00956C6F"/>
    <w:rsid w:val="00956E4E"/>
    <w:rsid w:val="00956FA3"/>
    <w:rsid w:val="0095705A"/>
    <w:rsid w:val="00957087"/>
    <w:rsid w:val="0095714E"/>
    <w:rsid w:val="00957176"/>
    <w:rsid w:val="009571D5"/>
    <w:rsid w:val="009575D9"/>
    <w:rsid w:val="009576F1"/>
    <w:rsid w:val="009577F8"/>
    <w:rsid w:val="00957843"/>
    <w:rsid w:val="009579C9"/>
    <w:rsid w:val="00957B0E"/>
    <w:rsid w:val="00957C13"/>
    <w:rsid w:val="00957CDE"/>
    <w:rsid w:val="00957E2B"/>
    <w:rsid w:val="00960093"/>
    <w:rsid w:val="0096010E"/>
    <w:rsid w:val="009602D9"/>
    <w:rsid w:val="00960484"/>
    <w:rsid w:val="00960584"/>
    <w:rsid w:val="00960597"/>
    <w:rsid w:val="009606EE"/>
    <w:rsid w:val="0096070D"/>
    <w:rsid w:val="00960763"/>
    <w:rsid w:val="00960BFB"/>
    <w:rsid w:val="009610FF"/>
    <w:rsid w:val="00961128"/>
    <w:rsid w:val="0096145D"/>
    <w:rsid w:val="00961795"/>
    <w:rsid w:val="009617C5"/>
    <w:rsid w:val="00961AAB"/>
    <w:rsid w:val="00961E18"/>
    <w:rsid w:val="00961EAE"/>
    <w:rsid w:val="00961EE0"/>
    <w:rsid w:val="00961FA1"/>
    <w:rsid w:val="009625D7"/>
    <w:rsid w:val="0096268E"/>
    <w:rsid w:val="009626DA"/>
    <w:rsid w:val="009627D2"/>
    <w:rsid w:val="009627D8"/>
    <w:rsid w:val="00962D9C"/>
    <w:rsid w:val="00963282"/>
    <w:rsid w:val="009633BA"/>
    <w:rsid w:val="00963492"/>
    <w:rsid w:val="009636DC"/>
    <w:rsid w:val="009639B6"/>
    <w:rsid w:val="009639C1"/>
    <w:rsid w:val="00963A19"/>
    <w:rsid w:val="00963A90"/>
    <w:rsid w:val="00963ABF"/>
    <w:rsid w:val="00963C2B"/>
    <w:rsid w:val="00963DA7"/>
    <w:rsid w:val="00963E13"/>
    <w:rsid w:val="00963EE8"/>
    <w:rsid w:val="009640E6"/>
    <w:rsid w:val="00964147"/>
    <w:rsid w:val="00964262"/>
    <w:rsid w:val="0096441A"/>
    <w:rsid w:val="00964715"/>
    <w:rsid w:val="00964722"/>
    <w:rsid w:val="00964AE4"/>
    <w:rsid w:val="00964C1E"/>
    <w:rsid w:val="00964E8A"/>
    <w:rsid w:val="00964EA6"/>
    <w:rsid w:val="00964F45"/>
    <w:rsid w:val="00965081"/>
    <w:rsid w:val="0096551A"/>
    <w:rsid w:val="00965570"/>
    <w:rsid w:val="009656D1"/>
    <w:rsid w:val="00965738"/>
    <w:rsid w:val="00965786"/>
    <w:rsid w:val="00965A49"/>
    <w:rsid w:val="00965A8C"/>
    <w:rsid w:val="00965B53"/>
    <w:rsid w:val="00965FFE"/>
    <w:rsid w:val="0096611A"/>
    <w:rsid w:val="00966268"/>
    <w:rsid w:val="00966793"/>
    <w:rsid w:val="009669A3"/>
    <w:rsid w:val="00966C8D"/>
    <w:rsid w:val="00966DDC"/>
    <w:rsid w:val="00967051"/>
    <w:rsid w:val="0096747D"/>
    <w:rsid w:val="00967540"/>
    <w:rsid w:val="00967555"/>
    <w:rsid w:val="0096768D"/>
    <w:rsid w:val="00967746"/>
    <w:rsid w:val="009677D2"/>
    <w:rsid w:val="009679AC"/>
    <w:rsid w:val="00967A39"/>
    <w:rsid w:val="00967E43"/>
    <w:rsid w:val="00967F4E"/>
    <w:rsid w:val="00967F89"/>
    <w:rsid w:val="009701EC"/>
    <w:rsid w:val="00970258"/>
    <w:rsid w:val="00970385"/>
    <w:rsid w:val="009704E9"/>
    <w:rsid w:val="0097050E"/>
    <w:rsid w:val="0097062F"/>
    <w:rsid w:val="00970840"/>
    <w:rsid w:val="009708A9"/>
    <w:rsid w:val="009708B5"/>
    <w:rsid w:val="00970A5D"/>
    <w:rsid w:val="00970EA1"/>
    <w:rsid w:val="00971237"/>
    <w:rsid w:val="0097131F"/>
    <w:rsid w:val="00971349"/>
    <w:rsid w:val="009713B2"/>
    <w:rsid w:val="009713D2"/>
    <w:rsid w:val="0097143B"/>
    <w:rsid w:val="00971646"/>
    <w:rsid w:val="00971887"/>
    <w:rsid w:val="00971A29"/>
    <w:rsid w:val="00971B9A"/>
    <w:rsid w:val="00971C57"/>
    <w:rsid w:val="00971CF6"/>
    <w:rsid w:val="009720CA"/>
    <w:rsid w:val="00972114"/>
    <w:rsid w:val="0097214B"/>
    <w:rsid w:val="00972157"/>
    <w:rsid w:val="0097224C"/>
    <w:rsid w:val="0097240F"/>
    <w:rsid w:val="00972636"/>
    <w:rsid w:val="0097273E"/>
    <w:rsid w:val="0097279B"/>
    <w:rsid w:val="00972895"/>
    <w:rsid w:val="009728A5"/>
    <w:rsid w:val="00972A89"/>
    <w:rsid w:val="00972C75"/>
    <w:rsid w:val="00972F4F"/>
    <w:rsid w:val="00972FFC"/>
    <w:rsid w:val="00973053"/>
    <w:rsid w:val="00973325"/>
    <w:rsid w:val="00973729"/>
    <w:rsid w:val="00973955"/>
    <w:rsid w:val="00973C1E"/>
    <w:rsid w:val="00973DE0"/>
    <w:rsid w:val="00973F58"/>
    <w:rsid w:val="00973F9F"/>
    <w:rsid w:val="009743AF"/>
    <w:rsid w:val="00974400"/>
    <w:rsid w:val="0097441E"/>
    <w:rsid w:val="00974731"/>
    <w:rsid w:val="0097485C"/>
    <w:rsid w:val="00974C2A"/>
    <w:rsid w:val="00974C73"/>
    <w:rsid w:val="00974F64"/>
    <w:rsid w:val="009750AC"/>
    <w:rsid w:val="0097542C"/>
    <w:rsid w:val="00975571"/>
    <w:rsid w:val="009755C1"/>
    <w:rsid w:val="00975607"/>
    <w:rsid w:val="00975814"/>
    <w:rsid w:val="0097594A"/>
    <w:rsid w:val="00975968"/>
    <w:rsid w:val="00975A70"/>
    <w:rsid w:val="00975AF5"/>
    <w:rsid w:val="00975BDD"/>
    <w:rsid w:val="00975DC1"/>
    <w:rsid w:val="00975E6D"/>
    <w:rsid w:val="00975EDF"/>
    <w:rsid w:val="00976109"/>
    <w:rsid w:val="0097617F"/>
    <w:rsid w:val="009764B1"/>
    <w:rsid w:val="009766C2"/>
    <w:rsid w:val="009769AE"/>
    <w:rsid w:val="00976C79"/>
    <w:rsid w:val="00976DD2"/>
    <w:rsid w:val="00976E7B"/>
    <w:rsid w:val="00976F3E"/>
    <w:rsid w:val="009772F0"/>
    <w:rsid w:val="00977322"/>
    <w:rsid w:val="0097746E"/>
    <w:rsid w:val="00977985"/>
    <w:rsid w:val="009779EB"/>
    <w:rsid w:val="00977A58"/>
    <w:rsid w:val="00977A86"/>
    <w:rsid w:val="00977C11"/>
    <w:rsid w:val="00977C5D"/>
    <w:rsid w:val="00977F28"/>
    <w:rsid w:val="0098047A"/>
    <w:rsid w:val="009804E6"/>
    <w:rsid w:val="009806F5"/>
    <w:rsid w:val="00980831"/>
    <w:rsid w:val="00980E73"/>
    <w:rsid w:val="00980E8D"/>
    <w:rsid w:val="0098115D"/>
    <w:rsid w:val="009812A1"/>
    <w:rsid w:val="009812E1"/>
    <w:rsid w:val="009816FE"/>
    <w:rsid w:val="009817C2"/>
    <w:rsid w:val="00981940"/>
    <w:rsid w:val="00981B32"/>
    <w:rsid w:val="00981C35"/>
    <w:rsid w:val="00981C5E"/>
    <w:rsid w:val="00981D96"/>
    <w:rsid w:val="00981E0A"/>
    <w:rsid w:val="009821B4"/>
    <w:rsid w:val="00982556"/>
    <w:rsid w:val="009825CA"/>
    <w:rsid w:val="00982738"/>
    <w:rsid w:val="00982750"/>
    <w:rsid w:val="00982825"/>
    <w:rsid w:val="009828A5"/>
    <w:rsid w:val="0098299A"/>
    <w:rsid w:val="00982A3F"/>
    <w:rsid w:val="00982A8C"/>
    <w:rsid w:val="00982C88"/>
    <w:rsid w:val="00982E08"/>
    <w:rsid w:val="00982E10"/>
    <w:rsid w:val="00982E67"/>
    <w:rsid w:val="00982E92"/>
    <w:rsid w:val="009830E8"/>
    <w:rsid w:val="009830F4"/>
    <w:rsid w:val="0098321C"/>
    <w:rsid w:val="0098383D"/>
    <w:rsid w:val="00983B02"/>
    <w:rsid w:val="00983BCC"/>
    <w:rsid w:val="00983E7C"/>
    <w:rsid w:val="00983F66"/>
    <w:rsid w:val="0098401E"/>
    <w:rsid w:val="00984497"/>
    <w:rsid w:val="009844FF"/>
    <w:rsid w:val="00984587"/>
    <w:rsid w:val="00984BAA"/>
    <w:rsid w:val="00984DF5"/>
    <w:rsid w:val="00984E61"/>
    <w:rsid w:val="00985170"/>
    <w:rsid w:val="0098529A"/>
    <w:rsid w:val="0098542B"/>
    <w:rsid w:val="00985469"/>
    <w:rsid w:val="009854C0"/>
    <w:rsid w:val="009854E9"/>
    <w:rsid w:val="009857C8"/>
    <w:rsid w:val="00985861"/>
    <w:rsid w:val="00985966"/>
    <w:rsid w:val="0098598D"/>
    <w:rsid w:val="00985A91"/>
    <w:rsid w:val="00985B58"/>
    <w:rsid w:val="00986296"/>
    <w:rsid w:val="0098656D"/>
    <w:rsid w:val="00986743"/>
    <w:rsid w:val="009867BF"/>
    <w:rsid w:val="00986A63"/>
    <w:rsid w:val="00986B57"/>
    <w:rsid w:val="00986CAC"/>
    <w:rsid w:val="00986DE5"/>
    <w:rsid w:val="00986ED1"/>
    <w:rsid w:val="00987239"/>
    <w:rsid w:val="009873C5"/>
    <w:rsid w:val="00987529"/>
    <w:rsid w:val="0098770B"/>
    <w:rsid w:val="00987996"/>
    <w:rsid w:val="00987D7B"/>
    <w:rsid w:val="00990020"/>
    <w:rsid w:val="00990110"/>
    <w:rsid w:val="00990128"/>
    <w:rsid w:val="0099017B"/>
    <w:rsid w:val="009901DE"/>
    <w:rsid w:val="0099050C"/>
    <w:rsid w:val="00990692"/>
    <w:rsid w:val="0099070C"/>
    <w:rsid w:val="00990832"/>
    <w:rsid w:val="009909B4"/>
    <w:rsid w:val="00990A8C"/>
    <w:rsid w:val="00990AE9"/>
    <w:rsid w:val="00990BB9"/>
    <w:rsid w:val="00990E14"/>
    <w:rsid w:val="00990EBD"/>
    <w:rsid w:val="0099101B"/>
    <w:rsid w:val="0099118A"/>
    <w:rsid w:val="009912F2"/>
    <w:rsid w:val="00991343"/>
    <w:rsid w:val="00991432"/>
    <w:rsid w:val="00991673"/>
    <w:rsid w:val="00991697"/>
    <w:rsid w:val="00991748"/>
    <w:rsid w:val="009918A1"/>
    <w:rsid w:val="00991999"/>
    <w:rsid w:val="009919BE"/>
    <w:rsid w:val="00991A0B"/>
    <w:rsid w:val="00991A85"/>
    <w:rsid w:val="00991AF3"/>
    <w:rsid w:val="00991C05"/>
    <w:rsid w:val="00991C07"/>
    <w:rsid w:val="00991DA1"/>
    <w:rsid w:val="00991E7E"/>
    <w:rsid w:val="00991F74"/>
    <w:rsid w:val="009921A2"/>
    <w:rsid w:val="009924B5"/>
    <w:rsid w:val="00992898"/>
    <w:rsid w:val="00992975"/>
    <w:rsid w:val="009929C6"/>
    <w:rsid w:val="00992AE8"/>
    <w:rsid w:val="00992B3F"/>
    <w:rsid w:val="00992C21"/>
    <w:rsid w:val="00992C2A"/>
    <w:rsid w:val="00992CD6"/>
    <w:rsid w:val="00992F1A"/>
    <w:rsid w:val="00992F8E"/>
    <w:rsid w:val="0099330C"/>
    <w:rsid w:val="00993345"/>
    <w:rsid w:val="00993771"/>
    <w:rsid w:val="009937D8"/>
    <w:rsid w:val="00993FB0"/>
    <w:rsid w:val="0099413A"/>
    <w:rsid w:val="00994355"/>
    <w:rsid w:val="009943ED"/>
    <w:rsid w:val="0099457C"/>
    <w:rsid w:val="009945EB"/>
    <w:rsid w:val="00994616"/>
    <w:rsid w:val="0099474C"/>
    <w:rsid w:val="00994A13"/>
    <w:rsid w:val="00994C4A"/>
    <w:rsid w:val="00994E58"/>
    <w:rsid w:val="00994ED0"/>
    <w:rsid w:val="009950BE"/>
    <w:rsid w:val="0099512F"/>
    <w:rsid w:val="009955FE"/>
    <w:rsid w:val="0099568D"/>
    <w:rsid w:val="0099593B"/>
    <w:rsid w:val="00995943"/>
    <w:rsid w:val="00995BCC"/>
    <w:rsid w:val="00995CEA"/>
    <w:rsid w:val="00995E0A"/>
    <w:rsid w:val="00995E15"/>
    <w:rsid w:val="00995E71"/>
    <w:rsid w:val="0099617C"/>
    <w:rsid w:val="00996203"/>
    <w:rsid w:val="009963A8"/>
    <w:rsid w:val="009963CA"/>
    <w:rsid w:val="00996442"/>
    <w:rsid w:val="009964D3"/>
    <w:rsid w:val="009964EF"/>
    <w:rsid w:val="0099651D"/>
    <w:rsid w:val="00996744"/>
    <w:rsid w:val="00996A0D"/>
    <w:rsid w:val="00996BCD"/>
    <w:rsid w:val="00996BFD"/>
    <w:rsid w:val="00996CBF"/>
    <w:rsid w:val="00996E32"/>
    <w:rsid w:val="00996EDB"/>
    <w:rsid w:val="00997064"/>
    <w:rsid w:val="00997161"/>
    <w:rsid w:val="009971F1"/>
    <w:rsid w:val="009972DD"/>
    <w:rsid w:val="00997342"/>
    <w:rsid w:val="00997429"/>
    <w:rsid w:val="009975A4"/>
    <w:rsid w:val="0099775F"/>
    <w:rsid w:val="009977E9"/>
    <w:rsid w:val="00997C9E"/>
    <w:rsid w:val="00997E20"/>
    <w:rsid w:val="00997E49"/>
    <w:rsid w:val="00997ECF"/>
    <w:rsid w:val="009A00EC"/>
    <w:rsid w:val="009A00EF"/>
    <w:rsid w:val="009A04F0"/>
    <w:rsid w:val="009A05AA"/>
    <w:rsid w:val="009A0607"/>
    <w:rsid w:val="009A07A6"/>
    <w:rsid w:val="009A097E"/>
    <w:rsid w:val="009A0A18"/>
    <w:rsid w:val="009A0B3C"/>
    <w:rsid w:val="009A0E73"/>
    <w:rsid w:val="009A0F5E"/>
    <w:rsid w:val="009A137C"/>
    <w:rsid w:val="009A15A6"/>
    <w:rsid w:val="009A16F0"/>
    <w:rsid w:val="009A1A47"/>
    <w:rsid w:val="009A1AE1"/>
    <w:rsid w:val="009A1C10"/>
    <w:rsid w:val="009A1D62"/>
    <w:rsid w:val="009A1EF4"/>
    <w:rsid w:val="009A21B5"/>
    <w:rsid w:val="009A22F5"/>
    <w:rsid w:val="009A22FA"/>
    <w:rsid w:val="009A238A"/>
    <w:rsid w:val="009A241F"/>
    <w:rsid w:val="009A2546"/>
    <w:rsid w:val="009A269C"/>
    <w:rsid w:val="009A29A8"/>
    <w:rsid w:val="009A2C4D"/>
    <w:rsid w:val="009A2D25"/>
    <w:rsid w:val="009A2D48"/>
    <w:rsid w:val="009A2D67"/>
    <w:rsid w:val="009A2DA5"/>
    <w:rsid w:val="009A2FEF"/>
    <w:rsid w:val="009A31D6"/>
    <w:rsid w:val="009A31DD"/>
    <w:rsid w:val="009A3262"/>
    <w:rsid w:val="009A347E"/>
    <w:rsid w:val="009A3539"/>
    <w:rsid w:val="009A35EF"/>
    <w:rsid w:val="009A38C3"/>
    <w:rsid w:val="009A3937"/>
    <w:rsid w:val="009A3A48"/>
    <w:rsid w:val="009A3D8B"/>
    <w:rsid w:val="009A3DCC"/>
    <w:rsid w:val="009A3DD7"/>
    <w:rsid w:val="009A3F33"/>
    <w:rsid w:val="009A40CB"/>
    <w:rsid w:val="009A48BB"/>
    <w:rsid w:val="009A48FA"/>
    <w:rsid w:val="009A4ECA"/>
    <w:rsid w:val="009A4FBC"/>
    <w:rsid w:val="009A5335"/>
    <w:rsid w:val="009A535F"/>
    <w:rsid w:val="009A5423"/>
    <w:rsid w:val="009A54A0"/>
    <w:rsid w:val="009A56DD"/>
    <w:rsid w:val="009A56E3"/>
    <w:rsid w:val="009A5898"/>
    <w:rsid w:val="009A59A8"/>
    <w:rsid w:val="009A5F07"/>
    <w:rsid w:val="009A5FBB"/>
    <w:rsid w:val="009A5FF2"/>
    <w:rsid w:val="009A6580"/>
    <w:rsid w:val="009A677C"/>
    <w:rsid w:val="009A685F"/>
    <w:rsid w:val="009A6CB2"/>
    <w:rsid w:val="009A6CF6"/>
    <w:rsid w:val="009A6DD1"/>
    <w:rsid w:val="009A6EFB"/>
    <w:rsid w:val="009A7274"/>
    <w:rsid w:val="009A7633"/>
    <w:rsid w:val="009A795B"/>
    <w:rsid w:val="009A7E2D"/>
    <w:rsid w:val="009A7F4C"/>
    <w:rsid w:val="009A7F56"/>
    <w:rsid w:val="009A7F94"/>
    <w:rsid w:val="009B0060"/>
    <w:rsid w:val="009B0173"/>
    <w:rsid w:val="009B0260"/>
    <w:rsid w:val="009B0341"/>
    <w:rsid w:val="009B03C0"/>
    <w:rsid w:val="009B04B6"/>
    <w:rsid w:val="009B0668"/>
    <w:rsid w:val="009B07AC"/>
    <w:rsid w:val="009B087C"/>
    <w:rsid w:val="009B08D9"/>
    <w:rsid w:val="009B0E14"/>
    <w:rsid w:val="009B14B3"/>
    <w:rsid w:val="009B15CF"/>
    <w:rsid w:val="009B18D7"/>
    <w:rsid w:val="009B195B"/>
    <w:rsid w:val="009B1C32"/>
    <w:rsid w:val="009B1C3A"/>
    <w:rsid w:val="009B1CBF"/>
    <w:rsid w:val="009B1DD9"/>
    <w:rsid w:val="009B1E52"/>
    <w:rsid w:val="009B2046"/>
    <w:rsid w:val="009B2129"/>
    <w:rsid w:val="009B22B5"/>
    <w:rsid w:val="009B231D"/>
    <w:rsid w:val="009B2419"/>
    <w:rsid w:val="009B2421"/>
    <w:rsid w:val="009B253E"/>
    <w:rsid w:val="009B25CA"/>
    <w:rsid w:val="009B2A6A"/>
    <w:rsid w:val="009B30ED"/>
    <w:rsid w:val="009B31ED"/>
    <w:rsid w:val="009B3375"/>
    <w:rsid w:val="009B3397"/>
    <w:rsid w:val="009B3643"/>
    <w:rsid w:val="009B393C"/>
    <w:rsid w:val="009B3983"/>
    <w:rsid w:val="009B3AB9"/>
    <w:rsid w:val="009B3CAD"/>
    <w:rsid w:val="009B418A"/>
    <w:rsid w:val="009B41A2"/>
    <w:rsid w:val="009B4212"/>
    <w:rsid w:val="009B437C"/>
    <w:rsid w:val="009B44CC"/>
    <w:rsid w:val="009B4600"/>
    <w:rsid w:val="009B4B6E"/>
    <w:rsid w:val="009B4B7D"/>
    <w:rsid w:val="009B4C05"/>
    <w:rsid w:val="009B4D40"/>
    <w:rsid w:val="009B50DE"/>
    <w:rsid w:val="009B524A"/>
    <w:rsid w:val="009B53F3"/>
    <w:rsid w:val="009B546A"/>
    <w:rsid w:val="009B568C"/>
    <w:rsid w:val="009B5B5A"/>
    <w:rsid w:val="009B5B9D"/>
    <w:rsid w:val="009B5C35"/>
    <w:rsid w:val="009B5E0D"/>
    <w:rsid w:val="009B5F4C"/>
    <w:rsid w:val="009B5FA7"/>
    <w:rsid w:val="009B6223"/>
    <w:rsid w:val="009B68CE"/>
    <w:rsid w:val="009B68FE"/>
    <w:rsid w:val="009B6A92"/>
    <w:rsid w:val="009B6BB1"/>
    <w:rsid w:val="009B6CD3"/>
    <w:rsid w:val="009B6D7C"/>
    <w:rsid w:val="009B7A76"/>
    <w:rsid w:val="009B7DFA"/>
    <w:rsid w:val="009B7E2C"/>
    <w:rsid w:val="009C0007"/>
    <w:rsid w:val="009C010A"/>
    <w:rsid w:val="009C033B"/>
    <w:rsid w:val="009C033F"/>
    <w:rsid w:val="009C0346"/>
    <w:rsid w:val="009C05F5"/>
    <w:rsid w:val="009C0729"/>
    <w:rsid w:val="009C0AE6"/>
    <w:rsid w:val="009C0EAD"/>
    <w:rsid w:val="009C0F2F"/>
    <w:rsid w:val="009C10E9"/>
    <w:rsid w:val="009C14CF"/>
    <w:rsid w:val="009C15CA"/>
    <w:rsid w:val="009C165F"/>
    <w:rsid w:val="009C1726"/>
    <w:rsid w:val="009C175E"/>
    <w:rsid w:val="009C1A67"/>
    <w:rsid w:val="009C1B2A"/>
    <w:rsid w:val="009C1D6B"/>
    <w:rsid w:val="009C20DB"/>
    <w:rsid w:val="009C2325"/>
    <w:rsid w:val="009C265B"/>
    <w:rsid w:val="009C2724"/>
    <w:rsid w:val="009C27EB"/>
    <w:rsid w:val="009C27FD"/>
    <w:rsid w:val="009C2987"/>
    <w:rsid w:val="009C2A87"/>
    <w:rsid w:val="009C2B99"/>
    <w:rsid w:val="009C2CC4"/>
    <w:rsid w:val="009C3113"/>
    <w:rsid w:val="009C315C"/>
    <w:rsid w:val="009C3246"/>
    <w:rsid w:val="009C3307"/>
    <w:rsid w:val="009C35A6"/>
    <w:rsid w:val="009C362A"/>
    <w:rsid w:val="009C370E"/>
    <w:rsid w:val="009C382D"/>
    <w:rsid w:val="009C3998"/>
    <w:rsid w:val="009C3A1F"/>
    <w:rsid w:val="009C3AB6"/>
    <w:rsid w:val="009C3EA7"/>
    <w:rsid w:val="009C3FD9"/>
    <w:rsid w:val="009C418A"/>
    <w:rsid w:val="009C42FA"/>
    <w:rsid w:val="009C4772"/>
    <w:rsid w:val="009C482B"/>
    <w:rsid w:val="009C487C"/>
    <w:rsid w:val="009C48C3"/>
    <w:rsid w:val="009C4934"/>
    <w:rsid w:val="009C4975"/>
    <w:rsid w:val="009C4B7A"/>
    <w:rsid w:val="009C4D59"/>
    <w:rsid w:val="009C4D6C"/>
    <w:rsid w:val="009C4E02"/>
    <w:rsid w:val="009C4ECF"/>
    <w:rsid w:val="009C506D"/>
    <w:rsid w:val="009C5286"/>
    <w:rsid w:val="009C542E"/>
    <w:rsid w:val="009C5544"/>
    <w:rsid w:val="009C56FE"/>
    <w:rsid w:val="009C5714"/>
    <w:rsid w:val="009C5C88"/>
    <w:rsid w:val="009C5E74"/>
    <w:rsid w:val="009C614A"/>
    <w:rsid w:val="009C619E"/>
    <w:rsid w:val="009C61A0"/>
    <w:rsid w:val="009C6360"/>
    <w:rsid w:val="009C64F8"/>
    <w:rsid w:val="009C6642"/>
    <w:rsid w:val="009C6810"/>
    <w:rsid w:val="009C69A7"/>
    <w:rsid w:val="009C6A96"/>
    <w:rsid w:val="009C6B2C"/>
    <w:rsid w:val="009C6CEA"/>
    <w:rsid w:val="009C6F90"/>
    <w:rsid w:val="009C708E"/>
    <w:rsid w:val="009C70D9"/>
    <w:rsid w:val="009C723B"/>
    <w:rsid w:val="009C7493"/>
    <w:rsid w:val="009C74E7"/>
    <w:rsid w:val="009C767D"/>
    <w:rsid w:val="009C76A4"/>
    <w:rsid w:val="009C7A3F"/>
    <w:rsid w:val="009C7B54"/>
    <w:rsid w:val="009C7BC2"/>
    <w:rsid w:val="009C7C12"/>
    <w:rsid w:val="009C7C50"/>
    <w:rsid w:val="009C7E78"/>
    <w:rsid w:val="009D00C6"/>
    <w:rsid w:val="009D04A0"/>
    <w:rsid w:val="009D08DB"/>
    <w:rsid w:val="009D0AEE"/>
    <w:rsid w:val="009D0DDB"/>
    <w:rsid w:val="009D0EEC"/>
    <w:rsid w:val="009D0F0E"/>
    <w:rsid w:val="009D1046"/>
    <w:rsid w:val="009D10EE"/>
    <w:rsid w:val="009D1231"/>
    <w:rsid w:val="009D1334"/>
    <w:rsid w:val="009D1354"/>
    <w:rsid w:val="009D137F"/>
    <w:rsid w:val="009D13D0"/>
    <w:rsid w:val="009D13D8"/>
    <w:rsid w:val="009D14BC"/>
    <w:rsid w:val="009D155F"/>
    <w:rsid w:val="009D1933"/>
    <w:rsid w:val="009D1C43"/>
    <w:rsid w:val="009D1C9B"/>
    <w:rsid w:val="009D1E06"/>
    <w:rsid w:val="009D1F84"/>
    <w:rsid w:val="009D1FF5"/>
    <w:rsid w:val="009D21F4"/>
    <w:rsid w:val="009D2336"/>
    <w:rsid w:val="009D23AA"/>
    <w:rsid w:val="009D255C"/>
    <w:rsid w:val="009D257F"/>
    <w:rsid w:val="009D266E"/>
    <w:rsid w:val="009D2800"/>
    <w:rsid w:val="009D2801"/>
    <w:rsid w:val="009D2882"/>
    <w:rsid w:val="009D2BB8"/>
    <w:rsid w:val="009D2E92"/>
    <w:rsid w:val="009D2F9A"/>
    <w:rsid w:val="009D3089"/>
    <w:rsid w:val="009D3142"/>
    <w:rsid w:val="009D33B3"/>
    <w:rsid w:val="009D33B6"/>
    <w:rsid w:val="009D343A"/>
    <w:rsid w:val="009D346B"/>
    <w:rsid w:val="009D34B6"/>
    <w:rsid w:val="009D3545"/>
    <w:rsid w:val="009D35FC"/>
    <w:rsid w:val="009D3627"/>
    <w:rsid w:val="009D36BA"/>
    <w:rsid w:val="009D3829"/>
    <w:rsid w:val="009D3875"/>
    <w:rsid w:val="009D38D8"/>
    <w:rsid w:val="009D3AE0"/>
    <w:rsid w:val="009D3E0D"/>
    <w:rsid w:val="009D4196"/>
    <w:rsid w:val="009D4298"/>
    <w:rsid w:val="009D4C07"/>
    <w:rsid w:val="009D4C49"/>
    <w:rsid w:val="009D4D25"/>
    <w:rsid w:val="009D5113"/>
    <w:rsid w:val="009D5141"/>
    <w:rsid w:val="009D5150"/>
    <w:rsid w:val="009D5634"/>
    <w:rsid w:val="009D5777"/>
    <w:rsid w:val="009D5794"/>
    <w:rsid w:val="009D5876"/>
    <w:rsid w:val="009D587B"/>
    <w:rsid w:val="009D5CD0"/>
    <w:rsid w:val="009D5F59"/>
    <w:rsid w:val="009D63ED"/>
    <w:rsid w:val="009D6A73"/>
    <w:rsid w:val="009D6C30"/>
    <w:rsid w:val="009D6C53"/>
    <w:rsid w:val="009D6FB2"/>
    <w:rsid w:val="009D70C4"/>
    <w:rsid w:val="009D70E1"/>
    <w:rsid w:val="009D70E7"/>
    <w:rsid w:val="009D7191"/>
    <w:rsid w:val="009D71B9"/>
    <w:rsid w:val="009D726C"/>
    <w:rsid w:val="009D7330"/>
    <w:rsid w:val="009D74E6"/>
    <w:rsid w:val="009D76D3"/>
    <w:rsid w:val="009D76DF"/>
    <w:rsid w:val="009D7AA0"/>
    <w:rsid w:val="009D7D11"/>
    <w:rsid w:val="009D7E84"/>
    <w:rsid w:val="009D7EED"/>
    <w:rsid w:val="009D7FD5"/>
    <w:rsid w:val="009E00D3"/>
    <w:rsid w:val="009E0745"/>
    <w:rsid w:val="009E0755"/>
    <w:rsid w:val="009E0873"/>
    <w:rsid w:val="009E0919"/>
    <w:rsid w:val="009E0B74"/>
    <w:rsid w:val="009E0D4C"/>
    <w:rsid w:val="009E0E4D"/>
    <w:rsid w:val="009E10F3"/>
    <w:rsid w:val="009E112A"/>
    <w:rsid w:val="009E117F"/>
    <w:rsid w:val="009E12D4"/>
    <w:rsid w:val="009E13CC"/>
    <w:rsid w:val="009E14F7"/>
    <w:rsid w:val="009E1782"/>
    <w:rsid w:val="009E17CF"/>
    <w:rsid w:val="009E1EEC"/>
    <w:rsid w:val="009E1F9D"/>
    <w:rsid w:val="009E1F9E"/>
    <w:rsid w:val="009E2236"/>
    <w:rsid w:val="009E246F"/>
    <w:rsid w:val="009E26EF"/>
    <w:rsid w:val="009E276F"/>
    <w:rsid w:val="009E2970"/>
    <w:rsid w:val="009E29E7"/>
    <w:rsid w:val="009E2C4A"/>
    <w:rsid w:val="009E2C94"/>
    <w:rsid w:val="009E2CEF"/>
    <w:rsid w:val="009E2F75"/>
    <w:rsid w:val="009E3007"/>
    <w:rsid w:val="009E32AE"/>
    <w:rsid w:val="009E333D"/>
    <w:rsid w:val="009E362D"/>
    <w:rsid w:val="009E36B8"/>
    <w:rsid w:val="009E38B9"/>
    <w:rsid w:val="009E3ABA"/>
    <w:rsid w:val="009E3CD9"/>
    <w:rsid w:val="009E3D5E"/>
    <w:rsid w:val="009E3E16"/>
    <w:rsid w:val="009E3ED7"/>
    <w:rsid w:val="009E3FF9"/>
    <w:rsid w:val="009E4199"/>
    <w:rsid w:val="009E41C9"/>
    <w:rsid w:val="009E42AD"/>
    <w:rsid w:val="009E4609"/>
    <w:rsid w:val="009E4A68"/>
    <w:rsid w:val="009E4B07"/>
    <w:rsid w:val="009E4BD2"/>
    <w:rsid w:val="009E4DB6"/>
    <w:rsid w:val="009E4F54"/>
    <w:rsid w:val="009E5401"/>
    <w:rsid w:val="009E5505"/>
    <w:rsid w:val="009E5555"/>
    <w:rsid w:val="009E5576"/>
    <w:rsid w:val="009E5607"/>
    <w:rsid w:val="009E58E4"/>
    <w:rsid w:val="009E5C0A"/>
    <w:rsid w:val="009E626A"/>
    <w:rsid w:val="009E62C3"/>
    <w:rsid w:val="009E6628"/>
    <w:rsid w:val="009E6862"/>
    <w:rsid w:val="009E68C2"/>
    <w:rsid w:val="009E6C0C"/>
    <w:rsid w:val="009E6E10"/>
    <w:rsid w:val="009E6E3C"/>
    <w:rsid w:val="009E6F30"/>
    <w:rsid w:val="009E705F"/>
    <w:rsid w:val="009E71A5"/>
    <w:rsid w:val="009E7211"/>
    <w:rsid w:val="009E73CF"/>
    <w:rsid w:val="009E74CC"/>
    <w:rsid w:val="009E76E3"/>
    <w:rsid w:val="009E76ED"/>
    <w:rsid w:val="009E7761"/>
    <w:rsid w:val="009E7814"/>
    <w:rsid w:val="009E7843"/>
    <w:rsid w:val="009E7941"/>
    <w:rsid w:val="009E7986"/>
    <w:rsid w:val="009E7BA0"/>
    <w:rsid w:val="009E7E5E"/>
    <w:rsid w:val="009E7F0D"/>
    <w:rsid w:val="009F0049"/>
    <w:rsid w:val="009F0087"/>
    <w:rsid w:val="009F00F0"/>
    <w:rsid w:val="009F01BF"/>
    <w:rsid w:val="009F0245"/>
    <w:rsid w:val="009F0251"/>
    <w:rsid w:val="009F025B"/>
    <w:rsid w:val="009F039D"/>
    <w:rsid w:val="009F0562"/>
    <w:rsid w:val="009F0726"/>
    <w:rsid w:val="009F0BF2"/>
    <w:rsid w:val="009F0DF5"/>
    <w:rsid w:val="009F11E2"/>
    <w:rsid w:val="009F122C"/>
    <w:rsid w:val="009F12CE"/>
    <w:rsid w:val="009F140B"/>
    <w:rsid w:val="009F1454"/>
    <w:rsid w:val="009F1463"/>
    <w:rsid w:val="009F183B"/>
    <w:rsid w:val="009F1B44"/>
    <w:rsid w:val="009F1C4B"/>
    <w:rsid w:val="009F1CF7"/>
    <w:rsid w:val="009F1D03"/>
    <w:rsid w:val="009F1E8D"/>
    <w:rsid w:val="009F1F9E"/>
    <w:rsid w:val="009F2002"/>
    <w:rsid w:val="009F2088"/>
    <w:rsid w:val="009F222B"/>
    <w:rsid w:val="009F22A1"/>
    <w:rsid w:val="009F25E9"/>
    <w:rsid w:val="009F27E9"/>
    <w:rsid w:val="009F2BD1"/>
    <w:rsid w:val="009F2D47"/>
    <w:rsid w:val="009F2EFE"/>
    <w:rsid w:val="009F3136"/>
    <w:rsid w:val="009F32DF"/>
    <w:rsid w:val="009F3557"/>
    <w:rsid w:val="009F3671"/>
    <w:rsid w:val="009F3A5F"/>
    <w:rsid w:val="009F3B22"/>
    <w:rsid w:val="009F3C8C"/>
    <w:rsid w:val="009F3E52"/>
    <w:rsid w:val="009F4150"/>
    <w:rsid w:val="009F41EF"/>
    <w:rsid w:val="009F448D"/>
    <w:rsid w:val="009F4657"/>
    <w:rsid w:val="009F4681"/>
    <w:rsid w:val="009F46F4"/>
    <w:rsid w:val="009F4748"/>
    <w:rsid w:val="009F4842"/>
    <w:rsid w:val="009F4961"/>
    <w:rsid w:val="009F497F"/>
    <w:rsid w:val="009F4A9B"/>
    <w:rsid w:val="009F4ADB"/>
    <w:rsid w:val="009F4C63"/>
    <w:rsid w:val="009F4D70"/>
    <w:rsid w:val="009F4D7C"/>
    <w:rsid w:val="009F504F"/>
    <w:rsid w:val="009F53ED"/>
    <w:rsid w:val="009F5685"/>
    <w:rsid w:val="009F5718"/>
    <w:rsid w:val="009F572B"/>
    <w:rsid w:val="009F5A8E"/>
    <w:rsid w:val="009F5B6D"/>
    <w:rsid w:val="009F5BFD"/>
    <w:rsid w:val="009F5CC1"/>
    <w:rsid w:val="009F5D95"/>
    <w:rsid w:val="009F5E94"/>
    <w:rsid w:val="009F61FE"/>
    <w:rsid w:val="009F65C0"/>
    <w:rsid w:val="009F682B"/>
    <w:rsid w:val="009F683A"/>
    <w:rsid w:val="009F68EC"/>
    <w:rsid w:val="009F6A21"/>
    <w:rsid w:val="009F6ABF"/>
    <w:rsid w:val="009F6AD5"/>
    <w:rsid w:val="009F6B68"/>
    <w:rsid w:val="009F6C25"/>
    <w:rsid w:val="009F6C8C"/>
    <w:rsid w:val="009F6DE9"/>
    <w:rsid w:val="009F6E48"/>
    <w:rsid w:val="009F7249"/>
    <w:rsid w:val="009F7455"/>
    <w:rsid w:val="009F750B"/>
    <w:rsid w:val="009F76D4"/>
    <w:rsid w:val="009F76D8"/>
    <w:rsid w:val="009F79A8"/>
    <w:rsid w:val="009F7A00"/>
    <w:rsid w:val="009F7A46"/>
    <w:rsid w:val="009F7ADA"/>
    <w:rsid w:val="009F7B8B"/>
    <w:rsid w:val="009F7BCB"/>
    <w:rsid w:val="009F7BD2"/>
    <w:rsid w:val="00A00298"/>
    <w:rsid w:val="00A006BD"/>
    <w:rsid w:val="00A0090E"/>
    <w:rsid w:val="00A00BB1"/>
    <w:rsid w:val="00A01101"/>
    <w:rsid w:val="00A01131"/>
    <w:rsid w:val="00A01145"/>
    <w:rsid w:val="00A012A8"/>
    <w:rsid w:val="00A01642"/>
    <w:rsid w:val="00A01662"/>
    <w:rsid w:val="00A016A7"/>
    <w:rsid w:val="00A02001"/>
    <w:rsid w:val="00A02151"/>
    <w:rsid w:val="00A02374"/>
    <w:rsid w:val="00A02395"/>
    <w:rsid w:val="00A024C2"/>
    <w:rsid w:val="00A028F1"/>
    <w:rsid w:val="00A0296E"/>
    <w:rsid w:val="00A029FE"/>
    <w:rsid w:val="00A02A7F"/>
    <w:rsid w:val="00A02B11"/>
    <w:rsid w:val="00A02B65"/>
    <w:rsid w:val="00A02E00"/>
    <w:rsid w:val="00A0326C"/>
    <w:rsid w:val="00A032C0"/>
    <w:rsid w:val="00A032C8"/>
    <w:rsid w:val="00A033EB"/>
    <w:rsid w:val="00A03470"/>
    <w:rsid w:val="00A03497"/>
    <w:rsid w:val="00A03B8B"/>
    <w:rsid w:val="00A03BD8"/>
    <w:rsid w:val="00A03BF5"/>
    <w:rsid w:val="00A03C55"/>
    <w:rsid w:val="00A04300"/>
    <w:rsid w:val="00A04307"/>
    <w:rsid w:val="00A043A6"/>
    <w:rsid w:val="00A0452A"/>
    <w:rsid w:val="00A04545"/>
    <w:rsid w:val="00A04975"/>
    <w:rsid w:val="00A04B5C"/>
    <w:rsid w:val="00A04C80"/>
    <w:rsid w:val="00A04C83"/>
    <w:rsid w:val="00A04E61"/>
    <w:rsid w:val="00A04F93"/>
    <w:rsid w:val="00A04FC5"/>
    <w:rsid w:val="00A0500D"/>
    <w:rsid w:val="00A0514E"/>
    <w:rsid w:val="00A0525D"/>
    <w:rsid w:val="00A05370"/>
    <w:rsid w:val="00A0543A"/>
    <w:rsid w:val="00A055F7"/>
    <w:rsid w:val="00A059B5"/>
    <w:rsid w:val="00A05B05"/>
    <w:rsid w:val="00A05B81"/>
    <w:rsid w:val="00A05C07"/>
    <w:rsid w:val="00A0603F"/>
    <w:rsid w:val="00A06218"/>
    <w:rsid w:val="00A0639F"/>
    <w:rsid w:val="00A06714"/>
    <w:rsid w:val="00A068C9"/>
    <w:rsid w:val="00A06AFF"/>
    <w:rsid w:val="00A06C2E"/>
    <w:rsid w:val="00A06E52"/>
    <w:rsid w:val="00A06E85"/>
    <w:rsid w:val="00A06EB6"/>
    <w:rsid w:val="00A07321"/>
    <w:rsid w:val="00A07552"/>
    <w:rsid w:val="00A075ED"/>
    <w:rsid w:val="00A07894"/>
    <w:rsid w:val="00A078BF"/>
    <w:rsid w:val="00A07A8F"/>
    <w:rsid w:val="00A07CF8"/>
    <w:rsid w:val="00A10089"/>
    <w:rsid w:val="00A10106"/>
    <w:rsid w:val="00A10364"/>
    <w:rsid w:val="00A103A1"/>
    <w:rsid w:val="00A10626"/>
    <w:rsid w:val="00A10679"/>
    <w:rsid w:val="00A106EB"/>
    <w:rsid w:val="00A10942"/>
    <w:rsid w:val="00A10E26"/>
    <w:rsid w:val="00A1109D"/>
    <w:rsid w:val="00A1110B"/>
    <w:rsid w:val="00A111E2"/>
    <w:rsid w:val="00A11265"/>
    <w:rsid w:val="00A113EC"/>
    <w:rsid w:val="00A11536"/>
    <w:rsid w:val="00A11C33"/>
    <w:rsid w:val="00A11E3E"/>
    <w:rsid w:val="00A12259"/>
    <w:rsid w:val="00A12280"/>
    <w:rsid w:val="00A12926"/>
    <w:rsid w:val="00A12A92"/>
    <w:rsid w:val="00A12C3A"/>
    <w:rsid w:val="00A12C63"/>
    <w:rsid w:val="00A1309E"/>
    <w:rsid w:val="00A130F3"/>
    <w:rsid w:val="00A131B8"/>
    <w:rsid w:val="00A1346F"/>
    <w:rsid w:val="00A13606"/>
    <w:rsid w:val="00A13927"/>
    <w:rsid w:val="00A13983"/>
    <w:rsid w:val="00A13C47"/>
    <w:rsid w:val="00A13FF0"/>
    <w:rsid w:val="00A14045"/>
    <w:rsid w:val="00A1425B"/>
    <w:rsid w:val="00A142D4"/>
    <w:rsid w:val="00A14620"/>
    <w:rsid w:val="00A14832"/>
    <w:rsid w:val="00A14B04"/>
    <w:rsid w:val="00A14C04"/>
    <w:rsid w:val="00A14CB5"/>
    <w:rsid w:val="00A14DDF"/>
    <w:rsid w:val="00A14E9C"/>
    <w:rsid w:val="00A1535B"/>
    <w:rsid w:val="00A158F2"/>
    <w:rsid w:val="00A15A04"/>
    <w:rsid w:val="00A15A44"/>
    <w:rsid w:val="00A15AC5"/>
    <w:rsid w:val="00A15BD1"/>
    <w:rsid w:val="00A15BE4"/>
    <w:rsid w:val="00A15DEE"/>
    <w:rsid w:val="00A15E72"/>
    <w:rsid w:val="00A15F98"/>
    <w:rsid w:val="00A16334"/>
    <w:rsid w:val="00A1634F"/>
    <w:rsid w:val="00A163B5"/>
    <w:rsid w:val="00A163B6"/>
    <w:rsid w:val="00A163DD"/>
    <w:rsid w:val="00A165BA"/>
    <w:rsid w:val="00A16761"/>
    <w:rsid w:val="00A1691E"/>
    <w:rsid w:val="00A16C83"/>
    <w:rsid w:val="00A16CA9"/>
    <w:rsid w:val="00A16E57"/>
    <w:rsid w:val="00A16ECF"/>
    <w:rsid w:val="00A16EF7"/>
    <w:rsid w:val="00A16F41"/>
    <w:rsid w:val="00A1705A"/>
    <w:rsid w:val="00A170AB"/>
    <w:rsid w:val="00A171D2"/>
    <w:rsid w:val="00A17244"/>
    <w:rsid w:val="00A17573"/>
    <w:rsid w:val="00A17835"/>
    <w:rsid w:val="00A17935"/>
    <w:rsid w:val="00A17984"/>
    <w:rsid w:val="00A17B22"/>
    <w:rsid w:val="00A17DDD"/>
    <w:rsid w:val="00A17E6E"/>
    <w:rsid w:val="00A17FD1"/>
    <w:rsid w:val="00A202EA"/>
    <w:rsid w:val="00A203AC"/>
    <w:rsid w:val="00A204B0"/>
    <w:rsid w:val="00A2083D"/>
    <w:rsid w:val="00A20956"/>
    <w:rsid w:val="00A20C86"/>
    <w:rsid w:val="00A20F79"/>
    <w:rsid w:val="00A210C4"/>
    <w:rsid w:val="00A21142"/>
    <w:rsid w:val="00A213B8"/>
    <w:rsid w:val="00A21B58"/>
    <w:rsid w:val="00A21DF6"/>
    <w:rsid w:val="00A21F3A"/>
    <w:rsid w:val="00A2218B"/>
    <w:rsid w:val="00A2260F"/>
    <w:rsid w:val="00A2272D"/>
    <w:rsid w:val="00A2279B"/>
    <w:rsid w:val="00A2279E"/>
    <w:rsid w:val="00A2286D"/>
    <w:rsid w:val="00A22B0B"/>
    <w:rsid w:val="00A22E75"/>
    <w:rsid w:val="00A23045"/>
    <w:rsid w:val="00A23060"/>
    <w:rsid w:val="00A2307F"/>
    <w:rsid w:val="00A23106"/>
    <w:rsid w:val="00A23363"/>
    <w:rsid w:val="00A23771"/>
    <w:rsid w:val="00A237F6"/>
    <w:rsid w:val="00A23C29"/>
    <w:rsid w:val="00A2412B"/>
    <w:rsid w:val="00A242F2"/>
    <w:rsid w:val="00A24807"/>
    <w:rsid w:val="00A248D7"/>
    <w:rsid w:val="00A24DED"/>
    <w:rsid w:val="00A24E62"/>
    <w:rsid w:val="00A24FA8"/>
    <w:rsid w:val="00A24FCB"/>
    <w:rsid w:val="00A250CC"/>
    <w:rsid w:val="00A25182"/>
    <w:rsid w:val="00A25470"/>
    <w:rsid w:val="00A254C9"/>
    <w:rsid w:val="00A258FF"/>
    <w:rsid w:val="00A25960"/>
    <w:rsid w:val="00A25C89"/>
    <w:rsid w:val="00A25DFD"/>
    <w:rsid w:val="00A25FAB"/>
    <w:rsid w:val="00A2633B"/>
    <w:rsid w:val="00A2644D"/>
    <w:rsid w:val="00A265C6"/>
    <w:rsid w:val="00A265D1"/>
    <w:rsid w:val="00A2663C"/>
    <w:rsid w:val="00A267E6"/>
    <w:rsid w:val="00A26873"/>
    <w:rsid w:val="00A274A0"/>
    <w:rsid w:val="00A27C70"/>
    <w:rsid w:val="00A27D08"/>
    <w:rsid w:val="00A27D1E"/>
    <w:rsid w:val="00A27E9A"/>
    <w:rsid w:val="00A27ED7"/>
    <w:rsid w:val="00A3006B"/>
    <w:rsid w:val="00A300A6"/>
    <w:rsid w:val="00A300F2"/>
    <w:rsid w:val="00A3012C"/>
    <w:rsid w:val="00A301FC"/>
    <w:rsid w:val="00A3046A"/>
    <w:rsid w:val="00A3059D"/>
    <w:rsid w:val="00A305C7"/>
    <w:rsid w:val="00A307D7"/>
    <w:rsid w:val="00A30926"/>
    <w:rsid w:val="00A30DE0"/>
    <w:rsid w:val="00A30EEE"/>
    <w:rsid w:val="00A30F67"/>
    <w:rsid w:val="00A3114B"/>
    <w:rsid w:val="00A31429"/>
    <w:rsid w:val="00A31840"/>
    <w:rsid w:val="00A3184E"/>
    <w:rsid w:val="00A319B8"/>
    <w:rsid w:val="00A31A6B"/>
    <w:rsid w:val="00A31E40"/>
    <w:rsid w:val="00A32171"/>
    <w:rsid w:val="00A3219C"/>
    <w:rsid w:val="00A32304"/>
    <w:rsid w:val="00A328E8"/>
    <w:rsid w:val="00A32A8E"/>
    <w:rsid w:val="00A32BE0"/>
    <w:rsid w:val="00A32D99"/>
    <w:rsid w:val="00A330AC"/>
    <w:rsid w:val="00A337A0"/>
    <w:rsid w:val="00A3381D"/>
    <w:rsid w:val="00A33830"/>
    <w:rsid w:val="00A3393B"/>
    <w:rsid w:val="00A33BDD"/>
    <w:rsid w:val="00A33CFF"/>
    <w:rsid w:val="00A33FD3"/>
    <w:rsid w:val="00A34188"/>
    <w:rsid w:val="00A34265"/>
    <w:rsid w:val="00A34391"/>
    <w:rsid w:val="00A34472"/>
    <w:rsid w:val="00A3458E"/>
    <w:rsid w:val="00A3469B"/>
    <w:rsid w:val="00A346C8"/>
    <w:rsid w:val="00A34751"/>
    <w:rsid w:val="00A34783"/>
    <w:rsid w:val="00A34886"/>
    <w:rsid w:val="00A3495E"/>
    <w:rsid w:val="00A3496A"/>
    <w:rsid w:val="00A34D59"/>
    <w:rsid w:val="00A34D82"/>
    <w:rsid w:val="00A350D8"/>
    <w:rsid w:val="00A350F0"/>
    <w:rsid w:val="00A35135"/>
    <w:rsid w:val="00A35234"/>
    <w:rsid w:val="00A35255"/>
    <w:rsid w:val="00A35330"/>
    <w:rsid w:val="00A354B6"/>
    <w:rsid w:val="00A3554B"/>
    <w:rsid w:val="00A356B1"/>
    <w:rsid w:val="00A35806"/>
    <w:rsid w:val="00A35B5A"/>
    <w:rsid w:val="00A35C5B"/>
    <w:rsid w:val="00A35F8A"/>
    <w:rsid w:val="00A36030"/>
    <w:rsid w:val="00A360B4"/>
    <w:rsid w:val="00A36128"/>
    <w:rsid w:val="00A36162"/>
    <w:rsid w:val="00A36467"/>
    <w:rsid w:val="00A368F3"/>
    <w:rsid w:val="00A3698E"/>
    <w:rsid w:val="00A36BAC"/>
    <w:rsid w:val="00A3707F"/>
    <w:rsid w:val="00A370DD"/>
    <w:rsid w:val="00A3727B"/>
    <w:rsid w:val="00A372B9"/>
    <w:rsid w:val="00A37310"/>
    <w:rsid w:val="00A3742F"/>
    <w:rsid w:val="00A37466"/>
    <w:rsid w:val="00A3748A"/>
    <w:rsid w:val="00A374C8"/>
    <w:rsid w:val="00A37574"/>
    <w:rsid w:val="00A377D2"/>
    <w:rsid w:val="00A37908"/>
    <w:rsid w:val="00A37ABA"/>
    <w:rsid w:val="00A37CDD"/>
    <w:rsid w:val="00A37D30"/>
    <w:rsid w:val="00A37D9C"/>
    <w:rsid w:val="00A40191"/>
    <w:rsid w:val="00A40702"/>
    <w:rsid w:val="00A40BBC"/>
    <w:rsid w:val="00A40E1B"/>
    <w:rsid w:val="00A40E4E"/>
    <w:rsid w:val="00A40E63"/>
    <w:rsid w:val="00A4118F"/>
    <w:rsid w:val="00A41282"/>
    <w:rsid w:val="00A41583"/>
    <w:rsid w:val="00A415DD"/>
    <w:rsid w:val="00A41844"/>
    <w:rsid w:val="00A41EA6"/>
    <w:rsid w:val="00A41F23"/>
    <w:rsid w:val="00A41FAE"/>
    <w:rsid w:val="00A41FCD"/>
    <w:rsid w:val="00A42062"/>
    <w:rsid w:val="00A42130"/>
    <w:rsid w:val="00A4220A"/>
    <w:rsid w:val="00A422B9"/>
    <w:rsid w:val="00A4241B"/>
    <w:rsid w:val="00A4247E"/>
    <w:rsid w:val="00A425A4"/>
    <w:rsid w:val="00A42859"/>
    <w:rsid w:val="00A42AA3"/>
    <w:rsid w:val="00A42B57"/>
    <w:rsid w:val="00A42B58"/>
    <w:rsid w:val="00A42B6B"/>
    <w:rsid w:val="00A42B6F"/>
    <w:rsid w:val="00A42DC7"/>
    <w:rsid w:val="00A430CA"/>
    <w:rsid w:val="00A43160"/>
    <w:rsid w:val="00A4321B"/>
    <w:rsid w:val="00A4332B"/>
    <w:rsid w:val="00A433D7"/>
    <w:rsid w:val="00A434EB"/>
    <w:rsid w:val="00A43552"/>
    <w:rsid w:val="00A439C5"/>
    <w:rsid w:val="00A43B55"/>
    <w:rsid w:val="00A43BFB"/>
    <w:rsid w:val="00A43CFF"/>
    <w:rsid w:val="00A43D76"/>
    <w:rsid w:val="00A440BC"/>
    <w:rsid w:val="00A44124"/>
    <w:rsid w:val="00A44131"/>
    <w:rsid w:val="00A44206"/>
    <w:rsid w:val="00A44812"/>
    <w:rsid w:val="00A4499C"/>
    <w:rsid w:val="00A44C22"/>
    <w:rsid w:val="00A44D9A"/>
    <w:rsid w:val="00A44E1E"/>
    <w:rsid w:val="00A45034"/>
    <w:rsid w:val="00A4513E"/>
    <w:rsid w:val="00A45196"/>
    <w:rsid w:val="00A4524C"/>
    <w:rsid w:val="00A452C4"/>
    <w:rsid w:val="00A453AE"/>
    <w:rsid w:val="00A45576"/>
    <w:rsid w:val="00A45753"/>
    <w:rsid w:val="00A457FE"/>
    <w:rsid w:val="00A45837"/>
    <w:rsid w:val="00A45B47"/>
    <w:rsid w:val="00A45CAE"/>
    <w:rsid w:val="00A45D7C"/>
    <w:rsid w:val="00A45ED0"/>
    <w:rsid w:val="00A4680C"/>
    <w:rsid w:val="00A46899"/>
    <w:rsid w:val="00A4692F"/>
    <w:rsid w:val="00A46ADC"/>
    <w:rsid w:val="00A46C7C"/>
    <w:rsid w:val="00A46CE7"/>
    <w:rsid w:val="00A46CED"/>
    <w:rsid w:val="00A46FDC"/>
    <w:rsid w:val="00A4709F"/>
    <w:rsid w:val="00A47836"/>
    <w:rsid w:val="00A47862"/>
    <w:rsid w:val="00A478A2"/>
    <w:rsid w:val="00A47C56"/>
    <w:rsid w:val="00A47C6E"/>
    <w:rsid w:val="00A47F3B"/>
    <w:rsid w:val="00A47FA0"/>
    <w:rsid w:val="00A501E0"/>
    <w:rsid w:val="00A50272"/>
    <w:rsid w:val="00A50378"/>
    <w:rsid w:val="00A5077C"/>
    <w:rsid w:val="00A50800"/>
    <w:rsid w:val="00A508B7"/>
    <w:rsid w:val="00A50AF9"/>
    <w:rsid w:val="00A50C41"/>
    <w:rsid w:val="00A50CA0"/>
    <w:rsid w:val="00A50CE9"/>
    <w:rsid w:val="00A50CF3"/>
    <w:rsid w:val="00A51039"/>
    <w:rsid w:val="00A515A3"/>
    <w:rsid w:val="00A517D9"/>
    <w:rsid w:val="00A51803"/>
    <w:rsid w:val="00A51B2F"/>
    <w:rsid w:val="00A51C75"/>
    <w:rsid w:val="00A51D13"/>
    <w:rsid w:val="00A51D8A"/>
    <w:rsid w:val="00A51E76"/>
    <w:rsid w:val="00A52012"/>
    <w:rsid w:val="00A523EB"/>
    <w:rsid w:val="00A52452"/>
    <w:rsid w:val="00A527B1"/>
    <w:rsid w:val="00A527C4"/>
    <w:rsid w:val="00A52A25"/>
    <w:rsid w:val="00A52A3E"/>
    <w:rsid w:val="00A52CBF"/>
    <w:rsid w:val="00A52EB4"/>
    <w:rsid w:val="00A52FA5"/>
    <w:rsid w:val="00A532E5"/>
    <w:rsid w:val="00A533AC"/>
    <w:rsid w:val="00A533C8"/>
    <w:rsid w:val="00A5353D"/>
    <w:rsid w:val="00A53758"/>
    <w:rsid w:val="00A537DD"/>
    <w:rsid w:val="00A538B1"/>
    <w:rsid w:val="00A538C1"/>
    <w:rsid w:val="00A53942"/>
    <w:rsid w:val="00A539A2"/>
    <w:rsid w:val="00A53AC3"/>
    <w:rsid w:val="00A53C87"/>
    <w:rsid w:val="00A53DB3"/>
    <w:rsid w:val="00A53E6F"/>
    <w:rsid w:val="00A53EAE"/>
    <w:rsid w:val="00A53FB8"/>
    <w:rsid w:val="00A540F5"/>
    <w:rsid w:val="00A54248"/>
    <w:rsid w:val="00A54342"/>
    <w:rsid w:val="00A544BE"/>
    <w:rsid w:val="00A544E4"/>
    <w:rsid w:val="00A54581"/>
    <w:rsid w:val="00A546D5"/>
    <w:rsid w:val="00A548EA"/>
    <w:rsid w:val="00A548FD"/>
    <w:rsid w:val="00A54D2C"/>
    <w:rsid w:val="00A54E77"/>
    <w:rsid w:val="00A54EE5"/>
    <w:rsid w:val="00A5509B"/>
    <w:rsid w:val="00A55319"/>
    <w:rsid w:val="00A553A3"/>
    <w:rsid w:val="00A55B2D"/>
    <w:rsid w:val="00A55B5C"/>
    <w:rsid w:val="00A55C04"/>
    <w:rsid w:val="00A55ED0"/>
    <w:rsid w:val="00A561D0"/>
    <w:rsid w:val="00A56293"/>
    <w:rsid w:val="00A563DE"/>
    <w:rsid w:val="00A565D4"/>
    <w:rsid w:val="00A565ED"/>
    <w:rsid w:val="00A566BB"/>
    <w:rsid w:val="00A5695C"/>
    <w:rsid w:val="00A56A81"/>
    <w:rsid w:val="00A56B5F"/>
    <w:rsid w:val="00A56CB8"/>
    <w:rsid w:val="00A56EC2"/>
    <w:rsid w:val="00A57057"/>
    <w:rsid w:val="00A570DE"/>
    <w:rsid w:val="00A5731E"/>
    <w:rsid w:val="00A57560"/>
    <w:rsid w:val="00A575E9"/>
    <w:rsid w:val="00A57686"/>
    <w:rsid w:val="00A578EC"/>
    <w:rsid w:val="00A57ADA"/>
    <w:rsid w:val="00A60099"/>
    <w:rsid w:val="00A602ED"/>
    <w:rsid w:val="00A604DD"/>
    <w:rsid w:val="00A607C0"/>
    <w:rsid w:val="00A60847"/>
    <w:rsid w:val="00A60B63"/>
    <w:rsid w:val="00A60BA1"/>
    <w:rsid w:val="00A60BB8"/>
    <w:rsid w:val="00A60D2E"/>
    <w:rsid w:val="00A60D58"/>
    <w:rsid w:val="00A60F8B"/>
    <w:rsid w:val="00A60FAA"/>
    <w:rsid w:val="00A61167"/>
    <w:rsid w:val="00A61530"/>
    <w:rsid w:val="00A6153B"/>
    <w:rsid w:val="00A616AF"/>
    <w:rsid w:val="00A6173B"/>
    <w:rsid w:val="00A61866"/>
    <w:rsid w:val="00A619EB"/>
    <w:rsid w:val="00A61C47"/>
    <w:rsid w:val="00A621D9"/>
    <w:rsid w:val="00A62274"/>
    <w:rsid w:val="00A622E0"/>
    <w:rsid w:val="00A6239E"/>
    <w:rsid w:val="00A62734"/>
    <w:rsid w:val="00A62D3E"/>
    <w:rsid w:val="00A630A3"/>
    <w:rsid w:val="00A63340"/>
    <w:rsid w:val="00A63937"/>
    <w:rsid w:val="00A63A8D"/>
    <w:rsid w:val="00A63C83"/>
    <w:rsid w:val="00A63F30"/>
    <w:rsid w:val="00A64297"/>
    <w:rsid w:val="00A647D9"/>
    <w:rsid w:val="00A6485C"/>
    <w:rsid w:val="00A64B52"/>
    <w:rsid w:val="00A64B6F"/>
    <w:rsid w:val="00A64BAC"/>
    <w:rsid w:val="00A64BFD"/>
    <w:rsid w:val="00A64CC7"/>
    <w:rsid w:val="00A64DE3"/>
    <w:rsid w:val="00A64E0D"/>
    <w:rsid w:val="00A64F0B"/>
    <w:rsid w:val="00A64FD5"/>
    <w:rsid w:val="00A6519A"/>
    <w:rsid w:val="00A65354"/>
    <w:rsid w:val="00A65542"/>
    <w:rsid w:val="00A659B6"/>
    <w:rsid w:val="00A65CAA"/>
    <w:rsid w:val="00A65F46"/>
    <w:rsid w:val="00A66171"/>
    <w:rsid w:val="00A66202"/>
    <w:rsid w:val="00A663A6"/>
    <w:rsid w:val="00A663C2"/>
    <w:rsid w:val="00A66533"/>
    <w:rsid w:val="00A665CC"/>
    <w:rsid w:val="00A666E2"/>
    <w:rsid w:val="00A6680B"/>
    <w:rsid w:val="00A66AC9"/>
    <w:rsid w:val="00A66CA4"/>
    <w:rsid w:val="00A66D57"/>
    <w:rsid w:val="00A67456"/>
    <w:rsid w:val="00A6758D"/>
    <w:rsid w:val="00A675D2"/>
    <w:rsid w:val="00A676B6"/>
    <w:rsid w:val="00A67773"/>
    <w:rsid w:val="00A67911"/>
    <w:rsid w:val="00A67973"/>
    <w:rsid w:val="00A67A97"/>
    <w:rsid w:val="00A67B08"/>
    <w:rsid w:val="00A67C3D"/>
    <w:rsid w:val="00A67DD1"/>
    <w:rsid w:val="00A67F13"/>
    <w:rsid w:val="00A67FC2"/>
    <w:rsid w:val="00A67FF4"/>
    <w:rsid w:val="00A700C7"/>
    <w:rsid w:val="00A70CFC"/>
    <w:rsid w:val="00A70D7F"/>
    <w:rsid w:val="00A70D9B"/>
    <w:rsid w:val="00A71151"/>
    <w:rsid w:val="00A7126D"/>
    <w:rsid w:val="00A71512"/>
    <w:rsid w:val="00A715A6"/>
    <w:rsid w:val="00A718F3"/>
    <w:rsid w:val="00A71905"/>
    <w:rsid w:val="00A71B6A"/>
    <w:rsid w:val="00A71BA2"/>
    <w:rsid w:val="00A71C7D"/>
    <w:rsid w:val="00A72052"/>
    <w:rsid w:val="00A72173"/>
    <w:rsid w:val="00A725DD"/>
    <w:rsid w:val="00A726C8"/>
    <w:rsid w:val="00A7297E"/>
    <w:rsid w:val="00A729C0"/>
    <w:rsid w:val="00A72A29"/>
    <w:rsid w:val="00A72AA8"/>
    <w:rsid w:val="00A72AAB"/>
    <w:rsid w:val="00A72C6F"/>
    <w:rsid w:val="00A72DDC"/>
    <w:rsid w:val="00A72E3F"/>
    <w:rsid w:val="00A72F15"/>
    <w:rsid w:val="00A72F34"/>
    <w:rsid w:val="00A72F6B"/>
    <w:rsid w:val="00A73425"/>
    <w:rsid w:val="00A7342C"/>
    <w:rsid w:val="00A73519"/>
    <w:rsid w:val="00A73585"/>
    <w:rsid w:val="00A73FC5"/>
    <w:rsid w:val="00A7443A"/>
    <w:rsid w:val="00A74471"/>
    <w:rsid w:val="00A74728"/>
    <w:rsid w:val="00A74793"/>
    <w:rsid w:val="00A747AB"/>
    <w:rsid w:val="00A74909"/>
    <w:rsid w:val="00A74A05"/>
    <w:rsid w:val="00A74A72"/>
    <w:rsid w:val="00A74C64"/>
    <w:rsid w:val="00A74D18"/>
    <w:rsid w:val="00A74DF5"/>
    <w:rsid w:val="00A74E32"/>
    <w:rsid w:val="00A74E34"/>
    <w:rsid w:val="00A74EC7"/>
    <w:rsid w:val="00A7507E"/>
    <w:rsid w:val="00A75430"/>
    <w:rsid w:val="00A754DA"/>
    <w:rsid w:val="00A7557F"/>
    <w:rsid w:val="00A75740"/>
    <w:rsid w:val="00A7585E"/>
    <w:rsid w:val="00A758EC"/>
    <w:rsid w:val="00A759F1"/>
    <w:rsid w:val="00A75C71"/>
    <w:rsid w:val="00A75D10"/>
    <w:rsid w:val="00A75FE7"/>
    <w:rsid w:val="00A75FF9"/>
    <w:rsid w:val="00A7601E"/>
    <w:rsid w:val="00A762EF"/>
    <w:rsid w:val="00A7637A"/>
    <w:rsid w:val="00A7647A"/>
    <w:rsid w:val="00A7654E"/>
    <w:rsid w:val="00A76A32"/>
    <w:rsid w:val="00A76AAE"/>
    <w:rsid w:val="00A76B94"/>
    <w:rsid w:val="00A76C14"/>
    <w:rsid w:val="00A76C36"/>
    <w:rsid w:val="00A76CB9"/>
    <w:rsid w:val="00A76DD7"/>
    <w:rsid w:val="00A76EA1"/>
    <w:rsid w:val="00A76EA6"/>
    <w:rsid w:val="00A76EC3"/>
    <w:rsid w:val="00A76FC3"/>
    <w:rsid w:val="00A7701E"/>
    <w:rsid w:val="00A770B8"/>
    <w:rsid w:val="00A77185"/>
    <w:rsid w:val="00A7721E"/>
    <w:rsid w:val="00A772E9"/>
    <w:rsid w:val="00A774D2"/>
    <w:rsid w:val="00A77673"/>
    <w:rsid w:val="00A776CE"/>
    <w:rsid w:val="00A77739"/>
    <w:rsid w:val="00A77781"/>
    <w:rsid w:val="00A7783F"/>
    <w:rsid w:val="00A77882"/>
    <w:rsid w:val="00A779B1"/>
    <w:rsid w:val="00A77B5F"/>
    <w:rsid w:val="00A77D37"/>
    <w:rsid w:val="00A77EA4"/>
    <w:rsid w:val="00A77F39"/>
    <w:rsid w:val="00A80153"/>
    <w:rsid w:val="00A804C3"/>
    <w:rsid w:val="00A80565"/>
    <w:rsid w:val="00A80579"/>
    <w:rsid w:val="00A8058E"/>
    <w:rsid w:val="00A805BB"/>
    <w:rsid w:val="00A8064C"/>
    <w:rsid w:val="00A80983"/>
    <w:rsid w:val="00A809DF"/>
    <w:rsid w:val="00A80B59"/>
    <w:rsid w:val="00A80D06"/>
    <w:rsid w:val="00A80D53"/>
    <w:rsid w:val="00A8128D"/>
    <w:rsid w:val="00A81379"/>
    <w:rsid w:val="00A8145B"/>
    <w:rsid w:val="00A815D1"/>
    <w:rsid w:val="00A815DF"/>
    <w:rsid w:val="00A816BD"/>
    <w:rsid w:val="00A8174F"/>
    <w:rsid w:val="00A81815"/>
    <w:rsid w:val="00A81999"/>
    <w:rsid w:val="00A81A86"/>
    <w:rsid w:val="00A81AB1"/>
    <w:rsid w:val="00A81B0A"/>
    <w:rsid w:val="00A81CBD"/>
    <w:rsid w:val="00A81DCF"/>
    <w:rsid w:val="00A81FE5"/>
    <w:rsid w:val="00A820EE"/>
    <w:rsid w:val="00A82226"/>
    <w:rsid w:val="00A82296"/>
    <w:rsid w:val="00A824ED"/>
    <w:rsid w:val="00A82658"/>
    <w:rsid w:val="00A82725"/>
    <w:rsid w:val="00A827BB"/>
    <w:rsid w:val="00A82923"/>
    <w:rsid w:val="00A82A95"/>
    <w:rsid w:val="00A82C98"/>
    <w:rsid w:val="00A82E82"/>
    <w:rsid w:val="00A82FD6"/>
    <w:rsid w:val="00A83018"/>
    <w:rsid w:val="00A831A5"/>
    <w:rsid w:val="00A83325"/>
    <w:rsid w:val="00A83380"/>
    <w:rsid w:val="00A834A1"/>
    <w:rsid w:val="00A834FE"/>
    <w:rsid w:val="00A8351B"/>
    <w:rsid w:val="00A8386E"/>
    <w:rsid w:val="00A83CB2"/>
    <w:rsid w:val="00A83D38"/>
    <w:rsid w:val="00A83EFD"/>
    <w:rsid w:val="00A842DA"/>
    <w:rsid w:val="00A84568"/>
    <w:rsid w:val="00A847A3"/>
    <w:rsid w:val="00A84832"/>
    <w:rsid w:val="00A849DD"/>
    <w:rsid w:val="00A84A02"/>
    <w:rsid w:val="00A84D3B"/>
    <w:rsid w:val="00A84E78"/>
    <w:rsid w:val="00A84EE4"/>
    <w:rsid w:val="00A84F26"/>
    <w:rsid w:val="00A84FBC"/>
    <w:rsid w:val="00A85212"/>
    <w:rsid w:val="00A85696"/>
    <w:rsid w:val="00A85AE1"/>
    <w:rsid w:val="00A85F2F"/>
    <w:rsid w:val="00A85FEF"/>
    <w:rsid w:val="00A8601C"/>
    <w:rsid w:val="00A8608C"/>
    <w:rsid w:val="00A86178"/>
    <w:rsid w:val="00A8617B"/>
    <w:rsid w:val="00A862DA"/>
    <w:rsid w:val="00A864DB"/>
    <w:rsid w:val="00A865BA"/>
    <w:rsid w:val="00A867CC"/>
    <w:rsid w:val="00A86A82"/>
    <w:rsid w:val="00A86CBF"/>
    <w:rsid w:val="00A86DFF"/>
    <w:rsid w:val="00A87151"/>
    <w:rsid w:val="00A871B6"/>
    <w:rsid w:val="00A8723B"/>
    <w:rsid w:val="00A8724A"/>
    <w:rsid w:val="00A87406"/>
    <w:rsid w:val="00A8762E"/>
    <w:rsid w:val="00A876C7"/>
    <w:rsid w:val="00A87808"/>
    <w:rsid w:val="00A878E6"/>
    <w:rsid w:val="00A87D55"/>
    <w:rsid w:val="00A87E62"/>
    <w:rsid w:val="00A90074"/>
    <w:rsid w:val="00A900C1"/>
    <w:rsid w:val="00A900E6"/>
    <w:rsid w:val="00A9034F"/>
    <w:rsid w:val="00A90353"/>
    <w:rsid w:val="00A904E1"/>
    <w:rsid w:val="00A90755"/>
    <w:rsid w:val="00A907FB"/>
    <w:rsid w:val="00A9097F"/>
    <w:rsid w:val="00A90B4D"/>
    <w:rsid w:val="00A90FF5"/>
    <w:rsid w:val="00A910FA"/>
    <w:rsid w:val="00A9112C"/>
    <w:rsid w:val="00A9118F"/>
    <w:rsid w:val="00A911D0"/>
    <w:rsid w:val="00A913B5"/>
    <w:rsid w:val="00A9152C"/>
    <w:rsid w:val="00A916AB"/>
    <w:rsid w:val="00A916DD"/>
    <w:rsid w:val="00A9170A"/>
    <w:rsid w:val="00A9183F"/>
    <w:rsid w:val="00A918AE"/>
    <w:rsid w:val="00A91957"/>
    <w:rsid w:val="00A919D7"/>
    <w:rsid w:val="00A91CCF"/>
    <w:rsid w:val="00A91EA3"/>
    <w:rsid w:val="00A91ECC"/>
    <w:rsid w:val="00A92000"/>
    <w:rsid w:val="00A920C5"/>
    <w:rsid w:val="00A921BC"/>
    <w:rsid w:val="00A921F1"/>
    <w:rsid w:val="00A9222B"/>
    <w:rsid w:val="00A9236D"/>
    <w:rsid w:val="00A924A3"/>
    <w:rsid w:val="00A924AD"/>
    <w:rsid w:val="00A924FA"/>
    <w:rsid w:val="00A92521"/>
    <w:rsid w:val="00A92BD9"/>
    <w:rsid w:val="00A92BDC"/>
    <w:rsid w:val="00A92BF0"/>
    <w:rsid w:val="00A92C81"/>
    <w:rsid w:val="00A92D01"/>
    <w:rsid w:val="00A92E5F"/>
    <w:rsid w:val="00A92E74"/>
    <w:rsid w:val="00A92F2F"/>
    <w:rsid w:val="00A93384"/>
    <w:rsid w:val="00A93573"/>
    <w:rsid w:val="00A93613"/>
    <w:rsid w:val="00A9372F"/>
    <w:rsid w:val="00A93745"/>
    <w:rsid w:val="00A9391A"/>
    <w:rsid w:val="00A93B42"/>
    <w:rsid w:val="00A93B64"/>
    <w:rsid w:val="00A93C64"/>
    <w:rsid w:val="00A93D5D"/>
    <w:rsid w:val="00A93DAF"/>
    <w:rsid w:val="00A93EBD"/>
    <w:rsid w:val="00A93F8D"/>
    <w:rsid w:val="00A93FF4"/>
    <w:rsid w:val="00A94022"/>
    <w:rsid w:val="00A9424F"/>
    <w:rsid w:val="00A9435F"/>
    <w:rsid w:val="00A94438"/>
    <w:rsid w:val="00A9463F"/>
    <w:rsid w:val="00A94A33"/>
    <w:rsid w:val="00A94D12"/>
    <w:rsid w:val="00A94E60"/>
    <w:rsid w:val="00A94EC3"/>
    <w:rsid w:val="00A9537B"/>
    <w:rsid w:val="00A95516"/>
    <w:rsid w:val="00A9583C"/>
    <w:rsid w:val="00A95ADF"/>
    <w:rsid w:val="00A95BAB"/>
    <w:rsid w:val="00A95C89"/>
    <w:rsid w:val="00A95CBA"/>
    <w:rsid w:val="00A961A9"/>
    <w:rsid w:val="00A963D6"/>
    <w:rsid w:val="00A96479"/>
    <w:rsid w:val="00A96552"/>
    <w:rsid w:val="00A96571"/>
    <w:rsid w:val="00A965AD"/>
    <w:rsid w:val="00A96609"/>
    <w:rsid w:val="00A96780"/>
    <w:rsid w:val="00A96938"/>
    <w:rsid w:val="00A96965"/>
    <w:rsid w:val="00A969C0"/>
    <w:rsid w:val="00A96CA3"/>
    <w:rsid w:val="00A96E7F"/>
    <w:rsid w:val="00A97014"/>
    <w:rsid w:val="00A97291"/>
    <w:rsid w:val="00A972EC"/>
    <w:rsid w:val="00A973C8"/>
    <w:rsid w:val="00A9785B"/>
    <w:rsid w:val="00A9794D"/>
    <w:rsid w:val="00A97C04"/>
    <w:rsid w:val="00A97CD6"/>
    <w:rsid w:val="00AA010F"/>
    <w:rsid w:val="00AA0270"/>
    <w:rsid w:val="00AA02B3"/>
    <w:rsid w:val="00AA03D8"/>
    <w:rsid w:val="00AA077B"/>
    <w:rsid w:val="00AA07A6"/>
    <w:rsid w:val="00AA0A3A"/>
    <w:rsid w:val="00AA0DAA"/>
    <w:rsid w:val="00AA0DCF"/>
    <w:rsid w:val="00AA0DD2"/>
    <w:rsid w:val="00AA0E9A"/>
    <w:rsid w:val="00AA0F95"/>
    <w:rsid w:val="00AA1051"/>
    <w:rsid w:val="00AA1371"/>
    <w:rsid w:val="00AA13A2"/>
    <w:rsid w:val="00AA151C"/>
    <w:rsid w:val="00AA1662"/>
    <w:rsid w:val="00AA16C5"/>
    <w:rsid w:val="00AA17C7"/>
    <w:rsid w:val="00AA1DFC"/>
    <w:rsid w:val="00AA1FE7"/>
    <w:rsid w:val="00AA2356"/>
    <w:rsid w:val="00AA244E"/>
    <w:rsid w:val="00AA258D"/>
    <w:rsid w:val="00AA25F5"/>
    <w:rsid w:val="00AA26F8"/>
    <w:rsid w:val="00AA2717"/>
    <w:rsid w:val="00AA2946"/>
    <w:rsid w:val="00AA29A3"/>
    <w:rsid w:val="00AA3069"/>
    <w:rsid w:val="00AA335F"/>
    <w:rsid w:val="00AA342E"/>
    <w:rsid w:val="00AA375B"/>
    <w:rsid w:val="00AA3875"/>
    <w:rsid w:val="00AA396B"/>
    <w:rsid w:val="00AA3C32"/>
    <w:rsid w:val="00AA3E55"/>
    <w:rsid w:val="00AA3EA2"/>
    <w:rsid w:val="00AA41DE"/>
    <w:rsid w:val="00AA4412"/>
    <w:rsid w:val="00AA473B"/>
    <w:rsid w:val="00AA4A0A"/>
    <w:rsid w:val="00AA4A5D"/>
    <w:rsid w:val="00AA4B01"/>
    <w:rsid w:val="00AA4BA0"/>
    <w:rsid w:val="00AA50C1"/>
    <w:rsid w:val="00AA52CA"/>
    <w:rsid w:val="00AA5316"/>
    <w:rsid w:val="00AA5B8C"/>
    <w:rsid w:val="00AA5EA2"/>
    <w:rsid w:val="00AA6063"/>
    <w:rsid w:val="00AA610A"/>
    <w:rsid w:val="00AA61F0"/>
    <w:rsid w:val="00AA6438"/>
    <w:rsid w:val="00AA6441"/>
    <w:rsid w:val="00AA64DE"/>
    <w:rsid w:val="00AA6577"/>
    <w:rsid w:val="00AA6990"/>
    <w:rsid w:val="00AA6B30"/>
    <w:rsid w:val="00AA6E97"/>
    <w:rsid w:val="00AA6EAF"/>
    <w:rsid w:val="00AA6F67"/>
    <w:rsid w:val="00AA704D"/>
    <w:rsid w:val="00AA70AB"/>
    <w:rsid w:val="00AA719B"/>
    <w:rsid w:val="00AA7758"/>
    <w:rsid w:val="00AA77B9"/>
    <w:rsid w:val="00AA78CB"/>
    <w:rsid w:val="00AA7E35"/>
    <w:rsid w:val="00AA7E6F"/>
    <w:rsid w:val="00AA7F5C"/>
    <w:rsid w:val="00AB012C"/>
    <w:rsid w:val="00AB02DC"/>
    <w:rsid w:val="00AB02F8"/>
    <w:rsid w:val="00AB0418"/>
    <w:rsid w:val="00AB0743"/>
    <w:rsid w:val="00AB09DF"/>
    <w:rsid w:val="00AB0B32"/>
    <w:rsid w:val="00AB0C34"/>
    <w:rsid w:val="00AB0C9C"/>
    <w:rsid w:val="00AB0DB1"/>
    <w:rsid w:val="00AB0F58"/>
    <w:rsid w:val="00AB0F90"/>
    <w:rsid w:val="00AB1000"/>
    <w:rsid w:val="00AB141B"/>
    <w:rsid w:val="00AB1681"/>
    <w:rsid w:val="00AB1798"/>
    <w:rsid w:val="00AB1A29"/>
    <w:rsid w:val="00AB1A45"/>
    <w:rsid w:val="00AB1B3E"/>
    <w:rsid w:val="00AB1CF7"/>
    <w:rsid w:val="00AB1DE6"/>
    <w:rsid w:val="00AB1E4D"/>
    <w:rsid w:val="00AB1E86"/>
    <w:rsid w:val="00AB2007"/>
    <w:rsid w:val="00AB213D"/>
    <w:rsid w:val="00AB2237"/>
    <w:rsid w:val="00AB2455"/>
    <w:rsid w:val="00AB26B6"/>
    <w:rsid w:val="00AB28D0"/>
    <w:rsid w:val="00AB2A85"/>
    <w:rsid w:val="00AB2AC2"/>
    <w:rsid w:val="00AB2AD1"/>
    <w:rsid w:val="00AB2BAA"/>
    <w:rsid w:val="00AB2BC6"/>
    <w:rsid w:val="00AB2D37"/>
    <w:rsid w:val="00AB2EF1"/>
    <w:rsid w:val="00AB2F20"/>
    <w:rsid w:val="00AB32BE"/>
    <w:rsid w:val="00AB34CA"/>
    <w:rsid w:val="00AB34CE"/>
    <w:rsid w:val="00AB34D2"/>
    <w:rsid w:val="00AB3672"/>
    <w:rsid w:val="00AB3721"/>
    <w:rsid w:val="00AB391A"/>
    <w:rsid w:val="00AB3937"/>
    <w:rsid w:val="00AB3944"/>
    <w:rsid w:val="00AB3A35"/>
    <w:rsid w:val="00AB3AE6"/>
    <w:rsid w:val="00AB3BB1"/>
    <w:rsid w:val="00AB3E35"/>
    <w:rsid w:val="00AB3F7F"/>
    <w:rsid w:val="00AB3FD6"/>
    <w:rsid w:val="00AB4574"/>
    <w:rsid w:val="00AB4897"/>
    <w:rsid w:val="00AB4A1B"/>
    <w:rsid w:val="00AB4A27"/>
    <w:rsid w:val="00AB4A5D"/>
    <w:rsid w:val="00AB4AB0"/>
    <w:rsid w:val="00AB4B7B"/>
    <w:rsid w:val="00AB5069"/>
    <w:rsid w:val="00AB5075"/>
    <w:rsid w:val="00AB5206"/>
    <w:rsid w:val="00AB529D"/>
    <w:rsid w:val="00AB53E0"/>
    <w:rsid w:val="00AB54CE"/>
    <w:rsid w:val="00AB54F0"/>
    <w:rsid w:val="00AB5572"/>
    <w:rsid w:val="00AB55ED"/>
    <w:rsid w:val="00AB56F4"/>
    <w:rsid w:val="00AB58C3"/>
    <w:rsid w:val="00AB60F0"/>
    <w:rsid w:val="00AB68ED"/>
    <w:rsid w:val="00AB692B"/>
    <w:rsid w:val="00AB6C5E"/>
    <w:rsid w:val="00AB6D7D"/>
    <w:rsid w:val="00AB6FCB"/>
    <w:rsid w:val="00AB70E8"/>
    <w:rsid w:val="00AB734E"/>
    <w:rsid w:val="00AB76B0"/>
    <w:rsid w:val="00AB7755"/>
    <w:rsid w:val="00AB7864"/>
    <w:rsid w:val="00AB7A99"/>
    <w:rsid w:val="00AB7D91"/>
    <w:rsid w:val="00AB7E96"/>
    <w:rsid w:val="00AC0090"/>
    <w:rsid w:val="00AC01F2"/>
    <w:rsid w:val="00AC028C"/>
    <w:rsid w:val="00AC028E"/>
    <w:rsid w:val="00AC071B"/>
    <w:rsid w:val="00AC0B51"/>
    <w:rsid w:val="00AC0E35"/>
    <w:rsid w:val="00AC0E67"/>
    <w:rsid w:val="00AC0F79"/>
    <w:rsid w:val="00AC106F"/>
    <w:rsid w:val="00AC1904"/>
    <w:rsid w:val="00AC1BC0"/>
    <w:rsid w:val="00AC1C7D"/>
    <w:rsid w:val="00AC1E88"/>
    <w:rsid w:val="00AC2ADA"/>
    <w:rsid w:val="00AC2B1A"/>
    <w:rsid w:val="00AC2E69"/>
    <w:rsid w:val="00AC2F5E"/>
    <w:rsid w:val="00AC2F83"/>
    <w:rsid w:val="00AC30D9"/>
    <w:rsid w:val="00AC3344"/>
    <w:rsid w:val="00AC3409"/>
    <w:rsid w:val="00AC3500"/>
    <w:rsid w:val="00AC353E"/>
    <w:rsid w:val="00AC3549"/>
    <w:rsid w:val="00AC3625"/>
    <w:rsid w:val="00AC37F2"/>
    <w:rsid w:val="00AC37F3"/>
    <w:rsid w:val="00AC3922"/>
    <w:rsid w:val="00AC3967"/>
    <w:rsid w:val="00AC3A37"/>
    <w:rsid w:val="00AC3C9F"/>
    <w:rsid w:val="00AC3D0A"/>
    <w:rsid w:val="00AC3E33"/>
    <w:rsid w:val="00AC3EB1"/>
    <w:rsid w:val="00AC3EC5"/>
    <w:rsid w:val="00AC3F76"/>
    <w:rsid w:val="00AC41CA"/>
    <w:rsid w:val="00AC41D5"/>
    <w:rsid w:val="00AC456F"/>
    <w:rsid w:val="00AC462A"/>
    <w:rsid w:val="00AC46B6"/>
    <w:rsid w:val="00AC4786"/>
    <w:rsid w:val="00AC4E94"/>
    <w:rsid w:val="00AC4EF7"/>
    <w:rsid w:val="00AC4FE9"/>
    <w:rsid w:val="00AC501B"/>
    <w:rsid w:val="00AC515F"/>
    <w:rsid w:val="00AC53D1"/>
    <w:rsid w:val="00AC5607"/>
    <w:rsid w:val="00AC560D"/>
    <w:rsid w:val="00AC5B6F"/>
    <w:rsid w:val="00AC5C97"/>
    <w:rsid w:val="00AC61D3"/>
    <w:rsid w:val="00AC628D"/>
    <w:rsid w:val="00AC67C7"/>
    <w:rsid w:val="00AC6A59"/>
    <w:rsid w:val="00AC6BE3"/>
    <w:rsid w:val="00AC6DD7"/>
    <w:rsid w:val="00AC700D"/>
    <w:rsid w:val="00AC712B"/>
    <w:rsid w:val="00AC72CB"/>
    <w:rsid w:val="00AC739F"/>
    <w:rsid w:val="00AC7518"/>
    <w:rsid w:val="00AC7537"/>
    <w:rsid w:val="00AC75F3"/>
    <w:rsid w:val="00AC7682"/>
    <w:rsid w:val="00AC7692"/>
    <w:rsid w:val="00AC7B95"/>
    <w:rsid w:val="00AC7BDA"/>
    <w:rsid w:val="00AC7D62"/>
    <w:rsid w:val="00AD024D"/>
    <w:rsid w:val="00AD05EB"/>
    <w:rsid w:val="00AD0751"/>
    <w:rsid w:val="00AD0932"/>
    <w:rsid w:val="00AD0937"/>
    <w:rsid w:val="00AD09A8"/>
    <w:rsid w:val="00AD0CE1"/>
    <w:rsid w:val="00AD0D1B"/>
    <w:rsid w:val="00AD0DBF"/>
    <w:rsid w:val="00AD0E14"/>
    <w:rsid w:val="00AD0EA2"/>
    <w:rsid w:val="00AD126E"/>
    <w:rsid w:val="00AD1488"/>
    <w:rsid w:val="00AD158A"/>
    <w:rsid w:val="00AD162B"/>
    <w:rsid w:val="00AD184C"/>
    <w:rsid w:val="00AD1CEA"/>
    <w:rsid w:val="00AD1DCD"/>
    <w:rsid w:val="00AD1E70"/>
    <w:rsid w:val="00AD2073"/>
    <w:rsid w:val="00AD208D"/>
    <w:rsid w:val="00AD2288"/>
    <w:rsid w:val="00AD23DE"/>
    <w:rsid w:val="00AD24F2"/>
    <w:rsid w:val="00AD262C"/>
    <w:rsid w:val="00AD2BB4"/>
    <w:rsid w:val="00AD2EC6"/>
    <w:rsid w:val="00AD2F0C"/>
    <w:rsid w:val="00AD2F34"/>
    <w:rsid w:val="00AD30AA"/>
    <w:rsid w:val="00AD30E3"/>
    <w:rsid w:val="00AD33A2"/>
    <w:rsid w:val="00AD3564"/>
    <w:rsid w:val="00AD35B8"/>
    <w:rsid w:val="00AD360B"/>
    <w:rsid w:val="00AD375A"/>
    <w:rsid w:val="00AD3847"/>
    <w:rsid w:val="00AD3954"/>
    <w:rsid w:val="00AD3967"/>
    <w:rsid w:val="00AD3C4B"/>
    <w:rsid w:val="00AD3CCB"/>
    <w:rsid w:val="00AD3CDF"/>
    <w:rsid w:val="00AD3D2C"/>
    <w:rsid w:val="00AD3DAA"/>
    <w:rsid w:val="00AD3ED8"/>
    <w:rsid w:val="00AD43A5"/>
    <w:rsid w:val="00AD447D"/>
    <w:rsid w:val="00AD4527"/>
    <w:rsid w:val="00AD4583"/>
    <w:rsid w:val="00AD4956"/>
    <w:rsid w:val="00AD4AC9"/>
    <w:rsid w:val="00AD4B57"/>
    <w:rsid w:val="00AD508C"/>
    <w:rsid w:val="00AD5231"/>
    <w:rsid w:val="00AD526D"/>
    <w:rsid w:val="00AD52CE"/>
    <w:rsid w:val="00AD52DE"/>
    <w:rsid w:val="00AD5358"/>
    <w:rsid w:val="00AD53F9"/>
    <w:rsid w:val="00AD54D1"/>
    <w:rsid w:val="00AD56D9"/>
    <w:rsid w:val="00AD5A7A"/>
    <w:rsid w:val="00AD5AD3"/>
    <w:rsid w:val="00AD5AFE"/>
    <w:rsid w:val="00AD5BB2"/>
    <w:rsid w:val="00AD5CA4"/>
    <w:rsid w:val="00AD607C"/>
    <w:rsid w:val="00AD63C5"/>
    <w:rsid w:val="00AD6486"/>
    <w:rsid w:val="00AD64F7"/>
    <w:rsid w:val="00AD66B6"/>
    <w:rsid w:val="00AD6B83"/>
    <w:rsid w:val="00AD6C33"/>
    <w:rsid w:val="00AD6D75"/>
    <w:rsid w:val="00AD700E"/>
    <w:rsid w:val="00AD702B"/>
    <w:rsid w:val="00AD70C0"/>
    <w:rsid w:val="00AD7295"/>
    <w:rsid w:val="00AD72CD"/>
    <w:rsid w:val="00AD72EE"/>
    <w:rsid w:val="00AD740C"/>
    <w:rsid w:val="00AD786D"/>
    <w:rsid w:val="00AD7C2C"/>
    <w:rsid w:val="00AD7D44"/>
    <w:rsid w:val="00AD7DD0"/>
    <w:rsid w:val="00AE00BF"/>
    <w:rsid w:val="00AE017E"/>
    <w:rsid w:val="00AE0852"/>
    <w:rsid w:val="00AE08F2"/>
    <w:rsid w:val="00AE0911"/>
    <w:rsid w:val="00AE0AAD"/>
    <w:rsid w:val="00AE0CF2"/>
    <w:rsid w:val="00AE0EA2"/>
    <w:rsid w:val="00AE1062"/>
    <w:rsid w:val="00AE116D"/>
    <w:rsid w:val="00AE1385"/>
    <w:rsid w:val="00AE15AE"/>
    <w:rsid w:val="00AE17EB"/>
    <w:rsid w:val="00AE1806"/>
    <w:rsid w:val="00AE1A70"/>
    <w:rsid w:val="00AE1A96"/>
    <w:rsid w:val="00AE1AD1"/>
    <w:rsid w:val="00AE1AE2"/>
    <w:rsid w:val="00AE1B65"/>
    <w:rsid w:val="00AE1C49"/>
    <w:rsid w:val="00AE1CC0"/>
    <w:rsid w:val="00AE1D49"/>
    <w:rsid w:val="00AE1E8F"/>
    <w:rsid w:val="00AE25F6"/>
    <w:rsid w:val="00AE2625"/>
    <w:rsid w:val="00AE2837"/>
    <w:rsid w:val="00AE2852"/>
    <w:rsid w:val="00AE29E9"/>
    <w:rsid w:val="00AE2A48"/>
    <w:rsid w:val="00AE2B2B"/>
    <w:rsid w:val="00AE2B2C"/>
    <w:rsid w:val="00AE2C59"/>
    <w:rsid w:val="00AE2DED"/>
    <w:rsid w:val="00AE2EB4"/>
    <w:rsid w:val="00AE3116"/>
    <w:rsid w:val="00AE3158"/>
    <w:rsid w:val="00AE315D"/>
    <w:rsid w:val="00AE3630"/>
    <w:rsid w:val="00AE3A73"/>
    <w:rsid w:val="00AE3E5E"/>
    <w:rsid w:val="00AE3E9F"/>
    <w:rsid w:val="00AE429F"/>
    <w:rsid w:val="00AE4438"/>
    <w:rsid w:val="00AE44C5"/>
    <w:rsid w:val="00AE477B"/>
    <w:rsid w:val="00AE47DE"/>
    <w:rsid w:val="00AE4BB8"/>
    <w:rsid w:val="00AE4D52"/>
    <w:rsid w:val="00AE5103"/>
    <w:rsid w:val="00AE5125"/>
    <w:rsid w:val="00AE51A8"/>
    <w:rsid w:val="00AE51BA"/>
    <w:rsid w:val="00AE52F7"/>
    <w:rsid w:val="00AE567E"/>
    <w:rsid w:val="00AE5970"/>
    <w:rsid w:val="00AE59B6"/>
    <w:rsid w:val="00AE59E0"/>
    <w:rsid w:val="00AE5A73"/>
    <w:rsid w:val="00AE5C3E"/>
    <w:rsid w:val="00AE5CC2"/>
    <w:rsid w:val="00AE5E8A"/>
    <w:rsid w:val="00AE6294"/>
    <w:rsid w:val="00AE62E1"/>
    <w:rsid w:val="00AE630E"/>
    <w:rsid w:val="00AE63FB"/>
    <w:rsid w:val="00AE6940"/>
    <w:rsid w:val="00AE6BFC"/>
    <w:rsid w:val="00AE6C05"/>
    <w:rsid w:val="00AE6C96"/>
    <w:rsid w:val="00AE6E39"/>
    <w:rsid w:val="00AE6E80"/>
    <w:rsid w:val="00AE7050"/>
    <w:rsid w:val="00AE7072"/>
    <w:rsid w:val="00AE7168"/>
    <w:rsid w:val="00AE71EE"/>
    <w:rsid w:val="00AE7675"/>
    <w:rsid w:val="00AE779E"/>
    <w:rsid w:val="00AE7855"/>
    <w:rsid w:val="00AE7938"/>
    <w:rsid w:val="00AE7976"/>
    <w:rsid w:val="00AE7E68"/>
    <w:rsid w:val="00AF001F"/>
    <w:rsid w:val="00AF017A"/>
    <w:rsid w:val="00AF018A"/>
    <w:rsid w:val="00AF0365"/>
    <w:rsid w:val="00AF0393"/>
    <w:rsid w:val="00AF04BE"/>
    <w:rsid w:val="00AF0601"/>
    <w:rsid w:val="00AF09EE"/>
    <w:rsid w:val="00AF0C75"/>
    <w:rsid w:val="00AF0CDD"/>
    <w:rsid w:val="00AF0E0F"/>
    <w:rsid w:val="00AF14EC"/>
    <w:rsid w:val="00AF14F2"/>
    <w:rsid w:val="00AF15C9"/>
    <w:rsid w:val="00AF1661"/>
    <w:rsid w:val="00AF1CAD"/>
    <w:rsid w:val="00AF1DAE"/>
    <w:rsid w:val="00AF1F6E"/>
    <w:rsid w:val="00AF21B4"/>
    <w:rsid w:val="00AF221D"/>
    <w:rsid w:val="00AF245C"/>
    <w:rsid w:val="00AF246C"/>
    <w:rsid w:val="00AF250E"/>
    <w:rsid w:val="00AF2577"/>
    <w:rsid w:val="00AF278F"/>
    <w:rsid w:val="00AF2959"/>
    <w:rsid w:val="00AF2BED"/>
    <w:rsid w:val="00AF2C18"/>
    <w:rsid w:val="00AF308B"/>
    <w:rsid w:val="00AF324D"/>
    <w:rsid w:val="00AF32F6"/>
    <w:rsid w:val="00AF331F"/>
    <w:rsid w:val="00AF3BFA"/>
    <w:rsid w:val="00AF3D38"/>
    <w:rsid w:val="00AF3F93"/>
    <w:rsid w:val="00AF4204"/>
    <w:rsid w:val="00AF43B7"/>
    <w:rsid w:val="00AF4817"/>
    <w:rsid w:val="00AF4868"/>
    <w:rsid w:val="00AF4949"/>
    <w:rsid w:val="00AF4D53"/>
    <w:rsid w:val="00AF4E08"/>
    <w:rsid w:val="00AF4F1B"/>
    <w:rsid w:val="00AF4F5D"/>
    <w:rsid w:val="00AF4FA3"/>
    <w:rsid w:val="00AF51DD"/>
    <w:rsid w:val="00AF51E9"/>
    <w:rsid w:val="00AF53FC"/>
    <w:rsid w:val="00AF549A"/>
    <w:rsid w:val="00AF564A"/>
    <w:rsid w:val="00AF567E"/>
    <w:rsid w:val="00AF5926"/>
    <w:rsid w:val="00AF592A"/>
    <w:rsid w:val="00AF5A45"/>
    <w:rsid w:val="00AF5BF9"/>
    <w:rsid w:val="00AF5C36"/>
    <w:rsid w:val="00AF5C5E"/>
    <w:rsid w:val="00AF61CE"/>
    <w:rsid w:val="00AF6253"/>
    <w:rsid w:val="00AF63E1"/>
    <w:rsid w:val="00AF65CB"/>
    <w:rsid w:val="00AF6903"/>
    <w:rsid w:val="00AF6AD8"/>
    <w:rsid w:val="00AF6BB7"/>
    <w:rsid w:val="00AF6BE2"/>
    <w:rsid w:val="00AF7249"/>
    <w:rsid w:val="00AF7271"/>
    <w:rsid w:val="00AF7316"/>
    <w:rsid w:val="00AF771C"/>
    <w:rsid w:val="00AF78EC"/>
    <w:rsid w:val="00AF7B96"/>
    <w:rsid w:val="00AF7C42"/>
    <w:rsid w:val="00AF7DAD"/>
    <w:rsid w:val="00AF7F5D"/>
    <w:rsid w:val="00B001D4"/>
    <w:rsid w:val="00B002C4"/>
    <w:rsid w:val="00B0034C"/>
    <w:rsid w:val="00B0041E"/>
    <w:rsid w:val="00B0058E"/>
    <w:rsid w:val="00B005B0"/>
    <w:rsid w:val="00B005DC"/>
    <w:rsid w:val="00B00661"/>
    <w:rsid w:val="00B006E3"/>
    <w:rsid w:val="00B007D3"/>
    <w:rsid w:val="00B00AD9"/>
    <w:rsid w:val="00B00C03"/>
    <w:rsid w:val="00B00C3E"/>
    <w:rsid w:val="00B00CE7"/>
    <w:rsid w:val="00B00E67"/>
    <w:rsid w:val="00B00E70"/>
    <w:rsid w:val="00B00F10"/>
    <w:rsid w:val="00B00FD0"/>
    <w:rsid w:val="00B01113"/>
    <w:rsid w:val="00B01138"/>
    <w:rsid w:val="00B01539"/>
    <w:rsid w:val="00B016A0"/>
    <w:rsid w:val="00B0183C"/>
    <w:rsid w:val="00B01941"/>
    <w:rsid w:val="00B02350"/>
    <w:rsid w:val="00B026B0"/>
    <w:rsid w:val="00B0298F"/>
    <w:rsid w:val="00B02B74"/>
    <w:rsid w:val="00B02E1B"/>
    <w:rsid w:val="00B03290"/>
    <w:rsid w:val="00B03A7D"/>
    <w:rsid w:val="00B03C46"/>
    <w:rsid w:val="00B03CFE"/>
    <w:rsid w:val="00B03D55"/>
    <w:rsid w:val="00B03E0B"/>
    <w:rsid w:val="00B03EEC"/>
    <w:rsid w:val="00B03F24"/>
    <w:rsid w:val="00B044CC"/>
    <w:rsid w:val="00B0479F"/>
    <w:rsid w:val="00B047E8"/>
    <w:rsid w:val="00B04B70"/>
    <w:rsid w:val="00B04C5E"/>
    <w:rsid w:val="00B04D4D"/>
    <w:rsid w:val="00B04F9C"/>
    <w:rsid w:val="00B050B3"/>
    <w:rsid w:val="00B0512E"/>
    <w:rsid w:val="00B0513C"/>
    <w:rsid w:val="00B0544B"/>
    <w:rsid w:val="00B05471"/>
    <w:rsid w:val="00B0561C"/>
    <w:rsid w:val="00B0593A"/>
    <w:rsid w:val="00B05AA0"/>
    <w:rsid w:val="00B05B38"/>
    <w:rsid w:val="00B05E87"/>
    <w:rsid w:val="00B06062"/>
    <w:rsid w:val="00B064C0"/>
    <w:rsid w:val="00B06557"/>
    <w:rsid w:val="00B06596"/>
    <w:rsid w:val="00B0677E"/>
    <w:rsid w:val="00B06D55"/>
    <w:rsid w:val="00B06FC7"/>
    <w:rsid w:val="00B07041"/>
    <w:rsid w:val="00B070AD"/>
    <w:rsid w:val="00B07135"/>
    <w:rsid w:val="00B07231"/>
    <w:rsid w:val="00B07588"/>
    <w:rsid w:val="00B077A0"/>
    <w:rsid w:val="00B078C3"/>
    <w:rsid w:val="00B078ED"/>
    <w:rsid w:val="00B07915"/>
    <w:rsid w:val="00B07CEB"/>
    <w:rsid w:val="00B07D1B"/>
    <w:rsid w:val="00B07D60"/>
    <w:rsid w:val="00B07F4C"/>
    <w:rsid w:val="00B1009F"/>
    <w:rsid w:val="00B10117"/>
    <w:rsid w:val="00B10224"/>
    <w:rsid w:val="00B1026B"/>
    <w:rsid w:val="00B1032E"/>
    <w:rsid w:val="00B1038D"/>
    <w:rsid w:val="00B10599"/>
    <w:rsid w:val="00B10610"/>
    <w:rsid w:val="00B1065A"/>
    <w:rsid w:val="00B107A2"/>
    <w:rsid w:val="00B107B2"/>
    <w:rsid w:val="00B10803"/>
    <w:rsid w:val="00B109F3"/>
    <w:rsid w:val="00B10AC4"/>
    <w:rsid w:val="00B10AEF"/>
    <w:rsid w:val="00B10B39"/>
    <w:rsid w:val="00B10CFA"/>
    <w:rsid w:val="00B10D4C"/>
    <w:rsid w:val="00B10EAF"/>
    <w:rsid w:val="00B10F3E"/>
    <w:rsid w:val="00B10FBF"/>
    <w:rsid w:val="00B110F1"/>
    <w:rsid w:val="00B111A0"/>
    <w:rsid w:val="00B112DD"/>
    <w:rsid w:val="00B11715"/>
    <w:rsid w:val="00B11A9B"/>
    <w:rsid w:val="00B11E33"/>
    <w:rsid w:val="00B11ED6"/>
    <w:rsid w:val="00B121CC"/>
    <w:rsid w:val="00B12451"/>
    <w:rsid w:val="00B125B7"/>
    <w:rsid w:val="00B1287C"/>
    <w:rsid w:val="00B129BC"/>
    <w:rsid w:val="00B12A23"/>
    <w:rsid w:val="00B12A27"/>
    <w:rsid w:val="00B12AF1"/>
    <w:rsid w:val="00B12B43"/>
    <w:rsid w:val="00B12C7B"/>
    <w:rsid w:val="00B12E3F"/>
    <w:rsid w:val="00B12EC1"/>
    <w:rsid w:val="00B12FD2"/>
    <w:rsid w:val="00B12FF7"/>
    <w:rsid w:val="00B131CC"/>
    <w:rsid w:val="00B13311"/>
    <w:rsid w:val="00B133B1"/>
    <w:rsid w:val="00B13432"/>
    <w:rsid w:val="00B135C3"/>
    <w:rsid w:val="00B135E8"/>
    <w:rsid w:val="00B13834"/>
    <w:rsid w:val="00B1385E"/>
    <w:rsid w:val="00B13939"/>
    <w:rsid w:val="00B13ADB"/>
    <w:rsid w:val="00B13D81"/>
    <w:rsid w:val="00B13DF8"/>
    <w:rsid w:val="00B13F38"/>
    <w:rsid w:val="00B13FBA"/>
    <w:rsid w:val="00B14008"/>
    <w:rsid w:val="00B1428C"/>
    <w:rsid w:val="00B142B5"/>
    <w:rsid w:val="00B14458"/>
    <w:rsid w:val="00B1467C"/>
    <w:rsid w:val="00B146AD"/>
    <w:rsid w:val="00B14752"/>
    <w:rsid w:val="00B1506D"/>
    <w:rsid w:val="00B15168"/>
    <w:rsid w:val="00B151CF"/>
    <w:rsid w:val="00B152E3"/>
    <w:rsid w:val="00B1540F"/>
    <w:rsid w:val="00B154FD"/>
    <w:rsid w:val="00B15507"/>
    <w:rsid w:val="00B15751"/>
    <w:rsid w:val="00B1581F"/>
    <w:rsid w:val="00B15A5E"/>
    <w:rsid w:val="00B15B06"/>
    <w:rsid w:val="00B15FCD"/>
    <w:rsid w:val="00B16210"/>
    <w:rsid w:val="00B1644C"/>
    <w:rsid w:val="00B1697A"/>
    <w:rsid w:val="00B16B9B"/>
    <w:rsid w:val="00B177E0"/>
    <w:rsid w:val="00B17896"/>
    <w:rsid w:val="00B1790C"/>
    <w:rsid w:val="00B20020"/>
    <w:rsid w:val="00B200D5"/>
    <w:rsid w:val="00B200FD"/>
    <w:rsid w:val="00B20200"/>
    <w:rsid w:val="00B2026B"/>
    <w:rsid w:val="00B20338"/>
    <w:rsid w:val="00B20562"/>
    <w:rsid w:val="00B206C7"/>
    <w:rsid w:val="00B206ED"/>
    <w:rsid w:val="00B20744"/>
    <w:rsid w:val="00B2091F"/>
    <w:rsid w:val="00B2097D"/>
    <w:rsid w:val="00B209FB"/>
    <w:rsid w:val="00B20A66"/>
    <w:rsid w:val="00B20B80"/>
    <w:rsid w:val="00B2103D"/>
    <w:rsid w:val="00B2130E"/>
    <w:rsid w:val="00B21387"/>
    <w:rsid w:val="00B213D0"/>
    <w:rsid w:val="00B216FA"/>
    <w:rsid w:val="00B217FE"/>
    <w:rsid w:val="00B2180D"/>
    <w:rsid w:val="00B21EF6"/>
    <w:rsid w:val="00B21EFD"/>
    <w:rsid w:val="00B22127"/>
    <w:rsid w:val="00B222B7"/>
    <w:rsid w:val="00B22320"/>
    <w:rsid w:val="00B225E9"/>
    <w:rsid w:val="00B229D5"/>
    <w:rsid w:val="00B22B23"/>
    <w:rsid w:val="00B22B3E"/>
    <w:rsid w:val="00B22CAA"/>
    <w:rsid w:val="00B22EDE"/>
    <w:rsid w:val="00B22F34"/>
    <w:rsid w:val="00B22F84"/>
    <w:rsid w:val="00B22F93"/>
    <w:rsid w:val="00B22FF7"/>
    <w:rsid w:val="00B23669"/>
    <w:rsid w:val="00B2366E"/>
    <w:rsid w:val="00B2397C"/>
    <w:rsid w:val="00B23EEE"/>
    <w:rsid w:val="00B23FBE"/>
    <w:rsid w:val="00B24055"/>
    <w:rsid w:val="00B241DF"/>
    <w:rsid w:val="00B24299"/>
    <w:rsid w:val="00B244DA"/>
    <w:rsid w:val="00B247C6"/>
    <w:rsid w:val="00B2490A"/>
    <w:rsid w:val="00B249AB"/>
    <w:rsid w:val="00B24E6F"/>
    <w:rsid w:val="00B24FD9"/>
    <w:rsid w:val="00B251D3"/>
    <w:rsid w:val="00B253FA"/>
    <w:rsid w:val="00B25547"/>
    <w:rsid w:val="00B25EED"/>
    <w:rsid w:val="00B26623"/>
    <w:rsid w:val="00B2673C"/>
    <w:rsid w:val="00B26961"/>
    <w:rsid w:val="00B26BBC"/>
    <w:rsid w:val="00B26F49"/>
    <w:rsid w:val="00B26F4B"/>
    <w:rsid w:val="00B271BE"/>
    <w:rsid w:val="00B273C0"/>
    <w:rsid w:val="00B273CF"/>
    <w:rsid w:val="00B275D5"/>
    <w:rsid w:val="00B2776D"/>
    <w:rsid w:val="00B2787F"/>
    <w:rsid w:val="00B27981"/>
    <w:rsid w:val="00B27DC6"/>
    <w:rsid w:val="00B27DFD"/>
    <w:rsid w:val="00B30091"/>
    <w:rsid w:val="00B300E7"/>
    <w:rsid w:val="00B301E1"/>
    <w:rsid w:val="00B30301"/>
    <w:rsid w:val="00B304EE"/>
    <w:rsid w:val="00B305C0"/>
    <w:rsid w:val="00B306E0"/>
    <w:rsid w:val="00B307B7"/>
    <w:rsid w:val="00B30A38"/>
    <w:rsid w:val="00B30CD4"/>
    <w:rsid w:val="00B30F2C"/>
    <w:rsid w:val="00B3147E"/>
    <w:rsid w:val="00B3183F"/>
    <w:rsid w:val="00B31841"/>
    <w:rsid w:val="00B31930"/>
    <w:rsid w:val="00B31937"/>
    <w:rsid w:val="00B319DE"/>
    <w:rsid w:val="00B31AA6"/>
    <w:rsid w:val="00B31DBF"/>
    <w:rsid w:val="00B31F08"/>
    <w:rsid w:val="00B31F95"/>
    <w:rsid w:val="00B31FAB"/>
    <w:rsid w:val="00B320AD"/>
    <w:rsid w:val="00B32527"/>
    <w:rsid w:val="00B326AA"/>
    <w:rsid w:val="00B326B9"/>
    <w:rsid w:val="00B32997"/>
    <w:rsid w:val="00B32A11"/>
    <w:rsid w:val="00B32B54"/>
    <w:rsid w:val="00B32F72"/>
    <w:rsid w:val="00B32FF1"/>
    <w:rsid w:val="00B3310E"/>
    <w:rsid w:val="00B33196"/>
    <w:rsid w:val="00B334CD"/>
    <w:rsid w:val="00B338D0"/>
    <w:rsid w:val="00B33C4C"/>
    <w:rsid w:val="00B33CEE"/>
    <w:rsid w:val="00B33F69"/>
    <w:rsid w:val="00B34028"/>
    <w:rsid w:val="00B340D0"/>
    <w:rsid w:val="00B341B9"/>
    <w:rsid w:val="00B343BF"/>
    <w:rsid w:val="00B3444C"/>
    <w:rsid w:val="00B3450D"/>
    <w:rsid w:val="00B34687"/>
    <w:rsid w:val="00B3474E"/>
    <w:rsid w:val="00B3485B"/>
    <w:rsid w:val="00B34FAE"/>
    <w:rsid w:val="00B35053"/>
    <w:rsid w:val="00B3515B"/>
    <w:rsid w:val="00B35176"/>
    <w:rsid w:val="00B35896"/>
    <w:rsid w:val="00B358B1"/>
    <w:rsid w:val="00B35BDA"/>
    <w:rsid w:val="00B35CC7"/>
    <w:rsid w:val="00B35E92"/>
    <w:rsid w:val="00B35E96"/>
    <w:rsid w:val="00B35EB7"/>
    <w:rsid w:val="00B36054"/>
    <w:rsid w:val="00B36171"/>
    <w:rsid w:val="00B362F1"/>
    <w:rsid w:val="00B362F6"/>
    <w:rsid w:val="00B36BF2"/>
    <w:rsid w:val="00B36C1A"/>
    <w:rsid w:val="00B36DF3"/>
    <w:rsid w:val="00B3708B"/>
    <w:rsid w:val="00B3708F"/>
    <w:rsid w:val="00B37762"/>
    <w:rsid w:val="00B377A4"/>
    <w:rsid w:val="00B37A23"/>
    <w:rsid w:val="00B37A67"/>
    <w:rsid w:val="00B37AE6"/>
    <w:rsid w:val="00B37B9B"/>
    <w:rsid w:val="00B37E16"/>
    <w:rsid w:val="00B404F2"/>
    <w:rsid w:val="00B40775"/>
    <w:rsid w:val="00B40CB3"/>
    <w:rsid w:val="00B41721"/>
    <w:rsid w:val="00B417CC"/>
    <w:rsid w:val="00B417FE"/>
    <w:rsid w:val="00B41B45"/>
    <w:rsid w:val="00B41E3B"/>
    <w:rsid w:val="00B41E84"/>
    <w:rsid w:val="00B41F0A"/>
    <w:rsid w:val="00B421F6"/>
    <w:rsid w:val="00B42499"/>
    <w:rsid w:val="00B42585"/>
    <w:rsid w:val="00B42782"/>
    <w:rsid w:val="00B4279D"/>
    <w:rsid w:val="00B427A5"/>
    <w:rsid w:val="00B427AA"/>
    <w:rsid w:val="00B42B3D"/>
    <w:rsid w:val="00B42BB2"/>
    <w:rsid w:val="00B42BD7"/>
    <w:rsid w:val="00B42BEE"/>
    <w:rsid w:val="00B42E5B"/>
    <w:rsid w:val="00B42F1B"/>
    <w:rsid w:val="00B42F63"/>
    <w:rsid w:val="00B42F96"/>
    <w:rsid w:val="00B42F9C"/>
    <w:rsid w:val="00B42FB2"/>
    <w:rsid w:val="00B43061"/>
    <w:rsid w:val="00B4311A"/>
    <w:rsid w:val="00B43293"/>
    <w:rsid w:val="00B43405"/>
    <w:rsid w:val="00B4369A"/>
    <w:rsid w:val="00B43715"/>
    <w:rsid w:val="00B437BB"/>
    <w:rsid w:val="00B43850"/>
    <w:rsid w:val="00B438AA"/>
    <w:rsid w:val="00B438F7"/>
    <w:rsid w:val="00B43A89"/>
    <w:rsid w:val="00B43B33"/>
    <w:rsid w:val="00B43E0D"/>
    <w:rsid w:val="00B43EDE"/>
    <w:rsid w:val="00B442B0"/>
    <w:rsid w:val="00B4434B"/>
    <w:rsid w:val="00B44658"/>
    <w:rsid w:val="00B446CA"/>
    <w:rsid w:val="00B44847"/>
    <w:rsid w:val="00B44943"/>
    <w:rsid w:val="00B44A40"/>
    <w:rsid w:val="00B44C3C"/>
    <w:rsid w:val="00B44DAC"/>
    <w:rsid w:val="00B44E52"/>
    <w:rsid w:val="00B44F64"/>
    <w:rsid w:val="00B45043"/>
    <w:rsid w:val="00B45135"/>
    <w:rsid w:val="00B4541B"/>
    <w:rsid w:val="00B4571B"/>
    <w:rsid w:val="00B4588B"/>
    <w:rsid w:val="00B45995"/>
    <w:rsid w:val="00B45AA1"/>
    <w:rsid w:val="00B45ABA"/>
    <w:rsid w:val="00B45B7E"/>
    <w:rsid w:val="00B45CBF"/>
    <w:rsid w:val="00B46007"/>
    <w:rsid w:val="00B46272"/>
    <w:rsid w:val="00B4631E"/>
    <w:rsid w:val="00B46345"/>
    <w:rsid w:val="00B46372"/>
    <w:rsid w:val="00B463C7"/>
    <w:rsid w:val="00B466A2"/>
    <w:rsid w:val="00B46736"/>
    <w:rsid w:val="00B4687B"/>
    <w:rsid w:val="00B46926"/>
    <w:rsid w:val="00B46CA2"/>
    <w:rsid w:val="00B46D4B"/>
    <w:rsid w:val="00B46F34"/>
    <w:rsid w:val="00B46F8E"/>
    <w:rsid w:val="00B47114"/>
    <w:rsid w:val="00B47263"/>
    <w:rsid w:val="00B47409"/>
    <w:rsid w:val="00B479F6"/>
    <w:rsid w:val="00B47A8D"/>
    <w:rsid w:val="00B47E8F"/>
    <w:rsid w:val="00B5064C"/>
    <w:rsid w:val="00B506A8"/>
    <w:rsid w:val="00B506D5"/>
    <w:rsid w:val="00B507DC"/>
    <w:rsid w:val="00B5081D"/>
    <w:rsid w:val="00B50935"/>
    <w:rsid w:val="00B5093C"/>
    <w:rsid w:val="00B50A2F"/>
    <w:rsid w:val="00B50A81"/>
    <w:rsid w:val="00B50AD9"/>
    <w:rsid w:val="00B50BDD"/>
    <w:rsid w:val="00B50D58"/>
    <w:rsid w:val="00B50E44"/>
    <w:rsid w:val="00B511B8"/>
    <w:rsid w:val="00B51251"/>
    <w:rsid w:val="00B513FF"/>
    <w:rsid w:val="00B51449"/>
    <w:rsid w:val="00B519E0"/>
    <w:rsid w:val="00B51A10"/>
    <w:rsid w:val="00B51C8C"/>
    <w:rsid w:val="00B51D5A"/>
    <w:rsid w:val="00B52023"/>
    <w:rsid w:val="00B52052"/>
    <w:rsid w:val="00B521E8"/>
    <w:rsid w:val="00B5224A"/>
    <w:rsid w:val="00B523B0"/>
    <w:rsid w:val="00B52A3E"/>
    <w:rsid w:val="00B52B98"/>
    <w:rsid w:val="00B52BF8"/>
    <w:rsid w:val="00B52CD7"/>
    <w:rsid w:val="00B53096"/>
    <w:rsid w:val="00B53475"/>
    <w:rsid w:val="00B53492"/>
    <w:rsid w:val="00B53509"/>
    <w:rsid w:val="00B535A0"/>
    <w:rsid w:val="00B536A7"/>
    <w:rsid w:val="00B536BC"/>
    <w:rsid w:val="00B5387C"/>
    <w:rsid w:val="00B53999"/>
    <w:rsid w:val="00B53C1D"/>
    <w:rsid w:val="00B53C9D"/>
    <w:rsid w:val="00B53D96"/>
    <w:rsid w:val="00B53E7B"/>
    <w:rsid w:val="00B53EA6"/>
    <w:rsid w:val="00B54236"/>
    <w:rsid w:val="00B54254"/>
    <w:rsid w:val="00B54287"/>
    <w:rsid w:val="00B542E2"/>
    <w:rsid w:val="00B54348"/>
    <w:rsid w:val="00B5438F"/>
    <w:rsid w:val="00B54598"/>
    <w:rsid w:val="00B5463E"/>
    <w:rsid w:val="00B546EF"/>
    <w:rsid w:val="00B54AFF"/>
    <w:rsid w:val="00B54B60"/>
    <w:rsid w:val="00B54C4D"/>
    <w:rsid w:val="00B54CC3"/>
    <w:rsid w:val="00B54E1B"/>
    <w:rsid w:val="00B54EB4"/>
    <w:rsid w:val="00B54ED3"/>
    <w:rsid w:val="00B551E4"/>
    <w:rsid w:val="00B552AA"/>
    <w:rsid w:val="00B552F9"/>
    <w:rsid w:val="00B55765"/>
    <w:rsid w:val="00B5579A"/>
    <w:rsid w:val="00B55AC7"/>
    <w:rsid w:val="00B55F16"/>
    <w:rsid w:val="00B56251"/>
    <w:rsid w:val="00B5646B"/>
    <w:rsid w:val="00B5649D"/>
    <w:rsid w:val="00B564C3"/>
    <w:rsid w:val="00B5663C"/>
    <w:rsid w:val="00B56C2E"/>
    <w:rsid w:val="00B56C88"/>
    <w:rsid w:val="00B56FD1"/>
    <w:rsid w:val="00B571F3"/>
    <w:rsid w:val="00B57500"/>
    <w:rsid w:val="00B575F3"/>
    <w:rsid w:val="00B575FC"/>
    <w:rsid w:val="00B576BF"/>
    <w:rsid w:val="00B57858"/>
    <w:rsid w:val="00B57867"/>
    <w:rsid w:val="00B578E3"/>
    <w:rsid w:val="00B57B61"/>
    <w:rsid w:val="00B57B79"/>
    <w:rsid w:val="00B57E74"/>
    <w:rsid w:val="00B57F56"/>
    <w:rsid w:val="00B57F6E"/>
    <w:rsid w:val="00B57FD7"/>
    <w:rsid w:val="00B6026A"/>
    <w:rsid w:val="00B6041C"/>
    <w:rsid w:val="00B604A6"/>
    <w:rsid w:val="00B607FE"/>
    <w:rsid w:val="00B60802"/>
    <w:rsid w:val="00B60B8B"/>
    <w:rsid w:val="00B60DD6"/>
    <w:rsid w:val="00B60F76"/>
    <w:rsid w:val="00B610BB"/>
    <w:rsid w:val="00B6119F"/>
    <w:rsid w:val="00B61296"/>
    <w:rsid w:val="00B612A7"/>
    <w:rsid w:val="00B614E3"/>
    <w:rsid w:val="00B61704"/>
    <w:rsid w:val="00B618CB"/>
    <w:rsid w:val="00B6193B"/>
    <w:rsid w:val="00B61A50"/>
    <w:rsid w:val="00B61B28"/>
    <w:rsid w:val="00B6202E"/>
    <w:rsid w:val="00B62085"/>
    <w:rsid w:val="00B6236D"/>
    <w:rsid w:val="00B62505"/>
    <w:rsid w:val="00B6258B"/>
    <w:rsid w:val="00B62655"/>
    <w:rsid w:val="00B62D30"/>
    <w:rsid w:val="00B62D5B"/>
    <w:rsid w:val="00B62E7E"/>
    <w:rsid w:val="00B6303A"/>
    <w:rsid w:val="00B63307"/>
    <w:rsid w:val="00B6335F"/>
    <w:rsid w:val="00B6342A"/>
    <w:rsid w:val="00B634EE"/>
    <w:rsid w:val="00B6353A"/>
    <w:rsid w:val="00B6374D"/>
    <w:rsid w:val="00B6389D"/>
    <w:rsid w:val="00B638A4"/>
    <w:rsid w:val="00B63A4C"/>
    <w:rsid w:val="00B63A77"/>
    <w:rsid w:val="00B63D79"/>
    <w:rsid w:val="00B63E33"/>
    <w:rsid w:val="00B63E94"/>
    <w:rsid w:val="00B63FDF"/>
    <w:rsid w:val="00B63FFA"/>
    <w:rsid w:val="00B6403F"/>
    <w:rsid w:val="00B64130"/>
    <w:rsid w:val="00B646E7"/>
    <w:rsid w:val="00B64980"/>
    <w:rsid w:val="00B64DFE"/>
    <w:rsid w:val="00B64F5D"/>
    <w:rsid w:val="00B65029"/>
    <w:rsid w:val="00B6523B"/>
    <w:rsid w:val="00B652A8"/>
    <w:rsid w:val="00B65401"/>
    <w:rsid w:val="00B65673"/>
    <w:rsid w:val="00B656A6"/>
    <w:rsid w:val="00B656FC"/>
    <w:rsid w:val="00B6592D"/>
    <w:rsid w:val="00B65E20"/>
    <w:rsid w:val="00B6605B"/>
    <w:rsid w:val="00B66085"/>
    <w:rsid w:val="00B66287"/>
    <w:rsid w:val="00B66289"/>
    <w:rsid w:val="00B6648A"/>
    <w:rsid w:val="00B664E3"/>
    <w:rsid w:val="00B6684B"/>
    <w:rsid w:val="00B66A37"/>
    <w:rsid w:val="00B66AE0"/>
    <w:rsid w:val="00B66C20"/>
    <w:rsid w:val="00B66D5B"/>
    <w:rsid w:val="00B67055"/>
    <w:rsid w:val="00B67066"/>
    <w:rsid w:val="00B670DF"/>
    <w:rsid w:val="00B671BD"/>
    <w:rsid w:val="00B67224"/>
    <w:rsid w:val="00B6738D"/>
    <w:rsid w:val="00B67555"/>
    <w:rsid w:val="00B676F6"/>
    <w:rsid w:val="00B67A01"/>
    <w:rsid w:val="00B67A67"/>
    <w:rsid w:val="00B67A79"/>
    <w:rsid w:val="00B67AD3"/>
    <w:rsid w:val="00B67B0B"/>
    <w:rsid w:val="00B67B77"/>
    <w:rsid w:val="00B67C4B"/>
    <w:rsid w:val="00B67EDA"/>
    <w:rsid w:val="00B67F9B"/>
    <w:rsid w:val="00B7002E"/>
    <w:rsid w:val="00B702AA"/>
    <w:rsid w:val="00B70343"/>
    <w:rsid w:val="00B704F7"/>
    <w:rsid w:val="00B705B6"/>
    <w:rsid w:val="00B705CB"/>
    <w:rsid w:val="00B705E9"/>
    <w:rsid w:val="00B708A3"/>
    <w:rsid w:val="00B70B5B"/>
    <w:rsid w:val="00B70B8C"/>
    <w:rsid w:val="00B70C4E"/>
    <w:rsid w:val="00B70DF7"/>
    <w:rsid w:val="00B70E93"/>
    <w:rsid w:val="00B70FFA"/>
    <w:rsid w:val="00B71354"/>
    <w:rsid w:val="00B71475"/>
    <w:rsid w:val="00B71493"/>
    <w:rsid w:val="00B714BE"/>
    <w:rsid w:val="00B715E3"/>
    <w:rsid w:val="00B715F0"/>
    <w:rsid w:val="00B715F7"/>
    <w:rsid w:val="00B7181E"/>
    <w:rsid w:val="00B71845"/>
    <w:rsid w:val="00B71B57"/>
    <w:rsid w:val="00B71BE6"/>
    <w:rsid w:val="00B71C94"/>
    <w:rsid w:val="00B71DC7"/>
    <w:rsid w:val="00B71E6C"/>
    <w:rsid w:val="00B71EDC"/>
    <w:rsid w:val="00B72032"/>
    <w:rsid w:val="00B72071"/>
    <w:rsid w:val="00B720E5"/>
    <w:rsid w:val="00B72308"/>
    <w:rsid w:val="00B725BC"/>
    <w:rsid w:val="00B72AF2"/>
    <w:rsid w:val="00B72C70"/>
    <w:rsid w:val="00B72C95"/>
    <w:rsid w:val="00B73091"/>
    <w:rsid w:val="00B73258"/>
    <w:rsid w:val="00B7369A"/>
    <w:rsid w:val="00B73777"/>
    <w:rsid w:val="00B73EA5"/>
    <w:rsid w:val="00B73FE9"/>
    <w:rsid w:val="00B7406D"/>
    <w:rsid w:val="00B74744"/>
    <w:rsid w:val="00B7494F"/>
    <w:rsid w:val="00B74BE9"/>
    <w:rsid w:val="00B751C9"/>
    <w:rsid w:val="00B751DA"/>
    <w:rsid w:val="00B755CB"/>
    <w:rsid w:val="00B756FF"/>
    <w:rsid w:val="00B757E6"/>
    <w:rsid w:val="00B758CE"/>
    <w:rsid w:val="00B759A7"/>
    <w:rsid w:val="00B75C29"/>
    <w:rsid w:val="00B75C2A"/>
    <w:rsid w:val="00B75D16"/>
    <w:rsid w:val="00B75D79"/>
    <w:rsid w:val="00B75FDA"/>
    <w:rsid w:val="00B76185"/>
    <w:rsid w:val="00B761B0"/>
    <w:rsid w:val="00B7634C"/>
    <w:rsid w:val="00B76394"/>
    <w:rsid w:val="00B76666"/>
    <w:rsid w:val="00B7692B"/>
    <w:rsid w:val="00B76943"/>
    <w:rsid w:val="00B769E1"/>
    <w:rsid w:val="00B76C72"/>
    <w:rsid w:val="00B76C93"/>
    <w:rsid w:val="00B76CBE"/>
    <w:rsid w:val="00B76FC8"/>
    <w:rsid w:val="00B7708F"/>
    <w:rsid w:val="00B770B4"/>
    <w:rsid w:val="00B771DE"/>
    <w:rsid w:val="00B773BD"/>
    <w:rsid w:val="00B773C5"/>
    <w:rsid w:val="00B7740E"/>
    <w:rsid w:val="00B775E0"/>
    <w:rsid w:val="00B777E1"/>
    <w:rsid w:val="00B77B1D"/>
    <w:rsid w:val="00B77B68"/>
    <w:rsid w:val="00B77BE8"/>
    <w:rsid w:val="00B77C02"/>
    <w:rsid w:val="00B77FED"/>
    <w:rsid w:val="00B80056"/>
    <w:rsid w:val="00B80072"/>
    <w:rsid w:val="00B801DA"/>
    <w:rsid w:val="00B801F0"/>
    <w:rsid w:val="00B804B7"/>
    <w:rsid w:val="00B8069B"/>
    <w:rsid w:val="00B80725"/>
    <w:rsid w:val="00B807A6"/>
    <w:rsid w:val="00B80828"/>
    <w:rsid w:val="00B808B7"/>
    <w:rsid w:val="00B8094D"/>
    <w:rsid w:val="00B809AC"/>
    <w:rsid w:val="00B80B19"/>
    <w:rsid w:val="00B80D17"/>
    <w:rsid w:val="00B80DB8"/>
    <w:rsid w:val="00B81011"/>
    <w:rsid w:val="00B811D5"/>
    <w:rsid w:val="00B812E6"/>
    <w:rsid w:val="00B81324"/>
    <w:rsid w:val="00B81466"/>
    <w:rsid w:val="00B814B3"/>
    <w:rsid w:val="00B816E5"/>
    <w:rsid w:val="00B816F2"/>
    <w:rsid w:val="00B81765"/>
    <w:rsid w:val="00B817EA"/>
    <w:rsid w:val="00B8188A"/>
    <w:rsid w:val="00B81A12"/>
    <w:rsid w:val="00B81A32"/>
    <w:rsid w:val="00B81B75"/>
    <w:rsid w:val="00B81EF0"/>
    <w:rsid w:val="00B81F02"/>
    <w:rsid w:val="00B8216A"/>
    <w:rsid w:val="00B821E2"/>
    <w:rsid w:val="00B82404"/>
    <w:rsid w:val="00B8251B"/>
    <w:rsid w:val="00B825B8"/>
    <w:rsid w:val="00B8273F"/>
    <w:rsid w:val="00B827A2"/>
    <w:rsid w:val="00B82842"/>
    <w:rsid w:val="00B82857"/>
    <w:rsid w:val="00B8293D"/>
    <w:rsid w:val="00B82AEF"/>
    <w:rsid w:val="00B82B13"/>
    <w:rsid w:val="00B82B1C"/>
    <w:rsid w:val="00B82C05"/>
    <w:rsid w:val="00B82C6C"/>
    <w:rsid w:val="00B82F64"/>
    <w:rsid w:val="00B8300A"/>
    <w:rsid w:val="00B83057"/>
    <w:rsid w:val="00B83241"/>
    <w:rsid w:val="00B8351A"/>
    <w:rsid w:val="00B83741"/>
    <w:rsid w:val="00B838E1"/>
    <w:rsid w:val="00B83A6E"/>
    <w:rsid w:val="00B83A7D"/>
    <w:rsid w:val="00B83AA3"/>
    <w:rsid w:val="00B83BBA"/>
    <w:rsid w:val="00B83F45"/>
    <w:rsid w:val="00B83FA6"/>
    <w:rsid w:val="00B84297"/>
    <w:rsid w:val="00B84431"/>
    <w:rsid w:val="00B84688"/>
    <w:rsid w:val="00B84ABE"/>
    <w:rsid w:val="00B84C5B"/>
    <w:rsid w:val="00B84D0D"/>
    <w:rsid w:val="00B84E30"/>
    <w:rsid w:val="00B84F39"/>
    <w:rsid w:val="00B8528B"/>
    <w:rsid w:val="00B85312"/>
    <w:rsid w:val="00B85450"/>
    <w:rsid w:val="00B858BF"/>
    <w:rsid w:val="00B85A00"/>
    <w:rsid w:val="00B85A73"/>
    <w:rsid w:val="00B85D3B"/>
    <w:rsid w:val="00B85F0E"/>
    <w:rsid w:val="00B85F64"/>
    <w:rsid w:val="00B86304"/>
    <w:rsid w:val="00B863B3"/>
    <w:rsid w:val="00B86416"/>
    <w:rsid w:val="00B864AE"/>
    <w:rsid w:val="00B8654F"/>
    <w:rsid w:val="00B8665D"/>
    <w:rsid w:val="00B867C0"/>
    <w:rsid w:val="00B8681D"/>
    <w:rsid w:val="00B86A07"/>
    <w:rsid w:val="00B86B0D"/>
    <w:rsid w:val="00B86B12"/>
    <w:rsid w:val="00B86C2A"/>
    <w:rsid w:val="00B86D45"/>
    <w:rsid w:val="00B86EE7"/>
    <w:rsid w:val="00B86F49"/>
    <w:rsid w:val="00B86FF9"/>
    <w:rsid w:val="00B8725D"/>
    <w:rsid w:val="00B872A6"/>
    <w:rsid w:val="00B87317"/>
    <w:rsid w:val="00B87567"/>
    <w:rsid w:val="00B875BC"/>
    <w:rsid w:val="00B87879"/>
    <w:rsid w:val="00B87904"/>
    <w:rsid w:val="00B879FE"/>
    <w:rsid w:val="00B87AC5"/>
    <w:rsid w:val="00B87E26"/>
    <w:rsid w:val="00B90086"/>
    <w:rsid w:val="00B900DD"/>
    <w:rsid w:val="00B905DF"/>
    <w:rsid w:val="00B906EA"/>
    <w:rsid w:val="00B9087A"/>
    <w:rsid w:val="00B908DB"/>
    <w:rsid w:val="00B90B18"/>
    <w:rsid w:val="00B90C42"/>
    <w:rsid w:val="00B90FB8"/>
    <w:rsid w:val="00B9148C"/>
    <w:rsid w:val="00B91524"/>
    <w:rsid w:val="00B916F9"/>
    <w:rsid w:val="00B91700"/>
    <w:rsid w:val="00B91766"/>
    <w:rsid w:val="00B91886"/>
    <w:rsid w:val="00B91CA5"/>
    <w:rsid w:val="00B91D76"/>
    <w:rsid w:val="00B91D86"/>
    <w:rsid w:val="00B91DCC"/>
    <w:rsid w:val="00B91E8F"/>
    <w:rsid w:val="00B91F03"/>
    <w:rsid w:val="00B91F40"/>
    <w:rsid w:val="00B91F55"/>
    <w:rsid w:val="00B92334"/>
    <w:rsid w:val="00B9233A"/>
    <w:rsid w:val="00B92498"/>
    <w:rsid w:val="00B92578"/>
    <w:rsid w:val="00B92833"/>
    <w:rsid w:val="00B92A73"/>
    <w:rsid w:val="00B92AB4"/>
    <w:rsid w:val="00B92ABC"/>
    <w:rsid w:val="00B92CDC"/>
    <w:rsid w:val="00B92F67"/>
    <w:rsid w:val="00B930ED"/>
    <w:rsid w:val="00B93248"/>
    <w:rsid w:val="00B93665"/>
    <w:rsid w:val="00B93936"/>
    <w:rsid w:val="00B939AC"/>
    <w:rsid w:val="00B939E4"/>
    <w:rsid w:val="00B93C77"/>
    <w:rsid w:val="00B93CD9"/>
    <w:rsid w:val="00B93D87"/>
    <w:rsid w:val="00B93E84"/>
    <w:rsid w:val="00B94172"/>
    <w:rsid w:val="00B941D5"/>
    <w:rsid w:val="00B9428C"/>
    <w:rsid w:val="00B942F6"/>
    <w:rsid w:val="00B944AD"/>
    <w:rsid w:val="00B948F5"/>
    <w:rsid w:val="00B9494C"/>
    <w:rsid w:val="00B94C94"/>
    <w:rsid w:val="00B94D2A"/>
    <w:rsid w:val="00B94E26"/>
    <w:rsid w:val="00B94E68"/>
    <w:rsid w:val="00B95021"/>
    <w:rsid w:val="00B95370"/>
    <w:rsid w:val="00B95436"/>
    <w:rsid w:val="00B9560A"/>
    <w:rsid w:val="00B95872"/>
    <w:rsid w:val="00B9590C"/>
    <w:rsid w:val="00B95CBF"/>
    <w:rsid w:val="00B95CE9"/>
    <w:rsid w:val="00B95EA8"/>
    <w:rsid w:val="00B96034"/>
    <w:rsid w:val="00B962C2"/>
    <w:rsid w:val="00B96563"/>
    <w:rsid w:val="00B96757"/>
    <w:rsid w:val="00B967F3"/>
    <w:rsid w:val="00B9684A"/>
    <w:rsid w:val="00B9684B"/>
    <w:rsid w:val="00B96B54"/>
    <w:rsid w:val="00B96BA1"/>
    <w:rsid w:val="00B96D6F"/>
    <w:rsid w:val="00B96E41"/>
    <w:rsid w:val="00B96E8E"/>
    <w:rsid w:val="00B96F22"/>
    <w:rsid w:val="00B96F2E"/>
    <w:rsid w:val="00B97099"/>
    <w:rsid w:val="00B9725B"/>
    <w:rsid w:val="00B973D2"/>
    <w:rsid w:val="00B97449"/>
    <w:rsid w:val="00B974E2"/>
    <w:rsid w:val="00B97618"/>
    <w:rsid w:val="00B9774B"/>
    <w:rsid w:val="00B9777A"/>
    <w:rsid w:val="00B978A4"/>
    <w:rsid w:val="00B97CC7"/>
    <w:rsid w:val="00B97F37"/>
    <w:rsid w:val="00B97F74"/>
    <w:rsid w:val="00BA01F2"/>
    <w:rsid w:val="00BA0462"/>
    <w:rsid w:val="00BA077E"/>
    <w:rsid w:val="00BA1148"/>
    <w:rsid w:val="00BA140E"/>
    <w:rsid w:val="00BA14B7"/>
    <w:rsid w:val="00BA1578"/>
    <w:rsid w:val="00BA1811"/>
    <w:rsid w:val="00BA1832"/>
    <w:rsid w:val="00BA1E8F"/>
    <w:rsid w:val="00BA1EBB"/>
    <w:rsid w:val="00BA1FD6"/>
    <w:rsid w:val="00BA2022"/>
    <w:rsid w:val="00BA215F"/>
    <w:rsid w:val="00BA2720"/>
    <w:rsid w:val="00BA28E2"/>
    <w:rsid w:val="00BA2B7C"/>
    <w:rsid w:val="00BA2BC8"/>
    <w:rsid w:val="00BA2DBF"/>
    <w:rsid w:val="00BA2DD8"/>
    <w:rsid w:val="00BA2E59"/>
    <w:rsid w:val="00BA2EF2"/>
    <w:rsid w:val="00BA2F21"/>
    <w:rsid w:val="00BA2FE5"/>
    <w:rsid w:val="00BA30AC"/>
    <w:rsid w:val="00BA354A"/>
    <w:rsid w:val="00BA356F"/>
    <w:rsid w:val="00BA3652"/>
    <w:rsid w:val="00BA375D"/>
    <w:rsid w:val="00BA3854"/>
    <w:rsid w:val="00BA395E"/>
    <w:rsid w:val="00BA3A57"/>
    <w:rsid w:val="00BA3A9B"/>
    <w:rsid w:val="00BA3B44"/>
    <w:rsid w:val="00BA3CBA"/>
    <w:rsid w:val="00BA3F39"/>
    <w:rsid w:val="00BA3FE1"/>
    <w:rsid w:val="00BA4235"/>
    <w:rsid w:val="00BA44A3"/>
    <w:rsid w:val="00BA4752"/>
    <w:rsid w:val="00BA4BF9"/>
    <w:rsid w:val="00BA4C35"/>
    <w:rsid w:val="00BA4C53"/>
    <w:rsid w:val="00BA4F4D"/>
    <w:rsid w:val="00BA4F88"/>
    <w:rsid w:val="00BA506D"/>
    <w:rsid w:val="00BA5553"/>
    <w:rsid w:val="00BA56D0"/>
    <w:rsid w:val="00BA575F"/>
    <w:rsid w:val="00BA591E"/>
    <w:rsid w:val="00BA5995"/>
    <w:rsid w:val="00BA59EC"/>
    <w:rsid w:val="00BA5A54"/>
    <w:rsid w:val="00BA5AE9"/>
    <w:rsid w:val="00BA5B7A"/>
    <w:rsid w:val="00BA5BE6"/>
    <w:rsid w:val="00BA5CF4"/>
    <w:rsid w:val="00BA5D65"/>
    <w:rsid w:val="00BA5FC8"/>
    <w:rsid w:val="00BA604A"/>
    <w:rsid w:val="00BA626B"/>
    <w:rsid w:val="00BA63E6"/>
    <w:rsid w:val="00BA6598"/>
    <w:rsid w:val="00BA65F7"/>
    <w:rsid w:val="00BA6AAE"/>
    <w:rsid w:val="00BA6AB5"/>
    <w:rsid w:val="00BA6D55"/>
    <w:rsid w:val="00BA7055"/>
    <w:rsid w:val="00BA717A"/>
    <w:rsid w:val="00BA72B1"/>
    <w:rsid w:val="00BA72DA"/>
    <w:rsid w:val="00BA7430"/>
    <w:rsid w:val="00BA771A"/>
    <w:rsid w:val="00BA7781"/>
    <w:rsid w:val="00BA78DB"/>
    <w:rsid w:val="00BA79AD"/>
    <w:rsid w:val="00BA7A23"/>
    <w:rsid w:val="00BA7B8C"/>
    <w:rsid w:val="00BA7C4A"/>
    <w:rsid w:val="00BA7DDC"/>
    <w:rsid w:val="00BA7E42"/>
    <w:rsid w:val="00BB0260"/>
    <w:rsid w:val="00BB0372"/>
    <w:rsid w:val="00BB0493"/>
    <w:rsid w:val="00BB09E8"/>
    <w:rsid w:val="00BB0A45"/>
    <w:rsid w:val="00BB0CFF"/>
    <w:rsid w:val="00BB0DAB"/>
    <w:rsid w:val="00BB0FA2"/>
    <w:rsid w:val="00BB10BB"/>
    <w:rsid w:val="00BB110F"/>
    <w:rsid w:val="00BB12B9"/>
    <w:rsid w:val="00BB1321"/>
    <w:rsid w:val="00BB1336"/>
    <w:rsid w:val="00BB13F6"/>
    <w:rsid w:val="00BB1902"/>
    <w:rsid w:val="00BB1D69"/>
    <w:rsid w:val="00BB1FCF"/>
    <w:rsid w:val="00BB2029"/>
    <w:rsid w:val="00BB213E"/>
    <w:rsid w:val="00BB2182"/>
    <w:rsid w:val="00BB2298"/>
    <w:rsid w:val="00BB242F"/>
    <w:rsid w:val="00BB2B03"/>
    <w:rsid w:val="00BB2D83"/>
    <w:rsid w:val="00BB3072"/>
    <w:rsid w:val="00BB30A5"/>
    <w:rsid w:val="00BB3441"/>
    <w:rsid w:val="00BB35B4"/>
    <w:rsid w:val="00BB37FE"/>
    <w:rsid w:val="00BB3814"/>
    <w:rsid w:val="00BB3AB4"/>
    <w:rsid w:val="00BB3B3A"/>
    <w:rsid w:val="00BB3F71"/>
    <w:rsid w:val="00BB4416"/>
    <w:rsid w:val="00BB4428"/>
    <w:rsid w:val="00BB442B"/>
    <w:rsid w:val="00BB4519"/>
    <w:rsid w:val="00BB4830"/>
    <w:rsid w:val="00BB49D9"/>
    <w:rsid w:val="00BB4A86"/>
    <w:rsid w:val="00BB4B4E"/>
    <w:rsid w:val="00BB4B83"/>
    <w:rsid w:val="00BB4BBC"/>
    <w:rsid w:val="00BB4D6B"/>
    <w:rsid w:val="00BB4E36"/>
    <w:rsid w:val="00BB4F0E"/>
    <w:rsid w:val="00BB5051"/>
    <w:rsid w:val="00BB5160"/>
    <w:rsid w:val="00BB525F"/>
    <w:rsid w:val="00BB5494"/>
    <w:rsid w:val="00BB551B"/>
    <w:rsid w:val="00BB55CF"/>
    <w:rsid w:val="00BB5638"/>
    <w:rsid w:val="00BB56CB"/>
    <w:rsid w:val="00BB5876"/>
    <w:rsid w:val="00BB5A7A"/>
    <w:rsid w:val="00BB5BA1"/>
    <w:rsid w:val="00BB5C1C"/>
    <w:rsid w:val="00BB5D42"/>
    <w:rsid w:val="00BB5D52"/>
    <w:rsid w:val="00BB5D8D"/>
    <w:rsid w:val="00BB5E04"/>
    <w:rsid w:val="00BB5EB2"/>
    <w:rsid w:val="00BB5F21"/>
    <w:rsid w:val="00BB659D"/>
    <w:rsid w:val="00BB669A"/>
    <w:rsid w:val="00BB6726"/>
    <w:rsid w:val="00BB672D"/>
    <w:rsid w:val="00BB6760"/>
    <w:rsid w:val="00BB6808"/>
    <w:rsid w:val="00BB6826"/>
    <w:rsid w:val="00BB6908"/>
    <w:rsid w:val="00BB6CC3"/>
    <w:rsid w:val="00BB6D1B"/>
    <w:rsid w:val="00BB71F7"/>
    <w:rsid w:val="00BB74D7"/>
    <w:rsid w:val="00BB75E7"/>
    <w:rsid w:val="00BB7605"/>
    <w:rsid w:val="00BB77AF"/>
    <w:rsid w:val="00BB78C3"/>
    <w:rsid w:val="00BB7B96"/>
    <w:rsid w:val="00BB7D3D"/>
    <w:rsid w:val="00BB7DC8"/>
    <w:rsid w:val="00BC0082"/>
    <w:rsid w:val="00BC00F9"/>
    <w:rsid w:val="00BC033E"/>
    <w:rsid w:val="00BC0667"/>
    <w:rsid w:val="00BC071D"/>
    <w:rsid w:val="00BC08C4"/>
    <w:rsid w:val="00BC08CD"/>
    <w:rsid w:val="00BC0AD2"/>
    <w:rsid w:val="00BC0B4E"/>
    <w:rsid w:val="00BC0E1D"/>
    <w:rsid w:val="00BC0E76"/>
    <w:rsid w:val="00BC0EB8"/>
    <w:rsid w:val="00BC0FE9"/>
    <w:rsid w:val="00BC10AB"/>
    <w:rsid w:val="00BC11D3"/>
    <w:rsid w:val="00BC11F5"/>
    <w:rsid w:val="00BC1274"/>
    <w:rsid w:val="00BC1429"/>
    <w:rsid w:val="00BC1601"/>
    <w:rsid w:val="00BC16D5"/>
    <w:rsid w:val="00BC17E1"/>
    <w:rsid w:val="00BC1ADE"/>
    <w:rsid w:val="00BC1B61"/>
    <w:rsid w:val="00BC1C49"/>
    <w:rsid w:val="00BC1CC8"/>
    <w:rsid w:val="00BC1CD7"/>
    <w:rsid w:val="00BC1EE7"/>
    <w:rsid w:val="00BC1F88"/>
    <w:rsid w:val="00BC223F"/>
    <w:rsid w:val="00BC2266"/>
    <w:rsid w:val="00BC2727"/>
    <w:rsid w:val="00BC29DC"/>
    <w:rsid w:val="00BC2A83"/>
    <w:rsid w:val="00BC2B7B"/>
    <w:rsid w:val="00BC2C42"/>
    <w:rsid w:val="00BC2D87"/>
    <w:rsid w:val="00BC2E75"/>
    <w:rsid w:val="00BC2FD3"/>
    <w:rsid w:val="00BC313B"/>
    <w:rsid w:val="00BC31D2"/>
    <w:rsid w:val="00BC32CD"/>
    <w:rsid w:val="00BC3329"/>
    <w:rsid w:val="00BC371C"/>
    <w:rsid w:val="00BC373E"/>
    <w:rsid w:val="00BC37EC"/>
    <w:rsid w:val="00BC381A"/>
    <w:rsid w:val="00BC38B2"/>
    <w:rsid w:val="00BC390D"/>
    <w:rsid w:val="00BC39FB"/>
    <w:rsid w:val="00BC3CBE"/>
    <w:rsid w:val="00BC3CE3"/>
    <w:rsid w:val="00BC3D19"/>
    <w:rsid w:val="00BC428A"/>
    <w:rsid w:val="00BC42D2"/>
    <w:rsid w:val="00BC4488"/>
    <w:rsid w:val="00BC448D"/>
    <w:rsid w:val="00BC45A8"/>
    <w:rsid w:val="00BC4926"/>
    <w:rsid w:val="00BC4D5A"/>
    <w:rsid w:val="00BC52C6"/>
    <w:rsid w:val="00BC5378"/>
    <w:rsid w:val="00BC5484"/>
    <w:rsid w:val="00BC554C"/>
    <w:rsid w:val="00BC567A"/>
    <w:rsid w:val="00BC5754"/>
    <w:rsid w:val="00BC5756"/>
    <w:rsid w:val="00BC59DE"/>
    <w:rsid w:val="00BC5A25"/>
    <w:rsid w:val="00BC60F4"/>
    <w:rsid w:val="00BC6160"/>
    <w:rsid w:val="00BC61E4"/>
    <w:rsid w:val="00BC638C"/>
    <w:rsid w:val="00BC64AA"/>
    <w:rsid w:val="00BC65B8"/>
    <w:rsid w:val="00BC6629"/>
    <w:rsid w:val="00BC6653"/>
    <w:rsid w:val="00BC69EC"/>
    <w:rsid w:val="00BC6AC9"/>
    <w:rsid w:val="00BC6B6E"/>
    <w:rsid w:val="00BC6B7A"/>
    <w:rsid w:val="00BC6BB7"/>
    <w:rsid w:val="00BC7144"/>
    <w:rsid w:val="00BC7507"/>
    <w:rsid w:val="00BC7582"/>
    <w:rsid w:val="00BC790A"/>
    <w:rsid w:val="00BC7968"/>
    <w:rsid w:val="00BC7BF1"/>
    <w:rsid w:val="00BC7C35"/>
    <w:rsid w:val="00BC7CFE"/>
    <w:rsid w:val="00BC7E82"/>
    <w:rsid w:val="00BC7EB7"/>
    <w:rsid w:val="00BC7F8D"/>
    <w:rsid w:val="00BC7FEB"/>
    <w:rsid w:val="00BD0281"/>
    <w:rsid w:val="00BD044B"/>
    <w:rsid w:val="00BD07F1"/>
    <w:rsid w:val="00BD091C"/>
    <w:rsid w:val="00BD0930"/>
    <w:rsid w:val="00BD0A36"/>
    <w:rsid w:val="00BD0DC5"/>
    <w:rsid w:val="00BD0E26"/>
    <w:rsid w:val="00BD10FC"/>
    <w:rsid w:val="00BD1118"/>
    <w:rsid w:val="00BD12BE"/>
    <w:rsid w:val="00BD12D2"/>
    <w:rsid w:val="00BD160B"/>
    <w:rsid w:val="00BD1629"/>
    <w:rsid w:val="00BD16D7"/>
    <w:rsid w:val="00BD1ACE"/>
    <w:rsid w:val="00BD1BC1"/>
    <w:rsid w:val="00BD1C2A"/>
    <w:rsid w:val="00BD1C41"/>
    <w:rsid w:val="00BD1E21"/>
    <w:rsid w:val="00BD1EAC"/>
    <w:rsid w:val="00BD1EBF"/>
    <w:rsid w:val="00BD1FDD"/>
    <w:rsid w:val="00BD2113"/>
    <w:rsid w:val="00BD23E8"/>
    <w:rsid w:val="00BD248D"/>
    <w:rsid w:val="00BD25F8"/>
    <w:rsid w:val="00BD26EA"/>
    <w:rsid w:val="00BD299C"/>
    <w:rsid w:val="00BD29CC"/>
    <w:rsid w:val="00BD2B53"/>
    <w:rsid w:val="00BD2DBB"/>
    <w:rsid w:val="00BD3112"/>
    <w:rsid w:val="00BD39C4"/>
    <w:rsid w:val="00BD3C0B"/>
    <w:rsid w:val="00BD3C30"/>
    <w:rsid w:val="00BD3EF4"/>
    <w:rsid w:val="00BD3F25"/>
    <w:rsid w:val="00BD4038"/>
    <w:rsid w:val="00BD404F"/>
    <w:rsid w:val="00BD451B"/>
    <w:rsid w:val="00BD4560"/>
    <w:rsid w:val="00BD4639"/>
    <w:rsid w:val="00BD4743"/>
    <w:rsid w:val="00BD47DF"/>
    <w:rsid w:val="00BD49A2"/>
    <w:rsid w:val="00BD4FF1"/>
    <w:rsid w:val="00BD503C"/>
    <w:rsid w:val="00BD51B5"/>
    <w:rsid w:val="00BD52C4"/>
    <w:rsid w:val="00BD537C"/>
    <w:rsid w:val="00BD5540"/>
    <w:rsid w:val="00BD55A8"/>
    <w:rsid w:val="00BD574C"/>
    <w:rsid w:val="00BD5777"/>
    <w:rsid w:val="00BD58FD"/>
    <w:rsid w:val="00BD5BCC"/>
    <w:rsid w:val="00BD5BD2"/>
    <w:rsid w:val="00BD5CD1"/>
    <w:rsid w:val="00BD5D21"/>
    <w:rsid w:val="00BD5DF7"/>
    <w:rsid w:val="00BD6220"/>
    <w:rsid w:val="00BD6249"/>
    <w:rsid w:val="00BD6320"/>
    <w:rsid w:val="00BD6623"/>
    <w:rsid w:val="00BD69C3"/>
    <w:rsid w:val="00BD6B23"/>
    <w:rsid w:val="00BD6BA7"/>
    <w:rsid w:val="00BD6E4D"/>
    <w:rsid w:val="00BD7033"/>
    <w:rsid w:val="00BD71E2"/>
    <w:rsid w:val="00BD7653"/>
    <w:rsid w:val="00BD76E0"/>
    <w:rsid w:val="00BD7AB2"/>
    <w:rsid w:val="00BD7B41"/>
    <w:rsid w:val="00BD7B99"/>
    <w:rsid w:val="00BD7F20"/>
    <w:rsid w:val="00BE05CC"/>
    <w:rsid w:val="00BE062B"/>
    <w:rsid w:val="00BE0900"/>
    <w:rsid w:val="00BE0BFC"/>
    <w:rsid w:val="00BE0FAF"/>
    <w:rsid w:val="00BE125A"/>
    <w:rsid w:val="00BE1276"/>
    <w:rsid w:val="00BE1294"/>
    <w:rsid w:val="00BE1428"/>
    <w:rsid w:val="00BE151A"/>
    <w:rsid w:val="00BE18D4"/>
    <w:rsid w:val="00BE1ADC"/>
    <w:rsid w:val="00BE1D8E"/>
    <w:rsid w:val="00BE1DFE"/>
    <w:rsid w:val="00BE2347"/>
    <w:rsid w:val="00BE24FB"/>
    <w:rsid w:val="00BE2601"/>
    <w:rsid w:val="00BE272C"/>
    <w:rsid w:val="00BE27E4"/>
    <w:rsid w:val="00BE2BB8"/>
    <w:rsid w:val="00BE2C00"/>
    <w:rsid w:val="00BE2DC2"/>
    <w:rsid w:val="00BE2DDB"/>
    <w:rsid w:val="00BE2E34"/>
    <w:rsid w:val="00BE2F28"/>
    <w:rsid w:val="00BE3065"/>
    <w:rsid w:val="00BE30BA"/>
    <w:rsid w:val="00BE31DF"/>
    <w:rsid w:val="00BE3290"/>
    <w:rsid w:val="00BE3379"/>
    <w:rsid w:val="00BE3520"/>
    <w:rsid w:val="00BE3553"/>
    <w:rsid w:val="00BE36B4"/>
    <w:rsid w:val="00BE3726"/>
    <w:rsid w:val="00BE376F"/>
    <w:rsid w:val="00BE37D4"/>
    <w:rsid w:val="00BE3811"/>
    <w:rsid w:val="00BE38EA"/>
    <w:rsid w:val="00BE39F5"/>
    <w:rsid w:val="00BE3A44"/>
    <w:rsid w:val="00BE3A9A"/>
    <w:rsid w:val="00BE3B58"/>
    <w:rsid w:val="00BE3B5B"/>
    <w:rsid w:val="00BE3CB2"/>
    <w:rsid w:val="00BE3E43"/>
    <w:rsid w:val="00BE3E54"/>
    <w:rsid w:val="00BE4315"/>
    <w:rsid w:val="00BE43A3"/>
    <w:rsid w:val="00BE4453"/>
    <w:rsid w:val="00BE453D"/>
    <w:rsid w:val="00BE45C6"/>
    <w:rsid w:val="00BE4655"/>
    <w:rsid w:val="00BE46A7"/>
    <w:rsid w:val="00BE46E7"/>
    <w:rsid w:val="00BE46F6"/>
    <w:rsid w:val="00BE4AAF"/>
    <w:rsid w:val="00BE4B94"/>
    <w:rsid w:val="00BE4ED3"/>
    <w:rsid w:val="00BE5441"/>
    <w:rsid w:val="00BE57C9"/>
    <w:rsid w:val="00BE5B80"/>
    <w:rsid w:val="00BE5D0D"/>
    <w:rsid w:val="00BE602D"/>
    <w:rsid w:val="00BE60E5"/>
    <w:rsid w:val="00BE62A7"/>
    <w:rsid w:val="00BE6A24"/>
    <w:rsid w:val="00BE6B0B"/>
    <w:rsid w:val="00BE6BAF"/>
    <w:rsid w:val="00BE6C28"/>
    <w:rsid w:val="00BE6DF0"/>
    <w:rsid w:val="00BE6FB6"/>
    <w:rsid w:val="00BE7492"/>
    <w:rsid w:val="00BE74D7"/>
    <w:rsid w:val="00BE7563"/>
    <w:rsid w:val="00BE764F"/>
    <w:rsid w:val="00BE7804"/>
    <w:rsid w:val="00BE7854"/>
    <w:rsid w:val="00BE7A00"/>
    <w:rsid w:val="00BE7E58"/>
    <w:rsid w:val="00BF0099"/>
    <w:rsid w:val="00BF0128"/>
    <w:rsid w:val="00BF01D3"/>
    <w:rsid w:val="00BF0237"/>
    <w:rsid w:val="00BF035A"/>
    <w:rsid w:val="00BF090C"/>
    <w:rsid w:val="00BF09DA"/>
    <w:rsid w:val="00BF0BCD"/>
    <w:rsid w:val="00BF0D18"/>
    <w:rsid w:val="00BF10BE"/>
    <w:rsid w:val="00BF10E1"/>
    <w:rsid w:val="00BF134B"/>
    <w:rsid w:val="00BF140D"/>
    <w:rsid w:val="00BF1580"/>
    <w:rsid w:val="00BF17C0"/>
    <w:rsid w:val="00BF18CB"/>
    <w:rsid w:val="00BF1C11"/>
    <w:rsid w:val="00BF1DB8"/>
    <w:rsid w:val="00BF2110"/>
    <w:rsid w:val="00BF215F"/>
    <w:rsid w:val="00BF22A1"/>
    <w:rsid w:val="00BF249F"/>
    <w:rsid w:val="00BF24C0"/>
    <w:rsid w:val="00BF27A4"/>
    <w:rsid w:val="00BF295E"/>
    <w:rsid w:val="00BF29D2"/>
    <w:rsid w:val="00BF2B11"/>
    <w:rsid w:val="00BF2C85"/>
    <w:rsid w:val="00BF2EC0"/>
    <w:rsid w:val="00BF302F"/>
    <w:rsid w:val="00BF3303"/>
    <w:rsid w:val="00BF3401"/>
    <w:rsid w:val="00BF35FC"/>
    <w:rsid w:val="00BF3648"/>
    <w:rsid w:val="00BF38B1"/>
    <w:rsid w:val="00BF3A0C"/>
    <w:rsid w:val="00BF3B49"/>
    <w:rsid w:val="00BF3C30"/>
    <w:rsid w:val="00BF3C3B"/>
    <w:rsid w:val="00BF3F30"/>
    <w:rsid w:val="00BF4094"/>
    <w:rsid w:val="00BF430E"/>
    <w:rsid w:val="00BF438B"/>
    <w:rsid w:val="00BF4611"/>
    <w:rsid w:val="00BF461D"/>
    <w:rsid w:val="00BF483C"/>
    <w:rsid w:val="00BF49AF"/>
    <w:rsid w:val="00BF4C07"/>
    <w:rsid w:val="00BF4D6D"/>
    <w:rsid w:val="00BF5013"/>
    <w:rsid w:val="00BF51DF"/>
    <w:rsid w:val="00BF51E7"/>
    <w:rsid w:val="00BF52E5"/>
    <w:rsid w:val="00BF52E7"/>
    <w:rsid w:val="00BF5C39"/>
    <w:rsid w:val="00BF6073"/>
    <w:rsid w:val="00BF6127"/>
    <w:rsid w:val="00BF669A"/>
    <w:rsid w:val="00BF6975"/>
    <w:rsid w:val="00BF6B05"/>
    <w:rsid w:val="00BF6CE1"/>
    <w:rsid w:val="00BF6D5A"/>
    <w:rsid w:val="00BF6D91"/>
    <w:rsid w:val="00BF6DB4"/>
    <w:rsid w:val="00BF6F3E"/>
    <w:rsid w:val="00BF7184"/>
    <w:rsid w:val="00BF7196"/>
    <w:rsid w:val="00BF7649"/>
    <w:rsid w:val="00C000ED"/>
    <w:rsid w:val="00C00175"/>
    <w:rsid w:val="00C00218"/>
    <w:rsid w:val="00C00239"/>
    <w:rsid w:val="00C00481"/>
    <w:rsid w:val="00C00626"/>
    <w:rsid w:val="00C00729"/>
    <w:rsid w:val="00C00C65"/>
    <w:rsid w:val="00C00CA2"/>
    <w:rsid w:val="00C00D5E"/>
    <w:rsid w:val="00C00EEE"/>
    <w:rsid w:val="00C00FBF"/>
    <w:rsid w:val="00C013FC"/>
    <w:rsid w:val="00C014DC"/>
    <w:rsid w:val="00C015C1"/>
    <w:rsid w:val="00C01652"/>
    <w:rsid w:val="00C016CE"/>
    <w:rsid w:val="00C017AC"/>
    <w:rsid w:val="00C017F0"/>
    <w:rsid w:val="00C01917"/>
    <w:rsid w:val="00C01A42"/>
    <w:rsid w:val="00C01A5B"/>
    <w:rsid w:val="00C01CC1"/>
    <w:rsid w:val="00C01DC6"/>
    <w:rsid w:val="00C01E35"/>
    <w:rsid w:val="00C0201E"/>
    <w:rsid w:val="00C020FD"/>
    <w:rsid w:val="00C022A4"/>
    <w:rsid w:val="00C022DD"/>
    <w:rsid w:val="00C02458"/>
    <w:rsid w:val="00C02739"/>
    <w:rsid w:val="00C02C1B"/>
    <w:rsid w:val="00C02C5F"/>
    <w:rsid w:val="00C031E7"/>
    <w:rsid w:val="00C03218"/>
    <w:rsid w:val="00C037A9"/>
    <w:rsid w:val="00C03BA3"/>
    <w:rsid w:val="00C03BBA"/>
    <w:rsid w:val="00C03CA1"/>
    <w:rsid w:val="00C03D68"/>
    <w:rsid w:val="00C03E2C"/>
    <w:rsid w:val="00C03F3A"/>
    <w:rsid w:val="00C040C0"/>
    <w:rsid w:val="00C044C6"/>
    <w:rsid w:val="00C04745"/>
    <w:rsid w:val="00C04876"/>
    <w:rsid w:val="00C04DD2"/>
    <w:rsid w:val="00C04F07"/>
    <w:rsid w:val="00C04FA9"/>
    <w:rsid w:val="00C050B7"/>
    <w:rsid w:val="00C05591"/>
    <w:rsid w:val="00C05656"/>
    <w:rsid w:val="00C05765"/>
    <w:rsid w:val="00C0581A"/>
    <w:rsid w:val="00C05A4E"/>
    <w:rsid w:val="00C05EE6"/>
    <w:rsid w:val="00C06065"/>
    <w:rsid w:val="00C062AA"/>
    <w:rsid w:val="00C06345"/>
    <w:rsid w:val="00C06353"/>
    <w:rsid w:val="00C06394"/>
    <w:rsid w:val="00C0645B"/>
    <w:rsid w:val="00C067A7"/>
    <w:rsid w:val="00C0693E"/>
    <w:rsid w:val="00C069AB"/>
    <w:rsid w:val="00C06D9B"/>
    <w:rsid w:val="00C06E51"/>
    <w:rsid w:val="00C06E99"/>
    <w:rsid w:val="00C06F8B"/>
    <w:rsid w:val="00C06F8E"/>
    <w:rsid w:val="00C07245"/>
    <w:rsid w:val="00C07534"/>
    <w:rsid w:val="00C077B7"/>
    <w:rsid w:val="00C078C9"/>
    <w:rsid w:val="00C078D6"/>
    <w:rsid w:val="00C0790F"/>
    <w:rsid w:val="00C0795C"/>
    <w:rsid w:val="00C07DB1"/>
    <w:rsid w:val="00C07DF9"/>
    <w:rsid w:val="00C10251"/>
    <w:rsid w:val="00C1043F"/>
    <w:rsid w:val="00C1068B"/>
    <w:rsid w:val="00C108CD"/>
    <w:rsid w:val="00C10B0D"/>
    <w:rsid w:val="00C10BEF"/>
    <w:rsid w:val="00C10D55"/>
    <w:rsid w:val="00C10E99"/>
    <w:rsid w:val="00C10F5D"/>
    <w:rsid w:val="00C10F75"/>
    <w:rsid w:val="00C113A9"/>
    <w:rsid w:val="00C11437"/>
    <w:rsid w:val="00C114DC"/>
    <w:rsid w:val="00C11B39"/>
    <w:rsid w:val="00C11B66"/>
    <w:rsid w:val="00C11C06"/>
    <w:rsid w:val="00C11D5F"/>
    <w:rsid w:val="00C11D7B"/>
    <w:rsid w:val="00C11E11"/>
    <w:rsid w:val="00C121E1"/>
    <w:rsid w:val="00C12295"/>
    <w:rsid w:val="00C122A3"/>
    <w:rsid w:val="00C12521"/>
    <w:rsid w:val="00C126F8"/>
    <w:rsid w:val="00C12935"/>
    <w:rsid w:val="00C12978"/>
    <w:rsid w:val="00C12AC8"/>
    <w:rsid w:val="00C12B72"/>
    <w:rsid w:val="00C12D55"/>
    <w:rsid w:val="00C12EB8"/>
    <w:rsid w:val="00C12F9D"/>
    <w:rsid w:val="00C12FBA"/>
    <w:rsid w:val="00C12FD7"/>
    <w:rsid w:val="00C13060"/>
    <w:rsid w:val="00C130B7"/>
    <w:rsid w:val="00C13180"/>
    <w:rsid w:val="00C13197"/>
    <w:rsid w:val="00C13231"/>
    <w:rsid w:val="00C13292"/>
    <w:rsid w:val="00C133C2"/>
    <w:rsid w:val="00C13420"/>
    <w:rsid w:val="00C13526"/>
    <w:rsid w:val="00C13692"/>
    <w:rsid w:val="00C1381E"/>
    <w:rsid w:val="00C13839"/>
    <w:rsid w:val="00C13B90"/>
    <w:rsid w:val="00C13E20"/>
    <w:rsid w:val="00C13E5F"/>
    <w:rsid w:val="00C14094"/>
    <w:rsid w:val="00C140E1"/>
    <w:rsid w:val="00C140F4"/>
    <w:rsid w:val="00C1419D"/>
    <w:rsid w:val="00C143D7"/>
    <w:rsid w:val="00C1443C"/>
    <w:rsid w:val="00C14653"/>
    <w:rsid w:val="00C1489C"/>
    <w:rsid w:val="00C148E6"/>
    <w:rsid w:val="00C14C45"/>
    <w:rsid w:val="00C1500C"/>
    <w:rsid w:val="00C1514B"/>
    <w:rsid w:val="00C1532E"/>
    <w:rsid w:val="00C1540A"/>
    <w:rsid w:val="00C154D7"/>
    <w:rsid w:val="00C1557E"/>
    <w:rsid w:val="00C15828"/>
    <w:rsid w:val="00C15B2F"/>
    <w:rsid w:val="00C15C28"/>
    <w:rsid w:val="00C15DA0"/>
    <w:rsid w:val="00C15E61"/>
    <w:rsid w:val="00C15FCA"/>
    <w:rsid w:val="00C161BD"/>
    <w:rsid w:val="00C16449"/>
    <w:rsid w:val="00C1652E"/>
    <w:rsid w:val="00C16589"/>
    <w:rsid w:val="00C16643"/>
    <w:rsid w:val="00C16790"/>
    <w:rsid w:val="00C16BC2"/>
    <w:rsid w:val="00C16DD3"/>
    <w:rsid w:val="00C17448"/>
    <w:rsid w:val="00C1746E"/>
    <w:rsid w:val="00C17583"/>
    <w:rsid w:val="00C17757"/>
    <w:rsid w:val="00C17838"/>
    <w:rsid w:val="00C178F2"/>
    <w:rsid w:val="00C17998"/>
    <w:rsid w:val="00C17A99"/>
    <w:rsid w:val="00C17B58"/>
    <w:rsid w:val="00C17F1A"/>
    <w:rsid w:val="00C200CD"/>
    <w:rsid w:val="00C201D9"/>
    <w:rsid w:val="00C20232"/>
    <w:rsid w:val="00C20282"/>
    <w:rsid w:val="00C20316"/>
    <w:rsid w:val="00C203A6"/>
    <w:rsid w:val="00C20747"/>
    <w:rsid w:val="00C2092D"/>
    <w:rsid w:val="00C20A4C"/>
    <w:rsid w:val="00C20C01"/>
    <w:rsid w:val="00C20C58"/>
    <w:rsid w:val="00C20FF5"/>
    <w:rsid w:val="00C21181"/>
    <w:rsid w:val="00C213C2"/>
    <w:rsid w:val="00C214AC"/>
    <w:rsid w:val="00C214CD"/>
    <w:rsid w:val="00C214E7"/>
    <w:rsid w:val="00C21563"/>
    <w:rsid w:val="00C218A6"/>
    <w:rsid w:val="00C21951"/>
    <w:rsid w:val="00C219E3"/>
    <w:rsid w:val="00C21AD7"/>
    <w:rsid w:val="00C21C1F"/>
    <w:rsid w:val="00C21CF1"/>
    <w:rsid w:val="00C21DF7"/>
    <w:rsid w:val="00C21ECF"/>
    <w:rsid w:val="00C22017"/>
    <w:rsid w:val="00C22209"/>
    <w:rsid w:val="00C222A2"/>
    <w:rsid w:val="00C224CD"/>
    <w:rsid w:val="00C22542"/>
    <w:rsid w:val="00C2263C"/>
    <w:rsid w:val="00C22672"/>
    <w:rsid w:val="00C22E1F"/>
    <w:rsid w:val="00C23333"/>
    <w:rsid w:val="00C233E4"/>
    <w:rsid w:val="00C2347F"/>
    <w:rsid w:val="00C234A8"/>
    <w:rsid w:val="00C236E5"/>
    <w:rsid w:val="00C237CA"/>
    <w:rsid w:val="00C23880"/>
    <w:rsid w:val="00C23ABF"/>
    <w:rsid w:val="00C23EFC"/>
    <w:rsid w:val="00C23F7C"/>
    <w:rsid w:val="00C24267"/>
    <w:rsid w:val="00C248D9"/>
    <w:rsid w:val="00C24A78"/>
    <w:rsid w:val="00C24B0E"/>
    <w:rsid w:val="00C24D5C"/>
    <w:rsid w:val="00C24D79"/>
    <w:rsid w:val="00C2557D"/>
    <w:rsid w:val="00C255E5"/>
    <w:rsid w:val="00C256E7"/>
    <w:rsid w:val="00C2590E"/>
    <w:rsid w:val="00C25987"/>
    <w:rsid w:val="00C259A7"/>
    <w:rsid w:val="00C25A3F"/>
    <w:rsid w:val="00C25DCB"/>
    <w:rsid w:val="00C25F5D"/>
    <w:rsid w:val="00C26026"/>
    <w:rsid w:val="00C260FB"/>
    <w:rsid w:val="00C265E5"/>
    <w:rsid w:val="00C26812"/>
    <w:rsid w:val="00C2685B"/>
    <w:rsid w:val="00C26AD4"/>
    <w:rsid w:val="00C26FF5"/>
    <w:rsid w:val="00C27144"/>
    <w:rsid w:val="00C2722E"/>
    <w:rsid w:val="00C277D4"/>
    <w:rsid w:val="00C27808"/>
    <w:rsid w:val="00C27A6D"/>
    <w:rsid w:val="00C27B2B"/>
    <w:rsid w:val="00C27BC3"/>
    <w:rsid w:val="00C27C79"/>
    <w:rsid w:val="00C30108"/>
    <w:rsid w:val="00C303AC"/>
    <w:rsid w:val="00C303D2"/>
    <w:rsid w:val="00C304C0"/>
    <w:rsid w:val="00C3068D"/>
    <w:rsid w:val="00C309DA"/>
    <w:rsid w:val="00C30B86"/>
    <w:rsid w:val="00C31018"/>
    <w:rsid w:val="00C3116E"/>
    <w:rsid w:val="00C311FF"/>
    <w:rsid w:val="00C3140D"/>
    <w:rsid w:val="00C314B7"/>
    <w:rsid w:val="00C31522"/>
    <w:rsid w:val="00C315C3"/>
    <w:rsid w:val="00C318D3"/>
    <w:rsid w:val="00C31923"/>
    <w:rsid w:val="00C31B2F"/>
    <w:rsid w:val="00C31B7C"/>
    <w:rsid w:val="00C31D61"/>
    <w:rsid w:val="00C31F3E"/>
    <w:rsid w:val="00C31FDD"/>
    <w:rsid w:val="00C32100"/>
    <w:rsid w:val="00C32300"/>
    <w:rsid w:val="00C323C1"/>
    <w:rsid w:val="00C323CC"/>
    <w:rsid w:val="00C323EF"/>
    <w:rsid w:val="00C32707"/>
    <w:rsid w:val="00C3274C"/>
    <w:rsid w:val="00C32A80"/>
    <w:rsid w:val="00C32ABE"/>
    <w:rsid w:val="00C32B6C"/>
    <w:rsid w:val="00C32C85"/>
    <w:rsid w:val="00C332EB"/>
    <w:rsid w:val="00C3372B"/>
    <w:rsid w:val="00C339C6"/>
    <w:rsid w:val="00C33B8B"/>
    <w:rsid w:val="00C33BA1"/>
    <w:rsid w:val="00C33BB9"/>
    <w:rsid w:val="00C33C28"/>
    <w:rsid w:val="00C33C66"/>
    <w:rsid w:val="00C34276"/>
    <w:rsid w:val="00C34373"/>
    <w:rsid w:val="00C343DB"/>
    <w:rsid w:val="00C343FB"/>
    <w:rsid w:val="00C34446"/>
    <w:rsid w:val="00C344AC"/>
    <w:rsid w:val="00C34614"/>
    <w:rsid w:val="00C34701"/>
    <w:rsid w:val="00C34704"/>
    <w:rsid w:val="00C348FF"/>
    <w:rsid w:val="00C3490F"/>
    <w:rsid w:val="00C349A3"/>
    <w:rsid w:val="00C34AA3"/>
    <w:rsid w:val="00C34F3D"/>
    <w:rsid w:val="00C35290"/>
    <w:rsid w:val="00C3538C"/>
    <w:rsid w:val="00C354B2"/>
    <w:rsid w:val="00C35615"/>
    <w:rsid w:val="00C35690"/>
    <w:rsid w:val="00C35734"/>
    <w:rsid w:val="00C357E3"/>
    <w:rsid w:val="00C3582A"/>
    <w:rsid w:val="00C358C7"/>
    <w:rsid w:val="00C35929"/>
    <w:rsid w:val="00C35958"/>
    <w:rsid w:val="00C35CCA"/>
    <w:rsid w:val="00C35E15"/>
    <w:rsid w:val="00C35E1C"/>
    <w:rsid w:val="00C35EF8"/>
    <w:rsid w:val="00C362D2"/>
    <w:rsid w:val="00C36385"/>
    <w:rsid w:val="00C3666A"/>
    <w:rsid w:val="00C36848"/>
    <w:rsid w:val="00C36A4B"/>
    <w:rsid w:val="00C36C96"/>
    <w:rsid w:val="00C36CF6"/>
    <w:rsid w:val="00C36D35"/>
    <w:rsid w:val="00C36E4D"/>
    <w:rsid w:val="00C36EF2"/>
    <w:rsid w:val="00C37112"/>
    <w:rsid w:val="00C3768C"/>
    <w:rsid w:val="00C379E1"/>
    <w:rsid w:val="00C37CD6"/>
    <w:rsid w:val="00C401C9"/>
    <w:rsid w:val="00C4035F"/>
    <w:rsid w:val="00C403E4"/>
    <w:rsid w:val="00C4045E"/>
    <w:rsid w:val="00C405F2"/>
    <w:rsid w:val="00C40788"/>
    <w:rsid w:val="00C40854"/>
    <w:rsid w:val="00C40D89"/>
    <w:rsid w:val="00C4165D"/>
    <w:rsid w:val="00C41818"/>
    <w:rsid w:val="00C419D6"/>
    <w:rsid w:val="00C41ACE"/>
    <w:rsid w:val="00C41BB9"/>
    <w:rsid w:val="00C41D46"/>
    <w:rsid w:val="00C41E03"/>
    <w:rsid w:val="00C41F64"/>
    <w:rsid w:val="00C420FA"/>
    <w:rsid w:val="00C422F4"/>
    <w:rsid w:val="00C4259C"/>
    <w:rsid w:val="00C42765"/>
    <w:rsid w:val="00C42997"/>
    <w:rsid w:val="00C42B62"/>
    <w:rsid w:val="00C42B77"/>
    <w:rsid w:val="00C42BA4"/>
    <w:rsid w:val="00C42C6D"/>
    <w:rsid w:val="00C42EBE"/>
    <w:rsid w:val="00C4309E"/>
    <w:rsid w:val="00C430C9"/>
    <w:rsid w:val="00C433A4"/>
    <w:rsid w:val="00C4359E"/>
    <w:rsid w:val="00C4360D"/>
    <w:rsid w:val="00C4380F"/>
    <w:rsid w:val="00C438B3"/>
    <w:rsid w:val="00C43928"/>
    <w:rsid w:val="00C43AE1"/>
    <w:rsid w:val="00C43B29"/>
    <w:rsid w:val="00C43E4B"/>
    <w:rsid w:val="00C43F7E"/>
    <w:rsid w:val="00C44062"/>
    <w:rsid w:val="00C44195"/>
    <w:rsid w:val="00C44376"/>
    <w:rsid w:val="00C44425"/>
    <w:rsid w:val="00C445BC"/>
    <w:rsid w:val="00C448FF"/>
    <w:rsid w:val="00C44942"/>
    <w:rsid w:val="00C44AEB"/>
    <w:rsid w:val="00C44BA3"/>
    <w:rsid w:val="00C44C34"/>
    <w:rsid w:val="00C44DC6"/>
    <w:rsid w:val="00C44DF9"/>
    <w:rsid w:val="00C4500E"/>
    <w:rsid w:val="00C4531D"/>
    <w:rsid w:val="00C45533"/>
    <w:rsid w:val="00C45853"/>
    <w:rsid w:val="00C458CB"/>
    <w:rsid w:val="00C45A34"/>
    <w:rsid w:val="00C45BF9"/>
    <w:rsid w:val="00C45CC4"/>
    <w:rsid w:val="00C45D3C"/>
    <w:rsid w:val="00C45D8B"/>
    <w:rsid w:val="00C45E5C"/>
    <w:rsid w:val="00C46005"/>
    <w:rsid w:val="00C46018"/>
    <w:rsid w:val="00C46058"/>
    <w:rsid w:val="00C46228"/>
    <w:rsid w:val="00C4649E"/>
    <w:rsid w:val="00C46521"/>
    <w:rsid w:val="00C46679"/>
    <w:rsid w:val="00C469E6"/>
    <w:rsid w:val="00C46C6A"/>
    <w:rsid w:val="00C4701F"/>
    <w:rsid w:val="00C47081"/>
    <w:rsid w:val="00C47113"/>
    <w:rsid w:val="00C47153"/>
    <w:rsid w:val="00C4716B"/>
    <w:rsid w:val="00C4729B"/>
    <w:rsid w:val="00C474F0"/>
    <w:rsid w:val="00C47657"/>
    <w:rsid w:val="00C476D5"/>
    <w:rsid w:val="00C477B6"/>
    <w:rsid w:val="00C477C8"/>
    <w:rsid w:val="00C47A4D"/>
    <w:rsid w:val="00C50258"/>
    <w:rsid w:val="00C50377"/>
    <w:rsid w:val="00C50446"/>
    <w:rsid w:val="00C50524"/>
    <w:rsid w:val="00C50727"/>
    <w:rsid w:val="00C50814"/>
    <w:rsid w:val="00C508DD"/>
    <w:rsid w:val="00C5092B"/>
    <w:rsid w:val="00C50A58"/>
    <w:rsid w:val="00C50B57"/>
    <w:rsid w:val="00C50B5A"/>
    <w:rsid w:val="00C50C7B"/>
    <w:rsid w:val="00C50E10"/>
    <w:rsid w:val="00C50EE9"/>
    <w:rsid w:val="00C50FE9"/>
    <w:rsid w:val="00C51097"/>
    <w:rsid w:val="00C511C8"/>
    <w:rsid w:val="00C513F4"/>
    <w:rsid w:val="00C515F6"/>
    <w:rsid w:val="00C51A46"/>
    <w:rsid w:val="00C51AA3"/>
    <w:rsid w:val="00C51DD6"/>
    <w:rsid w:val="00C520FE"/>
    <w:rsid w:val="00C52196"/>
    <w:rsid w:val="00C521EA"/>
    <w:rsid w:val="00C5229B"/>
    <w:rsid w:val="00C522E9"/>
    <w:rsid w:val="00C523F0"/>
    <w:rsid w:val="00C5256A"/>
    <w:rsid w:val="00C526D2"/>
    <w:rsid w:val="00C52984"/>
    <w:rsid w:val="00C52E95"/>
    <w:rsid w:val="00C5302C"/>
    <w:rsid w:val="00C5329B"/>
    <w:rsid w:val="00C53564"/>
    <w:rsid w:val="00C53702"/>
    <w:rsid w:val="00C5370B"/>
    <w:rsid w:val="00C53788"/>
    <w:rsid w:val="00C5382D"/>
    <w:rsid w:val="00C53A96"/>
    <w:rsid w:val="00C53B3B"/>
    <w:rsid w:val="00C53C21"/>
    <w:rsid w:val="00C53C53"/>
    <w:rsid w:val="00C53D08"/>
    <w:rsid w:val="00C53F7F"/>
    <w:rsid w:val="00C53FCD"/>
    <w:rsid w:val="00C540A0"/>
    <w:rsid w:val="00C5419E"/>
    <w:rsid w:val="00C54220"/>
    <w:rsid w:val="00C5442C"/>
    <w:rsid w:val="00C544FF"/>
    <w:rsid w:val="00C545FE"/>
    <w:rsid w:val="00C54620"/>
    <w:rsid w:val="00C54651"/>
    <w:rsid w:val="00C54826"/>
    <w:rsid w:val="00C54971"/>
    <w:rsid w:val="00C54990"/>
    <w:rsid w:val="00C54CC0"/>
    <w:rsid w:val="00C54F2A"/>
    <w:rsid w:val="00C551A8"/>
    <w:rsid w:val="00C551F2"/>
    <w:rsid w:val="00C5522D"/>
    <w:rsid w:val="00C552D0"/>
    <w:rsid w:val="00C554A6"/>
    <w:rsid w:val="00C554E2"/>
    <w:rsid w:val="00C5554A"/>
    <w:rsid w:val="00C55662"/>
    <w:rsid w:val="00C5568D"/>
    <w:rsid w:val="00C556E3"/>
    <w:rsid w:val="00C55707"/>
    <w:rsid w:val="00C557C5"/>
    <w:rsid w:val="00C5598D"/>
    <w:rsid w:val="00C559ED"/>
    <w:rsid w:val="00C55AC9"/>
    <w:rsid w:val="00C55E05"/>
    <w:rsid w:val="00C55F0F"/>
    <w:rsid w:val="00C5614D"/>
    <w:rsid w:val="00C562B5"/>
    <w:rsid w:val="00C564F7"/>
    <w:rsid w:val="00C568FF"/>
    <w:rsid w:val="00C569E8"/>
    <w:rsid w:val="00C569EC"/>
    <w:rsid w:val="00C56AE9"/>
    <w:rsid w:val="00C56D47"/>
    <w:rsid w:val="00C56F5A"/>
    <w:rsid w:val="00C57006"/>
    <w:rsid w:val="00C57122"/>
    <w:rsid w:val="00C57C05"/>
    <w:rsid w:val="00C57D3E"/>
    <w:rsid w:val="00C57E49"/>
    <w:rsid w:val="00C57E56"/>
    <w:rsid w:val="00C57ECF"/>
    <w:rsid w:val="00C57F88"/>
    <w:rsid w:val="00C60057"/>
    <w:rsid w:val="00C60189"/>
    <w:rsid w:val="00C602D1"/>
    <w:rsid w:val="00C60456"/>
    <w:rsid w:val="00C604E8"/>
    <w:rsid w:val="00C60612"/>
    <w:rsid w:val="00C60786"/>
    <w:rsid w:val="00C60BD4"/>
    <w:rsid w:val="00C60C37"/>
    <w:rsid w:val="00C60C44"/>
    <w:rsid w:val="00C60E89"/>
    <w:rsid w:val="00C6106A"/>
    <w:rsid w:val="00C610D1"/>
    <w:rsid w:val="00C61350"/>
    <w:rsid w:val="00C61368"/>
    <w:rsid w:val="00C6144B"/>
    <w:rsid w:val="00C6145B"/>
    <w:rsid w:val="00C615F3"/>
    <w:rsid w:val="00C6175F"/>
    <w:rsid w:val="00C61872"/>
    <w:rsid w:val="00C6192B"/>
    <w:rsid w:val="00C61999"/>
    <w:rsid w:val="00C61B6D"/>
    <w:rsid w:val="00C61BBF"/>
    <w:rsid w:val="00C61C48"/>
    <w:rsid w:val="00C61C71"/>
    <w:rsid w:val="00C61DC8"/>
    <w:rsid w:val="00C61DFC"/>
    <w:rsid w:val="00C6206E"/>
    <w:rsid w:val="00C62251"/>
    <w:rsid w:val="00C623C7"/>
    <w:rsid w:val="00C623DC"/>
    <w:rsid w:val="00C62431"/>
    <w:rsid w:val="00C62495"/>
    <w:rsid w:val="00C625CE"/>
    <w:rsid w:val="00C62912"/>
    <w:rsid w:val="00C62A1F"/>
    <w:rsid w:val="00C62A85"/>
    <w:rsid w:val="00C62B70"/>
    <w:rsid w:val="00C62B72"/>
    <w:rsid w:val="00C62CA5"/>
    <w:rsid w:val="00C62CEE"/>
    <w:rsid w:val="00C62D00"/>
    <w:rsid w:val="00C62D7B"/>
    <w:rsid w:val="00C62DB4"/>
    <w:rsid w:val="00C62F26"/>
    <w:rsid w:val="00C6310B"/>
    <w:rsid w:val="00C63433"/>
    <w:rsid w:val="00C6343F"/>
    <w:rsid w:val="00C634C0"/>
    <w:rsid w:val="00C6375E"/>
    <w:rsid w:val="00C6383D"/>
    <w:rsid w:val="00C639AE"/>
    <w:rsid w:val="00C63CEC"/>
    <w:rsid w:val="00C63DA8"/>
    <w:rsid w:val="00C64002"/>
    <w:rsid w:val="00C6404A"/>
    <w:rsid w:val="00C640FE"/>
    <w:rsid w:val="00C64143"/>
    <w:rsid w:val="00C64175"/>
    <w:rsid w:val="00C641D7"/>
    <w:rsid w:val="00C641FC"/>
    <w:rsid w:val="00C64389"/>
    <w:rsid w:val="00C64421"/>
    <w:rsid w:val="00C644A6"/>
    <w:rsid w:val="00C64895"/>
    <w:rsid w:val="00C64A50"/>
    <w:rsid w:val="00C64BAF"/>
    <w:rsid w:val="00C64C2F"/>
    <w:rsid w:val="00C64CE6"/>
    <w:rsid w:val="00C64D8A"/>
    <w:rsid w:val="00C64E6D"/>
    <w:rsid w:val="00C64F99"/>
    <w:rsid w:val="00C65155"/>
    <w:rsid w:val="00C6529B"/>
    <w:rsid w:val="00C65465"/>
    <w:rsid w:val="00C65807"/>
    <w:rsid w:val="00C658B0"/>
    <w:rsid w:val="00C65993"/>
    <w:rsid w:val="00C65AD5"/>
    <w:rsid w:val="00C65BC3"/>
    <w:rsid w:val="00C65BE1"/>
    <w:rsid w:val="00C65D01"/>
    <w:rsid w:val="00C65F84"/>
    <w:rsid w:val="00C6607A"/>
    <w:rsid w:val="00C66260"/>
    <w:rsid w:val="00C6694E"/>
    <w:rsid w:val="00C66B25"/>
    <w:rsid w:val="00C66B4A"/>
    <w:rsid w:val="00C66C07"/>
    <w:rsid w:val="00C66D46"/>
    <w:rsid w:val="00C66DC9"/>
    <w:rsid w:val="00C66FDD"/>
    <w:rsid w:val="00C6718D"/>
    <w:rsid w:val="00C676C0"/>
    <w:rsid w:val="00C67E93"/>
    <w:rsid w:val="00C67FC1"/>
    <w:rsid w:val="00C701EB"/>
    <w:rsid w:val="00C7033E"/>
    <w:rsid w:val="00C7054F"/>
    <w:rsid w:val="00C706FC"/>
    <w:rsid w:val="00C70713"/>
    <w:rsid w:val="00C708FD"/>
    <w:rsid w:val="00C709C9"/>
    <w:rsid w:val="00C70B8C"/>
    <w:rsid w:val="00C70BC5"/>
    <w:rsid w:val="00C70C3F"/>
    <w:rsid w:val="00C70E14"/>
    <w:rsid w:val="00C71295"/>
    <w:rsid w:val="00C7153B"/>
    <w:rsid w:val="00C716DF"/>
    <w:rsid w:val="00C7184E"/>
    <w:rsid w:val="00C7185C"/>
    <w:rsid w:val="00C719D4"/>
    <w:rsid w:val="00C71A75"/>
    <w:rsid w:val="00C71C6B"/>
    <w:rsid w:val="00C71D0B"/>
    <w:rsid w:val="00C71D2D"/>
    <w:rsid w:val="00C71FE2"/>
    <w:rsid w:val="00C71FE4"/>
    <w:rsid w:val="00C72197"/>
    <w:rsid w:val="00C72395"/>
    <w:rsid w:val="00C724F6"/>
    <w:rsid w:val="00C72763"/>
    <w:rsid w:val="00C72844"/>
    <w:rsid w:val="00C72857"/>
    <w:rsid w:val="00C72870"/>
    <w:rsid w:val="00C729F1"/>
    <w:rsid w:val="00C72C35"/>
    <w:rsid w:val="00C72D61"/>
    <w:rsid w:val="00C72E5B"/>
    <w:rsid w:val="00C72EC3"/>
    <w:rsid w:val="00C7336C"/>
    <w:rsid w:val="00C734F1"/>
    <w:rsid w:val="00C737A4"/>
    <w:rsid w:val="00C737CF"/>
    <w:rsid w:val="00C737FD"/>
    <w:rsid w:val="00C7383B"/>
    <w:rsid w:val="00C738D9"/>
    <w:rsid w:val="00C73963"/>
    <w:rsid w:val="00C73C6C"/>
    <w:rsid w:val="00C73DFF"/>
    <w:rsid w:val="00C73F54"/>
    <w:rsid w:val="00C73F65"/>
    <w:rsid w:val="00C74274"/>
    <w:rsid w:val="00C74424"/>
    <w:rsid w:val="00C74563"/>
    <w:rsid w:val="00C747D4"/>
    <w:rsid w:val="00C74868"/>
    <w:rsid w:val="00C74971"/>
    <w:rsid w:val="00C74A73"/>
    <w:rsid w:val="00C74D01"/>
    <w:rsid w:val="00C74F95"/>
    <w:rsid w:val="00C75048"/>
    <w:rsid w:val="00C752D5"/>
    <w:rsid w:val="00C7531E"/>
    <w:rsid w:val="00C75330"/>
    <w:rsid w:val="00C7534A"/>
    <w:rsid w:val="00C7542C"/>
    <w:rsid w:val="00C75661"/>
    <w:rsid w:val="00C75963"/>
    <w:rsid w:val="00C75C10"/>
    <w:rsid w:val="00C75C4E"/>
    <w:rsid w:val="00C75CC7"/>
    <w:rsid w:val="00C75D5D"/>
    <w:rsid w:val="00C75E9A"/>
    <w:rsid w:val="00C75FA0"/>
    <w:rsid w:val="00C76115"/>
    <w:rsid w:val="00C76155"/>
    <w:rsid w:val="00C76237"/>
    <w:rsid w:val="00C76326"/>
    <w:rsid w:val="00C76327"/>
    <w:rsid w:val="00C76607"/>
    <w:rsid w:val="00C767A7"/>
    <w:rsid w:val="00C768E2"/>
    <w:rsid w:val="00C76B7C"/>
    <w:rsid w:val="00C76B8D"/>
    <w:rsid w:val="00C76C07"/>
    <w:rsid w:val="00C76DFD"/>
    <w:rsid w:val="00C77055"/>
    <w:rsid w:val="00C77206"/>
    <w:rsid w:val="00C772F5"/>
    <w:rsid w:val="00C7739A"/>
    <w:rsid w:val="00C7757A"/>
    <w:rsid w:val="00C7760F"/>
    <w:rsid w:val="00C779A5"/>
    <w:rsid w:val="00C77BCD"/>
    <w:rsid w:val="00C77C1E"/>
    <w:rsid w:val="00C77EC5"/>
    <w:rsid w:val="00C77FEA"/>
    <w:rsid w:val="00C800B6"/>
    <w:rsid w:val="00C80477"/>
    <w:rsid w:val="00C8050C"/>
    <w:rsid w:val="00C80938"/>
    <w:rsid w:val="00C80A34"/>
    <w:rsid w:val="00C80A48"/>
    <w:rsid w:val="00C80CB8"/>
    <w:rsid w:val="00C80D52"/>
    <w:rsid w:val="00C81026"/>
    <w:rsid w:val="00C810A0"/>
    <w:rsid w:val="00C81121"/>
    <w:rsid w:val="00C812F5"/>
    <w:rsid w:val="00C813E3"/>
    <w:rsid w:val="00C81402"/>
    <w:rsid w:val="00C814B0"/>
    <w:rsid w:val="00C814EF"/>
    <w:rsid w:val="00C81627"/>
    <w:rsid w:val="00C81A11"/>
    <w:rsid w:val="00C81B62"/>
    <w:rsid w:val="00C81BA8"/>
    <w:rsid w:val="00C81BB2"/>
    <w:rsid w:val="00C81EB6"/>
    <w:rsid w:val="00C82014"/>
    <w:rsid w:val="00C82045"/>
    <w:rsid w:val="00C82057"/>
    <w:rsid w:val="00C8217C"/>
    <w:rsid w:val="00C821EA"/>
    <w:rsid w:val="00C82968"/>
    <w:rsid w:val="00C82ACB"/>
    <w:rsid w:val="00C82B88"/>
    <w:rsid w:val="00C82BB6"/>
    <w:rsid w:val="00C82C2E"/>
    <w:rsid w:val="00C82CA8"/>
    <w:rsid w:val="00C82DC5"/>
    <w:rsid w:val="00C82EA2"/>
    <w:rsid w:val="00C833CB"/>
    <w:rsid w:val="00C834C5"/>
    <w:rsid w:val="00C83D8D"/>
    <w:rsid w:val="00C84243"/>
    <w:rsid w:val="00C842BB"/>
    <w:rsid w:val="00C8445F"/>
    <w:rsid w:val="00C84641"/>
    <w:rsid w:val="00C84734"/>
    <w:rsid w:val="00C847A3"/>
    <w:rsid w:val="00C848B8"/>
    <w:rsid w:val="00C8496D"/>
    <w:rsid w:val="00C84AA0"/>
    <w:rsid w:val="00C84AB8"/>
    <w:rsid w:val="00C84B1C"/>
    <w:rsid w:val="00C84BB4"/>
    <w:rsid w:val="00C84D54"/>
    <w:rsid w:val="00C84E57"/>
    <w:rsid w:val="00C85108"/>
    <w:rsid w:val="00C851AE"/>
    <w:rsid w:val="00C852F2"/>
    <w:rsid w:val="00C853EF"/>
    <w:rsid w:val="00C8583C"/>
    <w:rsid w:val="00C85A5D"/>
    <w:rsid w:val="00C85B2D"/>
    <w:rsid w:val="00C85C2C"/>
    <w:rsid w:val="00C85CA6"/>
    <w:rsid w:val="00C85DEC"/>
    <w:rsid w:val="00C85F3C"/>
    <w:rsid w:val="00C8601C"/>
    <w:rsid w:val="00C862C8"/>
    <w:rsid w:val="00C865E9"/>
    <w:rsid w:val="00C8675E"/>
    <w:rsid w:val="00C8676D"/>
    <w:rsid w:val="00C86828"/>
    <w:rsid w:val="00C868BF"/>
    <w:rsid w:val="00C86959"/>
    <w:rsid w:val="00C86F35"/>
    <w:rsid w:val="00C87364"/>
    <w:rsid w:val="00C87517"/>
    <w:rsid w:val="00C87A82"/>
    <w:rsid w:val="00C87A9C"/>
    <w:rsid w:val="00C87B68"/>
    <w:rsid w:val="00C87B88"/>
    <w:rsid w:val="00C87BB3"/>
    <w:rsid w:val="00C87C41"/>
    <w:rsid w:val="00C87EA8"/>
    <w:rsid w:val="00C90037"/>
    <w:rsid w:val="00C90291"/>
    <w:rsid w:val="00C905E7"/>
    <w:rsid w:val="00C906FD"/>
    <w:rsid w:val="00C907F9"/>
    <w:rsid w:val="00C90806"/>
    <w:rsid w:val="00C90B2E"/>
    <w:rsid w:val="00C90B84"/>
    <w:rsid w:val="00C90D08"/>
    <w:rsid w:val="00C90D5C"/>
    <w:rsid w:val="00C90DB7"/>
    <w:rsid w:val="00C90FB8"/>
    <w:rsid w:val="00C9109D"/>
    <w:rsid w:val="00C91268"/>
    <w:rsid w:val="00C91351"/>
    <w:rsid w:val="00C9135E"/>
    <w:rsid w:val="00C91412"/>
    <w:rsid w:val="00C914C3"/>
    <w:rsid w:val="00C91A58"/>
    <w:rsid w:val="00C91D77"/>
    <w:rsid w:val="00C91FEF"/>
    <w:rsid w:val="00C9204E"/>
    <w:rsid w:val="00C9238C"/>
    <w:rsid w:val="00C924C8"/>
    <w:rsid w:val="00C929AC"/>
    <w:rsid w:val="00C92D9A"/>
    <w:rsid w:val="00C931BD"/>
    <w:rsid w:val="00C932AD"/>
    <w:rsid w:val="00C933E9"/>
    <w:rsid w:val="00C93425"/>
    <w:rsid w:val="00C934B8"/>
    <w:rsid w:val="00C93582"/>
    <w:rsid w:val="00C935A9"/>
    <w:rsid w:val="00C9364D"/>
    <w:rsid w:val="00C936FF"/>
    <w:rsid w:val="00C9372C"/>
    <w:rsid w:val="00C938F9"/>
    <w:rsid w:val="00C93BBD"/>
    <w:rsid w:val="00C941F7"/>
    <w:rsid w:val="00C944C8"/>
    <w:rsid w:val="00C94875"/>
    <w:rsid w:val="00C948D3"/>
    <w:rsid w:val="00C94ABF"/>
    <w:rsid w:val="00C94C08"/>
    <w:rsid w:val="00C94E9F"/>
    <w:rsid w:val="00C95150"/>
    <w:rsid w:val="00C95239"/>
    <w:rsid w:val="00C9550D"/>
    <w:rsid w:val="00C95699"/>
    <w:rsid w:val="00C956BF"/>
    <w:rsid w:val="00C957B5"/>
    <w:rsid w:val="00C957F0"/>
    <w:rsid w:val="00C95A3A"/>
    <w:rsid w:val="00C95ADA"/>
    <w:rsid w:val="00C95AF5"/>
    <w:rsid w:val="00C95C4A"/>
    <w:rsid w:val="00C95E00"/>
    <w:rsid w:val="00C961E6"/>
    <w:rsid w:val="00C964AC"/>
    <w:rsid w:val="00C965C7"/>
    <w:rsid w:val="00C967BF"/>
    <w:rsid w:val="00C96A7E"/>
    <w:rsid w:val="00C96CD1"/>
    <w:rsid w:val="00C96DEC"/>
    <w:rsid w:val="00C96F4D"/>
    <w:rsid w:val="00C96F80"/>
    <w:rsid w:val="00C96FEA"/>
    <w:rsid w:val="00C9700B"/>
    <w:rsid w:val="00C9735B"/>
    <w:rsid w:val="00C9736D"/>
    <w:rsid w:val="00C973D6"/>
    <w:rsid w:val="00C97693"/>
    <w:rsid w:val="00C976D9"/>
    <w:rsid w:val="00C97758"/>
    <w:rsid w:val="00C978CA"/>
    <w:rsid w:val="00C97A92"/>
    <w:rsid w:val="00C97C7F"/>
    <w:rsid w:val="00C97F6E"/>
    <w:rsid w:val="00C97F86"/>
    <w:rsid w:val="00CA0035"/>
    <w:rsid w:val="00CA0174"/>
    <w:rsid w:val="00CA023D"/>
    <w:rsid w:val="00CA027B"/>
    <w:rsid w:val="00CA032E"/>
    <w:rsid w:val="00CA0342"/>
    <w:rsid w:val="00CA0494"/>
    <w:rsid w:val="00CA0601"/>
    <w:rsid w:val="00CA09DD"/>
    <w:rsid w:val="00CA0AA0"/>
    <w:rsid w:val="00CA0AA8"/>
    <w:rsid w:val="00CA0AF2"/>
    <w:rsid w:val="00CA0DA7"/>
    <w:rsid w:val="00CA16BE"/>
    <w:rsid w:val="00CA1C65"/>
    <w:rsid w:val="00CA1EC9"/>
    <w:rsid w:val="00CA1EE5"/>
    <w:rsid w:val="00CA2247"/>
    <w:rsid w:val="00CA25D6"/>
    <w:rsid w:val="00CA26E5"/>
    <w:rsid w:val="00CA29E0"/>
    <w:rsid w:val="00CA2A2E"/>
    <w:rsid w:val="00CA2AFF"/>
    <w:rsid w:val="00CA2B23"/>
    <w:rsid w:val="00CA2E0C"/>
    <w:rsid w:val="00CA2F7E"/>
    <w:rsid w:val="00CA2F86"/>
    <w:rsid w:val="00CA30F5"/>
    <w:rsid w:val="00CA3278"/>
    <w:rsid w:val="00CA3522"/>
    <w:rsid w:val="00CA3546"/>
    <w:rsid w:val="00CA35BA"/>
    <w:rsid w:val="00CA367D"/>
    <w:rsid w:val="00CA3848"/>
    <w:rsid w:val="00CA39C2"/>
    <w:rsid w:val="00CA3AFA"/>
    <w:rsid w:val="00CA3B6D"/>
    <w:rsid w:val="00CA3DDC"/>
    <w:rsid w:val="00CA4021"/>
    <w:rsid w:val="00CA414F"/>
    <w:rsid w:val="00CA4401"/>
    <w:rsid w:val="00CA478A"/>
    <w:rsid w:val="00CA482E"/>
    <w:rsid w:val="00CA4991"/>
    <w:rsid w:val="00CA49FB"/>
    <w:rsid w:val="00CA4A3D"/>
    <w:rsid w:val="00CA4AB2"/>
    <w:rsid w:val="00CA4DF7"/>
    <w:rsid w:val="00CA4F2B"/>
    <w:rsid w:val="00CA4F32"/>
    <w:rsid w:val="00CA514A"/>
    <w:rsid w:val="00CA51D5"/>
    <w:rsid w:val="00CA53B2"/>
    <w:rsid w:val="00CA53E2"/>
    <w:rsid w:val="00CA5484"/>
    <w:rsid w:val="00CA5531"/>
    <w:rsid w:val="00CA5542"/>
    <w:rsid w:val="00CA5574"/>
    <w:rsid w:val="00CA5752"/>
    <w:rsid w:val="00CA5804"/>
    <w:rsid w:val="00CA61E7"/>
    <w:rsid w:val="00CA6207"/>
    <w:rsid w:val="00CA6382"/>
    <w:rsid w:val="00CA65B2"/>
    <w:rsid w:val="00CA6880"/>
    <w:rsid w:val="00CA68EE"/>
    <w:rsid w:val="00CA71AA"/>
    <w:rsid w:val="00CA7550"/>
    <w:rsid w:val="00CA7609"/>
    <w:rsid w:val="00CA78B8"/>
    <w:rsid w:val="00CA7ABF"/>
    <w:rsid w:val="00CA7EC6"/>
    <w:rsid w:val="00CB0063"/>
    <w:rsid w:val="00CB0133"/>
    <w:rsid w:val="00CB028B"/>
    <w:rsid w:val="00CB02ED"/>
    <w:rsid w:val="00CB03C4"/>
    <w:rsid w:val="00CB0426"/>
    <w:rsid w:val="00CB0496"/>
    <w:rsid w:val="00CB0630"/>
    <w:rsid w:val="00CB0AC9"/>
    <w:rsid w:val="00CB0B62"/>
    <w:rsid w:val="00CB0F68"/>
    <w:rsid w:val="00CB1122"/>
    <w:rsid w:val="00CB1132"/>
    <w:rsid w:val="00CB121B"/>
    <w:rsid w:val="00CB13FF"/>
    <w:rsid w:val="00CB1867"/>
    <w:rsid w:val="00CB18CC"/>
    <w:rsid w:val="00CB1B48"/>
    <w:rsid w:val="00CB1C3E"/>
    <w:rsid w:val="00CB1EA4"/>
    <w:rsid w:val="00CB1FCC"/>
    <w:rsid w:val="00CB204B"/>
    <w:rsid w:val="00CB20DC"/>
    <w:rsid w:val="00CB20ED"/>
    <w:rsid w:val="00CB2168"/>
    <w:rsid w:val="00CB236C"/>
    <w:rsid w:val="00CB23BB"/>
    <w:rsid w:val="00CB2693"/>
    <w:rsid w:val="00CB269C"/>
    <w:rsid w:val="00CB270B"/>
    <w:rsid w:val="00CB27FD"/>
    <w:rsid w:val="00CB2848"/>
    <w:rsid w:val="00CB2CFB"/>
    <w:rsid w:val="00CB2D80"/>
    <w:rsid w:val="00CB3366"/>
    <w:rsid w:val="00CB3A64"/>
    <w:rsid w:val="00CB3C26"/>
    <w:rsid w:val="00CB3C98"/>
    <w:rsid w:val="00CB43E1"/>
    <w:rsid w:val="00CB481E"/>
    <w:rsid w:val="00CB48E4"/>
    <w:rsid w:val="00CB4CA5"/>
    <w:rsid w:val="00CB4D6F"/>
    <w:rsid w:val="00CB4DDD"/>
    <w:rsid w:val="00CB4FFB"/>
    <w:rsid w:val="00CB508C"/>
    <w:rsid w:val="00CB5194"/>
    <w:rsid w:val="00CB52D5"/>
    <w:rsid w:val="00CB543A"/>
    <w:rsid w:val="00CB5668"/>
    <w:rsid w:val="00CB59D6"/>
    <w:rsid w:val="00CB5A87"/>
    <w:rsid w:val="00CB5BA6"/>
    <w:rsid w:val="00CB5BDD"/>
    <w:rsid w:val="00CB5BDF"/>
    <w:rsid w:val="00CB5D42"/>
    <w:rsid w:val="00CB5F40"/>
    <w:rsid w:val="00CB6157"/>
    <w:rsid w:val="00CB66FB"/>
    <w:rsid w:val="00CB6BA3"/>
    <w:rsid w:val="00CB6E11"/>
    <w:rsid w:val="00CB6E5B"/>
    <w:rsid w:val="00CB6FA7"/>
    <w:rsid w:val="00CB6FEE"/>
    <w:rsid w:val="00CB721D"/>
    <w:rsid w:val="00CB7562"/>
    <w:rsid w:val="00CB78B1"/>
    <w:rsid w:val="00CB79E9"/>
    <w:rsid w:val="00CB7E67"/>
    <w:rsid w:val="00CC045C"/>
    <w:rsid w:val="00CC061C"/>
    <w:rsid w:val="00CC06FD"/>
    <w:rsid w:val="00CC0764"/>
    <w:rsid w:val="00CC0778"/>
    <w:rsid w:val="00CC087C"/>
    <w:rsid w:val="00CC0A13"/>
    <w:rsid w:val="00CC0ADF"/>
    <w:rsid w:val="00CC0BCA"/>
    <w:rsid w:val="00CC0CCA"/>
    <w:rsid w:val="00CC0D84"/>
    <w:rsid w:val="00CC1144"/>
    <w:rsid w:val="00CC11F8"/>
    <w:rsid w:val="00CC1394"/>
    <w:rsid w:val="00CC13B5"/>
    <w:rsid w:val="00CC1417"/>
    <w:rsid w:val="00CC198C"/>
    <w:rsid w:val="00CC1991"/>
    <w:rsid w:val="00CC1C5E"/>
    <w:rsid w:val="00CC1D5C"/>
    <w:rsid w:val="00CC24D7"/>
    <w:rsid w:val="00CC253B"/>
    <w:rsid w:val="00CC29A2"/>
    <w:rsid w:val="00CC29AC"/>
    <w:rsid w:val="00CC2A61"/>
    <w:rsid w:val="00CC2C4B"/>
    <w:rsid w:val="00CC2CDC"/>
    <w:rsid w:val="00CC2D1F"/>
    <w:rsid w:val="00CC2D56"/>
    <w:rsid w:val="00CC3007"/>
    <w:rsid w:val="00CC33DD"/>
    <w:rsid w:val="00CC33E9"/>
    <w:rsid w:val="00CC34AB"/>
    <w:rsid w:val="00CC3556"/>
    <w:rsid w:val="00CC365E"/>
    <w:rsid w:val="00CC3690"/>
    <w:rsid w:val="00CC3695"/>
    <w:rsid w:val="00CC38B6"/>
    <w:rsid w:val="00CC38BC"/>
    <w:rsid w:val="00CC38F6"/>
    <w:rsid w:val="00CC3958"/>
    <w:rsid w:val="00CC3969"/>
    <w:rsid w:val="00CC39B2"/>
    <w:rsid w:val="00CC3AB4"/>
    <w:rsid w:val="00CC3ADF"/>
    <w:rsid w:val="00CC3C1C"/>
    <w:rsid w:val="00CC3D1C"/>
    <w:rsid w:val="00CC3D50"/>
    <w:rsid w:val="00CC3D71"/>
    <w:rsid w:val="00CC4212"/>
    <w:rsid w:val="00CC42BD"/>
    <w:rsid w:val="00CC473B"/>
    <w:rsid w:val="00CC4917"/>
    <w:rsid w:val="00CC4928"/>
    <w:rsid w:val="00CC4945"/>
    <w:rsid w:val="00CC4A08"/>
    <w:rsid w:val="00CC4B2D"/>
    <w:rsid w:val="00CC4B95"/>
    <w:rsid w:val="00CC4C0D"/>
    <w:rsid w:val="00CC4CE8"/>
    <w:rsid w:val="00CC4DED"/>
    <w:rsid w:val="00CC5009"/>
    <w:rsid w:val="00CC50EC"/>
    <w:rsid w:val="00CC5217"/>
    <w:rsid w:val="00CC583F"/>
    <w:rsid w:val="00CC58B8"/>
    <w:rsid w:val="00CC58E6"/>
    <w:rsid w:val="00CC5AE3"/>
    <w:rsid w:val="00CC5B69"/>
    <w:rsid w:val="00CC5CB6"/>
    <w:rsid w:val="00CC6034"/>
    <w:rsid w:val="00CC60AE"/>
    <w:rsid w:val="00CC6225"/>
    <w:rsid w:val="00CC62B6"/>
    <w:rsid w:val="00CC6633"/>
    <w:rsid w:val="00CC6A8B"/>
    <w:rsid w:val="00CC6AFE"/>
    <w:rsid w:val="00CC6FD9"/>
    <w:rsid w:val="00CC712F"/>
    <w:rsid w:val="00CC71F6"/>
    <w:rsid w:val="00CC72CB"/>
    <w:rsid w:val="00CC738C"/>
    <w:rsid w:val="00CC7455"/>
    <w:rsid w:val="00CC7751"/>
    <w:rsid w:val="00CC78A8"/>
    <w:rsid w:val="00CC7B75"/>
    <w:rsid w:val="00CC7CCA"/>
    <w:rsid w:val="00CC7CE3"/>
    <w:rsid w:val="00CC7E95"/>
    <w:rsid w:val="00CC7EA7"/>
    <w:rsid w:val="00CC7F0E"/>
    <w:rsid w:val="00CD0068"/>
    <w:rsid w:val="00CD0110"/>
    <w:rsid w:val="00CD02EF"/>
    <w:rsid w:val="00CD03DD"/>
    <w:rsid w:val="00CD0598"/>
    <w:rsid w:val="00CD05B2"/>
    <w:rsid w:val="00CD0637"/>
    <w:rsid w:val="00CD0667"/>
    <w:rsid w:val="00CD0907"/>
    <w:rsid w:val="00CD0AD0"/>
    <w:rsid w:val="00CD0B07"/>
    <w:rsid w:val="00CD0C04"/>
    <w:rsid w:val="00CD0C0E"/>
    <w:rsid w:val="00CD0DEA"/>
    <w:rsid w:val="00CD0E12"/>
    <w:rsid w:val="00CD147C"/>
    <w:rsid w:val="00CD14F4"/>
    <w:rsid w:val="00CD154F"/>
    <w:rsid w:val="00CD1746"/>
    <w:rsid w:val="00CD180D"/>
    <w:rsid w:val="00CD194D"/>
    <w:rsid w:val="00CD19B6"/>
    <w:rsid w:val="00CD1BA4"/>
    <w:rsid w:val="00CD1BC2"/>
    <w:rsid w:val="00CD1CAE"/>
    <w:rsid w:val="00CD1D33"/>
    <w:rsid w:val="00CD1E44"/>
    <w:rsid w:val="00CD204E"/>
    <w:rsid w:val="00CD2135"/>
    <w:rsid w:val="00CD23A3"/>
    <w:rsid w:val="00CD265E"/>
    <w:rsid w:val="00CD26F4"/>
    <w:rsid w:val="00CD2952"/>
    <w:rsid w:val="00CD29DB"/>
    <w:rsid w:val="00CD2ACE"/>
    <w:rsid w:val="00CD2AD6"/>
    <w:rsid w:val="00CD2CA3"/>
    <w:rsid w:val="00CD2D77"/>
    <w:rsid w:val="00CD2E4E"/>
    <w:rsid w:val="00CD2F7F"/>
    <w:rsid w:val="00CD3174"/>
    <w:rsid w:val="00CD31CD"/>
    <w:rsid w:val="00CD334A"/>
    <w:rsid w:val="00CD3643"/>
    <w:rsid w:val="00CD3744"/>
    <w:rsid w:val="00CD3786"/>
    <w:rsid w:val="00CD3964"/>
    <w:rsid w:val="00CD3B59"/>
    <w:rsid w:val="00CD3C11"/>
    <w:rsid w:val="00CD3C1C"/>
    <w:rsid w:val="00CD3D37"/>
    <w:rsid w:val="00CD3E95"/>
    <w:rsid w:val="00CD3ECD"/>
    <w:rsid w:val="00CD3EF2"/>
    <w:rsid w:val="00CD3F68"/>
    <w:rsid w:val="00CD4030"/>
    <w:rsid w:val="00CD4214"/>
    <w:rsid w:val="00CD44DF"/>
    <w:rsid w:val="00CD44FF"/>
    <w:rsid w:val="00CD45F4"/>
    <w:rsid w:val="00CD4615"/>
    <w:rsid w:val="00CD4669"/>
    <w:rsid w:val="00CD493B"/>
    <w:rsid w:val="00CD4ACE"/>
    <w:rsid w:val="00CD4B0A"/>
    <w:rsid w:val="00CD4C1B"/>
    <w:rsid w:val="00CD4CA9"/>
    <w:rsid w:val="00CD4D83"/>
    <w:rsid w:val="00CD4ECE"/>
    <w:rsid w:val="00CD54BC"/>
    <w:rsid w:val="00CD5542"/>
    <w:rsid w:val="00CD5553"/>
    <w:rsid w:val="00CD5758"/>
    <w:rsid w:val="00CD586B"/>
    <w:rsid w:val="00CD5896"/>
    <w:rsid w:val="00CD5B9F"/>
    <w:rsid w:val="00CD5C6B"/>
    <w:rsid w:val="00CD5FB2"/>
    <w:rsid w:val="00CD6014"/>
    <w:rsid w:val="00CD6258"/>
    <w:rsid w:val="00CD642F"/>
    <w:rsid w:val="00CD6682"/>
    <w:rsid w:val="00CD6CB5"/>
    <w:rsid w:val="00CD6D45"/>
    <w:rsid w:val="00CD6DB6"/>
    <w:rsid w:val="00CD6E86"/>
    <w:rsid w:val="00CD7030"/>
    <w:rsid w:val="00CD7318"/>
    <w:rsid w:val="00CD7587"/>
    <w:rsid w:val="00CD764A"/>
    <w:rsid w:val="00CD766D"/>
    <w:rsid w:val="00CD76CC"/>
    <w:rsid w:val="00CD7A3C"/>
    <w:rsid w:val="00CD7CBC"/>
    <w:rsid w:val="00CD7DC7"/>
    <w:rsid w:val="00CD7E0C"/>
    <w:rsid w:val="00CD7FCA"/>
    <w:rsid w:val="00CD7FE2"/>
    <w:rsid w:val="00CE005A"/>
    <w:rsid w:val="00CE0292"/>
    <w:rsid w:val="00CE03B8"/>
    <w:rsid w:val="00CE0629"/>
    <w:rsid w:val="00CE068C"/>
    <w:rsid w:val="00CE0871"/>
    <w:rsid w:val="00CE093F"/>
    <w:rsid w:val="00CE0982"/>
    <w:rsid w:val="00CE09C7"/>
    <w:rsid w:val="00CE0A92"/>
    <w:rsid w:val="00CE0DE0"/>
    <w:rsid w:val="00CE0E8A"/>
    <w:rsid w:val="00CE141D"/>
    <w:rsid w:val="00CE14D5"/>
    <w:rsid w:val="00CE153D"/>
    <w:rsid w:val="00CE169C"/>
    <w:rsid w:val="00CE17CE"/>
    <w:rsid w:val="00CE1D3A"/>
    <w:rsid w:val="00CE1E52"/>
    <w:rsid w:val="00CE2330"/>
    <w:rsid w:val="00CE26FD"/>
    <w:rsid w:val="00CE2999"/>
    <w:rsid w:val="00CE2ACB"/>
    <w:rsid w:val="00CE2B08"/>
    <w:rsid w:val="00CE2C88"/>
    <w:rsid w:val="00CE2C96"/>
    <w:rsid w:val="00CE2CFB"/>
    <w:rsid w:val="00CE2DA7"/>
    <w:rsid w:val="00CE31D5"/>
    <w:rsid w:val="00CE32FD"/>
    <w:rsid w:val="00CE3494"/>
    <w:rsid w:val="00CE36EF"/>
    <w:rsid w:val="00CE3837"/>
    <w:rsid w:val="00CE38A4"/>
    <w:rsid w:val="00CE3975"/>
    <w:rsid w:val="00CE3B40"/>
    <w:rsid w:val="00CE3B89"/>
    <w:rsid w:val="00CE3CB7"/>
    <w:rsid w:val="00CE3D53"/>
    <w:rsid w:val="00CE40E7"/>
    <w:rsid w:val="00CE423E"/>
    <w:rsid w:val="00CE465B"/>
    <w:rsid w:val="00CE475F"/>
    <w:rsid w:val="00CE4898"/>
    <w:rsid w:val="00CE48E2"/>
    <w:rsid w:val="00CE4C07"/>
    <w:rsid w:val="00CE4E33"/>
    <w:rsid w:val="00CE52B7"/>
    <w:rsid w:val="00CE542A"/>
    <w:rsid w:val="00CE5720"/>
    <w:rsid w:val="00CE59CF"/>
    <w:rsid w:val="00CE5DA8"/>
    <w:rsid w:val="00CE5E22"/>
    <w:rsid w:val="00CE5F6C"/>
    <w:rsid w:val="00CE6002"/>
    <w:rsid w:val="00CE61E5"/>
    <w:rsid w:val="00CE625D"/>
    <w:rsid w:val="00CE630C"/>
    <w:rsid w:val="00CE643C"/>
    <w:rsid w:val="00CE6471"/>
    <w:rsid w:val="00CE655E"/>
    <w:rsid w:val="00CE6596"/>
    <w:rsid w:val="00CE69B4"/>
    <w:rsid w:val="00CE6A10"/>
    <w:rsid w:val="00CE6A7B"/>
    <w:rsid w:val="00CE6B3D"/>
    <w:rsid w:val="00CE6C1D"/>
    <w:rsid w:val="00CE6E1A"/>
    <w:rsid w:val="00CE7159"/>
    <w:rsid w:val="00CE71DF"/>
    <w:rsid w:val="00CE725A"/>
    <w:rsid w:val="00CE7340"/>
    <w:rsid w:val="00CE75D5"/>
    <w:rsid w:val="00CE7656"/>
    <w:rsid w:val="00CE76BC"/>
    <w:rsid w:val="00CE789D"/>
    <w:rsid w:val="00CE794C"/>
    <w:rsid w:val="00CE7BF3"/>
    <w:rsid w:val="00CE7E6E"/>
    <w:rsid w:val="00CF00BB"/>
    <w:rsid w:val="00CF028F"/>
    <w:rsid w:val="00CF02B0"/>
    <w:rsid w:val="00CF064F"/>
    <w:rsid w:val="00CF0677"/>
    <w:rsid w:val="00CF0721"/>
    <w:rsid w:val="00CF075B"/>
    <w:rsid w:val="00CF0787"/>
    <w:rsid w:val="00CF08C9"/>
    <w:rsid w:val="00CF0960"/>
    <w:rsid w:val="00CF09ED"/>
    <w:rsid w:val="00CF0B6B"/>
    <w:rsid w:val="00CF0F1E"/>
    <w:rsid w:val="00CF1053"/>
    <w:rsid w:val="00CF1465"/>
    <w:rsid w:val="00CF1678"/>
    <w:rsid w:val="00CF19DE"/>
    <w:rsid w:val="00CF1AB5"/>
    <w:rsid w:val="00CF1C03"/>
    <w:rsid w:val="00CF1C24"/>
    <w:rsid w:val="00CF1E58"/>
    <w:rsid w:val="00CF1FAF"/>
    <w:rsid w:val="00CF2038"/>
    <w:rsid w:val="00CF231F"/>
    <w:rsid w:val="00CF2407"/>
    <w:rsid w:val="00CF2589"/>
    <w:rsid w:val="00CF2873"/>
    <w:rsid w:val="00CF2B31"/>
    <w:rsid w:val="00CF2BFE"/>
    <w:rsid w:val="00CF2CE1"/>
    <w:rsid w:val="00CF2ECC"/>
    <w:rsid w:val="00CF3235"/>
    <w:rsid w:val="00CF33ED"/>
    <w:rsid w:val="00CF345F"/>
    <w:rsid w:val="00CF3788"/>
    <w:rsid w:val="00CF3933"/>
    <w:rsid w:val="00CF3A4D"/>
    <w:rsid w:val="00CF3A66"/>
    <w:rsid w:val="00CF3AE1"/>
    <w:rsid w:val="00CF3B40"/>
    <w:rsid w:val="00CF3C2E"/>
    <w:rsid w:val="00CF3CE4"/>
    <w:rsid w:val="00CF3D00"/>
    <w:rsid w:val="00CF3D5B"/>
    <w:rsid w:val="00CF3F5B"/>
    <w:rsid w:val="00CF427B"/>
    <w:rsid w:val="00CF430D"/>
    <w:rsid w:val="00CF4452"/>
    <w:rsid w:val="00CF4643"/>
    <w:rsid w:val="00CF46B8"/>
    <w:rsid w:val="00CF48E4"/>
    <w:rsid w:val="00CF4961"/>
    <w:rsid w:val="00CF4A4C"/>
    <w:rsid w:val="00CF4C79"/>
    <w:rsid w:val="00CF4CE8"/>
    <w:rsid w:val="00CF5121"/>
    <w:rsid w:val="00CF5184"/>
    <w:rsid w:val="00CF5461"/>
    <w:rsid w:val="00CF57D8"/>
    <w:rsid w:val="00CF5866"/>
    <w:rsid w:val="00CF5940"/>
    <w:rsid w:val="00CF5EC1"/>
    <w:rsid w:val="00CF5EF4"/>
    <w:rsid w:val="00CF5F5C"/>
    <w:rsid w:val="00CF5FD3"/>
    <w:rsid w:val="00CF6133"/>
    <w:rsid w:val="00CF622E"/>
    <w:rsid w:val="00CF637C"/>
    <w:rsid w:val="00CF6397"/>
    <w:rsid w:val="00CF63AE"/>
    <w:rsid w:val="00CF644B"/>
    <w:rsid w:val="00CF6488"/>
    <w:rsid w:val="00CF65E5"/>
    <w:rsid w:val="00CF675C"/>
    <w:rsid w:val="00CF67FF"/>
    <w:rsid w:val="00CF6855"/>
    <w:rsid w:val="00CF6B53"/>
    <w:rsid w:val="00CF6FB6"/>
    <w:rsid w:val="00CF7004"/>
    <w:rsid w:val="00CF71B8"/>
    <w:rsid w:val="00CF722E"/>
    <w:rsid w:val="00CF73C7"/>
    <w:rsid w:val="00CF7548"/>
    <w:rsid w:val="00CF7661"/>
    <w:rsid w:val="00CF7812"/>
    <w:rsid w:val="00CF7F63"/>
    <w:rsid w:val="00D001F4"/>
    <w:rsid w:val="00D0033E"/>
    <w:rsid w:val="00D0034F"/>
    <w:rsid w:val="00D00E2B"/>
    <w:rsid w:val="00D00E78"/>
    <w:rsid w:val="00D00F06"/>
    <w:rsid w:val="00D01126"/>
    <w:rsid w:val="00D01251"/>
    <w:rsid w:val="00D01288"/>
    <w:rsid w:val="00D0135C"/>
    <w:rsid w:val="00D013E5"/>
    <w:rsid w:val="00D01457"/>
    <w:rsid w:val="00D01637"/>
    <w:rsid w:val="00D016BC"/>
    <w:rsid w:val="00D01758"/>
    <w:rsid w:val="00D01956"/>
    <w:rsid w:val="00D01A19"/>
    <w:rsid w:val="00D01C06"/>
    <w:rsid w:val="00D01DFC"/>
    <w:rsid w:val="00D020C3"/>
    <w:rsid w:val="00D02195"/>
    <w:rsid w:val="00D022C5"/>
    <w:rsid w:val="00D02334"/>
    <w:rsid w:val="00D025CF"/>
    <w:rsid w:val="00D025ED"/>
    <w:rsid w:val="00D026AF"/>
    <w:rsid w:val="00D02709"/>
    <w:rsid w:val="00D02744"/>
    <w:rsid w:val="00D02768"/>
    <w:rsid w:val="00D0279F"/>
    <w:rsid w:val="00D02884"/>
    <w:rsid w:val="00D02D87"/>
    <w:rsid w:val="00D02E12"/>
    <w:rsid w:val="00D030AE"/>
    <w:rsid w:val="00D03104"/>
    <w:rsid w:val="00D03340"/>
    <w:rsid w:val="00D033DA"/>
    <w:rsid w:val="00D035C9"/>
    <w:rsid w:val="00D0385F"/>
    <w:rsid w:val="00D038CA"/>
    <w:rsid w:val="00D039B7"/>
    <w:rsid w:val="00D03AF1"/>
    <w:rsid w:val="00D03ED5"/>
    <w:rsid w:val="00D03F7A"/>
    <w:rsid w:val="00D0401B"/>
    <w:rsid w:val="00D0412F"/>
    <w:rsid w:val="00D04290"/>
    <w:rsid w:val="00D047C0"/>
    <w:rsid w:val="00D047CB"/>
    <w:rsid w:val="00D047D9"/>
    <w:rsid w:val="00D04885"/>
    <w:rsid w:val="00D04A68"/>
    <w:rsid w:val="00D04F11"/>
    <w:rsid w:val="00D04F13"/>
    <w:rsid w:val="00D0565E"/>
    <w:rsid w:val="00D058B9"/>
    <w:rsid w:val="00D05D50"/>
    <w:rsid w:val="00D05E88"/>
    <w:rsid w:val="00D0600A"/>
    <w:rsid w:val="00D0602D"/>
    <w:rsid w:val="00D06084"/>
    <w:rsid w:val="00D06125"/>
    <w:rsid w:val="00D06250"/>
    <w:rsid w:val="00D064DF"/>
    <w:rsid w:val="00D065B9"/>
    <w:rsid w:val="00D066FE"/>
    <w:rsid w:val="00D06761"/>
    <w:rsid w:val="00D0685E"/>
    <w:rsid w:val="00D06A59"/>
    <w:rsid w:val="00D06AAC"/>
    <w:rsid w:val="00D06AC5"/>
    <w:rsid w:val="00D06B58"/>
    <w:rsid w:val="00D06CBF"/>
    <w:rsid w:val="00D06D0F"/>
    <w:rsid w:val="00D06D2C"/>
    <w:rsid w:val="00D06F97"/>
    <w:rsid w:val="00D070EF"/>
    <w:rsid w:val="00D07162"/>
    <w:rsid w:val="00D07185"/>
    <w:rsid w:val="00D0720B"/>
    <w:rsid w:val="00D07592"/>
    <w:rsid w:val="00D07AB7"/>
    <w:rsid w:val="00D07B9F"/>
    <w:rsid w:val="00D07CA2"/>
    <w:rsid w:val="00D102B4"/>
    <w:rsid w:val="00D10387"/>
    <w:rsid w:val="00D10504"/>
    <w:rsid w:val="00D10574"/>
    <w:rsid w:val="00D10867"/>
    <w:rsid w:val="00D108D8"/>
    <w:rsid w:val="00D1092B"/>
    <w:rsid w:val="00D10D2B"/>
    <w:rsid w:val="00D11027"/>
    <w:rsid w:val="00D113E6"/>
    <w:rsid w:val="00D11641"/>
    <w:rsid w:val="00D116A7"/>
    <w:rsid w:val="00D11706"/>
    <w:rsid w:val="00D11940"/>
    <w:rsid w:val="00D119A8"/>
    <w:rsid w:val="00D11DBD"/>
    <w:rsid w:val="00D11EB4"/>
    <w:rsid w:val="00D11F35"/>
    <w:rsid w:val="00D11FC2"/>
    <w:rsid w:val="00D1212F"/>
    <w:rsid w:val="00D12349"/>
    <w:rsid w:val="00D12419"/>
    <w:rsid w:val="00D127CA"/>
    <w:rsid w:val="00D12865"/>
    <w:rsid w:val="00D12A09"/>
    <w:rsid w:val="00D12C4A"/>
    <w:rsid w:val="00D12D24"/>
    <w:rsid w:val="00D12DC1"/>
    <w:rsid w:val="00D12E5B"/>
    <w:rsid w:val="00D130D8"/>
    <w:rsid w:val="00D130DF"/>
    <w:rsid w:val="00D1314B"/>
    <w:rsid w:val="00D133E3"/>
    <w:rsid w:val="00D134D1"/>
    <w:rsid w:val="00D135B0"/>
    <w:rsid w:val="00D1362F"/>
    <w:rsid w:val="00D1397B"/>
    <w:rsid w:val="00D139B6"/>
    <w:rsid w:val="00D139EA"/>
    <w:rsid w:val="00D13A52"/>
    <w:rsid w:val="00D13C14"/>
    <w:rsid w:val="00D13E80"/>
    <w:rsid w:val="00D13F42"/>
    <w:rsid w:val="00D14077"/>
    <w:rsid w:val="00D142DD"/>
    <w:rsid w:val="00D146B3"/>
    <w:rsid w:val="00D146CC"/>
    <w:rsid w:val="00D147CA"/>
    <w:rsid w:val="00D15454"/>
    <w:rsid w:val="00D155AA"/>
    <w:rsid w:val="00D1581F"/>
    <w:rsid w:val="00D15B0F"/>
    <w:rsid w:val="00D15BEA"/>
    <w:rsid w:val="00D15C21"/>
    <w:rsid w:val="00D15EC8"/>
    <w:rsid w:val="00D15F99"/>
    <w:rsid w:val="00D16079"/>
    <w:rsid w:val="00D160BF"/>
    <w:rsid w:val="00D1621A"/>
    <w:rsid w:val="00D163A1"/>
    <w:rsid w:val="00D1659F"/>
    <w:rsid w:val="00D165CF"/>
    <w:rsid w:val="00D166FA"/>
    <w:rsid w:val="00D16875"/>
    <w:rsid w:val="00D16876"/>
    <w:rsid w:val="00D16A61"/>
    <w:rsid w:val="00D16B0E"/>
    <w:rsid w:val="00D16B3E"/>
    <w:rsid w:val="00D16D31"/>
    <w:rsid w:val="00D16FA2"/>
    <w:rsid w:val="00D16FAF"/>
    <w:rsid w:val="00D1716D"/>
    <w:rsid w:val="00D17309"/>
    <w:rsid w:val="00D17607"/>
    <w:rsid w:val="00D176D8"/>
    <w:rsid w:val="00D1788C"/>
    <w:rsid w:val="00D17DE0"/>
    <w:rsid w:val="00D17EE5"/>
    <w:rsid w:val="00D17FD9"/>
    <w:rsid w:val="00D2003B"/>
    <w:rsid w:val="00D20073"/>
    <w:rsid w:val="00D200ED"/>
    <w:rsid w:val="00D20128"/>
    <w:rsid w:val="00D202AB"/>
    <w:rsid w:val="00D20342"/>
    <w:rsid w:val="00D20452"/>
    <w:rsid w:val="00D2048D"/>
    <w:rsid w:val="00D208AF"/>
    <w:rsid w:val="00D208D6"/>
    <w:rsid w:val="00D20A79"/>
    <w:rsid w:val="00D20CDD"/>
    <w:rsid w:val="00D2115C"/>
    <w:rsid w:val="00D21575"/>
    <w:rsid w:val="00D21579"/>
    <w:rsid w:val="00D217C0"/>
    <w:rsid w:val="00D21865"/>
    <w:rsid w:val="00D21B39"/>
    <w:rsid w:val="00D21C39"/>
    <w:rsid w:val="00D21FB3"/>
    <w:rsid w:val="00D222AA"/>
    <w:rsid w:val="00D222DE"/>
    <w:rsid w:val="00D2247A"/>
    <w:rsid w:val="00D22612"/>
    <w:rsid w:val="00D2288D"/>
    <w:rsid w:val="00D2290A"/>
    <w:rsid w:val="00D22A10"/>
    <w:rsid w:val="00D22D64"/>
    <w:rsid w:val="00D2300E"/>
    <w:rsid w:val="00D233AB"/>
    <w:rsid w:val="00D2356D"/>
    <w:rsid w:val="00D23592"/>
    <w:rsid w:val="00D238C5"/>
    <w:rsid w:val="00D23923"/>
    <w:rsid w:val="00D23927"/>
    <w:rsid w:val="00D23A3D"/>
    <w:rsid w:val="00D23B7B"/>
    <w:rsid w:val="00D23E82"/>
    <w:rsid w:val="00D242B7"/>
    <w:rsid w:val="00D24539"/>
    <w:rsid w:val="00D24675"/>
    <w:rsid w:val="00D246E0"/>
    <w:rsid w:val="00D2471E"/>
    <w:rsid w:val="00D249B0"/>
    <w:rsid w:val="00D24B52"/>
    <w:rsid w:val="00D24C10"/>
    <w:rsid w:val="00D24C25"/>
    <w:rsid w:val="00D24C9D"/>
    <w:rsid w:val="00D25175"/>
    <w:rsid w:val="00D25570"/>
    <w:rsid w:val="00D25832"/>
    <w:rsid w:val="00D260B4"/>
    <w:rsid w:val="00D26226"/>
    <w:rsid w:val="00D26271"/>
    <w:rsid w:val="00D2640E"/>
    <w:rsid w:val="00D26487"/>
    <w:rsid w:val="00D264AA"/>
    <w:rsid w:val="00D264B6"/>
    <w:rsid w:val="00D2657D"/>
    <w:rsid w:val="00D26837"/>
    <w:rsid w:val="00D26A42"/>
    <w:rsid w:val="00D26AA7"/>
    <w:rsid w:val="00D26BC6"/>
    <w:rsid w:val="00D26D9A"/>
    <w:rsid w:val="00D26DAB"/>
    <w:rsid w:val="00D26DFB"/>
    <w:rsid w:val="00D26E0F"/>
    <w:rsid w:val="00D26E47"/>
    <w:rsid w:val="00D26E88"/>
    <w:rsid w:val="00D26F75"/>
    <w:rsid w:val="00D27089"/>
    <w:rsid w:val="00D27197"/>
    <w:rsid w:val="00D2732E"/>
    <w:rsid w:val="00D27337"/>
    <w:rsid w:val="00D27619"/>
    <w:rsid w:val="00D278D3"/>
    <w:rsid w:val="00D27AA2"/>
    <w:rsid w:val="00D27AE7"/>
    <w:rsid w:val="00D30055"/>
    <w:rsid w:val="00D30150"/>
    <w:rsid w:val="00D30372"/>
    <w:rsid w:val="00D3060B"/>
    <w:rsid w:val="00D308DC"/>
    <w:rsid w:val="00D30AF6"/>
    <w:rsid w:val="00D30BBD"/>
    <w:rsid w:val="00D31189"/>
    <w:rsid w:val="00D3129F"/>
    <w:rsid w:val="00D313B4"/>
    <w:rsid w:val="00D313C4"/>
    <w:rsid w:val="00D315A1"/>
    <w:rsid w:val="00D3166E"/>
    <w:rsid w:val="00D316A4"/>
    <w:rsid w:val="00D3186A"/>
    <w:rsid w:val="00D3186C"/>
    <w:rsid w:val="00D318F8"/>
    <w:rsid w:val="00D31916"/>
    <w:rsid w:val="00D31C1E"/>
    <w:rsid w:val="00D31C5D"/>
    <w:rsid w:val="00D31DA6"/>
    <w:rsid w:val="00D31E6D"/>
    <w:rsid w:val="00D32435"/>
    <w:rsid w:val="00D32605"/>
    <w:rsid w:val="00D3264E"/>
    <w:rsid w:val="00D3279F"/>
    <w:rsid w:val="00D328AB"/>
    <w:rsid w:val="00D329D6"/>
    <w:rsid w:val="00D32AF7"/>
    <w:rsid w:val="00D32B24"/>
    <w:rsid w:val="00D33057"/>
    <w:rsid w:val="00D33546"/>
    <w:rsid w:val="00D33936"/>
    <w:rsid w:val="00D33A2C"/>
    <w:rsid w:val="00D33D81"/>
    <w:rsid w:val="00D33DC0"/>
    <w:rsid w:val="00D33E9B"/>
    <w:rsid w:val="00D33FEC"/>
    <w:rsid w:val="00D3416C"/>
    <w:rsid w:val="00D34214"/>
    <w:rsid w:val="00D34331"/>
    <w:rsid w:val="00D34356"/>
    <w:rsid w:val="00D3440C"/>
    <w:rsid w:val="00D3442D"/>
    <w:rsid w:val="00D34586"/>
    <w:rsid w:val="00D346CB"/>
    <w:rsid w:val="00D349AF"/>
    <w:rsid w:val="00D34AD1"/>
    <w:rsid w:val="00D34C9E"/>
    <w:rsid w:val="00D34D3C"/>
    <w:rsid w:val="00D34DF1"/>
    <w:rsid w:val="00D34FAA"/>
    <w:rsid w:val="00D35227"/>
    <w:rsid w:val="00D3530B"/>
    <w:rsid w:val="00D357E2"/>
    <w:rsid w:val="00D35FA9"/>
    <w:rsid w:val="00D360C1"/>
    <w:rsid w:val="00D36141"/>
    <w:rsid w:val="00D361C5"/>
    <w:rsid w:val="00D36219"/>
    <w:rsid w:val="00D363DC"/>
    <w:rsid w:val="00D3641F"/>
    <w:rsid w:val="00D364AB"/>
    <w:rsid w:val="00D366AA"/>
    <w:rsid w:val="00D36774"/>
    <w:rsid w:val="00D36AB7"/>
    <w:rsid w:val="00D36CBA"/>
    <w:rsid w:val="00D36CE6"/>
    <w:rsid w:val="00D36D61"/>
    <w:rsid w:val="00D37122"/>
    <w:rsid w:val="00D37325"/>
    <w:rsid w:val="00D37343"/>
    <w:rsid w:val="00D3761E"/>
    <w:rsid w:val="00D3773B"/>
    <w:rsid w:val="00D37835"/>
    <w:rsid w:val="00D37B66"/>
    <w:rsid w:val="00D37D6E"/>
    <w:rsid w:val="00D37D93"/>
    <w:rsid w:val="00D37EC3"/>
    <w:rsid w:val="00D400F0"/>
    <w:rsid w:val="00D40210"/>
    <w:rsid w:val="00D4021A"/>
    <w:rsid w:val="00D40246"/>
    <w:rsid w:val="00D402D4"/>
    <w:rsid w:val="00D403FE"/>
    <w:rsid w:val="00D4067F"/>
    <w:rsid w:val="00D40717"/>
    <w:rsid w:val="00D409AC"/>
    <w:rsid w:val="00D409BD"/>
    <w:rsid w:val="00D40C70"/>
    <w:rsid w:val="00D40E29"/>
    <w:rsid w:val="00D40F72"/>
    <w:rsid w:val="00D41022"/>
    <w:rsid w:val="00D41363"/>
    <w:rsid w:val="00D41391"/>
    <w:rsid w:val="00D4155B"/>
    <w:rsid w:val="00D4167F"/>
    <w:rsid w:val="00D41868"/>
    <w:rsid w:val="00D41938"/>
    <w:rsid w:val="00D41D1B"/>
    <w:rsid w:val="00D42037"/>
    <w:rsid w:val="00D4230C"/>
    <w:rsid w:val="00D42534"/>
    <w:rsid w:val="00D425EC"/>
    <w:rsid w:val="00D4260A"/>
    <w:rsid w:val="00D4274A"/>
    <w:rsid w:val="00D4293C"/>
    <w:rsid w:val="00D42959"/>
    <w:rsid w:val="00D42ABF"/>
    <w:rsid w:val="00D42E6D"/>
    <w:rsid w:val="00D432D8"/>
    <w:rsid w:val="00D433DF"/>
    <w:rsid w:val="00D43470"/>
    <w:rsid w:val="00D4359F"/>
    <w:rsid w:val="00D43705"/>
    <w:rsid w:val="00D438A0"/>
    <w:rsid w:val="00D4395F"/>
    <w:rsid w:val="00D4396C"/>
    <w:rsid w:val="00D43A0D"/>
    <w:rsid w:val="00D43D1B"/>
    <w:rsid w:val="00D43D64"/>
    <w:rsid w:val="00D44038"/>
    <w:rsid w:val="00D44168"/>
    <w:rsid w:val="00D442BC"/>
    <w:rsid w:val="00D44322"/>
    <w:rsid w:val="00D4445B"/>
    <w:rsid w:val="00D44934"/>
    <w:rsid w:val="00D44A7A"/>
    <w:rsid w:val="00D44B6E"/>
    <w:rsid w:val="00D44B83"/>
    <w:rsid w:val="00D44CEA"/>
    <w:rsid w:val="00D44DDF"/>
    <w:rsid w:val="00D4507E"/>
    <w:rsid w:val="00D45286"/>
    <w:rsid w:val="00D457F0"/>
    <w:rsid w:val="00D45E43"/>
    <w:rsid w:val="00D45ECE"/>
    <w:rsid w:val="00D461D9"/>
    <w:rsid w:val="00D461FF"/>
    <w:rsid w:val="00D462BA"/>
    <w:rsid w:val="00D46372"/>
    <w:rsid w:val="00D463C4"/>
    <w:rsid w:val="00D464AC"/>
    <w:rsid w:val="00D4673C"/>
    <w:rsid w:val="00D4679F"/>
    <w:rsid w:val="00D46803"/>
    <w:rsid w:val="00D468BE"/>
    <w:rsid w:val="00D46A34"/>
    <w:rsid w:val="00D46ED9"/>
    <w:rsid w:val="00D47352"/>
    <w:rsid w:val="00D473F9"/>
    <w:rsid w:val="00D474F3"/>
    <w:rsid w:val="00D47570"/>
    <w:rsid w:val="00D476C8"/>
    <w:rsid w:val="00D47999"/>
    <w:rsid w:val="00D4799D"/>
    <w:rsid w:val="00D47A61"/>
    <w:rsid w:val="00D47C56"/>
    <w:rsid w:val="00D47C98"/>
    <w:rsid w:val="00D47DAB"/>
    <w:rsid w:val="00D501D2"/>
    <w:rsid w:val="00D502C2"/>
    <w:rsid w:val="00D502DA"/>
    <w:rsid w:val="00D502E9"/>
    <w:rsid w:val="00D5049E"/>
    <w:rsid w:val="00D5058A"/>
    <w:rsid w:val="00D505E9"/>
    <w:rsid w:val="00D50642"/>
    <w:rsid w:val="00D50665"/>
    <w:rsid w:val="00D506DD"/>
    <w:rsid w:val="00D50737"/>
    <w:rsid w:val="00D50A47"/>
    <w:rsid w:val="00D50BF4"/>
    <w:rsid w:val="00D50C97"/>
    <w:rsid w:val="00D5102E"/>
    <w:rsid w:val="00D5133A"/>
    <w:rsid w:val="00D515AC"/>
    <w:rsid w:val="00D515E0"/>
    <w:rsid w:val="00D51607"/>
    <w:rsid w:val="00D516D1"/>
    <w:rsid w:val="00D516D2"/>
    <w:rsid w:val="00D51733"/>
    <w:rsid w:val="00D517AB"/>
    <w:rsid w:val="00D5194F"/>
    <w:rsid w:val="00D51984"/>
    <w:rsid w:val="00D51A5C"/>
    <w:rsid w:val="00D51C55"/>
    <w:rsid w:val="00D51C56"/>
    <w:rsid w:val="00D51D81"/>
    <w:rsid w:val="00D51DAF"/>
    <w:rsid w:val="00D51E36"/>
    <w:rsid w:val="00D51F11"/>
    <w:rsid w:val="00D52007"/>
    <w:rsid w:val="00D521CF"/>
    <w:rsid w:val="00D522C9"/>
    <w:rsid w:val="00D523C8"/>
    <w:rsid w:val="00D5249B"/>
    <w:rsid w:val="00D524E4"/>
    <w:rsid w:val="00D52523"/>
    <w:rsid w:val="00D52590"/>
    <w:rsid w:val="00D526B7"/>
    <w:rsid w:val="00D530FC"/>
    <w:rsid w:val="00D532EE"/>
    <w:rsid w:val="00D53523"/>
    <w:rsid w:val="00D5374A"/>
    <w:rsid w:val="00D537AC"/>
    <w:rsid w:val="00D537D4"/>
    <w:rsid w:val="00D53B1E"/>
    <w:rsid w:val="00D53F89"/>
    <w:rsid w:val="00D5406A"/>
    <w:rsid w:val="00D54151"/>
    <w:rsid w:val="00D54324"/>
    <w:rsid w:val="00D544B9"/>
    <w:rsid w:val="00D544CF"/>
    <w:rsid w:val="00D544D6"/>
    <w:rsid w:val="00D5456C"/>
    <w:rsid w:val="00D54588"/>
    <w:rsid w:val="00D54638"/>
    <w:rsid w:val="00D5464C"/>
    <w:rsid w:val="00D548CD"/>
    <w:rsid w:val="00D549B1"/>
    <w:rsid w:val="00D54FD9"/>
    <w:rsid w:val="00D5500A"/>
    <w:rsid w:val="00D55090"/>
    <w:rsid w:val="00D551EA"/>
    <w:rsid w:val="00D55269"/>
    <w:rsid w:val="00D55383"/>
    <w:rsid w:val="00D55485"/>
    <w:rsid w:val="00D55829"/>
    <w:rsid w:val="00D55AA8"/>
    <w:rsid w:val="00D55C77"/>
    <w:rsid w:val="00D55D8B"/>
    <w:rsid w:val="00D55ED0"/>
    <w:rsid w:val="00D55ED7"/>
    <w:rsid w:val="00D5680F"/>
    <w:rsid w:val="00D56B00"/>
    <w:rsid w:val="00D570BB"/>
    <w:rsid w:val="00D570E8"/>
    <w:rsid w:val="00D57167"/>
    <w:rsid w:val="00D571DB"/>
    <w:rsid w:val="00D577D2"/>
    <w:rsid w:val="00D5790A"/>
    <w:rsid w:val="00D57A2E"/>
    <w:rsid w:val="00D57BCE"/>
    <w:rsid w:val="00D57D52"/>
    <w:rsid w:val="00D57F2D"/>
    <w:rsid w:val="00D6007D"/>
    <w:rsid w:val="00D600E5"/>
    <w:rsid w:val="00D60105"/>
    <w:rsid w:val="00D6013A"/>
    <w:rsid w:val="00D604AE"/>
    <w:rsid w:val="00D60502"/>
    <w:rsid w:val="00D60565"/>
    <w:rsid w:val="00D60575"/>
    <w:rsid w:val="00D605A7"/>
    <w:rsid w:val="00D60EA0"/>
    <w:rsid w:val="00D61026"/>
    <w:rsid w:val="00D611D1"/>
    <w:rsid w:val="00D614FC"/>
    <w:rsid w:val="00D6169E"/>
    <w:rsid w:val="00D617B5"/>
    <w:rsid w:val="00D61907"/>
    <w:rsid w:val="00D61B11"/>
    <w:rsid w:val="00D61ED1"/>
    <w:rsid w:val="00D61F88"/>
    <w:rsid w:val="00D6207B"/>
    <w:rsid w:val="00D621AE"/>
    <w:rsid w:val="00D62218"/>
    <w:rsid w:val="00D6243F"/>
    <w:rsid w:val="00D625E2"/>
    <w:rsid w:val="00D6279B"/>
    <w:rsid w:val="00D629B9"/>
    <w:rsid w:val="00D62C61"/>
    <w:rsid w:val="00D62CDF"/>
    <w:rsid w:val="00D62FB9"/>
    <w:rsid w:val="00D631D6"/>
    <w:rsid w:val="00D63348"/>
    <w:rsid w:val="00D634AD"/>
    <w:rsid w:val="00D63575"/>
    <w:rsid w:val="00D63659"/>
    <w:rsid w:val="00D636F8"/>
    <w:rsid w:val="00D63A78"/>
    <w:rsid w:val="00D63EF1"/>
    <w:rsid w:val="00D640F1"/>
    <w:rsid w:val="00D64107"/>
    <w:rsid w:val="00D64165"/>
    <w:rsid w:val="00D6421B"/>
    <w:rsid w:val="00D642F9"/>
    <w:rsid w:val="00D644E6"/>
    <w:rsid w:val="00D64555"/>
    <w:rsid w:val="00D64712"/>
    <w:rsid w:val="00D6479A"/>
    <w:rsid w:val="00D64816"/>
    <w:rsid w:val="00D6491C"/>
    <w:rsid w:val="00D64A6F"/>
    <w:rsid w:val="00D64BAE"/>
    <w:rsid w:val="00D64CD7"/>
    <w:rsid w:val="00D64D86"/>
    <w:rsid w:val="00D64E0F"/>
    <w:rsid w:val="00D65080"/>
    <w:rsid w:val="00D652E8"/>
    <w:rsid w:val="00D653BE"/>
    <w:rsid w:val="00D6551F"/>
    <w:rsid w:val="00D65585"/>
    <w:rsid w:val="00D655FC"/>
    <w:rsid w:val="00D6563A"/>
    <w:rsid w:val="00D65942"/>
    <w:rsid w:val="00D659D3"/>
    <w:rsid w:val="00D65AA1"/>
    <w:rsid w:val="00D65AD0"/>
    <w:rsid w:val="00D65C2E"/>
    <w:rsid w:val="00D65DAF"/>
    <w:rsid w:val="00D66259"/>
    <w:rsid w:val="00D66561"/>
    <w:rsid w:val="00D6657F"/>
    <w:rsid w:val="00D665D1"/>
    <w:rsid w:val="00D66645"/>
    <w:rsid w:val="00D6671C"/>
    <w:rsid w:val="00D66817"/>
    <w:rsid w:val="00D66827"/>
    <w:rsid w:val="00D66A1E"/>
    <w:rsid w:val="00D66B1E"/>
    <w:rsid w:val="00D66B8C"/>
    <w:rsid w:val="00D66FCB"/>
    <w:rsid w:val="00D67104"/>
    <w:rsid w:val="00D675D1"/>
    <w:rsid w:val="00D67791"/>
    <w:rsid w:val="00D678A2"/>
    <w:rsid w:val="00D67956"/>
    <w:rsid w:val="00D679B2"/>
    <w:rsid w:val="00D67C64"/>
    <w:rsid w:val="00D67C7D"/>
    <w:rsid w:val="00D67DFC"/>
    <w:rsid w:val="00D67EC1"/>
    <w:rsid w:val="00D70198"/>
    <w:rsid w:val="00D702B4"/>
    <w:rsid w:val="00D702E1"/>
    <w:rsid w:val="00D70465"/>
    <w:rsid w:val="00D70622"/>
    <w:rsid w:val="00D7071F"/>
    <w:rsid w:val="00D7079F"/>
    <w:rsid w:val="00D70848"/>
    <w:rsid w:val="00D70887"/>
    <w:rsid w:val="00D709E5"/>
    <w:rsid w:val="00D70DBB"/>
    <w:rsid w:val="00D70E8E"/>
    <w:rsid w:val="00D710BB"/>
    <w:rsid w:val="00D713E5"/>
    <w:rsid w:val="00D715D7"/>
    <w:rsid w:val="00D717E2"/>
    <w:rsid w:val="00D719D7"/>
    <w:rsid w:val="00D71A97"/>
    <w:rsid w:val="00D71AE4"/>
    <w:rsid w:val="00D71C80"/>
    <w:rsid w:val="00D71CF2"/>
    <w:rsid w:val="00D71E01"/>
    <w:rsid w:val="00D71F67"/>
    <w:rsid w:val="00D72150"/>
    <w:rsid w:val="00D72293"/>
    <w:rsid w:val="00D72315"/>
    <w:rsid w:val="00D72654"/>
    <w:rsid w:val="00D727F2"/>
    <w:rsid w:val="00D72917"/>
    <w:rsid w:val="00D72A2E"/>
    <w:rsid w:val="00D72BA9"/>
    <w:rsid w:val="00D72D0B"/>
    <w:rsid w:val="00D72E82"/>
    <w:rsid w:val="00D72EB9"/>
    <w:rsid w:val="00D72EC3"/>
    <w:rsid w:val="00D730F8"/>
    <w:rsid w:val="00D736CB"/>
    <w:rsid w:val="00D73737"/>
    <w:rsid w:val="00D739DB"/>
    <w:rsid w:val="00D73A7C"/>
    <w:rsid w:val="00D73CBC"/>
    <w:rsid w:val="00D73D3C"/>
    <w:rsid w:val="00D73DCF"/>
    <w:rsid w:val="00D740D9"/>
    <w:rsid w:val="00D7410E"/>
    <w:rsid w:val="00D743F0"/>
    <w:rsid w:val="00D744CA"/>
    <w:rsid w:val="00D744D4"/>
    <w:rsid w:val="00D7454C"/>
    <w:rsid w:val="00D7458A"/>
    <w:rsid w:val="00D74ADA"/>
    <w:rsid w:val="00D74DEA"/>
    <w:rsid w:val="00D74E14"/>
    <w:rsid w:val="00D74F3D"/>
    <w:rsid w:val="00D7543E"/>
    <w:rsid w:val="00D756CB"/>
    <w:rsid w:val="00D75DD5"/>
    <w:rsid w:val="00D75DD8"/>
    <w:rsid w:val="00D76232"/>
    <w:rsid w:val="00D76611"/>
    <w:rsid w:val="00D766B2"/>
    <w:rsid w:val="00D76708"/>
    <w:rsid w:val="00D767B7"/>
    <w:rsid w:val="00D76878"/>
    <w:rsid w:val="00D76935"/>
    <w:rsid w:val="00D769ED"/>
    <w:rsid w:val="00D76BBD"/>
    <w:rsid w:val="00D76CCE"/>
    <w:rsid w:val="00D77370"/>
    <w:rsid w:val="00D77372"/>
    <w:rsid w:val="00D77530"/>
    <w:rsid w:val="00D77579"/>
    <w:rsid w:val="00D775C8"/>
    <w:rsid w:val="00D777D2"/>
    <w:rsid w:val="00D77B0B"/>
    <w:rsid w:val="00D77C53"/>
    <w:rsid w:val="00D77F7E"/>
    <w:rsid w:val="00D8005F"/>
    <w:rsid w:val="00D80124"/>
    <w:rsid w:val="00D80181"/>
    <w:rsid w:val="00D80217"/>
    <w:rsid w:val="00D80390"/>
    <w:rsid w:val="00D805F7"/>
    <w:rsid w:val="00D808FB"/>
    <w:rsid w:val="00D8092D"/>
    <w:rsid w:val="00D8095B"/>
    <w:rsid w:val="00D80BAD"/>
    <w:rsid w:val="00D80FFC"/>
    <w:rsid w:val="00D810E8"/>
    <w:rsid w:val="00D8127A"/>
    <w:rsid w:val="00D8142F"/>
    <w:rsid w:val="00D8150E"/>
    <w:rsid w:val="00D81540"/>
    <w:rsid w:val="00D818AF"/>
    <w:rsid w:val="00D818F9"/>
    <w:rsid w:val="00D81B2E"/>
    <w:rsid w:val="00D81B35"/>
    <w:rsid w:val="00D81EC7"/>
    <w:rsid w:val="00D81F13"/>
    <w:rsid w:val="00D81FDA"/>
    <w:rsid w:val="00D823F7"/>
    <w:rsid w:val="00D82441"/>
    <w:rsid w:val="00D82799"/>
    <w:rsid w:val="00D827FD"/>
    <w:rsid w:val="00D828CE"/>
    <w:rsid w:val="00D82C6E"/>
    <w:rsid w:val="00D82D36"/>
    <w:rsid w:val="00D82D87"/>
    <w:rsid w:val="00D82E1C"/>
    <w:rsid w:val="00D82FB7"/>
    <w:rsid w:val="00D830E0"/>
    <w:rsid w:val="00D834CD"/>
    <w:rsid w:val="00D838CF"/>
    <w:rsid w:val="00D838F9"/>
    <w:rsid w:val="00D8397B"/>
    <w:rsid w:val="00D83C99"/>
    <w:rsid w:val="00D83D7C"/>
    <w:rsid w:val="00D83F43"/>
    <w:rsid w:val="00D841FC"/>
    <w:rsid w:val="00D84645"/>
    <w:rsid w:val="00D8473E"/>
    <w:rsid w:val="00D8482A"/>
    <w:rsid w:val="00D84A28"/>
    <w:rsid w:val="00D84EB1"/>
    <w:rsid w:val="00D84EDB"/>
    <w:rsid w:val="00D8509C"/>
    <w:rsid w:val="00D85236"/>
    <w:rsid w:val="00D852E5"/>
    <w:rsid w:val="00D85382"/>
    <w:rsid w:val="00D85391"/>
    <w:rsid w:val="00D85399"/>
    <w:rsid w:val="00D853F7"/>
    <w:rsid w:val="00D854BB"/>
    <w:rsid w:val="00D854C4"/>
    <w:rsid w:val="00D8550D"/>
    <w:rsid w:val="00D856D5"/>
    <w:rsid w:val="00D857BF"/>
    <w:rsid w:val="00D857CA"/>
    <w:rsid w:val="00D8586A"/>
    <w:rsid w:val="00D858AD"/>
    <w:rsid w:val="00D85AC1"/>
    <w:rsid w:val="00D86777"/>
    <w:rsid w:val="00D8686C"/>
    <w:rsid w:val="00D868AB"/>
    <w:rsid w:val="00D86AC0"/>
    <w:rsid w:val="00D86AFC"/>
    <w:rsid w:val="00D86B19"/>
    <w:rsid w:val="00D86B23"/>
    <w:rsid w:val="00D86DBA"/>
    <w:rsid w:val="00D86E5F"/>
    <w:rsid w:val="00D87007"/>
    <w:rsid w:val="00D8710B"/>
    <w:rsid w:val="00D87158"/>
    <w:rsid w:val="00D875F5"/>
    <w:rsid w:val="00D8766F"/>
    <w:rsid w:val="00D8782C"/>
    <w:rsid w:val="00D87A74"/>
    <w:rsid w:val="00D87FA6"/>
    <w:rsid w:val="00D9005D"/>
    <w:rsid w:val="00D90806"/>
    <w:rsid w:val="00D90833"/>
    <w:rsid w:val="00D90AC2"/>
    <w:rsid w:val="00D90E56"/>
    <w:rsid w:val="00D90E63"/>
    <w:rsid w:val="00D91199"/>
    <w:rsid w:val="00D917C4"/>
    <w:rsid w:val="00D918D9"/>
    <w:rsid w:val="00D91987"/>
    <w:rsid w:val="00D91B7D"/>
    <w:rsid w:val="00D91BB8"/>
    <w:rsid w:val="00D91DB4"/>
    <w:rsid w:val="00D91DB8"/>
    <w:rsid w:val="00D92217"/>
    <w:rsid w:val="00D92237"/>
    <w:rsid w:val="00D925C7"/>
    <w:rsid w:val="00D92703"/>
    <w:rsid w:val="00D9276C"/>
    <w:rsid w:val="00D9289B"/>
    <w:rsid w:val="00D92945"/>
    <w:rsid w:val="00D92CD5"/>
    <w:rsid w:val="00D92D4A"/>
    <w:rsid w:val="00D92D57"/>
    <w:rsid w:val="00D92E43"/>
    <w:rsid w:val="00D92F7B"/>
    <w:rsid w:val="00D9300D"/>
    <w:rsid w:val="00D9306A"/>
    <w:rsid w:val="00D932DB"/>
    <w:rsid w:val="00D93580"/>
    <w:rsid w:val="00D9374E"/>
    <w:rsid w:val="00D9387A"/>
    <w:rsid w:val="00D93A5F"/>
    <w:rsid w:val="00D93A98"/>
    <w:rsid w:val="00D93C63"/>
    <w:rsid w:val="00D93C87"/>
    <w:rsid w:val="00D93D3C"/>
    <w:rsid w:val="00D940DD"/>
    <w:rsid w:val="00D94289"/>
    <w:rsid w:val="00D94378"/>
    <w:rsid w:val="00D9458C"/>
    <w:rsid w:val="00D94601"/>
    <w:rsid w:val="00D9468F"/>
    <w:rsid w:val="00D947CA"/>
    <w:rsid w:val="00D94A4A"/>
    <w:rsid w:val="00D94D23"/>
    <w:rsid w:val="00D94D4A"/>
    <w:rsid w:val="00D950C7"/>
    <w:rsid w:val="00D950E3"/>
    <w:rsid w:val="00D951B6"/>
    <w:rsid w:val="00D9536C"/>
    <w:rsid w:val="00D957A7"/>
    <w:rsid w:val="00D95A11"/>
    <w:rsid w:val="00D95ABC"/>
    <w:rsid w:val="00D95AC5"/>
    <w:rsid w:val="00D95B31"/>
    <w:rsid w:val="00D95F25"/>
    <w:rsid w:val="00D962A2"/>
    <w:rsid w:val="00D9638F"/>
    <w:rsid w:val="00D9666B"/>
    <w:rsid w:val="00D969F8"/>
    <w:rsid w:val="00D96E94"/>
    <w:rsid w:val="00D96F2B"/>
    <w:rsid w:val="00D97002"/>
    <w:rsid w:val="00D97123"/>
    <w:rsid w:val="00D971BC"/>
    <w:rsid w:val="00D97625"/>
    <w:rsid w:val="00D9768D"/>
    <w:rsid w:val="00D977F7"/>
    <w:rsid w:val="00D97847"/>
    <w:rsid w:val="00D97917"/>
    <w:rsid w:val="00D97A2F"/>
    <w:rsid w:val="00D97BC1"/>
    <w:rsid w:val="00D97BD0"/>
    <w:rsid w:val="00DA0416"/>
    <w:rsid w:val="00DA0475"/>
    <w:rsid w:val="00DA0545"/>
    <w:rsid w:val="00DA067D"/>
    <w:rsid w:val="00DA07CC"/>
    <w:rsid w:val="00DA0A0E"/>
    <w:rsid w:val="00DA0A74"/>
    <w:rsid w:val="00DA0D78"/>
    <w:rsid w:val="00DA0D9D"/>
    <w:rsid w:val="00DA0F95"/>
    <w:rsid w:val="00DA11A8"/>
    <w:rsid w:val="00DA1217"/>
    <w:rsid w:val="00DA14F9"/>
    <w:rsid w:val="00DA18BB"/>
    <w:rsid w:val="00DA1937"/>
    <w:rsid w:val="00DA1991"/>
    <w:rsid w:val="00DA199C"/>
    <w:rsid w:val="00DA1B46"/>
    <w:rsid w:val="00DA233A"/>
    <w:rsid w:val="00DA2436"/>
    <w:rsid w:val="00DA278E"/>
    <w:rsid w:val="00DA279C"/>
    <w:rsid w:val="00DA27C1"/>
    <w:rsid w:val="00DA290F"/>
    <w:rsid w:val="00DA29A1"/>
    <w:rsid w:val="00DA29CA"/>
    <w:rsid w:val="00DA2B3A"/>
    <w:rsid w:val="00DA2D6D"/>
    <w:rsid w:val="00DA2E5E"/>
    <w:rsid w:val="00DA2EEB"/>
    <w:rsid w:val="00DA32F3"/>
    <w:rsid w:val="00DA3629"/>
    <w:rsid w:val="00DA3747"/>
    <w:rsid w:val="00DA384B"/>
    <w:rsid w:val="00DA3903"/>
    <w:rsid w:val="00DA3A91"/>
    <w:rsid w:val="00DA3A98"/>
    <w:rsid w:val="00DA3B22"/>
    <w:rsid w:val="00DA3C2A"/>
    <w:rsid w:val="00DA3CBD"/>
    <w:rsid w:val="00DA3E96"/>
    <w:rsid w:val="00DA3F08"/>
    <w:rsid w:val="00DA4597"/>
    <w:rsid w:val="00DA481D"/>
    <w:rsid w:val="00DA499F"/>
    <w:rsid w:val="00DA49B9"/>
    <w:rsid w:val="00DA4DD2"/>
    <w:rsid w:val="00DA4EF2"/>
    <w:rsid w:val="00DA4FCD"/>
    <w:rsid w:val="00DA52A1"/>
    <w:rsid w:val="00DA5445"/>
    <w:rsid w:val="00DA5581"/>
    <w:rsid w:val="00DA5779"/>
    <w:rsid w:val="00DA5935"/>
    <w:rsid w:val="00DA596E"/>
    <w:rsid w:val="00DA59E5"/>
    <w:rsid w:val="00DA5D0B"/>
    <w:rsid w:val="00DA5FE1"/>
    <w:rsid w:val="00DA60FA"/>
    <w:rsid w:val="00DA69F1"/>
    <w:rsid w:val="00DA6ADB"/>
    <w:rsid w:val="00DA6CF1"/>
    <w:rsid w:val="00DA6DAF"/>
    <w:rsid w:val="00DA70B1"/>
    <w:rsid w:val="00DA7209"/>
    <w:rsid w:val="00DA732E"/>
    <w:rsid w:val="00DA7543"/>
    <w:rsid w:val="00DA75D8"/>
    <w:rsid w:val="00DA7B3C"/>
    <w:rsid w:val="00DA7FCD"/>
    <w:rsid w:val="00DB002A"/>
    <w:rsid w:val="00DB0164"/>
    <w:rsid w:val="00DB01D9"/>
    <w:rsid w:val="00DB01E2"/>
    <w:rsid w:val="00DB02E6"/>
    <w:rsid w:val="00DB0567"/>
    <w:rsid w:val="00DB0647"/>
    <w:rsid w:val="00DB0828"/>
    <w:rsid w:val="00DB0935"/>
    <w:rsid w:val="00DB0A88"/>
    <w:rsid w:val="00DB0B12"/>
    <w:rsid w:val="00DB0D98"/>
    <w:rsid w:val="00DB0E39"/>
    <w:rsid w:val="00DB0EBC"/>
    <w:rsid w:val="00DB0F50"/>
    <w:rsid w:val="00DB11E2"/>
    <w:rsid w:val="00DB13AC"/>
    <w:rsid w:val="00DB18DE"/>
    <w:rsid w:val="00DB1BBB"/>
    <w:rsid w:val="00DB1D10"/>
    <w:rsid w:val="00DB1D9D"/>
    <w:rsid w:val="00DB2438"/>
    <w:rsid w:val="00DB2532"/>
    <w:rsid w:val="00DB2622"/>
    <w:rsid w:val="00DB26E4"/>
    <w:rsid w:val="00DB27EC"/>
    <w:rsid w:val="00DB281F"/>
    <w:rsid w:val="00DB2B1C"/>
    <w:rsid w:val="00DB2CCC"/>
    <w:rsid w:val="00DB2DE9"/>
    <w:rsid w:val="00DB2F77"/>
    <w:rsid w:val="00DB2FAE"/>
    <w:rsid w:val="00DB3531"/>
    <w:rsid w:val="00DB3771"/>
    <w:rsid w:val="00DB3877"/>
    <w:rsid w:val="00DB3BC5"/>
    <w:rsid w:val="00DB3C5B"/>
    <w:rsid w:val="00DB3CF0"/>
    <w:rsid w:val="00DB3F4F"/>
    <w:rsid w:val="00DB3FB9"/>
    <w:rsid w:val="00DB4375"/>
    <w:rsid w:val="00DB47B5"/>
    <w:rsid w:val="00DB48C8"/>
    <w:rsid w:val="00DB4B93"/>
    <w:rsid w:val="00DB4CF2"/>
    <w:rsid w:val="00DB4EF7"/>
    <w:rsid w:val="00DB5088"/>
    <w:rsid w:val="00DB5108"/>
    <w:rsid w:val="00DB5522"/>
    <w:rsid w:val="00DB5776"/>
    <w:rsid w:val="00DB5955"/>
    <w:rsid w:val="00DB5BAA"/>
    <w:rsid w:val="00DB5CAC"/>
    <w:rsid w:val="00DB5D77"/>
    <w:rsid w:val="00DB5EF0"/>
    <w:rsid w:val="00DB5F5B"/>
    <w:rsid w:val="00DB5F91"/>
    <w:rsid w:val="00DB61DA"/>
    <w:rsid w:val="00DB651A"/>
    <w:rsid w:val="00DB6521"/>
    <w:rsid w:val="00DB68E4"/>
    <w:rsid w:val="00DB6A28"/>
    <w:rsid w:val="00DB6A90"/>
    <w:rsid w:val="00DB6AF6"/>
    <w:rsid w:val="00DB6BD3"/>
    <w:rsid w:val="00DB6DCF"/>
    <w:rsid w:val="00DB6E4E"/>
    <w:rsid w:val="00DB6EE8"/>
    <w:rsid w:val="00DB6F5A"/>
    <w:rsid w:val="00DB70C5"/>
    <w:rsid w:val="00DB73A2"/>
    <w:rsid w:val="00DB7581"/>
    <w:rsid w:val="00DB76F1"/>
    <w:rsid w:val="00DB7894"/>
    <w:rsid w:val="00DB7A68"/>
    <w:rsid w:val="00DB7AF6"/>
    <w:rsid w:val="00DB7AFB"/>
    <w:rsid w:val="00DB7EE9"/>
    <w:rsid w:val="00DB7EFB"/>
    <w:rsid w:val="00DB7F27"/>
    <w:rsid w:val="00DC00E9"/>
    <w:rsid w:val="00DC043A"/>
    <w:rsid w:val="00DC05AC"/>
    <w:rsid w:val="00DC0829"/>
    <w:rsid w:val="00DC0A01"/>
    <w:rsid w:val="00DC0FE2"/>
    <w:rsid w:val="00DC100E"/>
    <w:rsid w:val="00DC104A"/>
    <w:rsid w:val="00DC1105"/>
    <w:rsid w:val="00DC11C9"/>
    <w:rsid w:val="00DC1289"/>
    <w:rsid w:val="00DC13AF"/>
    <w:rsid w:val="00DC1488"/>
    <w:rsid w:val="00DC1715"/>
    <w:rsid w:val="00DC1722"/>
    <w:rsid w:val="00DC1A34"/>
    <w:rsid w:val="00DC1F06"/>
    <w:rsid w:val="00DC1F41"/>
    <w:rsid w:val="00DC1FB7"/>
    <w:rsid w:val="00DC2053"/>
    <w:rsid w:val="00DC2147"/>
    <w:rsid w:val="00DC21AC"/>
    <w:rsid w:val="00DC233B"/>
    <w:rsid w:val="00DC248A"/>
    <w:rsid w:val="00DC2777"/>
    <w:rsid w:val="00DC27FF"/>
    <w:rsid w:val="00DC29A2"/>
    <w:rsid w:val="00DC2A9B"/>
    <w:rsid w:val="00DC2DE8"/>
    <w:rsid w:val="00DC302E"/>
    <w:rsid w:val="00DC32AC"/>
    <w:rsid w:val="00DC334B"/>
    <w:rsid w:val="00DC36D5"/>
    <w:rsid w:val="00DC36FE"/>
    <w:rsid w:val="00DC37A4"/>
    <w:rsid w:val="00DC3959"/>
    <w:rsid w:val="00DC39F1"/>
    <w:rsid w:val="00DC3CAC"/>
    <w:rsid w:val="00DC3FA3"/>
    <w:rsid w:val="00DC4259"/>
    <w:rsid w:val="00DC438B"/>
    <w:rsid w:val="00DC456D"/>
    <w:rsid w:val="00DC4D6D"/>
    <w:rsid w:val="00DC4FA4"/>
    <w:rsid w:val="00DC5054"/>
    <w:rsid w:val="00DC51FC"/>
    <w:rsid w:val="00DC5677"/>
    <w:rsid w:val="00DC56A9"/>
    <w:rsid w:val="00DC5764"/>
    <w:rsid w:val="00DC5B3F"/>
    <w:rsid w:val="00DC5EA8"/>
    <w:rsid w:val="00DC60DD"/>
    <w:rsid w:val="00DC6669"/>
    <w:rsid w:val="00DC66AF"/>
    <w:rsid w:val="00DC6847"/>
    <w:rsid w:val="00DC6983"/>
    <w:rsid w:val="00DC6A03"/>
    <w:rsid w:val="00DC6AC4"/>
    <w:rsid w:val="00DC6D3C"/>
    <w:rsid w:val="00DC6DF2"/>
    <w:rsid w:val="00DC6ED1"/>
    <w:rsid w:val="00DC71A1"/>
    <w:rsid w:val="00DC75C8"/>
    <w:rsid w:val="00DC7600"/>
    <w:rsid w:val="00DC7809"/>
    <w:rsid w:val="00DC7858"/>
    <w:rsid w:val="00DC799B"/>
    <w:rsid w:val="00DC79FA"/>
    <w:rsid w:val="00DC7B06"/>
    <w:rsid w:val="00DC7B5C"/>
    <w:rsid w:val="00DD00DA"/>
    <w:rsid w:val="00DD0117"/>
    <w:rsid w:val="00DD0145"/>
    <w:rsid w:val="00DD020A"/>
    <w:rsid w:val="00DD02AC"/>
    <w:rsid w:val="00DD0364"/>
    <w:rsid w:val="00DD03A4"/>
    <w:rsid w:val="00DD03B6"/>
    <w:rsid w:val="00DD0470"/>
    <w:rsid w:val="00DD0544"/>
    <w:rsid w:val="00DD06E8"/>
    <w:rsid w:val="00DD0880"/>
    <w:rsid w:val="00DD0931"/>
    <w:rsid w:val="00DD0941"/>
    <w:rsid w:val="00DD0947"/>
    <w:rsid w:val="00DD0AE3"/>
    <w:rsid w:val="00DD0BC4"/>
    <w:rsid w:val="00DD0CC6"/>
    <w:rsid w:val="00DD0D76"/>
    <w:rsid w:val="00DD0F82"/>
    <w:rsid w:val="00DD129B"/>
    <w:rsid w:val="00DD1434"/>
    <w:rsid w:val="00DD173D"/>
    <w:rsid w:val="00DD1788"/>
    <w:rsid w:val="00DD19AD"/>
    <w:rsid w:val="00DD1CAB"/>
    <w:rsid w:val="00DD1D89"/>
    <w:rsid w:val="00DD1E86"/>
    <w:rsid w:val="00DD1FD7"/>
    <w:rsid w:val="00DD20CF"/>
    <w:rsid w:val="00DD2168"/>
    <w:rsid w:val="00DD233A"/>
    <w:rsid w:val="00DD25BD"/>
    <w:rsid w:val="00DD25ED"/>
    <w:rsid w:val="00DD27F5"/>
    <w:rsid w:val="00DD2895"/>
    <w:rsid w:val="00DD2D2E"/>
    <w:rsid w:val="00DD2D34"/>
    <w:rsid w:val="00DD2DAB"/>
    <w:rsid w:val="00DD2E85"/>
    <w:rsid w:val="00DD2FA0"/>
    <w:rsid w:val="00DD31A7"/>
    <w:rsid w:val="00DD3379"/>
    <w:rsid w:val="00DD34BF"/>
    <w:rsid w:val="00DD3F5F"/>
    <w:rsid w:val="00DD428B"/>
    <w:rsid w:val="00DD42A2"/>
    <w:rsid w:val="00DD454C"/>
    <w:rsid w:val="00DD468F"/>
    <w:rsid w:val="00DD4906"/>
    <w:rsid w:val="00DD4945"/>
    <w:rsid w:val="00DD4ADD"/>
    <w:rsid w:val="00DD4B3B"/>
    <w:rsid w:val="00DD4BDE"/>
    <w:rsid w:val="00DD4DA6"/>
    <w:rsid w:val="00DD4E34"/>
    <w:rsid w:val="00DD53A9"/>
    <w:rsid w:val="00DD5557"/>
    <w:rsid w:val="00DD5612"/>
    <w:rsid w:val="00DD591C"/>
    <w:rsid w:val="00DD5AE8"/>
    <w:rsid w:val="00DD5BC6"/>
    <w:rsid w:val="00DD5C84"/>
    <w:rsid w:val="00DD5F79"/>
    <w:rsid w:val="00DD626F"/>
    <w:rsid w:val="00DD62B7"/>
    <w:rsid w:val="00DD63FE"/>
    <w:rsid w:val="00DD682B"/>
    <w:rsid w:val="00DD6873"/>
    <w:rsid w:val="00DD68FB"/>
    <w:rsid w:val="00DD6A8F"/>
    <w:rsid w:val="00DD6C42"/>
    <w:rsid w:val="00DD6F49"/>
    <w:rsid w:val="00DD712B"/>
    <w:rsid w:val="00DD7558"/>
    <w:rsid w:val="00DD75E0"/>
    <w:rsid w:val="00DD77D9"/>
    <w:rsid w:val="00DD79AE"/>
    <w:rsid w:val="00DD7B4B"/>
    <w:rsid w:val="00DD7B5C"/>
    <w:rsid w:val="00DD7BB5"/>
    <w:rsid w:val="00DD7C94"/>
    <w:rsid w:val="00DE008F"/>
    <w:rsid w:val="00DE03D8"/>
    <w:rsid w:val="00DE041D"/>
    <w:rsid w:val="00DE0AE5"/>
    <w:rsid w:val="00DE0BCE"/>
    <w:rsid w:val="00DE0D34"/>
    <w:rsid w:val="00DE0DB8"/>
    <w:rsid w:val="00DE12A4"/>
    <w:rsid w:val="00DE1382"/>
    <w:rsid w:val="00DE141B"/>
    <w:rsid w:val="00DE1486"/>
    <w:rsid w:val="00DE1541"/>
    <w:rsid w:val="00DE1599"/>
    <w:rsid w:val="00DE15DA"/>
    <w:rsid w:val="00DE1699"/>
    <w:rsid w:val="00DE16F9"/>
    <w:rsid w:val="00DE187F"/>
    <w:rsid w:val="00DE18EE"/>
    <w:rsid w:val="00DE193D"/>
    <w:rsid w:val="00DE1A50"/>
    <w:rsid w:val="00DE1B4D"/>
    <w:rsid w:val="00DE1B79"/>
    <w:rsid w:val="00DE1BBA"/>
    <w:rsid w:val="00DE1C58"/>
    <w:rsid w:val="00DE22A2"/>
    <w:rsid w:val="00DE25F3"/>
    <w:rsid w:val="00DE27F6"/>
    <w:rsid w:val="00DE28A2"/>
    <w:rsid w:val="00DE2913"/>
    <w:rsid w:val="00DE2B33"/>
    <w:rsid w:val="00DE2B47"/>
    <w:rsid w:val="00DE2F00"/>
    <w:rsid w:val="00DE2FD3"/>
    <w:rsid w:val="00DE3078"/>
    <w:rsid w:val="00DE30D5"/>
    <w:rsid w:val="00DE3103"/>
    <w:rsid w:val="00DE3231"/>
    <w:rsid w:val="00DE32FA"/>
    <w:rsid w:val="00DE3640"/>
    <w:rsid w:val="00DE37FF"/>
    <w:rsid w:val="00DE3A05"/>
    <w:rsid w:val="00DE3C23"/>
    <w:rsid w:val="00DE3C8F"/>
    <w:rsid w:val="00DE4002"/>
    <w:rsid w:val="00DE4182"/>
    <w:rsid w:val="00DE420D"/>
    <w:rsid w:val="00DE431C"/>
    <w:rsid w:val="00DE4344"/>
    <w:rsid w:val="00DE45FA"/>
    <w:rsid w:val="00DE46FB"/>
    <w:rsid w:val="00DE4B6C"/>
    <w:rsid w:val="00DE4C48"/>
    <w:rsid w:val="00DE4CC1"/>
    <w:rsid w:val="00DE4FE3"/>
    <w:rsid w:val="00DE52BD"/>
    <w:rsid w:val="00DE5389"/>
    <w:rsid w:val="00DE53CC"/>
    <w:rsid w:val="00DE5402"/>
    <w:rsid w:val="00DE54A4"/>
    <w:rsid w:val="00DE56C8"/>
    <w:rsid w:val="00DE581F"/>
    <w:rsid w:val="00DE5F6D"/>
    <w:rsid w:val="00DE6022"/>
    <w:rsid w:val="00DE60E9"/>
    <w:rsid w:val="00DE6409"/>
    <w:rsid w:val="00DE690F"/>
    <w:rsid w:val="00DE6CE1"/>
    <w:rsid w:val="00DE710C"/>
    <w:rsid w:val="00DE71BC"/>
    <w:rsid w:val="00DE7389"/>
    <w:rsid w:val="00DE745A"/>
    <w:rsid w:val="00DE7492"/>
    <w:rsid w:val="00DE753E"/>
    <w:rsid w:val="00DE769A"/>
    <w:rsid w:val="00DE76ED"/>
    <w:rsid w:val="00DE76EE"/>
    <w:rsid w:val="00DE7778"/>
    <w:rsid w:val="00DE7B93"/>
    <w:rsid w:val="00DE7D49"/>
    <w:rsid w:val="00DE7F6E"/>
    <w:rsid w:val="00DF0368"/>
    <w:rsid w:val="00DF047E"/>
    <w:rsid w:val="00DF0525"/>
    <w:rsid w:val="00DF0825"/>
    <w:rsid w:val="00DF1426"/>
    <w:rsid w:val="00DF146E"/>
    <w:rsid w:val="00DF14A8"/>
    <w:rsid w:val="00DF16D1"/>
    <w:rsid w:val="00DF1719"/>
    <w:rsid w:val="00DF17AA"/>
    <w:rsid w:val="00DF182A"/>
    <w:rsid w:val="00DF18DD"/>
    <w:rsid w:val="00DF18DF"/>
    <w:rsid w:val="00DF1904"/>
    <w:rsid w:val="00DF1971"/>
    <w:rsid w:val="00DF19D5"/>
    <w:rsid w:val="00DF1BC9"/>
    <w:rsid w:val="00DF1F48"/>
    <w:rsid w:val="00DF2245"/>
    <w:rsid w:val="00DF2340"/>
    <w:rsid w:val="00DF258D"/>
    <w:rsid w:val="00DF25F9"/>
    <w:rsid w:val="00DF26F6"/>
    <w:rsid w:val="00DF2798"/>
    <w:rsid w:val="00DF2891"/>
    <w:rsid w:val="00DF29D4"/>
    <w:rsid w:val="00DF2A54"/>
    <w:rsid w:val="00DF2A76"/>
    <w:rsid w:val="00DF2C26"/>
    <w:rsid w:val="00DF2DF0"/>
    <w:rsid w:val="00DF3095"/>
    <w:rsid w:val="00DF3206"/>
    <w:rsid w:val="00DF3526"/>
    <w:rsid w:val="00DF385F"/>
    <w:rsid w:val="00DF38A5"/>
    <w:rsid w:val="00DF39FA"/>
    <w:rsid w:val="00DF3DCE"/>
    <w:rsid w:val="00DF3F5B"/>
    <w:rsid w:val="00DF40B7"/>
    <w:rsid w:val="00DF4176"/>
    <w:rsid w:val="00DF427D"/>
    <w:rsid w:val="00DF42A7"/>
    <w:rsid w:val="00DF42BF"/>
    <w:rsid w:val="00DF44DE"/>
    <w:rsid w:val="00DF4515"/>
    <w:rsid w:val="00DF4817"/>
    <w:rsid w:val="00DF4920"/>
    <w:rsid w:val="00DF4AB1"/>
    <w:rsid w:val="00DF4AEE"/>
    <w:rsid w:val="00DF4B16"/>
    <w:rsid w:val="00DF4C31"/>
    <w:rsid w:val="00DF4E39"/>
    <w:rsid w:val="00DF4E57"/>
    <w:rsid w:val="00DF4EB1"/>
    <w:rsid w:val="00DF4EB9"/>
    <w:rsid w:val="00DF5121"/>
    <w:rsid w:val="00DF51AD"/>
    <w:rsid w:val="00DF51FE"/>
    <w:rsid w:val="00DF5395"/>
    <w:rsid w:val="00DF5A40"/>
    <w:rsid w:val="00DF5DEC"/>
    <w:rsid w:val="00DF5E06"/>
    <w:rsid w:val="00DF5E90"/>
    <w:rsid w:val="00DF674A"/>
    <w:rsid w:val="00DF6807"/>
    <w:rsid w:val="00DF6849"/>
    <w:rsid w:val="00DF68E7"/>
    <w:rsid w:val="00DF6B97"/>
    <w:rsid w:val="00DF6DC2"/>
    <w:rsid w:val="00DF6DDA"/>
    <w:rsid w:val="00DF6E4F"/>
    <w:rsid w:val="00DF6F71"/>
    <w:rsid w:val="00DF6F84"/>
    <w:rsid w:val="00DF73BD"/>
    <w:rsid w:val="00DF76F8"/>
    <w:rsid w:val="00DF7A9B"/>
    <w:rsid w:val="00DF7AED"/>
    <w:rsid w:val="00DF7C1E"/>
    <w:rsid w:val="00DF7D39"/>
    <w:rsid w:val="00E0005D"/>
    <w:rsid w:val="00E006A6"/>
    <w:rsid w:val="00E00733"/>
    <w:rsid w:val="00E00CB3"/>
    <w:rsid w:val="00E00D6D"/>
    <w:rsid w:val="00E00F5C"/>
    <w:rsid w:val="00E010A0"/>
    <w:rsid w:val="00E013EB"/>
    <w:rsid w:val="00E013FF"/>
    <w:rsid w:val="00E01409"/>
    <w:rsid w:val="00E014A7"/>
    <w:rsid w:val="00E01575"/>
    <w:rsid w:val="00E016DC"/>
    <w:rsid w:val="00E0180F"/>
    <w:rsid w:val="00E01816"/>
    <w:rsid w:val="00E019EF"/>
    <w:rsid w:val="00E01BC4"/>
    <w:rsid w:val="00E01C0F"/>
    <w:rsid w:val="00E01FB0"/>
    <w:rsid w:val="00E0235A"/>
    <w:rsid w:val="00E029D6"/>
    <w:rsid w:val="00E02C37"/>
    <w:rsid w:val="00E02C3B"/>
    <w:rsid w:val="00E02C4B"/>
    <w:rsid w:val="00E02CA8"/>
    <w:rsid w:val="00E02FB9"/>
    <w:rsid w:val="00E03218"/>
    <w:rsid w:val="00E032B5"/>
    <w:rsid w:val="00E03449"/>
    <w:rsid w:val="00E0346F"/>
    <w:rsid w:val="00E04023"/>
    <w:rsid w:val="00E0414B"/>
    <w:rsid w:val="00E041D9"/>
    <w:rsid w:val="00E04232"/>
    <w:rsid w:val="00E0425F"/>
    <w:rsid w:val="00E04320"/>
    <w:rsid w:val="00E04461"/>
    <w:rsid w:val="00E0483F"/>
    <w:rsid w:val="00E04A23"/>
    <w:rsid w:val="00E04B17"/>
    <w:rsid w:val="00E04B2F"/>
    <w:rsid w:val="00E04BD1"/>
    <w:rsid w:val="00E04CED"/>
    <w:rsid w:val="00E04DD7"/>
    <w:rsid w:val="00E050EB"/>
    <w:rsid w:val="00E051A8"/>
    <w:rsid w:val="00E051FB"/>
    <w:rsid w:val="00E05371"/>
    <w:rsid w:val="00E056C5"/>
    <w:rsid w:val="00E058B8"/>
    <w:rsid w:val="00E059BD"/>
    <w:rsid w:val="00E05C06"/>
    <w:rsid w:val="00E05EA0"/>
    <w:rsid w:val="00E05F6E"/>
    <w:rsid w:val="00E05FEE"/>
    <w:rsid w:val="00E062F4"/>
    <w:rsid w:val="00E0641C"/>
    <w:rsid w:val="00E0645C"/>
    <w:rsid w:val="00E06783"/>
    <w:rsid w:val="00E0687F"/>
    <w:rsid w:val="00E06A4B"/>
    <w:rsid w:val="00E06A71"/>
    <w:rsid w:val="00E06AAA"/>
    <w:rsid w:val="00E06C00"/>
    <w:rsid w:val="00E06C15"/>
    <w:rsid w:val="00E06C5F"/>
    <w:rsid w:val="00E06F7A"/>
    <w:rsid w:val="00E074B6"/>
    <w:rsid w:val="00E0778A"/>
    <w:rsid w:val="00E07AE7"/>
    <w:rsid w:val="00E07C69"/>
    <w:rsid w:val="00E07D01"/>
    <w:rsid w:val="00E07E51"/>
    <w:rsid w:val="00E104FC"/>
    <w:rsid w:val="00E1059E"/>
    <w:rsid w:val="00E1072A"/>
    <w:rsid w:val="00E108FD"/>
    <w:rsid w:val="00E109F1"/>
    <w:rsid w:val="00E10E38"/>
    <w:rsid w:val="00E1106F"/>
    <w:rsid w:val="00E1118D"/>
    <w:rsid w:val="00E1139E"/>
    <w:rsid w:val="00E114F1"/>
    <w:rsid w:val="00E1155C"/>
    <w:rsid w:val="00E11628"/>
    <w:rsid w:val="00E1167A"/>
    <w:rsid w:val="00E1169A"/>
    <w:rsid w:val="00E117B2"/>
    <w:rsid w:val="00E11A46"/>
    <w:rsid w:val="00E11D2E"/>
    <w:rsid w:val="00E11EDA"/>
    <w:rsid w:val="00E11F7B"/>
    <w:rsid w:val="00E1207C"/>
    <w:rsid w:val="00E1222A"/>
    <w:rsid w:val="00E12276"/>
    <w:rsid w:val="00E12649"/>
    <w:rsid w:val="00E127F8"/>
    <w:rsid w:val="00E12887"/>
    <w:rsid w:val="00E128D5"/>
    <w:rsid w:val="00E12B03"/>
    <w:rsid w:val="00E12BCB"/>
    <w:rsid w:val="00E12CDD"/>
    <w:rsid w:val="00E12DB3"/>
    <w:rsid w:val="00E12FF4"/>
    <w:rsid w:val="00E130AF"/>
    <w:rsid w:val="00E130CE"/>
    <w:rsid w:val="00E132E4"/>
    <w:rsid w:val="00E1333E"/>
    <w:rsid w:val="00E13381"/>
    <w:rsid w:val="00E134E6"/>
    <w:rsid w:val="00E134F7"/>
    <w:rsid w:val="00E135EC"/>
    <w:rsid w:val="00E135FB"/>
    <w:rsid w:val="00E13766"/>
    <w:rsid w:val="00E138C8"/>
    <w:rsid w:val="00E13D8F"/>
    <w:rsid w:val="00E13F12"/>
    <w:rsid w:val="00E13F4B"/>
    <w:rsid w:val="00E13FAB"/>
    <w:rsid w:val="00E140F9"/>
    <w:rsid w:val="00E142F8"/>
    <w:rsid w:val="00E144B9"/>
    <w:rsid w:val="00E147B4"/>
    <w:rsid w:val="00E14A2C"/>
    <w:rsid w:val="00E14A6B"/>
    <w:rsid w:val="00E14BF1"/>
    <w:rsid w:val="00E14FB2"/>
    <w:rsid w:val="00E1523B"/>
    <w:rsid w:val="00E1538A"/>
    <w:rsid w:val="00E154CF"/>
    <w:rsid w:val="00E156FF"/>
    <w:rsid w:val="00E1587F"/>
    <w:rsid w:val="00E158A8"/>
    <w:rsid w:val="00E158A9"/>
    <w:rsid w:val="00E15B14"/>
    <w:rsid w:val="00E15C28"/>
    <w:rsid w:val="00E15F87"/>
    <w:rsid w:val="00E162BE"/>
    <w:rsid w:val="00E165CD"/>
    <w:rsid w:val="00E166EA"/>
    <w:rsid w:val="00E168E7"/>
    <w:rsid w:val="00E168FE"/>
    <w:rsid w:val="00E16A95"/>
    <w:rsid w:val="00E16BAC"/>
    <w:rsid w:val="00E16E55"/>
    <w:rsid w:val="00E17079"/>
    <w:rsid w:val="00E170AC"/>
    <w:rsid w:val="00E172E6"/>
    <w:rsid w:val="00E173AB"/>
    <w:rsid w:val="00E17565"/>
    <w:rsid w:val="00E177C0"/>
    <w:rsid w:val="00E17812"/>
    <w:rsid w:val="00E17ABC"/>
    <w:rsid w:val="00E17BAB"/>
    <w:rsid w:val="00E17D67"/>
    <w:rsid w:val="00E17E63"/>
    <w:rsid w:val="00E20158"/>
    <w:rsid w:val="00E2016B"/>
    <w:rsid w:val="00E20473"/>
    <w:rsid w:val="00E20512"/>
    <w:rsid w:val="00E20AE5"/>
    <w:rsid w:val="00E20B43"/>
    <w:rsid w:val="00E20DF4"/>
    <w:rsid w:val="00E20E23"/>
    <w:rsid w:val="00E20E3F"/>
    <w:rsid w:val="00E2100A"/>
    <w:rsid w:val="00E21078"/>
    <w:rsid w:val="00E211F7"/>
    <w:rsid w:val="00E21284"/>
    <w:rsid w:val="00E21286"/>
    <w:rsid w:val="00E21303"/>
    <w:rsid w:val="00E21423"/>
    <w:rsid w:val="00E2165E"/>
    <w:rsid w:val="00E2176D"/>
    <w:rsid w:val="00E218DB"/>
    <w:rsid w:val="00E21ACE"/>
    <w:rsid w:val="00E21DD4"/>
    <w:rsid w:val="00E21E50"/>
    <w:rsid w:val="00E21F85"/>
    <w:rsid w:val="00E2200B"/>
    <w:rsid w:val="00E22059"/>
    <w:rsid w:val="00E220E8"/>
    <w:rsid w:val="00E22256"/>
    <w:rsid w:val="00E222E0"/>
    <w:rsid w:val="00E22355"/>
    <w:rsid w:val="00E223E8"/>
    <w:rsid w:val="00E22445"/>
    <w:rsid w:val="00E2259A"/>
    <w:rsid w:val="00E225E3"/>
    <w:rsid w:val="00E229D2"/>
    <w:rsid w:val="00E22F8D"/>
    <w:rsid w:val="00E232DE"/>
    <w:rsid w:val="00E233C9"/>
    <w:rsid w:val="00E233CB"/>
    <w:rsid w:val="00E234A7"/>
    <w:rsid w:val="00E2352A"/>
    <w:rsid w:val="00E2361F"/>
    <w:rsid w:val="00E236B8"/>
    <w:rsid w:val="00E2383C"/>
    <w:rsid w:val="00E23A95"/>
    <w:rsid w:val="00E2405E"/>
    <w:rsid w:val="00E24063"/>
    <w:rsid w:val="00E24493"/>
    <w:rsid w:val="00E2472A"/>
    <w:rsid w:val="00E2495A"/>
    <w:rsid w:val="00E250FD"/>
    <w:rsid w:val="00E25379"/>
    <w:rsid w:val="00E253F2"/>
    <w:rsid w:val="00E2552C"/>
    <w:rsid w:val="00E258F4"/>
    <w:rsid w:val="00E25957"/>
    <w:rsid w:val="00E25AC1"/>
    <w:rsid w:val="00E25CB2"/>
    <w:rsid w:val="00E25E61"/>
    <w:rsid w:val="00E260F2"/>
    <w:rsid w:val="00E264C7"/>
    <w:rsid w:val="00E269C3"/>
    <w:rsid w:val="00E26ACD"/>
    <w:rsid w:val="00E26B78"/>
    <w:rsid w:val="00E26BED"/>
    <w:rsid w:val="00E26BF8"/>
    <w:rsid w:val="00E26DDA"/>
    <w:rsid w:val="00E2732C"/>
    <w:rsid w:val="00E2751A"/>
    <w:rsid w:val="00E27573"/>
    <w:rsid w:val="00E27934"/>
    <w:rsid w:val="00E27A56"/>
    <w:rsid w:val="00E27AEC"/>
    <w:rsid w:val="00E27BAF"/>
    <w:rsid w:val="00E27CC3"/>
    <w:rsid w:val="00E27CD0"/>
    <w:rsid w:val="00E27D9B"/>
    <w:rsid w:val="00E27FD7"/>
    <w:rsid w:val="00E30253"/>
    <w:rsid w:val="00E302FA"/>
    <w:rsid w:val="00E3051B"/>
    <w:rsid w:val="00E30532"/>
    <w:rsid w:val="00E306A5"/>
    <w:rsid w:val="00E306C9"/>
    <w:rsid w:val="00E3074A"/>
    <w:rsid w:val="00E30779"/>
    <w:rsid w:val="00E30808"/>
    <w:rsid w:val="00E30833"/>
    <w:rsid w:val="00E309A2"/>
    <w:rsid w:val="00E30EC1"/>
    <w:rsid w:val="00E3101B"/>
    <w:rsid w:val="00E3127A"/>
    <w:rsid w:val="00E3154F"/>
    <w:rsid w:val="00E31582"/>
    <w:rsid w:val="00E316EB"/>
    <w:rsid w:val="00E3171F"/>
    <w:rsid w:val="00E318E8"/>
    <w:rsid w:val="00E31A0E"/>
    <w:rsid w:val="00E31A9B"/>
    <w:rsid w:val="00E31B25"/>
    <w:rsid w:val="00E31E28"/>
    <w:rsid w:val="00E31E3D"/>
    <w:rsid w:val="00E31EEE"/>
    <w:rsid w:val="00E3229C"/>
    <w:rsid w:val="00E3238D"/>
    <w:rsid w:val="00E32734"/>
    <w:rsid w:val="00E32992"/>
    <w:rsid w:val="00E32DFA"/>
    <w:rsid w:val="00E33759"/>
    <w:rsid w:val="00E3376B"/>
    <w:rsid w:val="00E337FE"/>
    <w:rsid w:val="00E3399C"/>
    <w:rsid w:val="00E33C7A"/>
    <w:rsid w:val="00E33D72"/>
    <w:rsid w:val="00E3424B"/>
    <w:rsid w:val="00E34AD0"/>
    <w:rsid w:val="00E34C93"/>
    <w:rsid w:val="00E34D0D"/>
    <w:rsid w:val="00E34E2F"/>
    <w:rsid w:val="00E34F3D"/>
    <w:rsid w:val="00E34FBC"/>
    <w:rsid w:val="00E3521E"/>
    <w:rsid w:val="00E35342"/>
    <w:rsid w:val="00E356B4"/>
    <w:rsid w:val="00E3571B"/>
    <w:rsid w:val="00E358C0"/>
    <w:rsid w:val="00E3599C"/>
    <w:rsid w:val="00E35A45"/>
    <w:rsid w:val="00E35A55"/>
    <w:rsid w:val="00E35A6A"/>
    <w:rsid w:val="00E35B9C"/>
    <w:rsid w:val="00E35C5D"/>
    <w:rsid w:val="00E35EF2"/>
    <w:rsid w:val="00E36146"/>
    <w:rsid w:val="00E36194"/>
    <w:rsid w:val="00E361B7"/>
    <w:rsid w:val="00E3630A"/>
    <w:rsid w:val="00E3695F"/>
    <w:rsid w:val="00E3696D"/>
    <w:rsid w:val="00E36979"/>
    <w:rsid w:val="00E36A63"/>
    <w:rsid w:val="00E36BC2"/>
    <w:rsid w:val="00E36D70"/>
    <w:rsid w:val="00E36F26"/>
    <w:rsid w:val="00E36F6D"/>
    <w:rsid w:val="00E3756B"/>
    <w:rsid w:val="00E377B3"/>
    <w:rsid w:val="00E379F5"/>
    <w:rsid w:val="00E37A4C"/>
    <w:rsid w:val="00E37AA1"/>
    <w:rsid w:val="00E37F7F"/>
    <w:rsid w:val="00E400BA"/>
    <w:rsid w:val="00E401BC"/>
    <w:rsid w:val="00E4031A"/>
    <w:rsid w:val="00E403A5"/>
    <w:rsid w:val="00E4043B"/>
    <w:rsid w:val="00E404AD"/>
    <w:rsid w:val="00E406A7"/>
    <w:rsid w:val="00E408A0"/>
    <w:rsid w:val="00E40B50"/>
    <w:rsid w:val="00E40E34"/>
    <w:rsid w:val="00E40EC5"/>
    <w:rsid w:val="00E4102B"/>
    <w:rsid w:val="00E4103B"/>
    <w:rsid w:val="00E412D1"/>
    <w:rsid w:val="00E4197A"/>
    <w:rsid w:val="00E41A74"/>
    <w:rsid w:val="00E41ABF"/>
    <w:rsid w:val="00E41C01"/>
    <w:rsid w:val="00E41C45"/>
    <w:rsid w:val="00E41CDE"/>
    <w:rsid w:val="00E41D69"/>
    <w:rsid w:val="00E41DCE"/>
    <w:rsid w:val="00E41ED0"/>
    <w:rsid w:val="00E41EFE"/>
    <w:rsid w:val="00E41FF7"/>
    <w:rsid w:val="00E4205A"/>
    <w:rsid w:val="00E421B2"/>
    <w:rsid w:val="00E42582"/>
    <w:rsid w:val="00E4259D"/>
    <w:rsid w:val="00E42654"/>
    <w:rsid w:val="00E42793"/>
    <w:rsid w:val="00E42818"/>
    <w:rsid w:val="00E428FE"/>
    <w:rsid w:val="00E429E0"/>
    <w:rsid w:val="00E42F39"/>
    <w:rsid w:val="00E42FCB"/>
    <w:rsid w:val="00E430BD"/>
    <w:rsid w:val="00E43304"/>
    <w:rsid w:val="00E43305"/>
    <w:rsid w:val="00E435B8"/>
    <w:rsid w:val="00E435FA"/>
    <w:rsid w:val="00E43731"/>
    <w:rsid w:val="00E43920"/>
    <w:rsid w:val="00E43B38"/>
    <w:rsid w:val="00E4410D"/>
    <w:rsid w:val="00E44452"/>
    <w:rsid w:val="00E445DC"/>
    <w:rsid w:val="00E4476C"/>
    <w:rsid w:val="00E44D97"/>
    <w:rsid w:val="00E44E5A"/>
    <w:rsid w:val="00E44EA8"/>
    <w:rsid w:val="00E44FD0"/>
    <w:rsid w:val="00E45141"/>
    <w:rsid w:val="00E451F2"/>
    <w:rsid w:val="00E45244"/>
    <w:rsid w:val="00E453F9"/>
    <w:rsid w:val="00E45435"/>
    <w:rsid w:val="00E45484"/>
    <w:rsid w:val="00E45488"/>
    <w:rsid w:val="00E454BA"/>
    <w:rsid w:val="00E454E2"/>
    <w:rsid w:val="00E4550B"/>
    <w:rsid w:val="00E45681"/>
    <w:rsid w:val="00E45AE1"/>
    <w:rsid w:val="00E45D3F"/>
    <w:rsid w:val="00E45F22"/>
    <w:rsid w:val="00E46003"/>
    <w:rsid w:val="00E463BF"/>
    <w:rsid w:val="00E46825"/>
    <w:rsid w:val="00E46C83"/>
    <w:rsid w:val="00E46DC6"/>
    <w:rsid w:val="00E46F1C"/>
    <w:rsid w:val="00E46FAB"/>
    <w:rsid w:val="00E47238"/>
    <w:rsid w:val="00E4737A"/>
    <w:rsid w:val="00E4743E"/>
    <w:rsid w:val="00E474F3"/>
    <w:rsid w:val="00E4750A"/>
    <w:rsid w:val="00E47674"/>
    <w:rsid w:val="00E476B8"/>
    <w:rsid w:val="00E4772C"/>
    <w:rsid w:val="00E477AB"/>
    <w:rsid w:val="00E477EB"/>
    <w:rsid w:val="00E478EE"/>
    <w:rsid w:val="00E4792C"/>
    <w:rsid w:val="00E47A95"/>
    <w:rsid w:val="00E47C1E"/>
    <w:rsid w:val="00E47C61"/>
    <w:rsid w:val="00E47DB7"/>
    <w:rsid w:val="00E5012A"/>
    <w:rsid w:val="00E50265"/>
    <w:rsid w:val="00E50405"/>
    <w:rsid w:val="00E50779"/>
    <w:rsid w:val="00E5095D"/>
    <w:rsid w:val="00E50B9A"/>
    <w:rsid w:val="00E5105C"/>
    <w:rsid w:val="00E511C0"/>
    <w:rsid w:val="00E51253"/>
    <w:rsid w:val="00E5175C"/>
    <w:rsid w:val="00E5184C"/>
    <w:rsid w:val="00E51B75"/>
    <w:rsid w:val="00E51BF5"/>
    <w:rsid w:val="00E51DF7"/>
    <w:rsid w:val="00E5221A"/>
    <w:rsid w:val="00E52536"/>
    <w:rsid w:val="00E52B81"/>
    <w:rsid w:val="00E52BA0"/>
    <w:rsid w:val="00E52BF5"/>
    <w:rsid w:val="00E52CBD"/>
    <w:rsid w:val="00E52D5C"/>
    <w:rsid w:val="00E52EBE"/>
    <w:rsid w:val="00E52FB3"/>
    <w:rsid w:val="00E53170"/>
    <w:rsid w:val="00E534ED"/>
    <w:rsid w:val="00E53896"/>
    <w:rsid w:val="00E538CA"/>
    <w:rsid w:val="00E53A35"/>
    <w:rsid w:val="00E53F4E"/>
    <w:rsid w:val="00E53F8D"/>
    <w:rsid w:val="00E54178"/>
    <w:rsid w:val="00E541F3"/>
    <w:rsid w:val="00E54220"/>
    <w:rsid w:val="00E54594"/>
    <w:rsid w:val="00E54602"/>
    <w:rsid w:val="00E5469E"/>
    <w:rsid w:val="00E546B1"/>
    <w:rsid w:val="00E54940"/>
    <w:rsid w:val="00E549A5"/>
    <w:rsid w:val="00E54CC1"/>
    <w:rsid w:val="00E54F45"/>
    <w:rsid w:val="00E54F90"/>
    <w:rsid w:val="00E5521C"/>
    <w:rsid w:val="00E55304"/>
    <w:rsid w:val="00E55683"/>
    <w:rsid w:val="00E55741"/>
    <w:rsid w:val="00E558DF"/>
    <w:rsid w:val="00E559B0"/>
    <w:rsid w:val="00E55A4F"/>
    <w:rsid w:val="00E55A51"/>
    <w:rsid w:val="00E55CDE"/>
    <w:rsid w:val="00E55E87"/>
    <w:rsid w:val="00E55EC2"/>
    <w:rsid w:val="00E55F50"/>
    <w:rsid w:val="00E56068"/>
    <w:rsid w:val="00E563A5"/>
    <w:rsid w:val="00E56458"/>
    <w:rsid w:val="00E564F2"/>
    <w:rsid w:val="00E56531"/>
    <w:rsid w:val="00E56A12"/>
    <w:rsid w:val="00E56A22"/>
    <w:rsid w:val="00E56D0C"/>
    <w:rsid w:val="00E56D6F"/>
    <w:rsid w:val="00E56F2A"/>
    <w:rsid w:val="00E5705F"/>
    <w:rsid w:val="00E5706E"/>
    <w:rsid w:val="00E5709F"/>
    <w:rsid w:val="00E57537"/>
    <w:rsid w:val="00E5786E"/>
    <w:rsid w:val="00E5788E"/>
    <w:rsid w:val="00E579A3"/>
    <w:rsid w:val="00E57B7A"/>
    <w:rsid w:val="00E57D3F"/>
    <w:rsid w:val="00E57DCC"/>
    <w:rsid w:val="00E57F59"/>
    <w:rsid w:val="00E602BE"/>
    <w:rsid w:val="00E604EC"/>
    <w:rsid w:val="00E60696"/>
    <w:rsid w:val="00E606D2"/>
    <w:rsid w:val="00E60809"/>
    <w:rsid w:val="00E60958"/>
    <w:rsid w:val="00E60A5C"/>
    <w:rsid w:val="00E60A74"/>
    <w:rsid w:val="00E60C08"/>
    <w:rsid w:val="00E60E9E"/>
    <w:rsid w:val="00E60F8D"/>
    <w:rsid w:val="00E61212"/>
    <w:rsid w:val="00E613AE"/>
    <w:rsid w:val="00E61634"/>
    <w:rsid w:val="00E61727"/>
    <w:rsid w:val="00E619C8"/>
    <w:rsid w:val="00E61AF7"/>
    <w:rsid w:val="00E61C16"/>
    <w:rsid w:val="00E620D3"/>
    <w:rsid w:val="00E62107"/>
    <w:rsid w:val="00E623AC"/>
    <w:rsid w:val="00E62439"/>
    <w:rsid w:val="00E629CF"/>
    <w:rsid w:val="00E62A36"/>
    <w:rsid w:val="00E62CCD"/>
    <w:rsid w:val="00E62FBE"/>
    <w:rsid w:val="00E63218"/>
    <w:rsid w:val="00E632B3"/>
    <w:rsid w:val="00E6358B"/>
    <w:rsid w:val="00E635DB"/>
    <w:rsid w:val="00E63681"/>
    <w:rsid w:val="00E638B8"/>
    <w:rsid w:val="00E63D23"/>
    <w:rsid w:val="00E63EB1"/>
    <w:rsid w:val="00E63F45"/>
    <w:rsid w:val="00E640A6"/>
    <w:rsid w:val="00E640D9"/>
    <w:rsid w:val="00E6415F"/>
    <w:rsid w:val="00E6419B"/>
    <w:rsid w:val="00E642C0"/>
    <w:rsid w:val="00E6436E"/>
    <w:rsid w:val="00E6467A"/>
    <w:rsid w:val="00E64963"/>
    <w:rsid w:val="00E64AF4"/>
    <w:rsid w:val="00E64B06"/>
    <w:rsid w:val="00E64E69"/>
    <w:rsid w:val="00E64F3D"/>
    <w:rsid w:val="00E64FA5"/>
    <w:rsid w:val="00E650C7"/>
    <w:rsid w:val="00E653E7"/>
    <w:rsid w:val="00E65868"/>
    <w:rsid w:val="00E65AA5"/>
    <w:rsid w:val="00E65BF4"/>
    <w:rsid w:val="00E65C35"/>
    <w:rsid w:val="00E65C44"/>
    <w:rsid w:val="00E65C92"/>
    <w:rsid w:val="00E65D8A"/>
    <w:rsid w:val="00E65E47"/>
    <w:rsid w:val="00E65EB4"/>
    <w:rsid w:val="00E66061"/>
    <w:rsid w:val="00E66320"/>
    <w:rsid w:val="00E667DB"/>
    <w:rsid w:val="00E66805"/>
    <w:rsid w:val="00E66B6E"/>
    <w:rsid w:val="00E66C85"/>
    <w:rsid w:val="00E66C91"/>
    <w:rsid w:val="00E66E9B"/>
    <w:rsid w:val="00E67199"/>
    <w:rsid w:val="00E67328"/>
    <w:rsid w:val="00E67358"/>
    <w:rsid w:val="00E6761A"/>
    <w:rsid w:val="00E67A52"/>
    <w:rsid w:val="00E67B43"/>
    <w:rsid w:val="00E67B89"/>
    <w:rsid w:val="00E67E4A"/>
    <w:rsid w:val="00E70091"/>
    <w:rsid w:val="00E700E1"/>
    <w:rsid w:val="00E70325"/>
    <w:rsid w:val="00E708C8"/>
    <w:rsid w:val="00E708CA"/>
    <w:rsid w:val="00E70922"/>
    <w:rsid w:val="00E709DB"/>
    <w:rsid w:val="00E70A74"/>
    <w:rsid w:val="00E70A78"/>
    <w:rsid w:val="00E70B07"/>
    <w:rsid w:val="00E70D32"/>
    <w:rsid w:val="00E70FF6"/>
    <w:rsid w:val="00E71222"/>
    <w:rsid w:val="00E71307"/>
    <w:rsid w:val="00E7132D"/>
    <w:rsid w:val="00E71363"/>
    <w:rsid w:val="00E71457"/>
    <w:rsid w:val="00E7169B"/>
    <w:rsid w:val="00E7173B"/>
    <w:rsid w:val="00E71850"/>
    <w:rsid w:val="00E71CED"/>
    <w:rsid w:val="00E71DE6"/>
    <w:rsid w:val="00E71EF0"/>
    <w:rsid w:val="00E721A5"/>
    <w:rsid w:val="00E724FB"/>
    <w:rsid w:val="00E72537"/>
    <w:rsid w:val="00E72787"/>
    <w:rsid w:val="00E728DE"/>
    <w:rsid w:val="00E729D1"/>
    <w:rsid w:val="00E72A5B"/>
    <w:rsid w:val="00E72B84"/>
    <w:rsid w:val="00E72C21"/>
    <w:rsid w:val="00E72C4E"/>
    <w:rsid w:val="00E72E35"/>
    <w:rsid w:val="00E7358D"/>
    <w:rsid w:val="00E73737"/>
    <w:rsid w:val="00E738D2"/>
    <w:rsid w:val="00E738F3"/>
    <w:rsid w:val="00E73935"/>
    <w:rsid w:val="00E73D15"/>
    <w:rsid w:val="00E73F68"/>
    <w:rsid w:val="00E7421A"/>
    <w:rsid w:val="00E74273"/>
    <w:rsid w:val="00E742AB"/>
    <w:rsid w:val="00E74515"/>
    <w:rsid w:val="00E7472F"/>
    <w:rsid w:val="00E74752"/>
    <w:rsid w:val="00E74832"/>
    <w:rsid w:val="00E748CC"/>
    <w:rsid w:val="00E74964"/>
    <w:rsid w:val="00E74B36"/>
    <w:rsid w:val="00E74C8A"/>
    <w:rsid w:val="00E74D7C"/>
    <w:rsid w:val="00E74FB6"/>
    <w:rsid w:val="00E7507D"/>
    <w:rsid w:val="00E7516A"/>
    <w:rsid w:val="00E75436"/>
    <w:rsid w:val="00E757FE"/>
    <w:rsid w:val="00E759AD"/>
    <w:rsid w:val="00E75A6C"/>
    <w:rsid w:val="00E75C25"/>
    <w:rsid w:val="00E75DB6"/>
    <w:rsid w:val="00E75DC0"/>
    <w:rsid w:val="00E76110"/>
    <w:rsid w:val="00E761A7"/>
    <w:rsid w:val="00E761B3"/>
    <w:rsid w:val="00E76274"/>
    <w:rsid w:val="00E764DF"/>
    <w:rsid w:val="00E76690"/>
    <w:rsid w:val="00E7673A"/>
    <w:rsid w:val="00E76890"/>
    <w:rsid w:val="00E76C63"/>
    <w:rsid w:val="00E76ED3"/>
    <w:rsid w:val="00E770BA"/>
    <w:rsid w:val="00E77193"/>
    <w:rsid w:val="00E77316"/>
    <w:rsid w:val="00E774DD"/>
    <w:rsid w:val="00E77636"/>
    <w:rsid w:val="00E77785"/>
    <w:rsid w:val="00E7798B"/>
    <w:rsid w:val="00E77A0B"/>
    <w:rsid w:val="00E77A12"/>
    <w:rsid w:val="00E77C0A"/>
    <w:rsid w:val="00E77F0D"/>
    <w:rsid w:val="00E8008F"/>
    <w:rsid w:val="00E80126"/>
    <w:rsid w:val="00E803F8"/>
    <w:rsid w:val="00E80415"/>
    <w:rsid w:val="00E80528"/>
    <w:rsid w:val="00E80579"/>
    <w:rsid w:val="00E805B1"/>
    <w:rsid w:val="00E80628"/>
    <w:rsid w:val="00E807ED"/>
    <w:rsid w:val="00E808B3"/>
    <w:rsid w:val="00E80A25"/>
    <w:rsid w:val="00E80A60"/>
    <w:rsid w:val="00E80AF7"/>
    <w:rsid w:val="00E80C88"/>
    <w:rsid w:val="00E80E1B"/>
    <w:rsid w:val="00E8118E"/>
    <w:rsid w:val="00E8122B"/>
    <w:rsid w:val="00E81286"/>
    <w:rsid w:val="00E815B4"/>
    <w:rsid w:val="00E81737"/>
    <w:rsid w:val="00E8177C"/>
    <w:rsid w:val="00E817C8"/>
    <w:rsid w:val="00E81929"/>
    <w:rsid w:val="00E81AE3"/>
    <w:rsid w:val="00E81C6A"/>
    <w:rsid w:val="00E81C8D"/>
    <w:rsid w:val="00E81E09"/>
    <w:rsid w:val="00E81FB5"/>
    <w:rsid w:val="00E8215D"/>
    <w:rsid w:val="00E82357"/>
    <w:rsid w:val="00E827FA"/>
    <w:rsid w:val="00E8295A"/>
    <w:rsid w:val="00E829AA"/>
    <w:rsid w:val="00E82A86"/>
    <w:rsid w:val="00E82F4D"/>
    <w:rsid w:val="00E8333C"/>
    <w:rsid w:val="00E8351E"/>
    <w:rsid w:val="00E835A2"/>
    <w:rsid w:val="00E83623"/>
    <w:rsid w:val="00E83764"/>
    <w:rsid w:val="00E8379E"/>
    <w:rsid w:val="00E839F5"/>
    <w:rsid w:val="00E83D09"/>
    <w:rsid w:val="00E83DA7"/>
    <w:rsid w:val="00E83DC2"/>
    <w:rsid w:val="00E83DE9"/>
    <w:rsid w:val="00E83E22"/>
    <w:rsid w:val="00E8435D"/>
    <w:rsid w:val="00E843A3"/>
    <w:rsid w:val="00E843EB"/>
    <w:rsid w:val="00E844E4"/>
    <w:rsid w:val="00E8468E"/>
    <w:rsid w:val="00E846B1"/>
    <w:rsid w:val="00E846DF"/>
    <w:rsid w:val="00E84B93"/>
    <w:rsid w:val="00E84EFB"/>
    <w:rsid w:val="00E85053"/>
    <w:rsid w:val="00E85100"/>
    <w:rsid w:val="00E8564E"/>
    <w:rsid w:val="00E85812"/>
    <w:rsid w:val="00E859FB"/>
    <w:rsid w:val="00E85ABB"/>
    <w:rsid w:val="00E85C4E"/>
    <w:rsid w:val="00E85D25"/>
    <w:rsid w:val="00E8640B"/>
    <w:rsid w:val="00E864BF"/>
    <w:rsid w:val="00E865E9"/>
    <w:rsid w:val="00E868CC"/>
    <w:rsid w:val="00E86916"/>
    <w:rsid w:val="00E86C1F"/>
    <w:rsid w:val="00E86C30"/>
    <w:rsid w:val="00E86CFD"/>
    <w:rsid w:val="00E86F1C"/>
    <w:rsid w:val="00E86F77"/>
    <w:rsid w:val="00E87162"/>
    <w:rsid w:val="00E8717E"/>
    <w:rsid w:val="00E872FC"/>
    <w:rsid w:val="00E87757"/>
    <w:rsid w:val="00E877BB"/>
    <w:rsid w:val="00E878BB"/>
    <w:rsid w:val="00E87AB7"/>
    <w:rsid w:val="00E87BB7"/>
    <w:rsid w:val="00E901CC"/>
    <w:rsid w:val="00E902AC"/>
    <w:rsid w:val="00E902E8"/>
    <w:rsid w:val="00E90536"/>
    <w:rsid w:val="00E9054D"/>
    <w:rsid w:val="00E90574"/>
    <w:rsid w:val="00E90656"/>
    <w:rsid w:val="00E91233"/>
    <w:rsid w:val="00E912F7"/>
    <w:rsid w:val="00E913DC"/>
    <w:rsid w:val="00E91406"/>
    <w:rsid w:val="00E91628"/>
    <w:rsid w:val="00E91744"/>
    <w:rsid w:val="00E9186D"/>
    <w:rsid w:val="00E91892"/>
    <w:rsid w:val="00E919D7"/>
    <w:rsid w:val="00E91B8C"/>
    <w:rsid w:val="00E91C63"/>
    <w:rsid w:val="00E91CFB"/>
    <w:rsid w:val="00E91E7E"/>
    <w:rsid w:val="00E92119"/>
    <w:rsid w:val="00E9213D"/>
    <w:rsid w:val="00E925BF"/>
    <w:rsid w:val="00E92610"/>
    <w:rsid w:val="00E92893"/>
    <w:rsid w:val="00E92A1A"/>
    <w:rsid w:val="00E92E1B"/>
    <w:rsid w:val="00E93248"/>
    <w:rsid w:val="00E93870"/>
    <w:rsid w:val="00E93AF4"/>
    <w:rsid w:val="00E93CAF"/>
    <w:rsid w:val="00E93D19"/>
    <w:rsid w:val="00E93EE3"/>
    <w:rsid w:val="00E9412B"/>
    <w:rsid w:val="00E941AB"/>
    <w:rsid w:val="00E9420A"/>
    <w:rsid w:val="00E945BA"/>
    <w:rsid w:val="00E94693"/>
    <w:rsid w:val="00E94697"/>
    <w:rsid w:val="00E9495C"/>
    <w:rsid w:val="00E94B93"/>
    <w:rsid w:val="00E94BB4"/>
    <w:rsid w:val="00E94DCA"/>
    <w:rsid w:val="00E94F73"/>
    <w:rsid w:val="00E95064"/>
    <w:rsid w:val="00E950D9"/>
    <w:rsid w:val="00E950DF"/>
    <w:rsid w:val="00E95380"/>
    <w:rsid w:val="00E95609"/>
    <w:rsid w:val="00E95705"/>
    <w:rsid w:val="00E95750"/>
    <w:rsid w:val="00E9581F"/>
    <w:rsid w:val="00E9582C"/>
    <w:rsid w:val="00E95875"/>
    <w:rsid w:val="00E959A0"/>
    <w:rsid w:val="00E95E02"/>
    <w:rsid w:val="00E96080"/>
    <w:rsid w:val="00E9618A"/>
    <w:rsid w:val="00E96418"/>
    <w:rsid w:val="00E967A4"/>
    <w:rsid w:val="00E96B91"/>
    <w:rsid w:val="00E96C68"/>
    <w:rsid w:val="00E96CD5"/>
    <w:rsid w:val="00E96DB3"/>
    <w:rsid w:val="00E96FE3"/>
    <w:rsid w:val="00E97161"/>
    <w:rsid w:val="00E971D1"/>
    <w:rsid w:val="00E971D7"/>
    <w:rsid w:val="00E973EC"/>
    <w:rsid w:val="00E9755B"/>
    <w:rsid w:val="00E976C6"/>
    <w:rsid w:val="00E97749"/>
    <w:rsid w:val="00E97C4B"/>
    <w:rsid w:val="00E97CF7"/>
    <w:rsid w:val="00E97ED6"/>
    <w:rsid w:val="00EA0064"/>
    <w:rsid w:val="00EA0110"/>
    <w:rsid w:val="00EA0312"/>
    <w:rsid w:val="00EA055C"/>
    <w:rsid w:val="00EA05A4"/>
    <w:rsid w:val="00EA0AED"/>
    <w:rsid w:val="00EA0CAB"/>
    <w:rsid w:val="00EA0CCF"/>
    <w:rsid w:val="00EA0D8A"/>
    <w:rsid w:val="00EA0DE2"/>
    <w:rsid w:val="00EA0ED0"/>
    <w:rsid w:val="00EA0EF3"/>
    <w:rsid w:val="00EA10CC"/>
    <w:rsid w:val="00EA11ED"/>
    <w:rsid w:val="00EA1261"/>
    <w:rsid w:val="00EA127B"/>
    <w:rsid w:val="00EA139F"/>
    <w:rsid w:val="00EA13B9"/>
    <w:rsid w:val="00EA13CB"/>
    <w:rsid w:val="00EA1475"/>
    <w:rsid w:val="00EA154E"/>
    <w:rsid w:val="00EA1846"/>
    <w:rsid w:val="00EA1915"/>
    <w:rsid w:val="00EA192B"/>
    <w:rsid w:val="00EA1B4E"/>
    <w:rsid w:val="00EA1C78"/>
    <w:rsid w:val="00EA1DE2"/>
    <w:rsid w:val="00EA1F48"/>
    <w:rsid w:val="00EA2218"/>
    <w:rsid w:val="00EA2421"/>
    <w:rsid w:val="00EA24B9"/>
    <w:rsid w:val="00EA260C"/>
    <w:rsid w:val="00EA26A2"/>
    <w:rsid w:val="00EA26F6"/>
    <w:rsid w:val="00EA293C"/>
    <w:rsid w:val="00EA29CB"/>
    <w:rsid w:val="00EA2A1E"/>
    <w:rsid w:val="00EA2B8E"/>
    <w:rsid w:val="00EA2C11"/>
    <w:rsid w:val="00EA2C95"/>
    <w:rsid w:val="00EA2D5A"/>
    <w:rsid w:val="00EA2F31"/>
    <w:rsid w:val="00EA2FD2"/>
    <w:rsid w:val="00EA3506"/>
    <w:rsid w:val="00EA3E47"/>
    <w:rsid w:val="00EA3EAD"/>
    <w:rsid w:val="00EA3ED9"/>
    <w:rsid w:val="00EA3FFE"/>
    <w:rsid w:val="00EA4192"/>
    <w:rsid w:val="00EA42A4"/>
    <w:rsid w:val="00EA42EB"/>
    <w:rsid w:val="00EA4682"/>
    <w:rsid w:val="00EA4779"/>
    <w:rsid w:val="00EA4AD5"/>
    <w:rsid w:val="00EA4CE8"/>
    <w:rsid w:val="00EA4D11"/>
    <w:rsid w:val="00EA4D38"/>
    <w:rsid w:val="00EA4D3A"/>
    <w:rsid w:val="00EA4D64"/>
    <w:rsid w:val="00EA4E62"/>
    <w:rsid w:val="00EA4FC9"/>
    <w:rsid w:val="00EA5066"/>
    <w:rsid w:val="00EA5233"/>
    <w:rsid w:val="00EA557D"/>
    <w:rsid w:val="00EA5685"/>
    <w:rsid w:val="00EA5784"/>
    <w:rsid w:val="00EA592D"/>
    <w:rsid w:val="00EA5C43"/>
    <w:rsid w:val="00EA5CA2"/>
    <w:rsid w:val="00EA5D6D"/>
    <w:rsid w:val="00EA5E78"/>
    <w:rsid w:val="00EA6040"/>
    <w:rsid w:val="00EA6246"/>
    <w:rsid w:val="00EA6328"/>
    <w:rsid w:val="00EA6588"/>
    <w:rsid w:val="00EA65CC"/>
    <w:rsid w:val="00EA67F5"/>
    <w:rsid w:val="00EA6908"/>
    <w:rsid w:val="00EA6950"/>
    <w:rsid w:val="00EA69F6"/>
    <w:rsid w:val="00EA6C12"/>
    <w:rsid w:val="00EA6C6B"/>
    <w:rsid w:val="00EA6E00"/>
    <w:rsid w:val="00EA7087"/>
    <w:rsid w:val="00EA711E"/>
    <w:rsid w:val="00EA723A"/>
    <w:rsid w:val="00EA75AA"/>
    <w:rsid w:val="00EA75F1"/>
    <w:rsid w:val="00EA78ED"/>
    <w:rsid w:val="00EA7AC3"/>
    <w:rsid w:val="00EA7F7B"/>
    <w:rsid w:val="00EB0007"/>
    <w:rsid w:val="00EB000D"/>
    <w:rsid w:val="00EB02E9"/>
    <w:rsid w:val="00EB0374"/>
    <w:rsid w:val="00EB062F"/>
    <w:rsid w:val="00EB09D5"/>
    <w:rsid w:val="00EB0A97"/>
    <w:rsid w:val="00EB0B45"/>
    <w:rsid w:val="00EB0B6A"/>
    <w:rsid w:val="00EB0E02"/>
    <w:rsid w:val="00EB1013"/>
    <w:rsid w:val="00EB1258"/>
    <w:rsid w:val="00EB140E"/>
    <w:rsid w:val="00EB1624"/>
    <w:rsid w:val="00EB163C"/>
    <w:rsid w:val="00EB1647"/>
    <w:rsid w:val="00EB198D"/>
    <w:rsid w:val="00EB1DD3"/>
    <w:rsid w:val="00EB1DEC"/>
    <w:rsid w:val="00EB1F1A"/>
    <w:rsid w:val="00EB22B4"/>
    <w:rsid w:val="00EB22D7"/>
    <w:rsid w:val="00EB2392"/>
    <w:rsid w:val="00EB283B"/>
    <w:rsid w:val="00EB2C5A"/>
    <w:rsid w:val="00EB2CAE"/>
    <w:rsid w:val="00EB2E02"/>
    <w:rsid w:val="00EB3058"/>
    <w:rsid w:val="00EB321A"/>
    <w:rsid w:val="00EB32CF"/>
    <w:rsid w:val="00EB32E0"/>
    <w:rsid w:val="00EB341F"/>
    <w:rsid w:val="00EB349F"/>
    <w:rsid w:val="00EB36D8"/>
    <w:rsid w:val="00EB3773"/>
    <w:rsid w:val="00EB3778"/>
    <w:rsid w:val="00EB37BE"/>
    <w:rsid w:val="00EB3A0E"/>
    <w:rsid w:val="00EB3DA0"/>
    <w:rsid w:val="00EB3DF2"/>
    <w:rsid w:val="00EB3F4C"/>
    <w:rsid w:val="00EB3FC2"/>
    <w:rsid w:val="00EB41E8"/>
    <w:rsid w:val="00EB4294"/>
    <w:rsid w:val="00EB42C9"/>
    <w:rsid w:val="00EB4306"/>
    <w:rsid w:val="00EB435C"/>
    <w:rsid w:val="00EB4547"/>
    <w:rsid w:val="00EB4738"/>
    <w:rsid w:val="00EB4926"/>
    <w:rsid w:val="00EB4C11"/>
    <w:rsid w:val="00EB4E89"/>
    <w:rsid w:val="00EB5386"/>
    <w:rsid w:val="00EB568E"/>
    <w:rsid w:val="00EB572A"/>
    <w:rsid w:val="00EB5853"/>
    <w:rsid w:val="00EB58F0"/>
    <w:rsid w:val="00EB5C33"/>
    <w:rsid w:val="00EB5DBF"/>
    <w:rsid w:val="00EB5E1A"/>
    <w:rsid w:val="00EB60DC"/>
    <w:rsid w:val="00EB62CB"/>
    <w:rsid w:val="00EB6365"/>
    <w:rsid w:val="00EB63F9"/>
    <w:rsid w:val="00EB6572"/>
    <w:rsid w:val="00EB6587"/>
    <w:rsid w:val="00EB661A"/>
    <w:rsid w:val="00EB665C"/>
    <w:rsid w:val="00EB696D"/>
    <w:rsid w:val="00EB6A60"/>
    <w:rsid w:val="00EB6B3A"/>
    <w:rsid w:val="00EB6CC1"/>
    <w:rsid w:val="00EB700D"/>
    <w:rsid w:val="00EB7595"/>
    <w:rsid w:val="00EB799E"/>
    <w:rsid w:val="00EB79B1"/>
    <w:rsid w:val="00EB79DE"/>
    <w:rsid w:val="00EB7A23"/>
    <w:rsid w:val="00EB7E1D"/>
    <w:rsid w:val="00EB7E8C"/>
    <w:rsid w:val="00EC018E"/>
    <w:rsid w:val="00EC01E6"/>
    <w:rsid w:val="00EC02CE"/>
    <w:rsid w:val="00EC0421"/>
    <w:rsid w:val="00EC042D"/>
    <w:rsid w:val="00EC05AB"/>
    <w:rsid w:val="00EC0882"/>
    <w:rsid w:val="00EC0B76"/>
    <w:rsid w:val="00EC0CFE"/>
    <w:rsid w:val="00EC0D31"/>
    <w:rsid w:val="00EC0E99"/>
    <w:rsid w:val="00EC1160"/>
    <w:rsid w:val="00EC129A"/>
    <w:rsid w:val="00EC12C4"/>
    <w:rsid w:val="00EC14EB"/>
    <w:rsid w:val="00EC1A23"/>
    <w:rsid w:val="00EC1A7F"/>
    <w:rsid w:val="00EC1DA1"/>
    <w:rsid w:val="00EC1DB5"/>
    <w:rsid w:val="00EC212A"/>
    <w:rsid w:val="00EC2189"/>
    <w:rsid w:val="00EC22FA"/>
    <w:rsid w:val="00EC23A4"/>
    <w:rsid w:val="00EC24D8"/>
    <w:rsid w:val="00EC2BC1"/>
    <w:rsid w:val="00EC2DC7"/>
    <w:rsid w:val="00EC2F64"/>
    <w:rsid w:val="00EC316D"/>
    <w:rsid w:val="00EC32AE"/>
    <w:rsid w:val="00EC3486"/>
    <w:rsid w:val="00EC34A8"/>
    <w:rsid w:val="00EC34C6"/>
    <w:rsid w:val="00EC367D"/>
    <w:rsid w:val="00EC393A"/>
    <w:rsid w:val="00EC3CF6"/>
    <w:rsid w:val="00EC3D6A"/>
    <w:rsid w:val="00EC3DB8"/>
    <w:rsid w:val="00EC3E95"/>
    <w:rsid w:val="00EC3E9B"/>
    <w:rsid w:val="00EC4157"/>
    <w:rsid w:val="00EC4257"/>
    <w:rsid w:val="00EC4296"/>
    <w:rsid w:val="00EC4419"/>
    <w:rsid w:val="00EC49A8"/>
    <w:rsid w:val="00EC49AA"/>
    <w:rsid w:val="00EC4B03"/>
    <w:rsid w:val="00EC4BA7"/>
    <w:rsid w:val="00EC4BBF"/>
    <w:rsid w:val="00EC4D22"/>
    <w:rsid w:val="00EC4D63"/>
    <w:rsid w:val="00EC4DD0"/>
    <w:rsid w:val="00EC4DD2"/>
    <w:rsid w:val="00EC4ED1"/>
    <w:rsid w:val="00EC4FBF"/>
    <w:rsid w:val="00EC51DF"/>
    <w:rsid w:val="00EC5250"/>
    <w:rsid w:val="00EC55A9"/>
    <w:rsid w:val="00EC5A39"/>
    <w:rsid w:val="00EC5A6F"/>
    <w:rsid w:val="00EC5A76"/>
    <w:rsid w:val="00EC5ACA"/>
    <w:rsid w:val="00EC5AE6"/>
    <w:rsid w:val="00EC5D18"/>
    <w:rsid w:val="00EC5D86"/>
    <w:rsid w:val="00EC5D8C"/>
    <w:rsid w:val="00EC5FFF"/>
    <w:rsid w:val="00EC607E"/>
    <w:rsid w:val="00EC6209"/>
    <w:rsid w:val="00EC63BD"/>
    <w:rsid w:val="00EC65DF"/>
    <w:rsid w:val="00EC6703"/>
    <w:rsid w:val="00EC6714"/>
    <w:rsid w:val="00EC6727"/>
    <w:rsid w:val="00EC6957"/>
    <w:rsid w:val="00EC6AC9"/>
    <w:rsid w:val="00EC6B08"/>
    <w:rsid w:val="00EC6B0C"/>
    <w:rsid w:val="00EC6BAB"/>
    <w:rsid w:val="00EC6E09"/>
    <w:rsid w:val="00EC6E3B"/>
    <w:rsid w:val="00EC6F07"/>
    <w:rsid w:val="00EC6F62"/>
    <w:rsid w:val="00EC7017"/>
    <w:rsid w:val="00EC71C4"/>
    <w:rsid w:val="00EC71D5"/>
    <w:rsid w:val="00EC72F4"/>
    <w:rsid w:val="00EC73E6"/>
    <w:rsid w:val="00EC748D"/>
    <w:rsid w:val="00EC75D2"/>
    <w:rsid w:val="00EC77BE"/>
    <w:rsid w:val="00EC7813"/>
    <w:rsid w:val="00EC7911"/>
    <w:rsid w:val="00EC7E01"/>
    <w:rsid w:val="00EC7E9E"/>
    <w:rsid w:val="00ED010D"/>
    <w:rsid w:val="00ED02DB"/>
    <w:rsid w:val="00ED02E0"/>
    <w:rsid w:val="00ED03B4"/>
    <w:rsid w:val="00ED0694"/>
    <w:rsid w:val="00ED06FD"/>
    <w:rsid w:val="00ED0AAA"/>
    <w:rsid w:val="00ED0D59"/>
    <w:rsid w:val="00ED0D77"/>
    <w:rsid w:val="00ED1241"/>
    <w:rsid w:val="00ED12D9"/>
    <w:rsid w:val="00ED15E2"/>
    <w:rsid w:val="00ED1701"/>
    <w:rsid w:val="00ED17DB"/>
    <w:rsid w:val="00ED187C"/>
    <w:rsid w:val="00ED194A"/>
    <w:rsid w:val="00ED1F01"/>
    <w:rsid w:val="00ED1F40"/>
    <w:rsid w:val="00ED23C2"/>
    <w:rsid w:val="00ED2541"/>
    <w:rsid w:val="00ED2622"/>
    <w:rsid w:val="00ED266C"/>
    <w:rsid w:val="00ED26E4"/>
    <w:rsid w:val="00ED2783"/>
    <w:rsid w:val="00ED2848"/>
    <w:rsid w:val="00ED28EA"/>
    <w:rsid w:val="00ED2D0B"/>
    <w:rsid w:val="00ED2E14"/>
    <w:rsid w:val="00ED2F62"/>
    <w:rsid w:val="00ED304C"/>
    <w:rsid w:val="00ED30D8"/>
    <w:rsid w:val="00ED31FC"/>
    <w:rsid w:val="00ED3332"/>
    <w:rsid w:val="00ED3368"/>
    <w:rsid w:val="00ED33FA"/>
    <w:rsid w:val="00ED36AE"/>
    <w:rsid w:val="00ED3859"/>
    <w:rsid w:val="00ED3AE2"/>
    <w:rsid w:val="00ED3B30"/>
    <w:rsid w:val="00ED3DB2"/>
    <w:rsid w:val="00ED3E9C"/>
    <w:rsid w:val="00ED3EAB"/>
    <w:rsid w:val="00ED3F20"/>
    <w:rsid w:val="00ED4121"/>
    <w:rsid w:val="00ED4297"/>
    <w:rsid w:val="00ED438A"/>
    <w:rsid w:val="00ED447F"/>
    <w:rsid w:val="00ED4B42"/>
    <w:rsid w:val="00ED4D53"/>
    <w:rsid w:val="00ED4DCD"/>
    <w:rsid w:val="00ED4DE3"/>
    <w:rsid w:val="00ED4E1E"/>
    <w:rsid w:val="00ED4F58"/>
    <w:rsid w:val="00ED5070"/>
    <w:rsid w:val="00ED5294"/>
    <w:rsid w:val="00ED540F"/>
    <w:rsid w:val="00ED54B5"/>
    <w:rsid w:val="00ED56B2"/>
    <w:rsid w:val="00ED5BE1"/>
    <w:rsid w:val="00ED5BF2"/>
    <w:rsid w:val="00ED5BFE"/>
    <w:rsid w:val="00ED5E62"/>
    <w:rsid w:val="00ED5ED9"/>
    <w:rsid w:val="00ED62BD"/>
    <w:rsid w:val="00ED62BF"/>
    <w:rsid w:val="00ED62CA"/>
    <w:rsid w:val="00ED65AD"/>
    <w:rsid w:val="00ED672A"/>
    <w:rsid w:val="00ED686B"/>
    <w:rsid w:val="00ED6C02"/>
    <w:rsid w:val="00ED6D5C"/>
    <w:rsid w:val="00ED6DD1"/>
    <w:rsid w:val="00ED6E44"/>
    <w:rsid w:val="00ED6EB7"/>
    <w:rsid w:val="00ED6F27"/>
    <w:rsid w:val="00ED7064"/>
    <w:rsid w:val="00ED70C2"/>
    <w:rsid w:val="00ED70DC"/>
    <w:rsid w:val="00ED71C5"/>
    <w:rsid w:val="00ED7353"/>
    <w:rsid w:val="00ED73F1"/>
    <w:rsid w:val="00ED75C1"/>
    <w:rsid w:val="00ED7623"/>
    <w:rsid w:val="00ED7711"/>
    <w:rsid w:val="00ED77E2"/>
    <w:rsid w:val="00ED78BD"/>
    <w:rsid w:val="00ED79E5"/>
    <w:rsid w:val="00EE0018"/>
    <w:rsid w:val="00EE04F9"/>
    <w:rsid w:val="00EE052E"/>
    <w:rsid w:val="00EE082A"/>
    <w:rsid w:val="00EE0B60"/>
    <w:rsid w:val="00EE0CEA"/>
    <w:rsid w:val="00EE0DD2"/>
    <w:rsid w:val="00EE0E23"/>
    <w:rsid w:val="00EE0EDB"/>
    <w:rsid w:val="00EE0F3E"/>
    <w:rsid w:val="00EE12BC"/>
    <w:rsid w:val="00EE1432"/>
    <w:rsid w:val="00EE1776"/>
    <w:rsid w:val="00EE1856"/>
    <w:rsid w:val="00EE18B9"/>
    <w:rsid w:val="00EE19B3"/>
    <w:rsid w:val="00EE19F3"/>
    <w:rsid w:val="00EE1DDE"/>
    <w:rsid w:val="00EE20A9"/>
    <w:rsid w:val="00EE20CA"/>
    <w:rsid w:val="00EE257F"/>
    <w:rsid w:val="00EE29C0"/>
    <w:rsid w:val="00EE2B3F"/>
    <w:rsid w:val="00EE2C39"/>
    <w:rsid w:val="00EE2C66"/>
    <w:rsid w:val="00EE2C8E"/>
    <w:rsid w:val="00EE2D98"/>
    <w:rsid w:val="00EE2E1F"/>
    <w:rsid w:val="00EE2EDE"/>
    <w:rsid w:val="00EE3256"/>
    <w:rsid w:val="00EE351C"/>
    <w:rsid w:val="00EE3558"/>
    <w:rsid w:val="00EE3974"/>
    <w:rsid w:val="00EE3A03"/>
    <w:rsid w:val="00EE3B19"/>
    <w:rsid w:val="00EE3D43"/>
    <w:rsid w:val="00EE4666"/>
    <w:rsid w:val="00EE4838"/>
    <w:rsid w:val="00EE48FF"/>
    <w:rsid w:val="00EE4EA0"/>
    <w:rsid w:val="00EE516D"/>
    <w:rsid w:val="00EE52E5"/>
    <w:rsid w:val="00EE5312"/>
    <w:rsid w:val="00EE5350"/>
    <w:rsid w:val="00EE549A"/>
    <w:rsid w:val="00EE557D"/>
    <w:rsid w:val="00EE5A9E"/>
    <w:rsid w:val="00EE5AC6"/>
    <w:rsid w:val="00EE5BE8"/>
    <w:rsid w:val="00EE5D98"/>
    <w:rsid w:val="00EE5E17"/>
    <w:rsid w:val="00EE5F27"/>
    <w:rsid w:val="00EE6283"/>
    <w:rsid w:val="00EE628C"/>
    <w:rsid w:val="00EE62D7"/>
    <w:rsid w:val="00EE634A"/>
    <w:rsid w:val="00EE6668"/>
    <w:rsid w:val="00EE66C9"/>
    <w:rsid w:val="00EE6A23"/>
    <w:rsid w:val="00EE6AC3"/>
    <w:rsid w:val="00EE6B96"/>
    <w:rsid w:val="00EE6C02"/>
    <w:rsid w:val="00EE6C37"/>
    <w:rsid w:val="00EE6D7F"/>
    <w:rsid w:val="00EE6DA5"/>
    <w:rsid w:val="00EE6EC9"/>
    <w:rsid w:val="00EE6F9D"/>
    <w:rsid w:val="00EE737E"/>
    <w:rsid w:val="00EE7458"/>
    <w:rsid w:val="00EE7479"/>
    <w:rsid w:val="00EE74C4"/>
    <w:rsid w:val="00EE77EF"/>
    <w:rsid w:val="00EE7A8C"/>
    <w:rsid w:val="00EE7C22"/>
    <w:rsid w:val="00EE7C90"/>
    <w:rsid w:val="00EE7D4E"/>
    <w:rsid w:val="00EE7DE6"/>
    <w:rsid w:val="00EE7ECF"/>
    <w:rsid w:val="00EF0055"/>
    <w:rsid w:val="00EF02A8"/>
    <w:rsid w:val="00EF0332"/>
    <w:rsid w:val="00EF03BA"/>
    <w:rsid w:val="00EF0729"/>
    <w:rsid w:val="00EF07F4"/>
    <w:rsid w:val="00EF084F"/>
    <w:rsid w:val="00EF0960"/>
    <w:rsid w:val="00EF09F8"/>
    <w:rsid w:val="00EF0DD8"/>
    <w:rsid w:val="00EF0E76"/>
    <w:rsid w:val="00EF0FF4"/>
    <w:rsid w:val="00EF1072"/>
    <w:rsid w:val="00EF113A"/>
    <w:rsid w:val="00EF15C5"/>
    <w:rsid w:val="00EF15DC"/>
    <w:rsid w:val="00EF161F"/>
    <w:rsid w:val="00EF164A"/>
    <w:rsid w:val="00EF16F8"/>
    <w:rsid w:val="00EF189D"/>
    <w:rsid w:val="00EF18B0"/>
    <w:rsid w:val="00EF195A"/>
    <w:rsid w:val="00EF1973"/>
    <w:rsid w:val="00EF1D77"/>
    <w:rsid w:val="00EF1D86"/>
    <w:rsid w:val="00EF1D90"/>
    <w:rsid w:val="00EF1FC5"/>
    <w:rsid w:val="00EF1FCB"/>
    <w:rsid w:val="00EF20BC"/>
    <w:rsid w:val="00EF2251"/>
    <w:rsid w:val="00EF233A"/>
    <w:rsid w:val="00EF23C4"/>
    <w:rsid w:val="00EF2A02"/>
    <w:rsid w:val="00EF2E53"/>
    <w:rsid w:val="00EF2E7D"/>
    <w:rsid w:val="00EF2EA9"/>
    <w:rsid w:val="00EF2FF2"/>
    <w:rsid w:val="00EF3018"/>
    <w:rsid w:val="00EF30EE"/>
    <w:rsid w:val="00EF3124"/>
    <w:rsid w:val="00EF3450"/>
    <w:rsid w:val="00EF3474"/>
    <w:rsid w:val="00EF34E3"/>
    <w:rsid w:val="00EF38B6"/>
    <w:rsid w:val="00EF3C26"/>
    <w:rsid w:val="00EF3D0A"/>
    <w:rsid w:val="00EF3D92"/>
    <w:rsid w:val="00EF3DC5"/>
    <w:rsid w:val="00EF3E0E"/>
    <w:rsid w:val="00EF402A"/>
    <w:rsid w:val="00EF4030"/>
    <w:rsid w:val="00EF457A"/>
    <w:rsid w:val="00EF4895"/>
    <w:rsid w:val="00EF48D6"/>
    <w:rsid w:val="00EF4C92"/>
    <w:rsid w:val="00EF4E34"/>
    <w:rsid w:val="00EF5922"/>
    <w:rsid w:val="00EF596F"/>
    <w:rsid w:val="00EF5A21"/>
    <w:rsid w:val="00EF5B6A"/>
    <w:rsid w:val="00EF5B82"/>
    <w:rsid w:val="00EF5C9E"/>
    <w:rsid w:val="00EF5CAF"/>
    <w:rsid w:val="00EF5CBE"/>
    <w:rsid w:val="00EF5F22"/>
    <w:rsid w:val="00EF64C1"/>
    <w:rsid w:val="00EF6766"/>
    <w:rsid w:val="00EF693B"/>
    <w:rsid w:val="00EF69DD"/>
    <w:rsid w:val="00EF6D1F"/>
    <w:rsid w:val="00EF6F0F"/>
    <w:rsid w:val="00EF6F43"/>
    <w:rsid w:val="00EF6F55"/>
    <w:rsid w:val="00EF6F8A"/>
    <w:rsid w:val="00EF70CB"/>
    <w:rsid w:val="00EF72DA"/>
    <w:rsid w:val="00EF7695"/>
    <w:rsid w:val="00EF77AA"/>
    <w:rsid w:val="00EF787E"/>
    <w:rsid w:val="00EF7949"/>
    <w:rsid w:val="00EF79F7"/>
    <w:rsid w:val="00EF7A59"/>
    <w:rsid w:val="00EF7B18"/>
    <w:rsid w:val="00EF7C63"/>
    <w:rsid w:val="00EF7E6B"/>
    <w:rsid w:val="00F000F3"/>
    <w:rsid w:val="00F001DD"/>
    <w:rsid w:val="00F006FC"/>
    <w:rsid w:val="00F0071D"/>
    <w:rsid w:val="00F007B0"/>
    <w:rsid w:val="00F007DF"/>
    <w:rsid w:val="00F0084D"/>
    <w:rsid w:val="00F0088F"/>
    <w:rsid w:val="00F00943"/>
    <w:rsid w:val="00F00D4F"/>
    <w:rsid w:val="00F00EB9"/>
    <w:rsid w:val="00F01681"/>
    <w:rsid w:val="00F016F5"/>
    <w:rsid w:val="00F01992"/>
    <w:rsid w:val="00F02099"/>
    <w:rsid w:val="00F02102"/>
    <w:rsid w:val="00F02111"/>
    <w:rsid w:val="00F022D4"/>
    <w:rsid w:val="00F023F4"/>
    <w:rsid w:val="00F02870"/>
    <w:rsid w:val="00F029E9"/>
    <w:rsid w:val="00F02AB7"/>
    <w:rsid w:val="00F02FFD"/>
    <w:rsid w:val="00F0322E"/>
    <w:rsid w:val="00F033FD"/>
    <w:rsid w:val="00F03A66"/>
    <w:rsid w:val="00F03AFE"/>
    <w:rsid w:val="00F03C4E"/>
    <w:rsid w:val="00F03F11"/>
    <w:rsid w:val="00F04035"/>
    <w:rsid w:val="00F040EA"/>
    <w:rsid w:val="00F046D9"/>
    <w:rsid w:val="00F04987"/>
    <w:rsid w:val="00F04A37"/>
    <w:rsid w:val="00F04D07"/>
    <w:rsid w:val="00F04E9E"/>
    <w:rsid w:val="00F050E8"/>
    <w:rsid w:val="00F05349"/>
    <w:rsid w:val="00F057A8"/>
    <w:rsid w:val="00F05D1D"/>
    <w:rsid w:val="00F05DA6"/>
    <w:rsid w:val="00F05F8D"/>
    <w:rsid w:val="00F06093"/>
    <w:rsid w:val="00F0610A"/>
    <w:rsid w:val="00F06218"/>
    <w:rsid w:val="00F06434"/>
    <w:rsid w:val="00F065D3"/>
    <w:rsid w:val="00F0675A"/>
    <w:rsid w:val="00F0698B"/>
    <w:rsid w:val="00F06A0D"/>
    <w:rsid w:val="00F06ADC"/>
    <w:rsid w:val="00F06FF0"/>
    <w:rsid w:val="00F07084"/>
    <w:rsid w:val="00F070AE"/>
    <w:rsid w:val="00F07433"/>
    <w:rsid w:val="00F076C0"/>
    <w:rsid w:val="00F07AD1"/>
    <w:rsid w:val="00F07C18"/>
    <w:rsid w:val="00F07D2F"/>
    <w:rsid w:val="00F07F4E"/>
    <w:rsid w:val="00F07FDE"/>
    <w:rsid w:val="00F10059"/>
    <w:rsid w:val="00F103DC"/>
    <w:rsid w:val="00F105A9"/>
    <w:rsid w:val="00F1063A"/>
    <w:rsid w:val="00F107D0"/>
    <w:rsid w:val="00F108C7"/>
    <w:rsid w:val="00F1098F"/>
    <w:rsid w:val="00F10BCE"/>
    <w:rsid w:val="00F1123D"/>
    <w:rsid w:val="00F11424"/>
    <w:rsid w:val="00F11539"/>
    <w:rsid w:val="00F115C0"/>
    <w:rsid w:val="00F11675"/>
    <w:rsid w:val="00F1185E"/>
    <w:rsid w:val="00F11861"/>
    <w:rsid w:val="00F118F8"/>
    <w:rsid w:val="00F11C23"/>
    <w:rsid w:val="00F11CD2"/>
    <w:rsid w:val="00F11E10"/>
    <w:rsid w:val="00F11E27"/>
    <w:rsid w:val="00F11FD9"/>
    <w:rsid w:val="00F120F5"/>
    <w:rsid w:val="00F12245"/>
    <w:rsid w:val="00F122B6"/>
    <w:rsid w:val="00F123B7"/>
    <w:rsid w:val="00F12582"/>
    <w:rsid w:val="00F1274D"/>
    <w:rsid w:val="00F12823"/>
    <w:rsid w:val="00F12889"/>
    <w:rsid w:val="00F128AD"/>
    <w:rsid w:val="00F12A52"/>
    <w:rsid w:val="00F12CB3"/>
    <w:rsid w:val="00F12CF9"/>
    <w:rsid w:val="00F12F2C"/>
    <w:rsid w:val="00F135B0"/>
    <w:rsid w:val="00F1361C"/>
    <w:rsid w:val="00F136CA"/>
    <w:rsid w:val="00F139FA"/>
    <w:rsid w:val="00F13ACC"/>
    <w:rsid w:val="00F13C25"/>
    <w:rsid w:val="00F13D87"/>
    <w:rsid w:val="00F142CA"/>
    <w:rsid w:val="00F14306"/>
    <w:rsid w:val="00F1437A"/>
    <w:rsid w:val="00F1445E"/>
    <w:rsid w:val="00F1448E"/>
    <w:rsid w:val="00F14523"/>
    <w:rsid w:val="00F14545"/>
    <w:rsid w:val="00F14552"/>
    <w:rsid w:val="00F14803"/>
    <w:rsid w:val="00F14D5A"/>
    <w:rsid w:val="00F14D8C"/>
    <w:rsid w:val="00F14D99"/>
    <w:rsid w:val="00F151F0"/>
    <w:rsid w:val="00F1535A"/>
    <w:rsid w:val="00F153E9"/>
    <w:rsid w:val="00F157BD"/>
    <w:rsid w:val="00F1585F"/>
    <w:rsid w:val="00F158FE"/>
    <w:rsid w:val="00F15A41"/>
    <w:rsid w:val="00F15D8F"/>
    <w:rsid w:val="00F15EA5"/>
    <w:rsid w:val="00F16278"/>
    <w:rsid w:val="00F162AD"/>
    <w:rsid w:val="00F16415"/>
    <w:rsid w:val="00F16492"/>
    <w:rsid w:val="00F164DB"/>
    <w:rsid w:val="00F16695"/>
    <w:rsid w:val="00F167A6"/>
    <w:rsid w:val="00F1682C"/>
    <w:rsid w:val="00F1689B"/>
    <w:rsid w:val="00F169CF"/>
    <w:rsid w:val="00F16B08"/>
    <w:rsid w:val="00F16BAE"/>
    <w:rsid w:val="00F16BF2"/>
    <w:rsid w:val="00F16E1A"/>
    <w:rsid w:val="00F16F3F"/>
    <w:rsid w:val="00F171DA"/>
    <w:rsid w:val="00F17383"/>
    <w:rsid w:val="00F1755A"/>
    <w:rsid w:val="00F17646"/>
    <w:rsid w:val="00F177E7"/>
    <w:rsid w:val="00F178E9"/>
    <w:rsid w:val="00F17D4B"/>
    <w:rsid w:val="00F17F11"/>
    <w:rsid w:val="00F200A8"/>
    <w:rsid w:val="00F200F5"/>
    <w:rsid w:val="00F201D8"/>
    <w:rsid w:val="00F203B9"/>
    <w:rsid w:val="00F204BD"/>
    <w:rsid w:val="00F20628"/>
    <w:rsid w:val="00F206A9"/>
    <w:rsid w:val="00F206CF"/>
    <w:rsid w:val="00F2070D"/>
    <w:rsid w:val="00F207FF"/>
    <w:rsid w:val="00F20811"/>
    <w:rsid w:val="00F20AB3"/>
    <w:rsid w:val="00F20BF1"/>
    <w:rsid w:val="00F20C3C"/>
    <w:rsid w:val="00F20DEA"/>
    <w:rsid w:val="00F20E10"/>
    <w:rsid w:val="00F20E59"/>
    <w:rsid w:val="00F20E5E"/>
    <w:rsid w:val="00F20E7C"/>
    <w:rsid w:val="00F21033"/>
    <w:rsid w:val="00F21083"/>
    <w:rsid w:val="00F21495"/>
    <w:rsid w:val="00F2162E"/>
    <w:rsid w:val="00F21763"/>
    <w:rsid w:val="00F21B55"/>
    <w:rsid w:val="00F21C2D"/>
    <w:rsid w:val="00F21E44"/>
    <w:rsid w:val="00F21F86"/>
    <w:rsid w:val="00F2201E"/>
    <w:rsid w:val="00F22079"/>
    <w:rsid w:val="00F22169"/>
    <w:rsid w:val="00F22324"/>
    <w:rsid w:val="00F22478"/>
    <w:rsid w:val="00F224E7"/>
    <w:rsid w:val="00F22690"/>
    <w:rsid w:val="00F227C7"/>
    <w:rsid w:val="00F22819"/>
    <w:rsid w:val="00F229C5"/>
    <w:rsid w:val="00F22AC5"/>
    <w:rsid w:val="00F22B4E"/>
    <w:rsid w:val="00F22DE4"/>
    <w:rsid w:val="00F22F4A"/>
    <w:rsid w:val="00F23205"/>
    <w:rsid w:val="00F23282"/>
    <w:rsid w:val="00F23357"/>
    <w:rsid w:val="00F23541"/>
    <w:rsid w:val="00F235E3"/>
    <w:rsid w:val="00F23621"/>
    <w:rsid w:val="00F2371F"/>
    <w:rsid w:val="00F239D8"/>
    <w:rsid w:val="00F23A30"/>
    <w:rsid w:val="00F23BFC"/>
    <w:rsid w:val="00F23DBB"/>
    <w:rsid w:val="00F23E1D"/>
    <w:rsid w:val="00F2429E"/>
    <w:rsid w:val="00F247EE"/>
    <w:rsid w:val="00F24A62"/>
    <w:rsid w:val="00F24AAB"/>
    <w:rsid w:val="00F24CEB"/>
    <w:rsid w:val="00F24F17"/>
    <w:rsid w:val="00F24F24"/>
    <w:rsid w:val="00F25030"/>
    <w:rsid w:val="00F251AF"/>
    <w:rsid w:val="00F253DC"/>
    <w:rsid w:val="00F253F4"/>
    <w:rsid w:val="00F25575"/>
    <w:rsid w:val="00F25AA5"/>
    <w:rsid w:val="00F25B6D"/>
    <w:rsid w:val="00F25C38"/>
    <w:rsid w:val="00F25DFA"/>
    <w:rsid w:val="00F25FF0"/>
    <w:rsid w:val="00F2608B"/>
    <w:rsid w:val="00F260B8"/>
    <w:rsid w:val="00F261D5"/>
    <w:rsid w:val="00F26208"/>
    <w:rsid w:val="00F26257"/>
    <w:rsid w:val="00F26491"/>
    <w:rsid w:val="00F2675A"/>
    <w:rsid w:val="00F269E9"/>
    <w:rsid w:val="00F26B49"/>
    <w:rsid w:val="00F26D04"/>
    <w:rsid w:val="00F26FE8"/>
    <w:rsid w:val="00F2777F"/>
    <w:rsid w:val="00F2798A"/>
    <w:rsid w:val="00F27A02"/>
    <w:rsid w:val="00F27CDF"/>
    <w:rsid w:val="00F27EA5"/>
    <w:rsid w:val="00F303EC"/>
    <w:rsid w:val="00F304CF"/>
    <w:rsid w:val="00F3069F"/>
    <w:rsid w:val="00F30802"/>
    <w:rsid w:val="00F30924"/>
    <w:rsid w:val="00F30A43"/>
    <w:rsid w:val="00F31232"/>
    <w:rsid w:val="00F312F6"/>
    <w:rsid w:val="00F31303"/>
    <w:rsid w:val="00F314FF"/>
    <w:rsid w:val="00F31940"/>
    <w:rsid w:val="00F31A26"/>
    <w:rsid w:val="00F31A82"/>
    <w:rsid w:val="00F31B63"/>
    <w:rsid w:val="00F31BBB"/>
    <w:rsid w:val="00F31D11"/>
    <w:rsid w:val="00F320B5"/>
    <w:rsid w:val="00F32362"/>
    <w:rsid w:val="00F323CD"/>
    <w:rsid w:val="00F325E4"/>
    <w:rsid w:val="00F32BED"/>
    <w:rsid w:val="00F32C54"/>
    <w:rsid w:val="00F32E69"/>
    <w:rsid w:val="00F334E7"/>
    <w:rsid w:val="00F33550"/>
    <w:rsid w:val="00F33814"/>
    <w:rsid w:val="00F33851"/>
    <w:rsid w:val="00F33B9E"/>
    <w:rsid w:val="00F342E5"/>
    <w:rsid w:val="00F34301"/>
    <w:rsid w:val="00F3431C"/>
    <w:rsid w:val="00F34353"/>
    <w:rsid w:val="00F34497"/>
    <w:rsid w:val="00F34CF8"/>
    <w:rsid w:val="00F34F7F"/>
    <w:rsid w:val="00F34FAA"/>
    <w:rsid w:val="00F35381"/>
    <w:rsid w:val="00F35676"/>
    <w:rsid w:val="00F3577F"/>
    <w:rsid w:val="00F35816"/>
    <w:rsid w:val="00F3594D"/>
    <w:rsid w:val="00F35FB5"/>
    <w:rsid w:val="00F3618A"/>
    <w:rsid w:val="00F361ED"/>
    <w:rsid w:val="00F3621B"/>
    <w:rsid w:val="00F362B6"/>
    <w:rsid w:val="00F36400"/>
    <w:rsid w:val="00F36581"/>
    <w:rsid w:val="00F36887"/>
    <w:rsid w:val="00F36AAB"/>
    <w:rsid w:val="00F36B3B"/>
    <w:rsid w:val="00F36B5D"/>
    <w:rsid w:val="00F36C86"/>
    <w:rsid w:val="00F36DE6"/>
    <w:rsid w:val="00F3702A"/>
    <w:rsid w:val="00F370AB"/>
    <w:rsid w:val="00F370FB"/>
    <w:rsid w:val="00F37271"/>
    <w:rsid w:val="00F372B0"/>
    <w:rsid w:val="00F372EE"/>
    <w:rsid w:val="00F373AB"/>
    <w:rsid w:val="00F376AD"/>
    <w:rsid w:val="00F377A8"/>
    <w:rsid w:val="00F37AA0"/>
    <w:rsid w:val="00F37B85"/>
    <w:rsid w:val="00F37C4F"/>
    <w:rsid w:val="00F37C8F"/>
    <w:rsid w:val="00F40335"/>
    <w:rsid w:val="00F40474"/>
    <w:rsid w:val="00F404B3"/>
    <w:rsid w:val="00F406BF"/>
    <w:rsid w:val="00F40960"/>
    <w:rsid w:val="00F40ACA"/>
    <w:rsid w:val="00F40BDE"/>
    <w:rsid w:val="00F40DF3"/>
    <w:rsid w:val="00F40E92"/>
    <w:rsid w:val="00F40F84"/>
    <w:rsid w:val="00F411C6"/>
    <w:rsid w:val="00F414A8"/>
    <w:rsid w:val="00F41514"/>
    <w:rsid w:val="00F41662"/>
    <w:rsid w:val="00F416F7"/>
    <w:rsid w:val="00F4197F"/>
    <w:rsid w:val="00F41B49"/>
    <w:rsid w:val="00F41B73"/>
    <w:rsid w:val="00F41B8E"/>
    <w:rsid w:val="00F41CA8"/>
    <w:rsid w:val="00F41E56"/>
    <w:rsid w:val="00F41F81"/>
    <w:rsid w:val="00F424EC"/>
    <w:rsid w:val="00F42B68"/>
    <w:rsid w:val="00F42D59"/>
    <w:rsid w:val="00F42D6E"/>
    <w:rsid w:val="00F42EB5"/>
    <w:rsid w:val="00F42FC6"/>
    <w:rsid w:val="00F430AD"/>
    <w:rsid w:val="00F43138"/>
    <w:rsid w:val="00F433BC"/>
    <w:rsid w:val="00F433E8"/>
    <w:rsid w:val="00F43425"/>
    <w:rsid w:val="00F4344F"/>
    <w:rsid w:val="00F434FC"/>
    <w:rsid w:val="00F437EB"/>
    <w:rsid w:val="00F4393F"/>
    <w:rsid w:val="00F43A6B"/>
    <w:rsid w:val="00F43AA4"/>
    <w:rsid w:val="00F43C2E"/>
    <w:rsid w:val="00F440C0"/>
    <w:rsid w:val="00F44157"/>
    <w:rsid w:val="00F443C9"/>
    <w:rsid w:val="00F44449"/>
    <w:rsid w:val="00F444DE"/>
    <w:rsid w:val="00F444FA"/>
    <w:rsid w:val="00F445D6"/>
    <w:rsid w:val="00F44657"/>
    <w:rsid w:val="00F4494D"/>
    <w:rsid w:val="00F44BFC"/>
    <w:rsid w:val="00F44D14"/>
    <w:rsid w:val="00F44E15"/>
    <w:rsid w:val="00F44EFC"/>
    <w:rsid w:val="00F44FA1"/>
    <w:rsid w:val="00F44FB1"/>
    <w:rsid w:val="00F44FD9"/>
    <w:rsid w:val="00F4509E"/>
    <w:rsid w:val="00F45141"/>
    <w:rsid w:val="00F45221"/>
    <w:rsid w:val="00F45237"/>
    <w:rsid w:val="00F454AF"/>
    <w:rsid w:val="00F45529"/>
    <w:rsid w:val="00F456E4"/>
    <w:rsid w:val="00F45859"/>
    <w:rsid w:val="00F458C3"/>
    <w:rsid w:val="00F45916"/>
    <w:rsid w:val="00F45A3C"/>
    <w:rsid w:val="00F45CD1"/>
    <w:rsid w:val="00F45E0E"/>
    <w:rsid w:val="00F46288"/>
    <w:rsid w:val="00F463A2"/>
    <w:rsid w:val="00F46A25"/>
    <w:rsid w:val="00F46BC8"/>
    <w:rsid w:val="00F46BF5"/>
    <w:rsid w:val="00F46C2B"/>
    <w:rsid w:val="00F46D3C"/>
    <w:rsid w:val="00F46D9E"/>
    <w:rsid w:val="00F46F3F"/>
    <w:rsid w:val="00F47358"/>
    <w:rsid w:val="00F47420"/>
    <w:rsid w:val="00F4750C"/>
    <w:rsid w:val="00F476B0"/>
    <w:rsid w:val="00F47722"/>
    <w:rsid w:val="00F4776D"/>
    <w:rsid w:val="00F47878"/>
    <w:rsid w:val="00F47949"/>
    <w:rsid w:val="00F47D77"/>
    <w:rsid w:val="00F47E01"/>
    <w:rsid w:val="00F47EDE"/>
    <w:rsid w:val="00F5051E"/>
    <w:rsid w:val="00F50EAF"/>
    <w:rsid w:val="00F50EB1"/>
    <w:rsid w:val="00F51810"/>
    <w:rsid w:val="00F51AD2"/>
    <w:rsid w:val="00F51DAA"/>
    <w:rsid w:val="00F51E32"/>
    <w:rsid w:val="00F51FE1"/>
    <w:rsid w:val="00F52054"/>
    <w:rsid w:val="00F52063"/>
    <w:rsid w:val="00F52120"/>
    <w:rsid w:val="00F52503"/>
    <w:rsid w:val="00F526D6"/>
    <w:rsid w:val="00F52724"/>
    <w:rsid w:val="00F52905"/>
    <w:rsid w:val="00F52967"/>
    <w:rsid w:val="00F52C6E"/>
    <w:rsid w:val="00F52CD4"/>
    <w:rsid w:val="00F52E4F"/>
    <w:rsid w:val="00F52FA4"/>
    <w:rsid w:val="00F53413"/>
    <w:rsid w:val="00F53674"/>
    <w:rsid w:val="00F538B7"/>
    <w:rsid w:val="00F5398E"/>
    <w:rsid w:val="00F53AB7"/>
    <w:rsid w:val="00F53B11"/>
    <w:rsid w:val="00F53E04"/>
    <w:rsid w:val="00F54100"/>
    <w:rsid w:val="00F54596"/>
    <w:rsid w:val="00F5466C"/>
    <w:rsid w:val="00F547F9"/>
    <w:rsid w:val="00F548FB"/>
    <w:rsid w:val="00F549DB"/>
    <w:rsid w:val="00F54AB4"/>
    <w:rsid w:val="00F54E0F"/>
    <w:rsid w:val="00F54ED2"/>
    <w:rsid w:val="00F5501E"/>
    <w:rsid w:val="00F55022"/>
    <w:rsid w:val="00F55073"/>
    <w:rsid w:val="00F552C4"/>
    <w:rsid w:val="00F55491"/>
    <w:rsid w:val="00F5555A"/>
    <w:rsid w:val="00F55832"/>
    <w:rsid w:val="00F55C4A"/>
    <w:rsid w:val="00F55F91"/>
    <w:rsid w:val="00F561B1"/>
    <w:rsid w:val="00F5623A"/>
    <w:rsid w:val="00F5643D"/>
    <w:rsid w:val="00F56507"/>
    <w:rsid w:val="00F565E3"/>
    <w:rsid w:val="00F5690D"/>
    <w:rsid w:val="00F56D94"/>
    <w:rsid w:val="00F56E13"/>
    <w:rsid w:val="00F56E45"/>
    <w:rsid w:val="00F56E8F"/>
    <w:rsid w:val="00F5710E"/>
    <w:rsid w:val="00F571F1"/>
    <w:rsid w:val="00F57241"/>
    <w:rsid w:val="00F5726E"/>
    <w:rsid w:val="00F576DE"/>
    <w:rsid w:val="00F57802"/>
    <w:rsid w:val="00F57879"/>
    <w:rsid w:val="00F579B9"/>
    <w:rsid w:val="00F57D55"/>
    <w:rsid w:val="00F57D6B"/>
    <w:rsid w:val="00F60021"/>
    <w:rsid w:val="00F60094"/>
    <w:rsid w:val="00F600A5"/>
    <w:rsid w:val="00F601DD"/>
    <w:rsid w:val="00F60233"/>
    <w:rsid w:val="00F60390"/>
    <w:rsid w:val="00F6040F"/>
    <w:rsid w:val="00F6041E"/>
    <w:rsid w:val="00F60780"/>
    <w:rsid w:val="00F60AA6"/>
    <w:rsid w:val="00F60DE1"/>
    <w:rsid w:val="00F60ED0"/>
    <w:rsid w:val="00F60F6B"/>
    <w:rsid w:val="00F60F8F"/>
    <w:rsid w:val="00F60FCB"/>
    <w:rsid w:val="00F61034"/>
    <w:rsid w:val="00F6105C"/>
    <w:rsid w:val="00F612B6"/>
    <w:rsid w:val="00F61345"/>
    <w:rsid w:val="00F6156C"/>
    <w:rsid w:val="00F6159A"/>
    <w:rsid w:val="00F61642"/>
    <w:rsid w:val="00F61765"/>
    <w:rsid w:val="00F61915"/>
    <w:rsid w:val="00F61E6D"/>
    <w:rsid w:val="00F61F3B"/>
    <w:rsid w:val="00F61F4F"/>
    <w:rsid w:val="00F62287"/>
    <w:rsid w:val="00F62306"/>
    <w:rsid w:val="00F62351"/>
    <w:rsid w:val="00F62518"/>
    <w:rsid w:val="00F6261F"/>
    <w:rsid w:val="00F6265E"/>
    <w:rsid w:val="00F62715"/>
    <w:rsid w:val="00F6283F"/>
    <w:rsid w:val="00F62877"/>
    <w:rsid w:val="00F62DB2"/>
    <w:rsid w:val="00F62E1A"/>
    <w:rsid w:val="00F62E91"/>
    <w:rsid w:val="00F62FE2"/>
    <w:rsid w:val="00F63132"/>
    <w:rsid w:val="00F63241"/>
    <w:rsid w:val="00F633DD"/>
    <w:rsid w:val="00F63458"/>
    <w:rsid w:val="00F63466"/>
    <w:rsid w:val="00F63497"/>
    <w:rsid w:val="00F63521"/>
    <w:rsid w:val="00F63727"/>
    <w:rsid w:val="00F639F2"/>
    <w:rsid w:val="00F63B3E"/>
    <w:rsid w:val="00F642E6"/>
    <w:rsid w:val="00F643A6"/>
    <w:rsid w:val="00F646B5"/>
    <w:rsid w:val="00F649B7"/>
    <w:rsid w:val="00F64AA4"/>
    <w:rsid w:val="00F64D02"/>
    <w:rsid w:val="00F64D47"/>
    <w:rsid w:val="00F64D79"/>
    <w:rsid w:val="00F64FCB"/>
    <w:rsid w:val="00F65AAA"/>
    <w:rsid w:val="00F65ACB"/>
    <w:rsid w:val="00F65F9E"/>
    <w:rsid w:val="00F6614B"/>
    <w:rsid w:val="00F66196"/>
    <w:rsid w:val="00F6632C"/>
    <w:rsid w:val="00F66418"/>
    <w:rsid w:val="00F66424"/>
    <w:rsid w:val="00F66499"/>
    <w:rsid w:val="00F66BDE"/>
    <w:rsid w:val="00F66C3F"/>
    <w:rsid w:val="00F66F6A"/>
    <w:rsid w:val="00F67092"/>
    <w:rsid w:val="00F671A3"/>
    <w:rsid w:val="00F672EA"/>
    <w:rsid w:val="00F6738C"/>
    <w:rsid w:val="00F6758C"/>
    <w:rsid w:val="00F676A8"/>
    <w:rsid w:val="00F676E4"/>
    <w:rsid w:val="00F67744"/>
    <w:rsid w:val="00F6776C"/>
    <w:rsid w:val="00F67797"/>
    <w:rsid w:val="00F678D7"/>
    <w:rsid w:val="00F67946"/>
    <w:rsid w:val="00F67AF2"/>
    <w:rsid w:val="00F67CA5"/>
    <w:rsid w:val="00F67DDD"/>
    <w:rsid w:val="00F67E07"/>
    <w:rsid w:val="00F67F40"/>
    <w:rsid w:val="00F7003B"/>
    <w:rsid w:val="00F70040"/>
    <w:rsid w:val="00F7015E"/>
    <w:rsid w:val="00F70266"/>
    <w:rsid w:val="00F703BE"/>
    <w:rsid w:val="00F70577"/>
    <w:rsid w:val="00F7063A"/>
    <w:rsid w:val="00F709CD"/>
    <w:rsid w:val="00F70D95"/>
    <w:rsid w:val="00F71066"/>
    <w:rsid w:val="00F711D0"/>
    <w:rsid w:val="00F7125F"/>
    <w:rsid w:val="00F7130B"/>
    <w:rsid w:val="00F714FD"/>
    <w:rsid w:val="00F715AD"/>
    <w:rsid w:val="00F715AE"/>
    <w:rsid w:val="00F718A3"/>
    <w:rsid w:val="00F71914"/>
    <w:rsid w:val="00F71938"/>
    <w:rsid w:val="00F7198F"/>
    <w:rsid w:val="00F71B16"/>
    <w:rsid w:val="00F71B29"/>
    <w:rsid w:val="00F71E3F"/>
    <w:rsid w:val="00F71E7D"/>
    <w:rsid w:val="00F72112"/>
    <w:rsid w:val="00F72188"/>
    <w:rsid w:val="00F72506"/>
    <w:rsid w:val="00F725B8"/>
    <w:rsid w:val="00F7267B"/>
    <w:rsid w:val="00F7272D"/>
    <w:rsid w:val="00F72A28"/>
    <w:rsid w:val="00F72B9C"/>
    <w:rsid w:val="00F72BB2"/>
    <w:rsid w:val="00F72C4D"/>
    <w:rsid w:val="00F72DBC"/>
    <w:rsid w:val="00F73271"/>
    <w:rsid w:val="00F73661"/>
    <w:rsid w:val="00F7375A"/>
    <w:rsid w:val="00F73930"/>
    <w:rsid w:val="00F73ACC"/>
    <w:rsid w:val="00F73B4A"/>
    <w:rsid w:val="00F73C76"/>
    <w:rsid w:val="00F73CC3"/>
    <w:rsid w:val="00F73D03"/>
    <w:rsid w:val="00F73DD3"/>
    <w:rsid w:val="00F73DEE"/>
    <w:rsid w:val="00F73E7B"/>
    <w:rsid w:val="00F73F98"/>
    <w:rsid w:val="00F73FCA"/>
    <w:rsid w:val="00F73FFC"/>
    <w:rsid w:val="00F741F3"/>
    <w:rsid w:val="00F74455"/>
    <w:rsid w:val="00F744A0"/>
    <w:rsid w:val="00F74567"/>
    <w:rsid w:val="00F746D8"/>
    <w:rsid w:val="00F747CD"/>
    <w:rsid w:val="00F74878"/>
    <w:rsid w:val="00F74A14"/>
    <w:rsid w:val="00F74C45"/>
    <w:rsid w:val="00F74C7B"/>
    <w:rsid w:val="00F74D0F"/>
    <w:rsid w:val="00F74DDA"/>
    <w:rsid w:val="00F74F65"/>
    <w:rsid w:val="00F74FE5"/>
    <w:rsid w:val="00F75088"/>
    <w:rsid w:val="00F75099"/>
    <w:rsid w:val="00F75178"/>
    <w:rsid w:val="00F75366"/>
    <w:rsid w:val="00F75404"/>
    <w:rsid w:val="00F75537"/>
    <w:rsid w:val="00F755BC"/>
    <w:rsid w:val="00F755D1"/>
    <w:rsid w:val="00F75903"/>
    <w:rsid w:val="00F7596D"/>
    <w:rsid w:val="00F75B43"/>
    <w:rsid w:val="00F75B62"/>
    <w:rsid w:val="00F75BDF"/>
    <w:rsid w:val="00F75C57"/>
    <w:rsid w:val="00F75CD7"/>
    <w:rsid w:val="00F75D67"/>
    <w:rsid w:val="00F75E6C"/>
    <w:rsid w:val="00F7628C"/>
    <w:rsid w:val="00F763B9"/>
    <w:rsid w:val="00F763E0"/>
    <w:rsid w:val="00F767F3"/>
    <w:rsid w:val="00F7680F"/>
    <w:rsid w:val="00F76B53"/>
    <w:rsid w:val="00F76CCD"/>
    <w:rsid w:val="00F77124"/>
    <w:rsid w:val="00F77201"/>
    <w:rsid w:val="00F774D3"/>
    <w:rsid w:val="00F775BF"/>
    <w:rsid w:val="00F77859"/>
    <w:rsid w:val="00F77B13"/>
    <w:rsid w:val="00F77C11"/>
    <w:rsid w:val="00F77CE8"/>
    <w:rsid w:val="00F77D05"/>
    <w:rsid w:val="00F77EA3"/>
    <w:rsid w:val="00F77EE7"/>
    <w:rsid w:val="00F80131"/>
    <w:rsid w:val="00F8015B"/>
    <w:rsid w:val="00F80293"/>
    <w:rsid w:val="00F8045A"/>
    <w:rsid w:val="00F804F2"/>
    <w:rsid w:val="00F80682"/>
    <w:rsid w:val="00F80763"/>
    <w:rsid w:val="00F80811"/>
    <w:rsid w:val="00F80A4F"/>
    <w:rsid w:val="00F80BD7"/>
    <w:rsid w:val="00F80BE5"/>
    <w:rsid w:val="00F80D76"/>
    <w:rsid w:val="00F80DED"/>
    <w:rsid w:val="00F80E8B"/>
    <w:rsid w:val="00F81111"/>
    <w:rsid w:val="00F81504"/>
    <w:rsid w:val="00F81550"/>
    <w:rsid w:val="00F816E5"/>
    <w:rsid w:val="00F819B1"/>
    <w:rsid w:val="00F82570"/>
    <w:rsid w:val="00F8257D"/>
    <w:rsid w:val="00F82603"/>
    <w:rsid w:val="00F827D0"/>
    <w:rsid w:val="00F8280E"/>
    <w:rsid w:val="00F82AF2"/>
    <w:rsid w:val="00F82BA8"/>
    <w:rsid w:val="00F82F84"/>
    <w:rsid w:val="00F82FB9"/>
    <w:rsid w:val="00F82FEE"/>
    <w:rsid w:val="00F8309D"/>
    <w:rsid w:val="00F8314B"/>
    <w:rsid w:val="00F83564"/>
    <w:rsid w:val="00F83A66"/>
    <w:rsid w:val="00F83C82"/>
    <w:rsid w:val="00F83DA9"/>
    <w:rsid w:val="00F83F4E"/>
    <w:rsid w:val="00F83F69"/>
    <w:rsid w:val="00F83F70"/>
    <w:rsid w:val="00F8407C"/>
    <w:rsid w:val="00F842ED"/>
    <w:rsid w:val="00F8448D"/>
    <w:rsid w:val="00F846C3"/>
    <w:rsid w:val="00F8474B"/>
    <w:rsid w:val="00F84935"/>
    <w:rsid w:val="00F84960"/>
    <w:rsid w:val="00F84981"/>
    <w:rsid w:val="00F84BE8"/>
    <w:rsid w:val="00F84DF4"/>
    <w:rsid w:val="00F851C0"/>
    <w:rsid w:val="00F85970"/>
    <w:rsid w:val="00F85CED"/>
    <w:rsid w:val="00F85CF4"/>
    <w:rsid w:val="00F85F10"/>
    <w:rsid w:val="00F86191"/>
    <w:rsid w:val="00F861D4"/>
    <w:rsid w:val="00F8624F"/>
    <w:rsid w:val="00F863AD"/>
    <w:rsid w:val="00F86506"/>
    <w:rsid w:val="00F86970"/>
    <w:rsid w:val="00F86BE2"/>
    <w:rsid w:val="00F86D59"/>
    <w:rsid w:val="00F86E40"/>
    <w:rsid w:val="00F86E83"/>
    <w:rsid w:val="00F87045"/>
    <w:rsid w:val="00F872F2"/>
    <w:rsid w:val="00F87431"/>
    <w:rsid w:val="00F87B4A"/>
    <w:rsid w:val="00F87C50"/>
    <w:rsid w:val="00F87F49"/>
    <w:rsid w:val="00F90105"/>
    <w:rsid w:val="00F90226"/>
    <w:rsid w:val="00F902E5"/>
    <w:rsid w:val="00F904EC"/>
    <w:rsid w:val="00F90552"/>
    <w:rsid w:val="00F90683"/>
    <w:rsid w:val="00F90868"/>
    <w:rsid w:val="00F910AC"/>
    <w:rsid w:val="00F911A6"/>
    <w:rsid w:val="00F91254"/>
    <w:rsid w:val="00F91629"/>
    <w:rsid w:val="00F91C52"/>
    <w:rsid w:val="00F91E35"/>
    <w:rsid w:val="00F91F64"/>
    <w:rsid w:val="00F91FC3"/>
    <w:rsid w:val="00F92008"/>
    <w:rsid w:val="00F92181"/>
    <w:rsid w:val="00F9218D"/>
    <w:rsid w:val="00F92543"/>
    <w:rsid w:val="00F9273E"/>
    <w:rsid w:val="00F92754"/>
    <w:rsid w:val="00F927A0"/>
    <w:rsid w:val="00F927F4"/>
    <w:rsid w:val="00F92805"/>
    <w:rsid w:val="00F929BE"/>
    <w:rsid w:val="00F929C9"/>
    <w:rsid w:val="00F92CC6"/>
    <w:rsid w:val="00F93169"/>
    <w:rsid w:val="00F93188"/>
    <w:rsid w:val="00F93356"/>
    <w:rsid w:val="00F934D3"/>
    <w:rsid w:val="00F9354C"/>
    <w:rsid w:val="00F93677"/>
    <w:rsid w:val="00F93A18"/>
    <w:rsid w:val="00F93DBC"/>
    <w:rsid w:val="00F93DC6"/>
    <w:rsid w:val="00F93EAA"/>
    <w:rsid w:val="00F93FD8"/>
    <w:rsid w:val="00F93FDC"/>
    <w:rsid w:val="00F94313"/>
    <w:rsid w:val="00F94403"/>
    <w:rsid w:val="00F9441F"/>
    <w:rsid w:val="00F94525"/>
    <w:rsid w:val="00F94684"/>
    <w:rsid w:val="00F9468B"/>
    <w:rsid w:val="00F9505C"/>
    <w:rsid w:val="00F9505E"/>
    <w:rsid w:val="00F950E4"/>
    <w:rsid w:val="00F95304"/>
    <w:rsid w:val="00F953B3"/>
    <w:rsid w:val="00F95440"/>
    <w:rsid w:val="00F954D3"/>
    <w:rsid w:val="00F956B9"/>
    <w:rsid w:val="00F95DAB"/>
    <w:rsid w:val="00F95DB3"/>
    <w:rsid w:val="00F95E24"/>
    <w:rsid w:val="00F95F1A"/>
    <w:rsid w:val="00F95FD9"/>
    <w:rsid w:val="00F96133"/>
    <w:rsid w:val="00F96337"/>
    <w:rsid w:val="00F9634B"/>
    <w:rsid w:val="00F96480"/>
    <w:rsid w:val="00F964B4"/>
    <w:rsid w:val="00F96638"/>
    <w:rsid w:val="00F96764"/>
    <w:rsid w:val="00F969BD"/>
    <w:rsid w:val="00F96A36"/>
    <w:rsid w:val="00F96C77"/>
    <w:rsid w:val="00F96C84"/>
    <w:rsid w:val="00F96E28"/>
    <w:rsid w:val="00F96E56"/>
    <w:rsid w:val="00F96FA2"/>
    <w:rsid w:val="00F97369"/>
    <w:rsid w:val="00F97556"/>
    <w:rsid w:val="00F975F8"/>
    <w:rsid w:val="00F9777B"/>
    <w:rsid w:val="00F97939"/>
    <w:rsid w:val="00F979C2"/>
    <w:rsid w:val="00F97A44"/>
    <w:rsid w:val="00F97A89"/>
    <w:rsid w:val="00F97B23"/>
    <w:rsid w:val="00F97C27"/>
    <w:rsid w:val="00F97C68"/>
    <w:rsid w:val="00FA0095"/>
    <w:rsid w:val="00FA0516"/>
    <w:rsid w:val="00FA0640"/>
    <w:rsid w:val="00FA06BE"/>
    <w:rsid w:val="00FA06DD"/>
    <w:rsid w:val="00FA0C65"/>
    <w:rsid w:val="00FA0D6A"/>
    <w:rsid w:val="00FA0DD4"/>
    <w:rsid w:val="00FA0E57"/>
    <w:rsid w:val="00FA0EF3"/>
    <w:rsid w:val="00FA0F1F"/>
    <w:rsid w:val="00FA0F93"/>
    <w:rsid w:val="00FA0FF5"/>
    <w:rsid w:val="00FA10FB"/>
    <w:rsid w:val="00FA1135"/>
    <w:rsid w:val="00FA1426"/>
    <w:rsid w:val="00FA1481"/>
    <w:rsid w:val="00FA14D5"/>
    <w:rsid w:val="00FA167C"/>
    <w:rsid w:val="00FA1A78"/>
    <w:rsid w:val="00FA1BE6"/>
    <w:rsid w:val="00FA1C8B"/>
    <w:rsid w:val="00FA1D3A"/>
    <w:rsid w:val="00FA1DD4"/>
    <w:rsid w:val="00FA1E3A"/>
    <w:rsid w:val="00FA1E55"/>
    <w:rsid w:val="00FA2094"/>
    <w:rsid w:val="00FA2099"/>
    <w:rsid w:val="00FA231A"/>
    <w:rsid w:val="00FA24E1"/>
    <w:rsid w:val="00FA26B4"/>
    <w:rsid w:val="00FA277E"/>
    <w:rsid w:val="00FA2810"/>
    <w:rsid w:val="00FA2CE1"/>
    <w:rsid w:val="00FA2D55"/>
    <w:rsid w:val="00FA2E68"/>
    <w:rsid w:val="00FA2E7B"/>
    <w:rsid w:val="00FA2EA2"/>
    <w:rsid w:val="00FA33AA"/>
    <w:rsid w:val="00FA3571"/>
    <w:rsid w:val="00FA36F6"/>
    <w:rsid w:val="00FA3886"/>
    <w:rsid w:val="00FA3891"/>
    <w:rsid w:val="00FA3A8A"/>
    <w:rsid w:val="00FA41BB"/>
    <w:rsid w:val="00FA4251"/>
    <w:rsid w:val="00FA4398"/>
    <w:rsid w:val="00FA452F"/>
    <w:rsid w:val="00FA465C"/>
    <w:rsid w:val="00FA4AA2"/>
    <w:rsid w:val="00FA4F34"/>
    <w:rsid w:val="00FA4F35"/>
    <w:rsid w:val="00FA511D"/>
    <w:rsid w:val="00FA5127"/>
    <w:rsid w:val="00FA51F9"/>
    <w:rsid w:val="00FA5427"/>
    <w:rsid w:val="00FA5617"/>
    <w:rsid w:val="00FA5D9C"/>
    <w:rsid w:val="00FA5FAA"/>
    <w:rsid w:val="00FA6636"/>
    <w:rsid w:val="00FA699B"/>
    <w:rsid w:val="00FA6A27"/>
    <w:rsid w:val="00FA6C33"/>
    <w:rsid w:val="00FA6CFE"/>
    <w:rsid w:val="00FA6E0E"/>
    <w:rsid w:val="00FA6F94"/>
    <w:rsid w:val="00FA7157"/>
    <w:rsid w:val="00FA73B8"/>
    <w:rsid w:val="00FA74C4"/>
    <w:rsid w:val="00FA7612"/>
    <w:rsid w:val="00FA7877"/>
    <w:rsid w:val="00FA7925"/>
    <w:rsid w:val="00FA796C"/>
    <w:rsid w:val="00FA79B0"/>
    <w:rsid w:val="00FA7C5C"/>
    <w:rsid w:val="00FA7E09"/>
    <w:rsid w:val="00FA7E6F"/>
    <w:rsid w:val="00FA7EDE"/>
    <w:rsid w:val="00FB01CD"/>
    <w:rsid w:val="00FB0326"/>
    <w:rsid w:val="00FB04CE"/>
    <w:rsid w:val="00FB0864"/>
    <w:rsid w:val="00FB08EF"/>
    <w:rsid w:val="00FB095E"/>
    <w:rsid w:val="00FB09F5"/>
    <w:rsid w:val="00FB0AB7"/>
    <w:rsid w:val="00FB0B33"/>
    <w:rsid w:val="00FB0BA8"/>
    <w:rsid w:val="00FB0F76"/>
    <w:rsid w:val="00FB108B"/>
    <w:rsid w:val="00FB10F5"/>
    <w:rsid w:val="00FB12C2"/>
    <w:rsid w:val="00FB137F"/>
    <w:rsid w:val="00FB13BB"/>
    <w:rsid w:val="00FB1508"/>
    <w:rsid w:val="00FB153D"/>
    <w:rsid w:val="00FB17DA"/>
    <w:rsid w:val="00FB18D6"/>
    <w:rsid w:val="00FB1A69"/>
    <w:rsid w:val="00FB1DA7"/>
    <w:rsid w:val="00FB207C"/>
    <w:rsid w:val="00FB2253"/>
    <w:rsid w:val="00FB23A7"/>
    <w:rsid w:val="00FB2457"/>
    <w:rsid w:val="00FB25E5"/>
    <w:rsid w:val="00FB262B"/>
    <w:rsid w:val="00FB28A4"/>
    <w:rsid w:val="00FB2C9F"/>
    <w:rsid w:val="00FB2CD0"/>
    <w:rsid w:val="00FB2F1A"/>
    <w:rsid w:val="00FB3111"/>
    <w:rsid w:val="00FB3451"/>
    <w:rsid w:val="00FB3462"/>
    <w:rsid w:val="00FB34C8"/>
    <w:rsid w:val="00FB34DB"/>
    <w:rsid w:val="00FB35E8"/>
    <w:rsid w:val="00FB377D"/>
    <w:rsid w:val="00FB3A7F"/>
    <w:rsid w:val="00FB3ACD"/>
    <w:rsid w:val="00FB3B49"/>
    <w:rsid w:val="00FB3D34"/>
    <w:rsid w:val="00FB3D35"/>
    <w:rsid w:val="00FB3DE7"/>
    <w:rsid w:val="00FB3EEC"/>
    <w:rsid w:val="00FB3F00"/>
    <w:rsid w:val="00FB3FAF"/>
    <w:rsid w:val="00FB40E7"/>
    <w:rsid w:val="00FB4139"/>
    <w:rsid w:val="00FB42EF"/>
    <w:rsid w:val="00FB4519"/>
    <w:rsid w:val="00FB456B"/>
    <w:rsid w:val="00FB47A4"/>
    <w:rsid w:val="00FB482A"/>
    <w:rsid w:val="00FB48F9"/>
    <w:rsid w:val="00FB4907"/>
    <w:rsid w:val="00FB4A11"/>
    <w:rsid w:val="00FB4D3B"/>
    <w:rsid w:val="00FB4D41"/>
    <w:rsid w:val="00FB4FC0"/>
    <w:rsid w:val="00FB4FD4"/>
    <w:rsid w:val="00FB5047"/>
    <w:rsid w:val="00FB50FF"/>
    <w:rsid w:val="00FB51F5"/>
    <w:rsid w:val="00FB52C6"/>
    <w:rsid w:val="00FB53BE"/>
    <w:rsid w:val="00FB5764"/>
    <w:rsid w:val="00FB580A"/>
    <w:rsid w:val="00FB5A04"/>
    <w:rsid w:val="00FB5A71"/>
    <w:rsid w:val="00FB600E"/>
    <w:rsid w:val="00FB611C"/>
    <w:rsid w:val="00FB650E"/>
    <w:rsid w:val="00FB65C4"/>
    <w:rsid w:val="00FB65ED"/>
    <w:rsid w:val="00FB65F1"/>
    <w:rsid w:val="00FB67F0"/>
    <w:rsid w:val="00FB691B"/>
    <w:rsid w:val="00FB6974"/>
    <w:rsid w:val="00FB6A1D"/>
    <w:rsid w:val="00FB6D75"/>
    <w:rsid w:val="00FB6FE2"/>
    <w:rsid w:val="00FB7289"/>
    <w:rsid w:val="00FB7467"/>
    <w:rsid w:val="00FB77B1"/>
    <w:rsid w:val="00FB78D0"/>
    <w:rsid w:val="00FB790C"/>
    <w:rsid w:val="00FB7A27"/>
    <w:rsid w:val="00FB7B9C"/>
    <w:rsid w:val="00FB7FBB"/>
    <w:rsid w:val="00FC0263"/>
    <w:rsid w:val="00FC0544"/>
    <w:rsid w:val="00FC0593"/>
    <w:rsid w:val="00FC060A"/>
    <w:rsid w:val="00FC06D1"/>
    <w:rsid w:val="00FC0872"/>
    <w:rsid w:val="00FC0B5C"/>
    <w:rsid w:val="00FC0EF8"/>
    <w:rsid w:val="00FC0FCD"/>
    <w:rsid w:val="00FC1064"/>
    <w:rsid w:val="00FC1093"/>
    <w:rsid w:val="00FC144D"/>
    <w:rsid w:val="00FC1737"/>
    <w:rsid w:val="00FC1795"/>
    <w:rsid w:val="00FC191D"/>
    <w:rsid w:val="00FC1AD5"/>
    <w:rsid w:val="00FC1CBD"/>
    <w:rsid w:val="00FC226D"/>
    <w:rsid w:val="00FC24FF"/>
    <w:rsid w:val="00FC27D2"/>
    <w:rsid w:val="00FC28A8"/>
    <w:rsid w:val="00FC28D6"/>
    <w:rsid w:val="00FC290F"/>
    <w:rsid w:val="00FC2A09"/>
    <w:rsid w:val="00FC2C2B"/>
    <w:rsid w:val="00FC2CD9"/>
    <w:rsid w:val="00FC2D22"/>
    <w:rsid w:val="00FC2EC8"/>
    <w:rsid w:val="00FC2FC2"/>
    <w:rsid w:val="00FC2FC6"/>
    <w:rsid w:val="00FC3866"/>
    <w:rsid w:val="00FC38AD"/>
    <w:rsid w:val="00FC38B0"/>
    <w:rsid w:val="00FC39DF"/>
    <w:rsid w:val="00FC3AC1"/>
    <w:rsid w:val="00FC3BAA"/>
    <w:rsid w:val="00FC3D70"/>
    <w:rsid w:val="00FC3DEC"/>
    <w:rsid w:val="00FC40C2"/>
    <w:rsid w:val="00FC43E1"/>
    <w:rsid w:val="00FC4549"/>
    <w:rsid w:val="00FC4655"/>
    <w:rsid w:val="00FC46CF"/>
    <w:rsid w:val="00FC4809"/>
    <w:rsid w:val="00FC482A"/>
    <w:rsid w:val="00FC48DC"/>
    <w:rsid w:val="00FC4A77"/>
    <w:rsid w:val="00FC4AF2"/>
    <w:rsid w:val="00FC4BB1"/>
    <w:rsid w:val="00FC4BD1"/>
    <w:rsid w:val="00FC4BD5"/>
    <w:rsid w:val="00FC4E4B"/>
    <w:rsid w:val="00FC4FBA"/>
    <w:rsid w:val="00FC503E"/>
    <w:rsid w:val="00FC51D2"/>
    <w:rsid w:val="00FC5326"/>
    <w:rsid w:val="00FC5356"/>
    <w:rsid w:val="00FC56B9"/>
    <w:rsid w:val="00FC5ADE"/>
    <w:rsid w:val="00FC5BE1"/>
    <w:rsid w:val="00FC5F20"/>
    <w:rsid w:val="00FC606E"/>
    <w:rsid w:val="00FC6256"/>
    <w:rsid w:val="00FC628F"/>
    <w:rsid w:val="00FC634B"/>
    <w:rsid w:val="00FC6364"/>
    <w:rsid w:val="00FC649C"/>
    <w:rsid w:val="00FC655A"/>
    <w:rsid w:val="00FC68B7"/>
    <w:rsid w:val="00FC693C"/>
    <w:rsid w:val="00FC6B9B"/>
    <w:rsid w:val="00FC7083"/>
    <w:rsid w:val="00FC70C0"/>
    <w:rsid w:val="00FC7275"/>
    <w:rsid w:val="00FC7468"/>
    <w:rsid w:val="00FC74F4"/>
    <w:rsid w:val="00FC78A9"/>
    <w:rsid w:val="00FC7BE4"/>
    <w:rsid w:val="00FC7EE8"/>
    <w:rsid w:val="00FC7F4A"/>
    <w:rsid w:val="00FC7F4C"/>
    <w:rsid w:val="00FC7FA7"/>
    <w:rsid w:val="00FD0089"/>
    <w:rsid w:val="00FD05B6"/>
    <w:rsid w:val="00FD0635"/>
    <w:rsid w:val="00FD063B"/>
    <w:rsid w:val="00FD073A"/>
    <w:rsid w:val="00FD07F7"/>
    <w:rsid w:val="00FD0913"/>
    <w:rsid w:val="00FD0A7F"/>
    <w:rsid w:val="00FD0C0D"/>
    <w:rsid w:val="00FD0D4B"/>
    <w:rsid w:val="00FD0DE2"/>
    <w:rsid w:val="00FD1068"/>
    <w:rsid w:val="00FD1285"/>
    <w:rsid w:val="00FD1615"/>
    <w:rsid w:val="00FD1767"/>
    <w:rsid w:val="00FD1912"/>
    <w:rsid w:val="00FD1988"/>
    <w:rsid w:val="00FD1ABC"/>
    <w:rsid w:val="00FD1C54"/>
    <w:rsid w:val="00FD1E3E"/>
    <w:rsid w:val="00FD1E69"/>
    <w:rsid w:val="00FD2025"/>
    <w:rsid w:val="00FD2133"/>
    <w:rsid w:val="00FD22F3"/>
    <w:rsid w:val="00FD286A"/>
    <w:rsid w:val="00FD2885"/>
    <w:rsid w:val="00FD2DA6"/>
    <w:rsid w:val="00FD2FE7"/>
    <w:rsid w:val="00FD3385"/>
    <w:rsid w:val="00FD3446"/>
    <w:rsid w:val="00FD35D5"/>
    <w:rsid w:val="00FD36A2"/>
    <w:rsid w:val="00FD37F6"/>
    <w:rsid w:val="00FD3807"/>
    <w:rsid w:val="00FD393C"/>
    <w:rsid w:val="00FD3CAD"/>
    <w:rsid w:val="00FD3FD1"/>
    <w:rsid w:val="00FD4066"/>
    <w:rsid w:val="00FD4095"/>
    <w:rsid w:val="00FD4100"/>
    <w:rsid w:val="00FD44CF"/>
    <w:rsid w:val="00FD4560"/>
    <w:rsid w:val="00FD4603"/>
    <w:rsid w:val="00FD46EA"/>
    <w:rsid w:val="00FD484B"/>
    <w:rsid w:val="00FD4EB4"/>
    <w:rsid w:val="00FD5371"/>
    <w:rsid w:val="00FD5750"/>
    <w:rsid w:val="00FD58BD"/>
    <w:rsid w:val="00FD5A42"/>
    <w:rsid w:val="00FD5C8F"/>
    <w:rsid w:val="00FD5DB5"/>
    <w:rsid w:val="00FD5E0A"/>
    <w:rsid w:val="00FD5F15"/>
    <w:rsid w:val="00FD615C"/>
    <w:rsid w:val="00FD650E"/>
    <w:rsid w:val="00FD67FA"/>
    <w:rsid w:val="00FD6978"/>
    <w:rsid w:val="00FD6C26"/>
    <w:rsid w:val="00FD6C8E"/>
    <w:rsid w:val="00FD6F39"/>
    <w:rsid w:val="00FD70E8"/>
    <w:rsid w:val="00FD7156"/>
    <w:rsid w:val="00FD721D"/>
    <w:rsid w:val="00FD73A4"/>
    <w:rsid w:val="00FD74AC"/>
    <w:rsid w:val="00FD75BF"/>
    <w:rsid w:val="00FD760A"/>
    <w:rsid w:val="00FD7617"/>
    <w:rsid w:val="00FD761B"/>
    <w:rsid w:val="00FD778B"/>
    <w:rsid w:val="00FD784F"/>
    <w:rsid w:val="00FD7CD8"/>
    <w:rsid w:val="00FD7F5A"/>
    <w:rsid w:val="00FE078E"/>
    <w:rsid w:val="00FE0ADC"/>
    <w:rsid w:val="00FE0BEC"/>
    <w:rsid w:val="00FE0C4F"/>
    <w:rsid w:val="00FE0C99"/>
    <w:rsid w:val="00FE0D9C"/>
    <w:rsid w:val="00FE0DFE"/>
    <w:rsid w:val="00FE1175"/>
    <w:rsid w:val="00FE1284"/>
    <w:rsid w:val="00FE12A9"/>
    <w:rsid w:val="00FE17E8"/>
    <w:rsid w:val="00FE182D"/>
    <w:rsid w:val="00FE184A"/>
    <w:rsid w:val="00FE1B89"/>
    <w:rsid w:val="00FE1C5B"/>
    <w:rsid w:val="00FE20C0"/>
    <w:rsid w:val="00FE2103"/>
    <w:rsid w:val="00FE2587"/>
    <w:rsid w:val="00FE28D8"/>
    <w:rsid w:val="00FE2AB7"/>
    <w:rsid w:val="00FE3266"/>
    <w:rsid w:val="00FE3516"/>
    <w:rsid w:val="00FE35BD"/>
    <w:rsid w:val="00FE3622"/>
    <w:rsid w:val="00FE36C0"/>
    <w:rsid w:val="00FE3845"/>
    <w:rsid w:val="00FE38CD"/>
    <w:rsid w:val="00FE3BA4"/>
    <w:rsid w:val="00FE3CE2"/>
    <w:rsid w:val="00FE3E35"/>
    <w:rsid w:val="00FE4199"/>
    <w:rsid w:val="00FE4228"/>
    <w:rsid w:val="00FE456E"/>
    <w:rsid w:val="00FE48DB"/>
    <w:rsid w:val="00FE4929"/>
    <w:rsid w:val="00FE4A9D"/>
    <w:rsid w:val="00FE4AD4"/>
    <w:rsid w:val="00FE4B88"/>
    <w:rsid w:val="00FE4D72"/>
    <w:rsid w:val="00FE4F32"/>
    <w:rsid w:val="00FE50E4"/>
    <w:rsid w:val="00FE5184"/>
    <w:rsid w:val="00FE54FE"/>
    <w:rsid w:val="00FE55E3"/>
    <w:rsid w:val="00FE5695"/>
    <w:rsid w:val="00FE5780"/>
    <w:rsid w:val="00FE5881"/>
    <w:rsid w:val="00FE5E01"/>
    <w:rsid w:val="00FE627F"/>
    <w:rsid w:val="00FE634A"/>
    <w:rsid w:val="00FE63A3"/>
    <w:rsid w:val="00FE6543"/>
    <w:rsid w:val="00FE66DF"/>
    <w:rsid w:val="00FE66EA"/>
    <w:rsid w:val="00FE6728"/>
    <w:rsid w:val="00FE69E5"/>
    <w:rsid w:val="00FE6B7F"/>
    <w:rsid w:val="00FE6BF2"/>
    <w:rsid w:val="00FE6DCD"/>
    <w:rsid w:val="00FE73ED"/>
    <w:rsid w:val="00FE760C"/>
    <w:rsid w:val="00FE76F2"/>
    <w:rsid w:val="00FE7871"/>
    <w:rsid w:val="00FE79A9"/>
    <w:rsid w:val="00FE7DA6"/>
    <w:rsid w:val="00FE7E01"/>
    <w:rsid w:val="00FE7E4D"/>
    <w:rsid w:val="00FE7EA8"/>
    <w:rsid w:val="00FE7F56"/>
    <w:rsid w:val="00FF007F"/>
    <w:rsid w:val="00FF01EE"/>
    <w:rsid w:val="00FF022B"/>
    <w:rsid w:val="00FF026B"/>
    <w:rsid w:val="00FF02C7"/>
    <w:rsid w:val="00FF0352"/>
    <w:rsid w:val="00FF0558"/>
    <w:rsid w:val="00FF05DA"/>
    <w:rsid w:val="00FF0658"/>
    <w:rsid w:val="00FF0D0B"/>
    <w:rsid w:val="00FF122F"/>
    <w:rsid w:val="00FF1378"/>
    <w:rsid w:val="00FF1379"/>
    <w:rsid w:val="00FF1397"/>
    <w:rsid w:val="00FF187E"/>
    <w:rsid w:val="00FF18E9"/>
    <w:rsid w:val="00FF1A99"/>
    <w:rsid w:val="00FF1ECB"/>
    <w:rsid w:val="00FF1F2C"/>
    <w:rsid w:val="00FF217C"/>
    <w:rsid w:val="00FF237B"/>
    <w:rsid w:val="00FF26E7"/>
    <w:rsid w:val="00FF277B"/>
    <w:rsid w:val="00FF279C"/>
    <w:rsid w:val="00FF2904"/>
    <w:rsid w:val="00FF29B7"/>
    <w:rsid w:val="00FF29DE"/>
    <w:rsid w:val="00FF2A8E"/>
    <w:rsid w:val="00FF2AF3"/>
    <w:rsid w:val="00FF2CE0"/>
    <w:rsid w:val="00FF2D8F"/>
    <w:rsid w:val="00FF2ED6"/>
    <w:rsid w:val="00FF352A"/>
    <w:rsid w:val="00FF36CF"/>
    <w:rsid w:val="00FF3731"/>
    <w:rsid w:val="00FF3ACD"/>
    <w:rsid w:val="00FF3C05"/>
    <w:rsid w:val="00FF3D59"/>
    <w:rsid w:val="00FF3D8B"/>
    <w:rsid w:val="00FF3E02"/>
    <w:rsid w:val="00FF3E45"/>
    <w:rsid w:val="00FF3EB0"/>
    <w:rsid w:val="00FF3F18"/>
    <w:rsid w:val="00FF3FEA"/>
    <w:rsid w:val="00FF4070"/>
    <w:rsid w:val="00FF4364"/>
    <w:rsid w:val="00FF4382"/>
    <w:rsid w:val="00FF44B7"/>
    <w:rsid w:val="00FF453F"/>
    <w:rsid w:val="00FF4693"/>
    <w:rsid w:val="00FF4C43"/>
    <w:rsid w:val="00FF4CD2"/>
    <w:rsid w:val="00FF4FE2"/>
    <w:rsid w:val="00FF5033"/>
    <w:rsid w:val="00FF564B"/>
    <w:rsid w:val="00FF56E8"/>
    <w:rsid w:val="00FF5ACD"/>
    <w:rsid w:val="00FF5CA5"/>
    <w:rsid w:val="00FF5CE6"/>
    <w:rsid w:val="00FF5D3B"/>
    <w:rsid w:val="00FF5DB0"/>
    <w:rsid w:val="00FF6004"/>
    <w:rsid w:val="00FF6282"/>
    <w:rsid w:val="00FF63A5"/>
    <w:rsid w:val="00FF6497"/>
    <w:rsid w:val="00FF6654"/>
    <w:rsid w:val="00FF6764"/>
    <w:rsid w:val="00FF67F9"/>
    <w:rsid w:val="00FF6AEA"/>
    <w:rsid w:val="00FF6B67"/>
    <w:rsid w:val="00FF6F3E"/>
    <w:rsid w:val="00FF70AF"/>
    <w:rsid w:val="00FF70EA"/>
    <w:rsid w:val="00FF7101"/>
    <w:rsid w:val="00FF71A5"/>
    <w:rsid w:val="00FF729F"/>
    <w:rsid w:val="00FF72C9"/>
    <w:rsid w:val="00FF76AE"/>
    <w:rsid w:val="00FF7747"/>
    <w:rsid w:val="00FF7845"/>
    <w:rsid w:val="00FF78B9"/>
    <w:rsid w:val="00FF78C2"/>
    <w:rsid w:val="00FF7AC7"/>
    <w:rsid w:val="00FF7AEF"/>
    <w:rsid w:val="00FF7B5F"/>
    <w:rsid w:val="00FF7E5A"/>
    <w:rsid w:val="01834147"/>
    <w:rsid w:val="02B93840"/>
    <w:rsid w:val="03A9E321"/>
    <w:rsid w:val="0564A968"/>
    <w:rsid w:val="05C59C03"/>
    <w:rsid w:val="083C2A9F"/>
    <w:rsid w:val="08544515"/>
    <w:rsid w:val="0B04AF45"/>
    <w:rsid w:val="0D3422DC"/>
    <w:rsid w:val="0D80381E"/>
    <w:rsid w:val="100216E8"/>
    <w:rsid w:val="122837A1"/>
    <w:rsid w:val="13E0CC8E"/>
    <w:rsid w:val="1473ACF7"/>
    <w:rsid w:val="16C7C4EF"/>
    <w:rsid w:val="195F574A"/>
    <w:rsid w:val="1A025658"/>
    <w:rsid w:val="1AB4A107"/>
    <w:rsid w:val="1AF08A13"/>
    <w:rsid w:val="1E20627A"/>
    <w:rsid w:val="1E3B41ED"/>
    <w:rsid w:val="1E694C65"/>
    <w:rsid w:val="202A2962"/>
    <w:rsid w:val="20DD4B4A"/>
    <w:rsid w:val="267C72C4"/>
    <w:rsid w:val="267D8161"/>
    <w:rsid w:val="27463E55"/>
    <w:rsid w:val="28091989"/>
    <w:rsid w:val="2A4E8409"/>
    <w:rsid w:val="2AC3E036"/>
    <w:rsid w:val="2CB04B4C"/>
    <w:rsid w:val="2DB4BC55"/>
    <w:rsid w:val="2EEAA786"/>
    <w:rsid w:val="304411C6"/>
    <w:rsid w:val="30D2D527"/>
    <w:rsid w:val="3404D830"/>
    <w:rsid w:val="35730B39"/>
    <w:rsid w:val="3980F345"/>
    <w:rsid w:val="3AC0C415"/>
    <w:rsid w:val="3FD806F6"/>
    <w:rsid w:val="4191AADE"/>
    <w:rsid w:val="456DF30D"/>
    <w:rsid w:val="4636D525"/>
    <w:rsid w:val="47123501"/>
    <w:rsid w:val="48C33055"/>
    <w:rsid w:val="48E0C61B"/>
    <w:rsid w:val="4A4B19E1"/>
    <w:rsid w:val="4BA25EDD"/>
    <w:rsid w:val="4BE51123"/>
    <w:rsid w:val="4D0F3677"/>
    <w:rsid w:val="4E5EAC62"/>
    <w:rsid w:val="53ABE26B"/>
    <w:rsid w:val="54468442"/>
    <w:rsid w:val="55D361B3"/>
    <w:rsid w:val="5946EF4D"/>
    <w:rsid w:val="59E7406F"/>
    <w:rsid w:val="5A5579FF"/>
    <w:rsid w:val="5BDA3549"/>
    <w:rsid w:val="63A3B9C6"/>
    <w:rsid w:val="653CC86F"/>
    <w:rsid w:val="658A64B2"/>
    <w:rsid w:val="65C06491"/>
    <w:rsid w:val="662226B8"/>
    <w:rsid w:val="66CAD14E"/>
    <w:rsid w:val="683D136E"/>
    <w:rsid w:val="688C103B"/>
    <w:rsid w:val="6C219C4E"/>
    <w:rsid w:val="6D554EC9"/>
    <w:rsid w:val="6D89EB33"/>
    <w:rsid w:val="6DCAF1C1"/>
    <w:rsid w:val="6E988ECD"/>
    <w:rsid w:val="70DA37E9"/>
    <w:rsid w:val="7121B771"/>
    <w:rsid w:val="72029023"/>
    <w:rsid w:val="7A6E9C80"/>
    <w:rsid w:val="7B6C0E8B"/>
    <w:rsid w:val="7BE4A69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8D3EA5"/>
  <w14:defaultImageDpi w14:val="330"/>
  <w15:chartTrackingRefBased/>
  <w15:docId w15:val="{B1961731-4956-4BF7-9DB9-5E7B2FA8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24242" w:themeColor="text2"/>
        <w:sz w:val="22"/>
        <w:szCs w:val="22"/>
        <w:lang w:val="en-AU" w:eastAsia="en-US" w:bidi="ar-SA"/>
      </w:rPr>
    </w:rPrDefault>
    <w:pPrDefault>
      <w:pPr>
        <w:spacing w:before="160" w:after="8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210"/>
  </w:style>
  <w:style w:type="paragraph" w:styleId="Heading1">
    <w:name w:val="heading 1"/>
    <w:basedOn w:val="Normal"/>
    <w:next w:val="Normal"/>
    <w:link w:val="Heading1Char"/>
    <w:uiPriority w:val="9"/>
    <w:qFormat/>
    <w:rsid w:val="00E00733"/>
    <w:pPr>
      <w:keepNext/>
      <w:keepLines/>
      <w:pageBreakBefore/>
      <w:spacing w:before="400" w:after="160" w:line="240" w:lineRule="auto"/>
      <w:contextualSpacing/>
      <w:outlineLvl w:val="0"/>
    </w:pPr>
    <w:rPr>
      <w:rFonts w:asciiTheme="majorHAnsi" w:eastAsiaTheme="majorEastAsia" w:hAnsiTheme="majorHAnsi" w:cstheme="majorBidi"/>
      <w:color w:val="278265" w:themeColor="accent1"/>
      <w:sz w:val="40"/>
      <w:szCs w:val="32"/>
    </w:rPr>
  </w:style>
  <w:style w:type="paragraph" w:styleId="Heading2">
    <w:name w:val="heading 2"/>
    <w:basedOn w:val="Heading1"/>
    <w:next w:val="Normal"/>
    <w:link w:val="Heading2Char"/>
    <w:uiPriority w:val="9"/>
    <w:qFormat/>
    <w:rsid w:val="00E00733"/>
    <w:pPr>
      <w:pageBreakBefore w:val="0"/>
      <w:outlineLvl w:val="1"/>
    </w:pPr>
    <w:rPr>
      <w:sz w:val="32"/>
      <w:szCs w:val="26"/>
    </w:rPr>
  </w:style>
  <w:style w:type="paragraph" w:styleId="Heading3">
    <w:name w:val="heading 3"/>
    <w:basedOn w:val="Heading2"/>
    <w:next w:val="Normal"/>
    <w:link w:val="Heading3Char"/>
    <w:uiPriority w:val="9"/>
    <w:qFormat/>
    <w:rsid w:val="00E47674"/>
    <w:pPr>
      <w:outlineLvl w:val="2"/>
    </w:pPr>
    <w:rPr>
      <w:b/>
      <w:sz w:val="24"/>
      <w:szCs w:val="24"/>
    </w:rPr>
  </w:style>
  <w:style w:type="paragraph" w:styleId="Heading4">
    <w:name w:val="heading 4"/>
    <w:basedOn w:val="Heading3"/>
    <w:next w:val="Normal"/>
    <w:link w:val="Heading4Char"/>
    <w:uiPriority w:val="9"/>
    <w:rsid w:val="00774BFD"/>
    <w:pPr>
      <w:spacing w:before="360"/>
      <w:outlineLvl w:val="3"/>
    </w:pPr>
    <w:rPr>
      <w:b w:val="0"/>
      <w:iCs/>
      <w:color w:val="424242" w:themeColor="text2"/>
    </w:rPr>
  </w:style>
  <w:style w:type="paragraph" w:styleId="Heading5">
    <w:name w:val="heading 5"/>
    <w:basedOn w:val="Normal"/>
    <w:next w:val="Normal"/>
    <w:link w:val="Heading5Char"/>
    <w:uiPriority w:val="9"/>
    <w:rsid w:val="00774BFD"/>
    <w:pPr>
      <w:keepNext/>
      <w:keepLines/>
      <w:spacing w:before="360" w:after="160"/>
      <w:contextualSpacing/>
      <w:outlineLvl w:val="4"/>
    </w:pPr>
    <w:rPr>
      <w:rFonts w:asciiTheme="majorHAnsi" w:eastAsiaTheme="majorEastAsia" w:hAnsiTheme="majorHAnsi" w:cstheme="majorBidi"/>
      <w:b/>
      <w:sz w:val="20"/>
    </w:rPr>
  </w:style>
  <w:style w:type="paragraph" w:styleId="Heading9">
    <w:name w:val="heading 9"/>
    <w:basedOn w:val="Normal"/>
    <w:next w:val="Normal"/>
    <w:link w:val="Heading9Char"/>
    <w:uiPriority w:val="9"/>
    <w:semiHidden/>
    <w:unhideWhenUsed/>
    <w:qFormat/>
    <w:rsid w:val="00C7284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33"/>
    <w:rPr>
      <w:rFonts w:asciiTheme="majorHAnsi" w:eastAsiaTheme="majorEastAsia" w:hAnsiTheme="majorHAnsi" w:cstheme="majorBidi"/>
      <w:color w:val="278265" w:themeColor="accent1"/>
      <w:sz w:val="40"/>
      <w:szCs w:val="32"/>
    </w:rPr>
  </w:style>
  <w:style w:type="character" w:customStyle="1" w:styleId="Heading2Char">
    <w:name w:val="Heading 2 Char"/>
    <w:basedOn w:val="DefaultParagraphFont"/>
    <w:link w:val="Heading2"/>
    <w:uiPriority w:val="9"/>
    <w:rsid w:val="00E00733"/>
    <w:rPr>
      <w:rFonts w:asciiTheme="majorHAnsi" w:eastAsiaTheme="majorEastAsia" w:hAnsiTheme="majorHAnsi" w:cstheme="majorBidi"/>
      <w:color w:val="278265" w:themeColor="accent1"/>
      <w:sz w:val="32"/>
      <w:szCs w:val="26"/>
    </w:rPr>
  </w:style>
  <w:style w:type="character" w:customStyle="1" w:styleId="Heading3Char">
    <w:name w:val="Heading 3 Char"/>
    <w:basedOn w:val="DefaultParagraphFont"/>
    <w:link w:val="Heading3"/>
    <w:uiPriority w:val="9"/>
    <w:rsid w:val="00E47674"/>
    <w:rPr>
      <w:rFonts w:asciiTheme="majorHAnsi" w:eastAsiaTheme="majorEastAsia" w:hAnsiTheme="majorHAnsi" w:cstheme="majorBidi"/>
      <w:b/>
      <w:color w:val="278265" w:themeColor="accent1"/>
      <w:sz w:val="24"/>
      <w:szCs w:val="24"/>
    </w:rPr>
  </w:style>
  <w:style w:type="paragraph" w:styleId="Title">
    <w:name w:val="Title"/>
    <w:basedOn w:val="Heading1"/>
    <w:next w:val="Normal"/>
    <w:link w:val="TitleChar"/>
    <w:uiPriority w:val="10"/>
    <w:qFormat/>
    <w:rsid w:val="00924B51"/>
    <w:pPr>
      <w:pageBreakBefore w:val="0"/>
      <w:spacing w:before="0"/>
      <w:outlineLvl w:val="9"/>
    </w:pPr>
    <w:rPr>
      <w:kern w:val="28"/>
      <w:szCs w:val="56"/>
    </w:rPr>
  </w:style>
  <w:style w:type="character" w:customStyle="1" w:styleId="TitleChar">
    <w:name w:val="Title Char"/>
    <w:basedOn w:val="DefaultParagraphFont"/>
    <w:link w:val="Title"/>
    <w:uiPriority w:val="10"/>
    <w:rsid w:val="00924B51"/>
    <w:rPr>
      <w:rFonts w:asciiTheme="majorHAnsi" w:eastAsiaTheme="majorEastAsia" w:hAnsiTheme="majorHAnsi" w:cstheme="majorBidi"/>
      <w:color w:val="278265" w:themeColor="accent1"/>
      <w:kern w:val="28"/>
      <w:sz w:val="40"/>
      <w:szCs w:val="56"/>
    </w:rPr>
  </w:style>
  <w:style w:type="paragraph" w:styleId="Subtitle">
    <w:name w:val="Subtitle"/>
    <w:basedOn w:val="Normal"/>
    <w:next w:val="Normal"/>
    <w:link w:val="SubtitleChar"/>
    <w:uiPriority w:val="18"/>
    <w:qFormat/>
    <w:rsid w:val="001A46EB"/>
    <w:pPr>
      <w:numPr>
        <w:ilvl w:val="1"/>
      </w:numPr>
      <w:spacing w:after="160"/>
    </w:pPr>
    <w:rPr>
      <w:rFonts w:eastAsiaTheme="minorEastAsia"/>
      <w:spacing w:val="15"/>
      <w:sz w:val="28"/>
    </w:rPr>
  </w:style>
  <w:style w:type="character" w:customStyle="1" w:styleId="SubtitleChar">
    <w:name w:val="Subtitle Char"/>
    <w:basedOn w:val="DefaultParagraphFont"/>
    <w:link w:val="Subtitle"/>
    <w:uiPriority w:val="18"/>
    <w:rsid w:val="001A46EB"/>
    <w:rPr>
      <w:rFonts w:eastAsiaTheme="minorEastAsia"/>
      <w:spacing w:val="15"/>
      <w:sz w:val="28"/>
    </w:rPr>
  </w:style>
  <w:style w:type="character" w:customStyle="1" w:styleId="Heading4Char">
    <w:name w:val="Heading 4 Char"/>
    <w:basedOn w:val="DefaultParagraphFont"/>
    <w:link w:val="Heading4"/>
    <w:uiPriority w:val="9"/>
    <w:rsid w:val="00774BFD"/>
    <w:rPr>
      <w:rFonts w:asciiTheme="majorHAnsi" w:eastAsiaTheme="majorEastAsia" w:hAnsiTheme="majorHAnsi" w:cstheme="majorBidi"/>
      <w:iCs/>
      <w:sz w:val="24"/>
      <w:szCs w:val="24"/>
    </w:rPr>
  </w:style>
  <w:style w:type="character" w:customStyle="1" w:styleId="Heading5Char">
    <w:name w:val="Heading 5 Char"/>
    <w:basedOn w:val="DefaultParagraphFont"/>
    <w:link w:val="Heading5"/>
    <w:uiPriority w:val="9"/>
    <w:rsid w:val="00774BFD"/>
    <w:rPr>
      <w:rFonts w:asciiTheme="majorHAnsi" w:eastAsiaTheme="majorEastAsia" w:hAnsiTheme="majorHAnsi" w:cstheme="majorBidi"/>
      <w:b/>
      <w:sz w:val="20"/>
    </w:rPr>
  </w:style>
  <w:style w:type="paragraph" w:styleId="TOCHeading">
    <w:name w:val="TOC Heading"/>
    <w:basedOn w:val="Heading2"/>
    <w:next w:val="Normal"/>
    <w:uiPriority w:val="39"/>
    <w:unhideWhenUsed/>
    <w:rsid w:val="009D2E92"/>
    <w:pPr>
      <w:outlineLvl w:val="9"/>
    </w:pPr>
    <w:rPr>
      <w:color w:val="1D614B" w:themeColor="accent1" w:themeShade="BF"/>
      <w:lang w:val="en-US"/>
    </w:rPr>
  </w:style>
  <w:style w:type="paragraph" w:styleId="TOC1">
    <w:name w:val="toc 1"/>
    <w:basedOn w:val="Normal"/>
    <w:next w:val="Normal"/>
    <w:autoRedefine/>
    <w:uiPriority w:val="39"/>
    <w:unhideWhenUsed/>
    <w:rsid w:val="00E92610"/>
    <w:pPr>
      <w:tabs>
        <w:tab w:val="left" w:pos="567"/>
        <w:tab w:val="right" w:leader="dot" w:pos="9633"/>
      </w:tabs>
      <w:suppressAutoHyphens/>
      <w:spacing w:line="240" w:lineRule="auto"/>
    </w:pPr>
    <w:rPr>
      <w:b/>
    </w:rPr>
  </w:style>
  <w:style w:type="paragraph" w:styleId="TOC2">
    <w:name w:val="toc 2"/>
    <w:basedOn w:val="Normal"/>
    <w:next w:val="Normal"/>
    <w:autoRedefine/>
    <w:uiPriority w:val="39"/>
    <w:unhideWhenUsed/>
    <w:rsid w:val="00F6283F"/>
    <w:pPr>
      <w:tabs>
        <w:tab w:val="left" w:pos="851"/>
        <w:tab w:val="right" w:leader="dot" w:pos="9633"/>
      </w:tabs>
      <w:suppressAutoHyphens/>
      <w:spacing w:before="80" w:line="240" w:lineRule="auto"/>
      <w:ind w:left="284"/>
    </w:pPr>
  </w:style>
  <w:style w:type="paragraph" w:styleId="TOC3">
    <w:name w:val="toc 3"/>
    <w:basedOn w:val="Normal"/>
    <w:next w:val="Normal"/>
    <w:autoRedefine/>
    <w:uiPriority w:val="39"/>
    <w:unhideWhenUsed/>
    <w:rsid w:val="00F6283F"/>
    <w:pPr>
      <w:tabs>
        <w:tab w:val="left" w:pos="1418"/>
        <w:tab w:val="right" w:leader="dot" w:pos="9628"/>
      </w:tabs>
      <w:suppressAutoHyphens/>
      <w:spacing w:before="80" w:line="240" w:lineRule="auto"/>
      <w:ind w:left="567"/>
    </w:pPr>
    <w:rPr>
      <w:i/>
    </w:rPr>
  </w:style>
  <w:style w:type="character" w:styleId="Hyperlink">
    <w:name w:val="Hyperlink"/>
    <w:basedOn w:val="DefaultParagraphFont"/>
    <w:uiPriority w:val="99"/>
    <w:unhideWhenUsed/>
    <w:rsid w:val="00FE73ED"/>
    <w:rPr>
      <w:color w:val="278265" w:themeColor="hyperlink"/>
      <w:u w:val="single"/>
    </w:rPr>
  </w:style>
  <w:style w:type="paragraph" w:customStyle="1" w:styleId="IntroductionParagraph">
    <w:name w:val="Introduction Paragraph"/>
    <w:basedOn w:val="Normal"/>
    <w:uiPriority w:val="2"/>
    <w:qFormat/>
    <w:rsid w:val="00E11F7B"/>
    <w:pPr>
      <w:keepNext/>
      <w:spacing w:after="160"/>
    </w:pPr>
    <w:rPr>
      <w:b/>
      <w:sz w:val="24"/>
    </w:rPr>
  </w:style>
  <w:style w:type="paragraph" w:customStyle="1" w:styleId="BulletLevel1">
    <w:name w:val="Bullet Level 1"/>
    <w:basedOn w:val="Normal"/>
    <w:uiPriority w:val="3"/>
    <w:qFormat/>
    <w:rsid w:val="00A90B4D"/>
    <w:pPr>
      <w:numPr>
        <w:numId w:val="13"/>
      </w:numPr>
      <w:spacing w:before="80"/>
    </w:pPr>
  </w:style>
  <w:style w:type="paragraph" w:customStyle="1" w:styleId="BulletLevel2">
    <w:name w:val="Bullet Level 2"/>
    <w:basedOn w:val="BulletLevel1"/>
    <w:uiPriority w:val="3"/>
    <w:rsid w:val="00851797"/>
    <w:pPr>
      <w:numPr>
        <w:ilvl w:val="1"/>
        <w:numId w:val="2"/>
      </w:numPr>
    </w:pPr>
  </w:style>
  <w:style w:type="paragraph" w:customStyle="1" w:styleId="BulletLevel3">
    <w:name w:val="Bullet Level 3"/>
    <w:basedOn w:val="BulletLevel2"/>
    <w:uiPriority w:val="3"/>
    <w:rsid w:val="00851797"/>
    <w:pPr>
      <w:numPr>
        <w:ilvl w:val="2"/>
      </w:numPr>
    </w:pPr>
  </w:style>
  <w:style w:type="paragraph" w:customStyle="1" w:styleId="ListLegalLevel1">
    <w:name w:val="List Legal Level 1"/>
    <w:basedOn w:val="Normal"/>
    <w:uiPriority w:val="3"/>
    <w:qFormat/>
    <w:rsid w:val="007810EC"/>
    <w:pPr>
      <w:numPr>
        <w:numId w:val="3"/>
      </w:numPr>
      <w:spacing w:before="80"/>
    </w:pPr>
  </w:style>
  <w:style w:type="paragraph" w:customStyle="1" w:styleId="ListLegalLevel2">
    <w:name w:val="List Legal Level 2"/>
    <w:basedOn w:val="ListLegalLevel1"/>
    <w:uiPriority w:val="3"/>
    <w:rsid w:val="005F3D4F"/>
    <w:pPr>
      <w:numPr>
        <w:ilvl w:val="1"/>
      </w:numPr>
    </w:pPr>
  </w:style>
  <w:style w:type="paragraph" w:customStyle="1" w:styleId="ListLegalLevel3">
    <w:name w:val="List Legal Level 3"/>
    <w:basedOn w:val="ListLegalLevel2"/>
    <w:uiPriority w:val="3"/>
    <w:rsid w:val="005F3D4F"/>
    <w:pPr>
      <w:numPr>
        <w:ilvl w:val="2"/>
      </w:numPr>
    </w:pPr>
  </w:style>
  <w:style w:type="paragraph" w:customStyle="1" w:styleId="ListAlphaLevel1">
    <w:name w:val="List Alpha Level 1"/>
    <w:basedOn w:val="Normal"/>
    <w:uiPriority w:val="3"/>
    <w:qFormat/>
    <w:rsid w:val="00697AFE"/>
    <w:pPr>
      <w:numPr>
        <w:numId w:val="4"/>
      </w:numPr>
      <w:spacing w:before="80"/>
      <w:ind w:left="0" w:firstLine="0"/>
    </w:pPr>
  </w:style>
  <w:style w:type="paragraph" w:customStyle="1" w:styleId="ListAlphaLevel2">
    <w:name w:val="List Alpha Level 2"/>
    <w:basedOn w:val="ListAlphaLevel1"/>
    <w:uiPriority w:val="3"/>
    <w:rsid w:val="005F3D4F"/>
    <w:pPr>
      <w:numPr>
        <w:ilvl w:val="1"/>
      </w:numPr>
      <w:ind w:left="794" w:hanging="794"/>
    </w:pPr>
  </w:style>
  <w:style w:type="paragraph" w:customStyle="1" w:styleId="ListAlphaLevel3">
    <w:name w:val="List Alpha Level 3"/>
    <w:basedOn w:val="ListAlphaLevel2"/>
    <w:uiPriority w:val="3"/>
    <w:rsid w:val="005F3D4F"/>
    <w:pPr>
      <w:numPr>
        <w:ilvl w:val="2"/>
      </w:numPr>
      <w:ind w:left="794" w:hanging="794"/>
    </w:pPr>
  </w:style>
  <w:style w:type="paragraph" w:customStyle="1" w:styleId="ListNumberedLevel1">
    <w:name w:val="List Numbered Level 1"/>
    <w:basedOn w:val="Normal"/>
    <w:uiPriority w:val="3"/>
    <w:rsid w:val="005F3D4F"/>
    <w:pPr>
      <w:numPr>
        <w:numId w:val="5"/>
      </w:numPr>
      <w:spacing w:before="80"/>
      <w:ind w:left="720" w:hanging="360"/>
    </w:pPr>
  </w:style>
  <w:style w:type="paragraph" w:customStyle="1" w:styleId="ListNumberedLevel2">
    <w:name w:val="List Numbered Level 2"/>
    <w:basedOn w:val="ListNumberedLevel1"/>
    <w:uiPriority w:val="3"/>
    <w:rsid w:val="005F3D4F"/>
    <w:pPr>
      <w:numPr>
        <w:ilvl w:val="1"/>
      </w:numPr>
      <w:ind w:left="1440" w:hanging="360"/>
    </w:pPr>
  </w:style>
  <w:style w:type="paragraph" w:customStyle="1" w:styleId="ListNumberedLevel3">
    <w:name w:val="List Numbered Level 3"/>
    <w:basedOn w:val="ListNumberedLevel2"/>
    <w:uiPriority w:val="3"/>
    <w:rsid w:val="005F3D4F"/>
    <w:pPr>
      <w:numPr>
        <w:ilvl w:val="2"/>
      </w:numPr>
      <w:ind w:left="2160" w:hanging="360"/>
    </w:pPr>
  </w:style>
  <w:style w:type="paragraph" w:styleId="Quote">
    <w:name w:val="Quote"/>
    <w:basedOn w:val="Normal"/>
    <w:next w:val="Normal"/>
    <w:link w:val="QuoteChar"/>
    <w:uiPriority w:val="29"/>
    <w:qFormat/>
    <w:rsid w:val="00A66202"/>
    <w:pPr>
      <w:spacing w:before="280" w:after="280"/>
    </w:pPr>
    <w:rPr>
      <w:iCs/>
      <w:color w:val="278265" w:themeColor="accent1"/>
      <w:sz w:val="28"/>
    </w:rPr>
  </w:style>
  <w:style w:type="character" w:customStyle="1" w:styleId="QuoteChar">
    <w:name w:val="Quote Char"/>
    <w:basedOn w:val="DefaultParagraphFont"/>
    <w:link w:val="Quote"/>
    <w:uiPriority w:val="29"/>
    <w:rsid w:val="00A66202"/>
    <w:rPr>
      <w:iCs/>
      <w:color w:val="278265" w:themeColor="accent1"/>
      <w:sz w:val="28"/>
    </w:rPr>
  </w:style>
  <w:style w:type="paragraph" w:styleId="Header">
    <w:name w:val="header"/>
    <w:basedOn w:val="Normal"/>
    <w:link w:val="HeaderChar"/>
    <w:uiPriority w:val="99"/>
    <w:rsid w:val="00A66202"/>
    <w:pPr>
      <w:tabs>
        <w:tab w:val="center" w:pos="4513"/>
        <w:tab w:val="right" w:pos="9026"/>
      </w:tabs>
      <w:spacing w:before="0" w:after="0"/>
    </w:pPr>
  </w:style>
  <w:style w:type="character" w:customStyle="1" w:styleId="HeaderChar">
    <w:name w:val="Header Char"/>
    <w:basedOn w:val="DefaultParagraphFont"/>
    <w:link w:val="Header"/>
    <w:uiPriority w:val="99"/>
    <w:rsid w:val="00181AAF"/>
  </w:style>
  <w:style w:type="paragraph" w:styleId="Footer">
    <w:name w:val="footer"/>
    <w:basedOn w:val="Normal"/>
    <w:link w:val="FooterChar"/>
    <w:uiPriority w:val="99"/>
    <w:unhideWhenUsed/>
    <w:rsid w:val="007D3FD5"/>
    <w:pPr>
      <w:tabs>
        <w:tab w:val="left" w:pos="1418"/>
        <w:tab w:val="right" w:pos="9072"/>
      </w:tabs>
      <w:suppressAutoHyphens/>
      <w:spacing w:before="320" w:after="0" w:line="240" w:lineRule="auto"/>
      <w:contextualSpacing/>
    </w:pPr>
    <w:rPr>
      <w:sz w:val="16"/>
    </w:rPr>
  </w:style>
  <w:style w:type="character" w:customStyle="1" w:styleId="FooterChar">
    <w:name w:val="Footer Char"/>
    <w:basedOn w:val="DefaultParagraphFont"/>
    <w:link w:val="Footer"/>
    <w:uiPriority w:val="99"/>
    <w:rsid w:val="007D3FD5"/>
    <w:rPr>
      <w:sz w:val="16"/>
    </w:rPr>
  </w:style>
  <w:style w:type="paragraph" w:customStyle="1" w:styleId="Heading1Numbered">
    <w:name w:val="Heading 1 Numbered"/>
    <w:basedOn w:val="Heading1"/>
    <w:next w:val="Normal"/>
    <w:uiPriority w:val="10"/>
    <w:rsid w:val="00057CE2"/>
    <w:pPr>
      <w:numPr>
        <w:numId w:val="12"/>
      </w:numPr>
      <w:ind w:left="0" w:firstLine="0"/>
    </w:pPr>
  </w:style>
  <w:style w:type="paragraph" w:customStyle="1" w:styleId="Heading2Numbered">
    <w:name w:val="Heading 2 Numbered"/>
    <w:basedOn w:val="Heading2"/>
    <w:next w:val="Normal"/>
    <w:uiPriority w:val="10"/>
    <w:rsid w:val="00057CE2"/>
    <w:pPr>
      <w:numPr>
        <w:ilvl w:val="1"/>
        <w:numId w:val="12"/>
      </w:numPr>
      <w:ind w:left="851" w:hanging="851"/>
    </w:pPr>
    <w:rPr>
      <w:bCs/>
    </w:rPr>
  </w:style>
  <w:style w:type="paragraph" w:customStyle="1" w:styleId="Heading3Numbered">
    <w:name w:val="Heading 3 Numbered"/>
    <w:basedOn w:val="Heading3"/>
    <w:next w:val="Normal"/>
    <w:uiPriority w:val="10"/>
    <w:rsid w:val="00E8640B"/>
    <w:pPr>
      <w:numPr>
        <w:ilvl w:val="2"/>
        <w:numId w:val="12"/>
      </w:numPr>
    </w:pPr>
  </w:style>
  <w:style w:type="paragraph" w:customStyle="1" w:styleId="Heading4Numbered">
    <w:name w:val="Heading 4 Numbered"/>
    <w:basedOn w:val="Heading4"/>
    <w:uiPriority w:val="10"/>
    <w:rsid w:val="007D3FD5"/>
    <w:pPr>
      <w:numPr>
        <w:ilvl w:val="3"/>
        <w:numId w:val="7"/>
      </w:numPr>
      <w:tabs>
        <w:tab w:val="num" w:pos="2880"/>
      </w:tabs>
      <w:ind w:left="2880" w:hanging="360"/>
    </w:pPr>
  </w:style>
  <w:style w:type="paragraph" w:customStyle="1" w:styleId="Box1Normal">
    <w:name w:val="Box 1 Normal"/>
    <w:basedOn w:val="Normal"/>
    <w:uiPriority w:val="14"/>
    <w:rsid w:val="00A14E9C"/>
    <w:pPr>
      <w:pBdr>
        <w:top w:val="single" w:sz="4" w:space="14" w:color="EAEAEA"/>
        <w:left w:val="single" w:sz="4" w:space="14" w:color="EAEAEA"/>
        <w:bottom w:val="single" w:sz="4" w:space="14" w:color="EAEAEA"/>
        <w:right w:val="single" w:sz="4" w:space="14" w:color="EAEAEA"/>
      </w:pBdr>
      <w:shd w:val="clear" w:color="auto" w:fill="EAEAEA"/>
      <w:ind w:left="278" w:right="278"/>
    </w:pPr>
  </w:style>
  <w:style w:type="paragraph" w:customStyle="1" w:styleId="Box1Heading">
    <w:name w:val="Box 1 Heading"/>
    <w:basedOn w:val="Box1Normal"/>
    <w:uiPriority w:val="14"/>
    <w:rsid w:val="001A46EB"/>
    <w:rPr>
      <w:b/>
    </w:rPr>
  </w:style>
  <w:style w:type="paragraph" w:customStyle="1" w:styleId="Box1Bullet">
    <w:name w:val="Box 1 Bullet"/>
    <w:basedOn w:val="Box1Normal"/>
    <w:uiPriority w:val="15"/>
    <w:rsid w:val="00A14E9C"/>
    <w:pPr>
      <w:numPr>
        <w:numId w:val="1"/>
      </w:numPr>
      <w:tabs>
        <w:tab w:val="clear" w:pos="794"/>
      </w:tabs>
      <w:spacing w:before="80"/>
      <w:ind w:left="709" w:hanging="431"/>
    </w:pPr>
  </w:style>
  <w:style w:type="paragraph" w:customStyle="1" w:styleId="Box1NumberedList">
    <w:name w:val="Box 1 Numbered List"/>
    <w:basedOn w:val="Box1Normal"/>
    <w:uiPriority w:val="15"/>
    <w:rsid w:val="00A14E9C"/>
    <w:pPr>
      <w:numPr>
        <w:ilvl w:val="2"/>
        <w:numId w:val="1"/>
      </w:numPr>
      <w:spacing w:before="80"/>
      <w:ind w:left="709" w:hanging="431"/>
    </w:pPr>
  </w:style>
  <w:style w:type="paragraph" w:customStyle="1" w:styleId="Box2Normal">
    <w:name w:val="Box 2 Normal"/>
    <w:basedOn w:val="Normal"/>
    <w:uiPriority w:val="15"/>
    <w:rsid w:val="0028669F"/>
    <w:pPr>
      <w:keepLines/>
      <w:pBdr>
        <w:top w:val="single" w:sz="4" w:space="14" w:color="278265" w:themeColor="accent1"/>
        <w:left w:val="single" w:sz="4" w:space="14" w:color="278265" w:themeColor="accent1"/>
        <w:bottom w:val="single" w:sz="4" w:space="14" w:color="278265" w:themeColor="accent1"/>
        <w:right w:val="single" w:sz="4" w:space="14" w:color="278265" w:themeColor="accent1"/>
      </w:pBdr>
      <w:ind w:left="274" w:right="274"/>
    </w:pPr>
  </w:style>
  <w:style w:type="paragraph" w:customStyle="1" w:styleId="Box2Heading">
    <w:name w:val="Box 2 Heading"/>
    <w:basedOn w:val="Box2Normal"/>
    <w:next w:val="Box2Normal"/>
    <w:uiPriority w:val="15"/>
    <w:rsid w:val="005677CB"/>
    <w:rPr>
      <w:b/>
    </w:rPr>
  </w:style>
  <w:style w:type="paragraph" w:customStyle="1" w:styleId="Box2Bullet">
    <w:name w:val="Box 2 Bullet"/>
    <w:basedOn w:val="Box2Normal"/>
    <w:uiPriority w:val="16"/>
    <w:rsid w:val="000E5C74"/>
    <w:pPr>
      <w:numPr>
        <w:ilvl w:val="1"/>
        <w:numId w:val="1"/>
      </w:numPr>
      <w:tabs>
        <w:tab w:val="clear" w:pos="794"/>
      </w:tabs>
      <w:spacing w:before="80"/>
      <w:ind w:left="709" w:hanging="431"/>
    </w:pPr>
  </w:style>
  <w:style w:type="paragraph" w:customStyle="1" w:styleId="Box2NumberedList">
    <w:name w:val="Box 2 Numbered List"/>
    <w:basedOn w:val="Box2Normal"/>
    <w:uiPriority w:val="16"/>
    <w:rsid w:val="000E5C74"/>
    <w:pPr>
      <w:numPr>
        <w:ilvl w:val="3"/>
        <w:numId w:val="1"/>
      </w:numPr>
      <w:spacing w:before="80"/>
      <w:ind w:left="709" w:hanging="431"/>
    </w:pPr>
  </w:style>
  <w:style w:type="numbering" w:customStyle="1" w:styleId="BoxedBulletsandNumbers">
    <w:name w:val="Boxed Bullets and Numbers"/>
    <w:uiPriority w:val="99"/>
    <w:rsid w:val="00DD77D9"/>
    <w:pPr>
      <w:numPr>
        <w:numId w:val="1"/>
      </w:numPr>
    </w:pPr>
  </w:style>
  <w:style w:type="numbering" w:customStyle="1" w:styleId="NumberedHeadings">
    <w:name w:val="Numbered Headings"/>
    <w:uiPriority w:val="99"/>
    <w:rsid w:val="007D3FD5"/>
    <w:pPr>
      <w:numPr>
        <w:numId w:val="9"/>
      </w:numPr>
    </w:pPr>
  </w:style>
  <w:style w:type="numbering" w:customStyle="1" w:styleId="DTABullets">
    <w:name w:val="DTA Bullets"/>
    <w:uiPriority w:val="99"/>
    <w:rsid w:val="007D20B9"/>
    <w:pPr>
      <w:numPr>
        <w:numId w:val="2"/>
      </w:numPr>
    </w:pPr>
  </w:style>
  <w:style w:type="numbering" w:customStyle="1" w:styleId="ListLegal">
    <w:name w:val="List Legal"/>
    <w:uiPriority w:val="99"/>
    <w:rsid w:val="00A72DDC"/>
    <w:pPr>
      <w:numPr>
        <w:numId w:val="3"/>
      </w:numPr>
    </w:pPr>
  </w:style>
  <w:style w:type="numbering" w:customStyle="1" w:styleId="ListAlpha">
    <w:name w:val="List Alpha"/>
    <w:uiPriority w:val="99"/>
    <w:rsid w:val="00A72DDC"/>
    <w:pPr>
      <w:numPr>
        <w:numId w:val="4"/>
      </w:numPr>
    </w:pPr>
  </w:style>
  <w:style w:type="numbering" w:customStyle="1" w:styleId="ListNumbered">
    <w:name w:val="List Numbered"/>
    <w:uiPriority w:val="99"/>
    <w:rsid w:val="00A72DDC"/>
    <w:pPr>
      <w:numPr>
        <w:numId w:val="5"/>
      </w:numPr>
    </w:pPr>
  </w:style>
  <w:style w:type="paragraph" w:customStyle="1" w:styleId="HeadingAppendix1">
    <w:name w:val="Heading Appendix 1"/>
    <w:basedOn w:val="Heading1"/>
    <w:next w:val="Normal"/>
    <w:uiPriority w:val="10"/>
    <w:rsid w:val="007D3FD5"/>
    <w:pPr>
      <w:numPr>
        <w:numId w:val="6"/>
      </w:numPr>
      <w:tabs>
        <w:tab w:val="num" w:pos="720"/>
      </w:tabs>
      <w:ind w:left="720" w:hanging="360"/>
    </w:pPr>
  </w:style>
  <w:style w:type="paragraph" w:customStyle="1" w:styleId="HeadingAppendix2">
    <w:name w:val="Heading Appendix 2"/>
    <w:basedOn w:val="Heading2"/>
    <w:uiPriority w:val="10"/>
    <w:rsid w:val="007D3FD5"/>
    <w:pPr>
      <w:numPr>
        <w:ilvl w:val="1"/>
        <w:numId w:val="6"/>
      </w:numPr>
      <w:tabs>
        <w:tab w:val="num" w:pos="1440"/>
      </w:tabs>
    </w:pPr>
  </w:style>
  <w:style w:type="paragraph" w:customStyle="1" w:styleId="HeadingAppendix3">
    <w:name w:val="Heading Appendix 3"/>
    <w:basedOn w:val="Heading3"/>
    <w:uiPriority w:val="10"/>
    <w:rsid w:val="007D3FD5"/>
    <w:pPr>
      <w:numPr>
        <w:ilvl w:val="2"/>
        <w:numId w:val="6"/>
      </w:numPr>
      <w:tabs>
        <w:tab w:val="num" w:pos="2160"/>
      </w:tabs>
    </w:pPr>
  </w:style>
  <w:style w:type="paragraph" w:customStyle="1" w:styleId="HeadingAppendix4">
    <w:name w:val="Heading Appendix 4"/>
    <w:basedOn w:val="Heading4"/>
    <w:uiPriority w:val="10"/>
    <w:rsid w:val="007D3FD5"/>
    <w:pPr>
      <w:numPr>
        <w:ilvl w:val="3"/>
        <w:numId w:val="6"/>
      </w:numPr>
      <w:tabs>
        <w:tab w:val="num" w:pos="2880"/>
      </w:tabs>
    </w:pPr>
  </w:style>
  <w:style w:type="character" w:customStyle="1" w:styleId="Heading9Char">
    <w:name w:val="Heading 9 Char"/>
    <w:basedOn w:val="DefaultParagraphFont"/>
    <w:link w:val="Heading9"/>
    <w:uiPriority w:val="9"/>
    <w:semiHidden/>
    <w:rsid w:val="00C72844"/>
    <w:rPr>
      <w:rFonts w:asciiTheme="majorHAnsi" w:eastAsiaTheme="majorEastAsia" w:hAnsiTheme="majorHAnsi" w:cstheme="majorBidi"/>
      <w:i/>
      <w:iCs/>
      <w:color w:val="272727" w:themeColor="text1" w:themeTint="D8"/>
      <w:sz w:val="21"/>
      <w:szCs w:val="21"/>
    </w:rPr>
  </w:style>
  <w:style w:type="numbering" w:customStyle="1" w:styleId="HeadingAppendixNumbers">
    <w:name w:val="Heading Appendix Numbers"/>
    <w:uiPriority w:val="99"/>
    <w:rsid w:val="007D3FD5"/>
    <w:pPr>
      <w:numPr>
        <w:numId w:val="6"/>
      </w:numPr>
    </w:pPr>
  </w:style>
  <w:style w:type="paragraph" w:styleId="Caption">
    <w:name w:val="caption"/>
    <w:basedOn w:val="Heading3"/>
    <w:next w:val="Normal"/>
    <w:uiPriority w:val="35"/>
    <w:rsid w:val="000316FF"/>
    <w:pPr>
      <w:spacing w:before="320"/>
    </w:pPr>
    <w:rPr>
      <w:b w:val="0"/>
      <w:iCs/>
      <w:color w:val="000000" w:themeColor="text1"/>
      <w:sz w:val="22"/>
      <w:szCs w:val="18"/>
    </w:rPr>
  </w:style>
  <w:style w:type="table" w:styleId="TableGrid">
    <w:name w:val="Table Grid"/>
    <w:basedOn w:val="TableNormal"/>
    <w:uiPriority w:val="39"/>
    <w:rsid w:val="007411A6"/>
    <w:pPr>
      <w:spacing w:before="0" w:after="0"/>
    </w:pPr>
    <w:tblPr/>
  </w:style>
  <w:style w:type="table" w:customStyle="1" w:styleId="DTATableLined">
    <w:name w:val="DTA Table Lined"/>
    <w:basedOn w:val="TableNormal"/>
    <w:uiPriority w:val="99"/>
    <w:rsid w:val="004A463A"/>
    <w:pPr>
      <w:spacing w:before="80"/>
    </w:pPr>
    <w:rPr>
      <w:sz w:val="18"/>
    </w:rPr>
    <w:tblPr>
      <w:tblStyleRowBandSize w:val="1"/>
      <w:tblStyleColBandSize w:val="1"/>
    </w:tblPr>
    <w:tcPr>
      <w:shd w:val="clear" w:color="auto" w:fill="F2F2F2" w:themeFill="background1" w:themeFillShade="F2"/>
    </w:tcPr>
    <w:tblStylePr w:type="firstRow">
      <w:rPr>
        <w:b/>
      </w:rPr>
      <w:tblPr/>
      <w:tcPr>
        <w:tcBorders>
          <w:top w:val="nil"/>
          <w:left w:val="nil"/>
          <w:bottom w:val="single" w:sz="4" w:space="0" w:color="808080" w:themeColor="background1" w:themeShade="80"/>
          <w:right w:val="nil"/>
          <w:insideH w:val="single" w:sz="4" w:space="0" w:color="808080" w:themeColor="background1" w:themeShade="80"/>
          <w:insideV w:val="nil"/>
          <w:tl2br w:val="nil"/>
          <w:tr2bl w:val="nil"/>
        </w:tcBorders>
      </w:tcPr>
    </w:tblStylePr>
    <w:tblStylePr w:type="lastRow">
      <w:rPr>
        <w:b/>
      </w:rPr>
    </w:tblStylePr>
    <w:tblStylePr w:type="firstCol">
      <w:rPr>
        <w:b/>
      </w:rPr>
      <w:tblPr/>
      <w:tcPr>
        <w:tcBorders>
          <w:right w:val="single" w:sz="4" w:space="0" w:color="808080" w:themeColor="background1" w:themeShade="80"/>
        </w:tcBorders>
      </w:tcPr>
    </w:tblStylePr>
    <w:tblStylePr w:type="lastCol">
      <w:rPr>
        <w:b/>
      </w:rPr>
    </w:tblStylePr>
  </w:style>
  <w:style w:type="table" w:customStyle="1" w:styleId="DTATableBanded">
    <w:name w:val="DTA Table Banded"/>
    <w:basedOn w:val="TableNormal"/>
    <w:uiPriority w:val="99"/>
    <w:rsid w:val="004A463A"/>
    <w:pPr>
      <w:spacing w:before="80"/>
    </w:pPr>
    <w:rPr>
      <w:sz w:val="18"/>
    </w:rPr>
    <w:tblPr>
      <w:tblStyleRowBandSize w:val="1"/>
      <w:tblStyleColBandSize w:val="1"/>
      <w:tblCellMar>
        <w:top w:w="28" w:type="dxa"/>
        <w:left w:w="85" w:type="dxa"/>
        <w:bottom w:w="28" w:type="dxa"/>
        <w:right w:w="85" w:type="dxa"/>
      </w:tblCellMar>
    </w:tblPr>
    <w:tblStylePr w:type="firstRow">
      <w:rPr>
        <w:b/>
      </w:rPr>
      <w:tblPr/>
      <w:tcPr>
        <w:tcBorders>
          <w:top w:val="nil"/>
          <w:left w:val="nil"/>
          <w:bottom w:val="single" w:sz="4" w:space="0" w:color="808080" w:themeColor="background1" w:themeShade="80"/>
          <w:right w:val="nil"/>
          <w:insideH w:val="nil"/>
          <w:insideV w:val="nil"/>
          <w:tl2br w:val="nil"/>
          <w:tr2bl w:val="nil"/>
        </w:tcBorders>
        <w:shd w:val="clear" w:color="auto" w:fill="FFFFFF" w:themeFill="background1"/>
      </w:tcPr>
    </w:tblStylePr>
    <w:tblStylePr w:type="lastRow">
      <w:rPr>
        <w:b/>
      </w:rPr>
    </w:tblStylePr>
    <w:tblStylePr w:type="firstCol">
      <w:rPr>
        <w:b/>
      </w:rPr>
      <w:tblPr/>
      <w:tcPr>
        <w:tcBorders>
          <w:right w:val="single" w:sz="4" w:space="0" w:color="808080" w:themeColor="background1" w:themeShade="80"/>
        </w:tcBorders>
      </w:tcPr>
    </w:tblStylePr>
    <w:tblStylePr w:type="lastCol">
      <w:rPr>
        <w:b/>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ecurityMarker">
    <w:name w:val="Security Marker"/>
    <w:basedOn w:val="Normal"/>
    <w:uiPriority w:val="99"/>
    <w:semiHidden/>
    <w:unhideWhenUsed/>
    <w:qFormat/>
    <w:rsid w:val="00E117B2"/>
    <w:pPr>
      <w:spacing w:before="0" w:after="0"/>
      <w:jc w:val="center"/>
    </w:pPr>
    <w:rPr>
      <w:b/>
      <w:bCs/>
      <w:color w:val="C00000"/>
    </w:rPr>
  </w:style>
  <w:style w:type="paragraph" w:styleId="FootnoteText">
    <w:name w:val="footnote text"/>
    <w:basedOn w:val="Normal"/>
    <w:link w:val="FootnoteTextChar"/>
    <w:uiPriority w:val="99"/>
    <w:rsid w:val="0087224E"/>
    <w:pPr>
      <w:keepLines/>
      <w:tabs>
        <w:tab w:val="left" w:pos="284"/>
      </w:tabs>
      <w:spacing w:before="0" w:after="0"/>
    </w:pPr>
    <w:rPr>
      <w:sz w:val="18"/>
      <w:szCs w:val="20"/>
    </w:rPr>
  </w:style>
  <w:style w:type="character" w:customStyle="1" w:styleId="FootnoteTextChar">
    <w:name w:val="Footnote Text Char"/>
    <w:basedOn w:val="DefaultParagraphFont"/>
    <w:link w:val="FootnoteText"/>
    <w:uiPriority w:val="99"/>
    <w:rsid w:val="00181AAF"/>
    <w:rPr>
      <w:sz w:val="18"/>
      <w:szCs w:val="20"/>
    </w:rPr>
  </w:style>
  <w:style w:type="character" w:styleId="FootnoteReference">
    <w:name w:val="footnote reference"/>
    <w:basedOn w:val="DefaultParagraphFont"/>
    <w:uiPriority w:val="99"/>
    <w:semiHidden/>
    <w:unhideWhenUsed/>
    <w:rsid w:val="0087224E"/>
    <w:rPr>
      <w:vertAlign w:val="superscript"/>
    </w:rPr>
  </w:style>
  <w:style w:type="paragraph" w:customStyle="1" w:styleId="CaptionforImages">
    <w:name w:val="Caption for Images"/>
    <w:basedOn w:val="Caption"/>
    <w:uiPriority w:val="35"/>
    <w:rsid w:val="001F7345"/>
    <w:pPr>
      <w:keepNext w:val="0"/>
      <w:spacing w:before="80" w:after="320"/>
    </w:pPr>
  </w:style>
  <w:style w:type="character" w:styleId="UnresolvedMention">
    <w:name w:val="Unresolved Mention"/>
    <w:basedOn w:val="DefaultParagraphFont"/>
    <w:uiPriority w:val="99"/>
    <w:semiHidden/>
    <w:unhideWhenUsed/>
    <w:rsid w:val="007306CB"/>
    <w:rPr>
      <w:color w:val="605E5C"/>
      <w:shd w:val="clear" w:color="auto" w:fill="E1DFDD"/>
    </w:rPr>
  </w:style>
  <w:style w:type="paragraph" w:customStyle="1" w:styleId="FieldLineGreen">
    <w:name w:val="Field Line Green"/>
    <w:basedOn w:val="Normal"/>
    <w:uiPriority w:val="8"/>
    <w:rsid w:val="00E47674"/>
    <w:pPr>
      <w:pBdr>
        <w:top w:val="single" w:sz="4" w:space="4" w:color="278265" w:themeColor="accent1"/>
        <w:bottom w:val="single" w:sz="4" w:space="4" w:color="278265" w:themeColor="accent1"/>
        <w:between w:val="single" w:sz="4" w:space="4" w:color="278265" w:themeColor="accent1"/>
      </w:pBdr>
      <w:tabs>
        <w:tab w:val="left" w:pos="2268"/>
        <w:tab w:val="left" w:pos="5103"/>
        <w:tab w:val="left" w:pos="6804"/>
        <w:tab w:val="right" w:pos="9072"/>
      </w:tabs>
      <w:spacing w:before="0" w:after="0"/>
    </w:pPr>
  </w:style>
  <w:style w:type="paragraph" w:customStyle="1" w:styleId="FieldLineGrey">
    <w:name w:val="Field Line Grey"/>
    <w:basedOn w:val="FieldLineGreen"/>
    <w:uiPriority w:val="8"/>
    <w:qFormat/>
    <w:rsid w:val="00E47674"/>
    <w:pPr>
      <w:pBdr>
        <w:top w:val="single" w:sz="4" w:space="4" w:color="BFBFBF" w:themeColor="background1" w:themeShade="BF"/>
        <w:bottom w:val="single" w:sz="4" w:space="4" w:color="BFBFBF" w:themeColor="background1" w:themeShade="BF"/>
        <w:between w:val="single" w:sz="4" w:space="4" w:color="BFBFBF" w:themeColor="background1" w:themeShade="BF"/>
      </w:pBdr>
    </w:pPr>
  </w:style>
  <w:style w:type="paragraph" w:customStyle="1" w:styleId="TechnicalQuote">
    <w:name w:val="Technical Quote"/>
    <w:basedOn w:val="Normal"/>
    <w:uiPriority w:val="29"/>
    <w:qFormat/>
    <w:rsid w:val="00E11F7B"/>
    <w:pPr>
      <w:spacing w:after="160"/>
    </w:pPr>
    <w:rPr>
      <w:color w:val="278265" w:themeColor="accent1"/>
    </w:rPr>
  </w:style>
  <w:style w:type="table" w:styleId="GridTable5Dark-Accent5">
    <w:name w:val="Grid Table 5 Dark Accent 5"/>
    <w:basedOn w:val="TableNormal"/>
    <w:uiPriority w:val="50"/>
    <w:rsid w:val="00893C3B"/>
    <w:pPr>
      <w:spacing w:after="0" w:line="240" w:lineRule="auto"/>
    </w:pPr>
    <w:tblPr>
      <w:tblStyleRowBandSize w:val="1"/>
      <w:tblStyleColBandSize w:val="1"/>
    </w:tblPr>
    <w:tcPr>
      <w:shd w:val="clear" w:color="auto" w:fill="CFF4E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B48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B48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B48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B480" w:themeFill="accent5"/>
      </w:tcPr>
    </w:tblStylePr>
  </w:style>
  <w:style w:type="table" w:styleId="GridTable5Dark-Accent6">
    <w:name w:val="Grid Table 5 Dark Accent 6"/>
    <w:basedOn w:val="TableNormal"/>
    <w:uiPriority w:val="50"/>
    <w:rsid w:val="00893C3B"/>
    <w:pPr>
      <w:spacing w:after="0" w:line="240" w:lineRule="auto"/>
    </w:pPr>
    <w:tblPr>
      <w:tblStyleRowBandSize w:val="1"/>
      <w:tblStyleColBandSize w:val="1"/>
    </w:tblPr>
    <w:tcPr>
      <w:shd w:val="clear" w:color="auto" w:fill="F4FBF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EBD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EBD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EBD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EBD7" w:themeFill="accent6"/>
      </w:tcPr>
    </w:tblStylePr>
  </w:style>
  <w:style w:type="paragraph" w:styleId="NoSpacing">
    <w:name w:val="No Spacing"/>
    <w:uiPriority w:val="1"/>
    <w:qFormat/>
    <w:rsid w:val="00893C3B"/>
    <w:pPr>
      <w:spacing w:before="0" w:after="0" w:line="240" w:lineRule="auto"/>
    </w:pPr>
  </w:style>
  <w:style w:type="table" w:styleId="GridTable4-Accent5">
    <w:name w:val="Grid Table 4 Accent 5"/>
    <w:basedOn w:val="TableNormal"/>
    <w:uiPriority w:val="49"/>
    <w:rsid w:val="0057302D"/>
    <w:pPr>
      <w:spacing w:after="0" w:line="240" w:lineRule="auto"/>
    </w:pPr>
    <w:tblPr>
      <w:tblStyleRowBandSize w:val="1"/>
      <w:tblStyleColBandSize w:val="1"/>
    </w:tblPr>
    <w:tcPr>
      <w:tcBorders>
        <w:top w:val="double" w:sz="4" w:space="0" w:color="29B480" w:themeColor="accent5"/>
      </w:tcBorders>
      <w:shd w:val="clear" w:color="auto" w:fill="CFF4E6" w:themeFill="accent5" w:themeFillTint="33"/>
    </w:tcPr>
    <w:tblStylePr w:type="firstRow">
      <w:rPr>
        <w:b/>
        <w:bCs/>
        <w:color w:val="FFFFFF" w:themeColor="background1"/>
      </w:rPr>
      <w:tblPr/>
      <w:tcPr>
        <w:tcBorders>
          <w:top w:val="single" w:sz="4" w:space="0" w:color="29B480" w:themeColor="accent5"/>
          <w:left w:val="single" w:sz="4" w:space="0" w:color="29B480" w:themeColor="accent5"/>
          <w:bottom w:val="single" w:sz="4" w:space="0" w:color="29B480" w:themeColor="accent5"/>
          <w:right w:val="single" w:sz="4" w:space="0" w:color="29B480" w:themeColor="accent5"/>
          <w:insideH w:val="nil"/>
          <w:insideV w:val="nil"/>
        </w:tcBorders>
        <w:shd w:val="clear" w:color="auto" w:fill="29B480" w:themeFill="accent5"/>
      </w:tcPr>
    </w:tblStylePr>
    <w:tblStylePr w:type="lastRow">
      <w:rPr>
        <w:b/>
        <w:bCs/>
      </w:rPr>
    </w:tblStylePr>
    <w:tblStylePr w:type="firstCol">
      <w:rPr>
        <w:b/>
        <w:bCs/>
      </w:rPr>
    </w:tblStylePr>
    <w:tblStylePr w:type="lastCol">
      <w:rPr>
        <w:b/>
        <w:bCs/>
      </w:rPr>
    </w:tblStylePr>
  </w:style>
  <w:style w:type="table" w:styleId="GridTable3-Accent5">
    <w:name w:val="Grid Table 3 Accent 5"/>
    <w:basedOn w:val="TableNormal"/>
    <w:uiPriority w:val="48"/>
    <w:rsid w:val="00614332"/>
    <w:pPr>
      <w:spacing w:after="0" w:line="240" w:lineRule="auto"/>
    </w:pPr>
    <w:tblPr>
      <w:tblStyleRowBandSize w:val="1"/>
      <w:tblStyleColBandSize w:val="1"/>
    </w:tblPr>
    <w:tcPr>
      <w:shd w:val="clear" w:color="auto" w:fill="CFF4E6"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4E6" w:themeFill="accent5" w:themeFillTint="33"/>
      </w:tcPr>
    </w:tblStylePr>
    <w:tblStylePr w:type="neCell">
      <w:tblPr/>
      <w:tcPr>
        <w:tcBorders>
          <w:bottom w:val="single" w:sz="4" w:space="0" w:color="71DEB5" w:themeColor="accent5" w:themeTint="99"/>
        </w:tcBorders>
      </w:tcPr>
    </w:tblStylePr>
    <w:tblStylePr w:type="nwCell">
      <w:tblPr/>
      <w:tcPr>
        <w:tcBorders>
          <w:bottom w:val="single" w:sz="4" w:space="0" w:color="71DEB5" w:themeColor="accent5" w:themeTint="99"/>
        </w:tcBorders>
      </w:tcPr>
    </w:tblStylePr>
    <w:tblStylePr w:type="seCell">
      <w:tblPr/>
      <w:tcPr>
        <w:tcBorders>
          <w:top w:val="single" w:sz="4" w:space="0" w:color="71DEB5" w:themeColor="accent5" w:themeTint="99"/>
        </w:tcBorders>
      </w:tcPr>
    </w:tblStylePr>
    <w:tblStylePr w:type="swCell">
      <w:tblPr/>
      <w:tcPr>
        <w:tcBorders>
          <w:top w:val="single" w:sz="4" w:space="0" w:color="71DEB5" w:themeColor="accent5" w:themeTint="99"/>
        </w:tcBorders>
      </w:tcPr>
    </w:tblStylePr>
  </w:style>
  <w:style w:type="table" w:styleId="GridTable4-Accent6">
    <w:name w:val="Grid Table 4 Accent 6"/>
    <w:basedOn w:val="TableNormal"/>
    <w:uiPriority w:val="49"/>
    <w:rsid w:val="005B3569"/>
    <w:pPr>
      <w:spacing w:after="0" w:line="240" w:lineRule="auto"/>
    </w:pPr>
    <w:tblPr>
      <w:tblStyleRowBandSize w:val="1"/>
      <w:tblStyleColBandSize w:val="1"/>
    </w:tblPr>
    <w:tcPr>
      <w:tcBorders>
        <w:top w:val="double" w:sz="4" w:space="0" w:color="C8EBD7" w:themeColor="accent6"/>
      </w:tcBorders>
      <w:shd w:val="clear" w:color="auto" w:fill="F4FBF6" w:themeFill="accent6" w:themeFillTint="33"/>
    </w:tcPr>
    <w:tblStylePr w:type="firstRow">
      <w:rPr>
        <w:b/>
        <w:bCs/>
        <w:color w:val="FFFFFF" w:themeColor="background1"/>
      </w:rPr>
      <w:tblPr/>
      <w:tcPr>
        <w:tcBorders>
          <w:top w:val="single" w:sz="4" w:space="0" w:color="C8EBD7" w:themeColor="accent6"/>
          <w:left w:val="single" w:sz="4" w:space="0" w:color="C8EBD7" w:themeColor="accent6"/>
          <w:bottom w:val="single" w:sz="4" w:space="0" w:color="C8EBD7" w:themeColor="accent6"/>
          <w:right w:val="single" w:sz="4" w:space="0" w:color="C8EBD7" w:themeColor="accent6"/>
          <w:insideH w:val="nil"/>
          <w:insideV w:val="nil"/>
        </w:tcBorders>
        <w:shd w:val="clear" w:color="auto" w:fill="C8EBD7" w:themeFill="accent6"/>
      </w:tc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5B3569"/>
    <w:pPr>
      <w:spacing w:after="0" w:line="240" w:lineRule="auto"/>
    </w:pPr>
    <w:tblPr>
      <w:tblStyleRowBandSize w:val="1"/>
      <w:tblStyleColBandSize w:val="1"/>
    </w:tblPr>
    <w:tcPr>
      <w:shd w:val="clear" w:color="auto" w:fill="CFF4E6" w:themeFill="accent5" w:themeFillTint="33"/>
    </w:tcPr>
    <w:tblStylePr w:type="firstRow">
      <w:rPr>
        <w:b/>
        <w:bCs/>
      </w:rPr>
      <w:tblPr/>
      <w:tcPr>
        <w:tcBorders>
          <w:top w:val="nil"/>
          <w:bottom w:val="single" w:sz="12" w:space="0" w:color="71DEB5" w:themeColor="accent5" w:themeTint="99"/>
          <w:insideH w:val="nil"/>
          <w:insideV w:val="nil"/>
        </w:tcBorders>
        <w:shd w:val="clear" w:color="auto" w:fill="FFFFFF" w:themeFill="background1"/>
      </w:tcPr>
    </w:tblStylePr>
    <w:tblStylePr w:type="lastRow">
      <w:rPr>
        <w:b/>
        <w:bCs/>
      </w:rPr>
      <w:tblPr/>
      <w:tcPr>
        <w:tcBorders>
          <w:top w:val="double" w:sz="2" w:space="0" w:color="71DEB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B3569"/>
    <w:pPr>
      <w:spacing w:after="0" w:line="240" w:lineRule="auto"/>
    </w:pPr>
    <w:tblPr>
      <w:tblStyleRowBandSize w:val="1"/>
      <w:tblStyleColBandSize w:val="1"/>
    </w:tblPr>
    <w:tblStylePr w:type="firstRow">
      <w:rPr>
        <w:b/>
        <w:bCs/>
      </w:rPr>
      <w:tblPr/>
      <w:tcPr>
        <w:tcBorders>
          <w:bottom w:val="single" w:sz="12" w:space="0" w:color="71DEB5" w:themeColor="accent5" w:themeTint="99"/>
        </w:tcBorders>
      </w:tcPr>
    </w:tblStylePr>
    <w:tblStylePr w:type="lastRow">
      <w:rPr>
        <w:b/>
        <w:bCs/>
      </w:rPr>
      <w:tblPr/>
      <w:tcPr>
        <w:tcBorders>
          <w:top w:val="double" w:sz="2" w:space="0" w:color="71DEB5" w:themeColor="accent5" w:themeTint="99"/>
        </w:tcBorders>
      </w:tcPr>
    </w:tblStylePr>
    <w:tblStylePr w:type="firstCol">
      <w:rPr>
        <w:b/>
        <w:bCs/>
      </w:rPr>
    </w:tblStylePr>
    <w:tblStylePr w:type="lastCol">
      <w:rPr>
        <w:b/>
        <w:bCs/>
      </w:rPr>
    </w:tblStylePr>
  </w:style>
  <w:style w:type="table" w:customStyle="1" w:styleId="DTAlightaccent">
    <w:name w:val="DTA light accent"/>
    <w:basedOn w:val="GridTable5Dark-Accent6"/>
    <w:uiPriority w:val="99"/>
    <w:rsid w:val="00913055"/>
    <w:pPr>
      <w:spacing w:before="0" w:after="120" w:line="276" w:lineRule="auto"/>
    </w:pPr>
    <w:rPr>
      <w:sz w:val="20"/>
    </w:rPr>
    <w:tblPr/>
    <w:tcPr>
      <w:shd w:val="clear" w:color="auto" w:fill="auto"/>
    </w:tcPr>
    <w:tblStylePr w:type="firstRow">
      <w:pPr>
        <w:jc w:val="left"/>
      </w:pPr>
      <w:rPr>
        <w:b/>
        <w:bCs/>
        <w:color w:val="auto"/>
      </w:rPr>
      <w:tblPr/>
      <w:trPr>
        <w:tblHeader/>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EBD7" w:themeFill="accent6"/>
        <w:vAlign w:val="bottom"/>
      </w:tcPr>
    </w:tblStylePr>
    <w:tblStylePr w:type="lastRow">
      <w:rPr>
        <w:b/>
        <w:bCs/>
        <w:color w:va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EBD7" w:themeFill="accent6"/>
      </w:tcPr>
    </w:tblStylePr>
    <w:tblStylePr w:type="firstCol">
      <w:rPr>
        <w:b w:val="0"/>
        <w:bCs/>
        <w:color w:va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EBD7" w:themeFill="accent6"/>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EBD7" w:themeFill="accent6"/>
      </w:tcPr>
    </w:tblStylePr>
    <w:tblStylePr w:type="band1Vert">
      <w:tblPr/>
      <w:tcPr>
        <w:shd w:val="clear" w:color="auto" w:fill="E9F7EE" w:themeFill="accent6" w:themeFillTint="66"/>
      </w:tcPr>
    </w:tblStylePr>
  </w:style>
  <w:style w:type="paragraph" w:styleId="ListParagraph">
    <w:name w:val="List Paragraph"/>
    <w:basedOn w:val="Normal"/>
    <w:link w:val="ListParagraphChar"/>
    <w:uiPriority w:val="34"/>
    <w:qFormat/>
    <w:rsid w:val="001D378D"/>
    <w:pPr>
      <w:numPr>
        <w:numId w:val="8"/>
      </w:numPr>
      <w:spacing w:before="140" w:after="140" w:line="312" w:lineRule="auto"/>
      <w:ind w:right="567"/>
    </w:pPr>
    <w:rPr>
      <w:szCs w:val="20"/>
    </w:rPr>
  </w:style>
  <w:style w:type="character" w:customStyle="1" w:styleId="ListParagraphChar">
    <w:name w:val="List Paragraph Char"/>
    <w:basedOn w:val="DefaultParagraphFont"/>
    <w:link w:val="ListParagraph"/>
    <w:uiPriority w:val="34"/>
    <w:rsid w:val="00064D2E"/>
    <w:rPr>
      <w:szCs w:val="20"/>
    </w:rPr>
  </w:style>
  <w:style w:type="character" w:styleId="PlaceholderText">
    <w:name w:val="Placeholder Text"/>
    <w:basedOn w:val="DefaultParagraphFont"/>
    <w:uiPriority w:val="99"/>
    <w:semiHidden/>
    <w:rsid w:val="004A683A"/>
    <w:rPr>
      <w:color w:val="666666"/>
    </w:rPr>
  </w:style>
  <w:style w:type="paragraph" w:styleId="Revision">
    <w:name w:val="Revision"/>
    <w:hidden/>
    <w:uiPriority w:val="99"/>
    <w:semiHidden/>
    <w:rsid w:val="00744688"/>
    <w:pPr>
      <w:spacing w:before="0" w:after="0" w:line="240" w:lineRule="auto"/>
    </w:pPr>
  </w:style>
  <w:style w:type="paragraph" w:styleId="TableofFigures">
    <w:name w:val="table of figures"/>
    <w:basedOn w:val="Normal"/>
    <w:next w:val="Normal"/>
    <w:uiPriority w:val="99"/>
    <w:unhideWhenUsed/>
    <w:rsid w:val="0012041C"/>
    <w:pPr>
      <w:tabs>
        <w:tab w:val="left" w:pos="1200"/>
        <w:tab w:val="right" w:leader="dot" w:pos="9060"/>
      </w:tabs>
      <w:spacing w:after="0"/>
    </w:pPr>
    <w:rPr>
      <w:b/>
      <w:bCs/>
      <w:noProof/>
    </w:rPr>
  </w:style>
  <w:style w:type="character" w:styleId="CommentReference">
    <w:name w:val="annotation reference"/>
    <w:basedOn w:val="DefaultParagraphFont"/>
    <w:uiPriority w:val="99"/>
    <w:semiHidden/>
    <w:unhideWhenUsed/>
    <w:rsid w:val="00815F33"/>
    <w:rPr>
      <w:sz w:val="16"/>
      <w:szCs w:val="16"/>
    </w:rPr>
  </w:style>
  <w:style w:type="paragraph" w:styleId="CommentText">
    <w:name w:val="annotation text"/>
    <w:basedOn w:val="Normal"/>
    <w:link w:val="CommentTextChar"/>
    <w:uiPriority w:val="99"/>
    <w:unhideWhenUsed/>
    <w:rsid w:val="00815F33"/>
    <w:pPr>
      <w:spacing w:line="240" w:lineRule="auto"/>
    </w:pPr>
    <w:rPr>
      <w:sz w:val="20"/>
      <w:szCs w:val="20"/>
    </w:rPr>
  </w:style>
  <w:style w:type="character" w:customStyle="1" w:styleId="CommentTextChar">
    <w:name w:val="Comment Text Char"/>
    <w:basedOn w:val="DefaultParagraphFont"/>
    <w:link w:val="CommentText"/>
    <w:uiPriority w:val="99"/>
    <w:rsid w:val="00815F33"/>
    <w:rPr>
      <w:sz w:val="20"/>
      <w:szCs w:val="20"/>
    </w:rPr>
  </w:style>
  <w:style w:type="paragraph" w:styleId="CommentSubject">
    <w:name w:val="annotation subject"/>
    <w:basedOn w:val="CommentText"/>
    <w:next w:val="CommentText"/>
    <w:link w:val="CommentSubjectChar"/>
    <w:uiPriority w:val="99"/>
    <w:semiHidden/>
    <w:unhideWhenUsed/>
    <w:rsid w:val="00815F33"/>
    <w:rPr>
      <w:b/>
      <w:bCs/>
    </w:rPr>
  </w:style>
  <w:style w:type="character" w:customStyle="1" w:styleId="CommentSubjectChar">
    <w:name w:val="Comment Subject Char"/>
    <w:basedOn w:val="CommentTextChar"/>
    <w:link w:val="CommentSubject"/>
    <w:uiPriority w:val="99"/>
    <w:semiHidden/>
    <w:rsid w:val="00815F33"/>
    <w:rPr>
      <w:b/>
      <w:bCs/>
      <w:sz w:val="20"/>
      <w:szCs w:val="20"/>
    </w:rPr>
  </w:style>
  <w:style w:type="character" w:styleId="Mention">
    <w:name w:val="Mention"/>
    <w:basedOn w:val="DefaultParagraphFont"/>
    <w:uiPriority w:val="99"/>
    <w:unhideWhenUsed/>
    <w:rsid w:val="001774BC"/>
    <w:rPr>
      <w:color w:val="2B579A"/>
      <w:shd w:val="clear" w:color="auto" w:fill="E1DFDD"/>
    </w:rPr>
  </w:style>
  <w:style w:type="character" w:styleId="FollowedHyperlink">
    <w:name w:val="FollowedHyperlink"/>
    <w:basedOn w:val="DefaultParagraphFont"/>
    <w:uiPriority w:val="99"/>
    <w:semiHidden/>
    <w:unhideWhenUsed/>
    <w:rsid w:val="00C433A4"/>
    <w:rPr>
      <w:color w:val="278265" w:themeColor="followedHyperlink"/>
      <w:u w:val="single"/>
    </w:rPr>
  </w:style>
  <w:style w:type="table" w:styleId="PlainTable1">
    <w:name w:val="Plain Table 1"/>
    <w:basedOn w:val="TableNormal"/>
    <w:uiPriority w:val="41"/>
    <w:rsid w:val="00D516D2"/>
    <w:pPr>
      <w:spacing w:after="0" w:line="240" w:lineRule="auto"/>
    </w:pPr>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D484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842"/>
    <w:rPr>
      <w:rFonts w:ascii="Segoe UI" w:hAnsi="Segoe UI" w:cs="Segoe UI"/>
      <w:sz w:val="18"/>
      <w:szCs w:val="18"/>
    </w:rPr>
  </w:style>
  <w:style w:type="table" w:styleId="GridTable4-Accent1">
    <w:name w:val="Grid Table 4 Accent 1"/>
    <w:basedOn w:val="TableNormal"/>
    <w:uiPriority w:val="49"/>
    <w:rsid w:val="007D77AD"/>
    <w:pPr>
      <w:spacing w:after="0" w:line="240" w:lineRule="auto"/>
    </w:pPr>
    <w:tblPr>
      <w:tblStyleRowBandSize w:val="1"/>
      <w:tblStyleColBandSize w:val="1"/>
      <w:tblBorders>
        <w:top w:val="single" w:sz="4" w:space="0" w:color="61CFAC" w:themeColor="accent1" w:themeTint="99"/>
        <w:left w:val="single" w:sz="4" w:space="0" w:color="61CFAC" w:themeColor="accent1" w:themeTint="99"/>
        <w:bottom w:val="single" w:sz="4" w:space="0" w:color="61CFAC" w:themeColor="accent1" w:themeTint="99"/>
        <w:right w:val="single" w:sz="4" w:space="0" w:color="61CFAC" w:themeColor="accent1" w:themeTint="99"/>
        <w:insideH w:val="single" w:sz="4" w:space="0" w:color="61CFAC" w:themeColor="accent1" w:themeTint="99"/>
        <w:insideV w:val="single" w:sz="4" w:space="0" w:color="61CFAC" w:themeColor="accent1" w:themeTint="99"/>
      </w:tblBorders>
    </w:tblPr>
    <w:tblStylePr w:type="firstRow">
      <w:rPr>
        <w:b/>
        <w:bCs/>
        <w:color w:val="FFFFFF" w:themeColor="background1"/>
      </w:rPr>
      <w:tblPr/>
      <w:tcPr>
        <w:tcBorders>
          <w:top w:val="single" w:sz="4" w:space="0" w:color="278265" w:themeColor="accent1"/>
          <w:left w:val="single" w:sz="4" w:space="0" w:color="278265" w:themeColor="accent1"/>
          <w:bottom w:val="single" w:sz="4" w:space="0" w:color="278265" w:themeColor="accent1"/>
          <w:right w:val="single" w:sz="4" w:space="0" w:color="278265" w:themeColor="accent1"/>
          <w:insideH w:val="nil"/>
          <w:insideV w:val="nil"/>
        </w:tcBorders>
        <w:shd w:val="clear" w:color="auto" w:fill="278265" w:themeFill="accent1"/>
      </w:tcPr>
    </w:tblStylePr>
    <w:tblStylePr w:type="lastRow">
      <w:rPr>
        <w:b/>
        <w:bCs/>
      </w:rPr>
      <w:tblPr/>
      <w:tcPr>
        <w:tcBorders>
          <w:top w:val="double" w:sz="4" w:space="0" w:color="278265" w:themeColor="accent1"/>
        </w:tcBorders>
      </w:tcPr>
    </w:tblStylePr>
    <w:tblStylePr w:type="firstCol">
      <w:rPr>
        <w:b/>
        <w:bCs/>
      </w:rPr>
    </w:tblStylePr>
    <w:tblStylePr w:type="lastCol">
      <w:rPr>
        <w:b/>
        <w:bCs/>
      </w:rPr>
    </w:tblStylePr>
    <w:tblStylePr w:type="band1Vert">
      <w:tblPr/>
      <w:tcPr>
        <w:shd w:val="clear" w:color="auto" w:fill="CAEFE3" w:themeFill="accent1" w:themeFillTint="33"/>
      </w:tcPr>
    </w:tblStylePr>
    <w:tblStylePr w:type="band1Horz">
      <w:tblPr/>
      <w:tcPr>
        <w:shd w:val="clear" w:color="auto" w:fill="CAEFE3" w:themeFill="accent1" w:themeFillTint="33"/>
      </w:tcPr>
    </w:tblStylePr>
  </w:style>
  <w:style w:type="paragraph" w:customStyle="1" w:styleId="Alphalistparagraph">
    <w:name w:val="Alpha list paragraph"/>
    <w:basedOn w:val="ListParagraph"/>
    <w:next w:val="ListAlphaLevel2"/>
    <w:qFormat/>
    <w:rsid w:val="003628F6"/>
    <w:pPr>
      <w:numPr>
        <w:numId w:val="35"/>
      </w:numPr>
      <w:ind w:left="567" w:right="-567" w:firstLine="0"/>
    </w:pPr>
  </w:style>
  <w:style w:type="table" w:styleId="GridTable2">
    <w:name w:val="Grid Table 2"/>
    <w:basedOn w:val="TableNormal"/>
    <w:uiPriority w:val="47"/>
    <w:rsid w:val="00EC0E9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F36B5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F36B5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36B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heckboxindent">
    <w:name w:val="Check box indent"/>
    <w:basedOn w:val="Box2Normal"/>
    <w:qFormat/>
    <w:rsid w:val="005C4DEE"/>
    <w:pPr>
      <w:keepNext/>
      <w:pBdr>
        <w:top w:val="none" w:sz="0" w:space="0" w:color="auto"/>
        <w:left w:val="none" w:sz="0" w:space="0" w:color="auto"/>
        <w:bottom w:val="none" w:sz="0" w:space="0" w:color="auto"/>
        <w:right w:val="none" w:sz="0" w:space="0" w:color="auto"/>
      </w:pBdr>
      <w:tabs>
        <w:tab w:val="left" w:pos="567"/>
      </w:tabs>
      <w:spacing w:before="0" w:after="120" w:line="240" w:lineRule="auto"/>
      <w:ind w:left="454" w:right="0" w:hanging="454"/>
    </w:pPr>
    <w:rPr>
      <w:szCs w:val="36"/>
    </w:rPr>
  </w:style>
  <w:style w:type="table" w:styleId="TableGridLight">
    <w:name w:val="Grid Table Light"/>
    <w:basedOn w:val="TableNormal"/>
    <w:uiPriority w:val="40"/>
    <w:rsid w:val="003D35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3D35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C311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9C1A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94">
      <w:bodyDiv w:val="1"/>
      <w:marLeft w:val="0"/>
      <w:marRight w:val="0"/>
      <w:marTop w:val="0"/>
      <w:marBottom w:val="0"/>
      <w:divBdr>
        <w:top w:val="none" w:sz="0" w:space="0" w:color="auto"/>
        <w:left w:val="none" w:sz="0" w:space="0" w:color="auto"/>
        <w:bottom w:val="none" w:sz="0" w:space="0" w:color="auto"/>
        <w:right w:val="none" w:sz="0" w:space="0" w:color="auto"/>
      </w:divBdr>
    </w:div>
    <w:div w:id="137307969">
      <w:bodyDiv w:val="1"/>
      <w:marLeft w:val="0"/>
      <w:marRight w:val="0"/>
      <w:marTop w:val="0"/>
      <w:marBottom w:val="0"/>
      <w:divBdr>
        <w:top w:val="none" w:sz="0" w:space="0" w:color="auto"/>
        <w:left w:val="none" w:sz="0" w:space="0" w:color="auto"/>
        <w:bottom w:val="none" w:sz="0" w:space="0" w:color="auto"/>
        <w:right w:val="none" w:sz="0" w:space="0" w:color="auto"/>
      </w:divBdr>
    </w:div>
    <w:div w:id="143665419">
      <w:bodyDiv w:val="1"/>
      <w:marLeft w:val="0"/>
      <w:marRight w:val="0"/>
      <w:marTop w:val="0"/>
      <w:marBottom w:val="0"/>
      <w:divBdr>
        <w:top w:val="none" w:sz="0" w:space="0" w:color="auto"/>
        <w:left w:val="none" w:sz="0" w:space="0" w:color="auto"/>
        <w:bottom w:val="none" w:sz="0" w:space="0" w:color="auto"/>
        <w:right w:val="none" w:sz="0" w:space="0" w:color="auto"/>
      </w:divBdr>
    </w:div>
    <w:div w:id="252904826">
      <w:bodyDiv w:val="1"/>
      <w:marLeft w:val="0"/>
      <w:marRight w:val="0"/>
      <w:marTop w:val="0"/>
      <w:marBottom w:val="0"/>
      <w:divBdr>
        <w:top w:val="none" w:sz="0" w:space="0" w:color="auto"/>
        <w:left w:val="none" w:sz="0" w:space="0" w:color="auto"/>
        <w:bottom w:val="none" w:sz="0" w:space="0" w:color="auto"/>
        <w:right w:val="none" w:sz="0" w:space="0" w:color="auto"/>
      </w:divBdr>
      <w:divsChild>
        <w:div w:id="200213167">
          <w:marLeft w:val="0"/>
          <w:marRight w:val="0"/>
          <w:marTop w:val="0"/>
          <w:marBottom w:val="0"/>
          <w:divBdr>
            <w:top w:val="none" w:sz="0" w:space="0" w:color="auto"/>
            <w:left w:val="none" w:sz="0" w:space="0" w:color="auto"/>
            <w:bottom w:val="none" w:sz="0" w:space="0" w:color="auto"/>
            <w:right w:val="none" w:sz="0" w:space="0" w:color="auto"/>
          </w:divBdr>
          <w:divsChild>
            <w:div w:id="2036611773">
              <w:marLeft w:val="0"/>
              <w:marRight w:val="0"/>
              <w:marTop w:val="0"/>
              <w:marBottom w:val="0"/>
              <w:divBdr>
                <w:top w:val="none" w:sz="0" w:space="0" w:color="auto"/>
                <w:left w:val="none" w:sz="0" w:space="0" w:color="auto"/>
                <w:bottom w:val="none" w:sz="0" w:space="0" w:color="auto"/>
                <w:right w:val="none" w:sz="0" w:space="0" w:color="auto"/>
              </w:divBdr>
            </w:div>
          </w:divsChild>
        </w:div>
        <w:div w:id="218171080">
          <w:marLeft w:val="0"/>
          <w:marRight w:val="0"/>
          <w:marTop w:val="0"/>
          <w:marBottom w:val="0"/>
          <w:divBdr>
            <w:top w:val="none" w:sz="0" w:space="0" w:color="auto"/>
            <w:left w:val="none" w:sz="0" w:space="0" w:color="auto"/>
            <w:bottom w:val="none" w:sz="0" w:space="0" w:color="auto"/>
            <w:right w:val="none" w:sz="0" w:space="0" w:color="auto"/>
          </w:divBdr>
          <w:divsChild>
            <w:div w:id="624774550">
              <w:marLeft w:val="0"/>
              <w:marRight w:val="0"/>
              <w:marTop w:val="0"/>
              <w:marBottom w:val="0"/>
              <w:divBdr>
                <w:top w:val="none" w:sz="0" w:space="0" w:color="auto"/>
                <w:left w:val="none" w:sz="0" w:space="0" w:color="auto"/>
                <w:bottom w:val="none" w:sz="0" w:space="0" w:color="auto"/>
                <w:right w:val="none" w:sz="0" w:space="0" w:color="auto"/>
              </w:divBdr>
            </w:div>
          </w:divsChild>
        </w:div>
        <w:div w:id="282542122">
          <w:marLeft w:val="0"/>
          <w:marRight w:val="0"/>
          <w:marTop w:val="0"/>
          <w:marBottom w:val="0"/>
          <w:divBdr>
            <w:top w:val="none" w:sz="0" w:space="0" w:color="auto"/>
            <w:left w:val="none" w:sz="0" w:space="0" w:color="auto"/>
            <w:bottom w:val="none" w:sz="0" w:space="0" w:color="auto"/>
            <w:right w:val="none" w:sz="0" w:space="0" w:color="auto"/>
          </w:divBdr>
          <w:divsChild>
            <w:div w:id="1199196342">
              <w:marLeft w:val="0"/>
              <w:marRight w:val="0"/>
              <w:marTop w:val="0"/>
              <w:marBottom w:val="0"/>
              <w:divBdr>
                <w:top w:val="none" w:sz="0" w:space="0" w:color="auto"/>
                <w:left w:val="none" w:sz="0" w:space="0" w:color="auto"/>
                <w:bottom w:val="none" w:sz="0" w:space="0" w:color="auto"/>
                <w:right w:val="none" w:sz="0" w:space="0" w:color="auto"/>
              </w:divBdr>
            </w:div>
          </w:divsChild>
        </w:div>
        <w:div w:id="316765658">
          <w:marLeft w:val="0"/>
          <w:marRight w:val="0"/>
          <w:marTop w:val="0"/>
          <w:marBottom w:val="0"/>
          <w:divBdr>
            <w:top w:val="none" w:sz="0" w:space="0" w:color="auto"/>
            <w:left w:val="none" w:sz="0" w:space="0" w:color="auto"/>
            <w:bottom w:val="none" w:sz="0" w:space="0" w:color="auto"/>
            <w:right w:val="none" w:sz="0" w:space="0" w:color="auto"/>
          </w:divBdr>
          <w:divsChild>
            <w:div w:id="2071296619">
              <w:marLeft w:val="0"/>
              <w:marRight w:val="0"/>
              <w:marTop w:val="0"/>
              <w:marBottom w:val="0"/>
              <w:divBdr>
                <w:top w:val="none" w:sz="0" w:space="0" w:color="auto"/>
                <w:left w:val="none" w:sz="0" w:space="0" w:color="auto"/>
                <w:bottom w:val="none" w:sz="0" w:space="0" w:color="auto"/>
                <w:right w:val="none" w:sz="0" w:space="0" w:color="auto"/>
              </w:divBdr>
            </w:div>
          </w:divsChild>
        </w:div>
        <w:div w:id="378477699">
          <w:marLeft w:val="0"/>
          <w:marRight w:val="0"/>
          <w:marTop w:val="0"/>
          <w:marBottom w:val="0"/>
          <w:divBdr>
            <w:top w:val="none" w:sz="0" w:space="0" w:color="auto"/>
            <w:left w:val="none" w:sz="0" w:space="0" w:color="auto"/>
            <w:bottom w:val="none" w:sz="0" w:space="0" w:color="auto"/>
            <w:right w:val="none" w:sz="0" w:space="0" w:color="auto"/>
          </w:divBdr>
          <w:divsChild>
            <w:div w:id="1212109243">
              <w:marLeft w:val="0"/>
              <w:marRight w:val="0"/>
              <w:marTop w:val="0"/>
              <w:marBottom w:val="0"/>
              <w:divBdr>
                <w:top w:val="none" w:sz="0" w:space="0" w:color="auto"/>
                <w:left w:val="none" w:sz="0" w:space="0" w:color="auto"/>
                <w:bottom w:val="none" w:sz="0" w:space="0" w:color="auto"/>
                <w:right w:val="none" w:sz="0" w:space="0" w:color="auto"/>
              </w:divBdr>
            </w:div>
          </w:divsChild>
        </w:div>
        <w:div w:id="385033082">
          <w:marLeft w:val="0"/>
          <w:marRight w:val="0"/>
          <w:marTop w:val="0"/>
          <w:marBottom w:val="0"/>
          <w:divBdr>
            <w:top w:val="none" w:sz="0" w:space="0" w:color="auto"/>
            <w:left w:val="none" w:sz="0" w:space="0" w:color="auto"/>
            <w:bottom w:val="none" w:sz="0" w:space="0" w:color="auto"/>
            <w:right w:val="none" w:sz="0" w:space="0" w:color="auto"/>
          </w:divBdr>
          <w:divsChild>
            <w:div w:id="1149589651">
              <w:marLeft w:val="0"/>
              <w:marRight w:val="0"/>
              <w:marTop w:val="0"/>
              <w:marBottom w:val="0"/>
              <w:divBdr>
                <w:top w:val="none" w:sz="0" w:space="0" w:color="auto"/>
                <w:left w:val="none" w:sz="0" w:space="0" w:color="auto"/>
                <w:bottom w:val="none" w:sz="0" w:space="0" w:color="auto"/>
                <w:right w:val="none" w:sz="0" w:space="0" w:color="auto"/>
              </w:divBdr>
            </w:div>
          </w:divsChild>
        </w:div>
        <w:div w:id="403262385">
          <w:marLeft w:val="0"/>
          <w:marRight w:val="0"/>
          <w:marTop w:val="0"/>
          <w:marBottom w:val="0"/>
          <w:divBdr>
            <w:top w:val="none" w:sz="0" w:space="0" w:color="auto"/>
            <w:left w:val="none" w:sz="0" w:space="0" w:color="auto"/>
            <w:bottom w:val="none" w:sz="0" w:space="0" w:color="auto"/>
            <w:right w:val="none" w:sz="0" w:space="0" w:color="auto"/>
          </w:divBdr>
          <w:divsChild>
            <w:div w:id="934172639">
              <w:marLeft w:val="0"/>
              <w:marRight w:val="0"/>
              <w:marTop w:val="0"/>
              <w:marBottom w:val="0"/>
              <w:divBdr>
                <w:top w:val="none" w:sz="0" w:space="0" w:color="auto"/>
                <w:left w:val="none" w:sz="0" w:space="0" w:color="auto"/>
                <w:bottom w:val="none" w:sz="0" w:space="0" w:color="auto"/>
                <w:right w:val="none" w:sz="0" w:space="0" w:color="auto"/>
              </w:divBdr>
            </w:div>
          </w:divsChild>
        </w:div>
        <w:div w:id="424031697">
          <w:marLeft w:val="0"/>
          <w:marRight w:val="0"/>
          <w:marTop w:val="0"/>
          <w:marBottom w:val="0"/>
          <w:divBdr>
            <w:top w:val="none" w:sz="0" w:space="0" w:color="auto"/>
            <w:left w:val="none" w:sz="0" w:space="0" w:color="auto"/>
            <w:bottom w:val="none" w:sz="0" w:space="0" w:color="auto"/>
            <w:right w:val="none" w:sz="0" w:space="0" w:color="auto"/>
          </w:divBdr>
          <w:divsChild>
            <w:div w:id="1936937153">
              <w:marLeft w:val="0"/>
              <w:marRight w:val="0"/>
              <w:marTop w:val="0"/>
              <w:marBottom w:val="0"/>
              <w:divBdr>
                <w:top w:val="none" w:sz="0" w:space="0" w:color="auto"/>
                <w:left w:val="none" w:sz="0" w:space="0" w:color="auto"/>
                <w:bottom w:val="none" w:sz="0" w:space="0" w:color="auto"/>
                <w:right w:val="none" w:sz="0" w:space="0" w:color="auto"/>
              </w:divBdr>
            </w:div>
          </w:divsChild>
        </w:div>
        <w:div w:id="430129426">
          <w:marLeft w:val="0"/>
          <w:marRight w:val="0"/>
          <w:marTop w:val="0"/>
          <w:marBottom w:val="0"/>
          <w:divBdr>
            <w:top w:val="none" w:sz="0" w:space="0" w:color="auto"/>
            <w:left w:val="none" w:sz="0" w:space="0" w:color="auto"/>
            <w:bottom w:val="none" w:sz="0" w:space="0" w:color="auto"/>
            <w:right w:val="none" w:sz="0" w:space="0" w:color="auto"/>
          </w:divBdr>
          <w:divsChild>
            <w:div w:id="1477601208">
              <w:marLeft w:val="0"/>
              <w:marRight w:val="0"/>
              <w:marTop w:val="0"/>
              <w:marBottom w:val="0"/>
              <w:divBdr>
                <w:top w:val="none" w:sz="0" w:space="0" w:color="auto"/>
                <w:left w:val="none" w:sz="0" w:space="0" w:color="auto"/>
                <w:bottom w:val="none" w:sz="0" w:space="0" w:color="auto"/>
                <w:right w:val="none" w:sz="0" w:space="0" w:color="auto"/>
              </w:divBdr>
            </w:div>
          </w:divsChild>
        </w:div>
        <w:div w:id="449011401">
          <w:marLeft w:val="0"/>
          <w:marRight w:val="0"/>
          <w:marTop w:val="0"/>
          <w:marBottom w:val="0"/>
          <w:divBdr>
            <w:top w:val="none" w:sz="0" w:space="0" w:color="auto"/>
            <w:left w:val="none" w:sz="0" w:space="0" w:color="auto"/>
            <w:bottom w:val="none" w:sz="0" w:space="0" w:color="auto"/>
            <w:right w:val="none" w:sz="0" w:space="0" w:color="auto"/>
          </w:divBdr>
          <w:divsChild>
            <w:div w:id="665475035">
              <w:marLeft w:val="0"/>
              <w:marRight w:val="0"/>
              <w:marTop w:val="0"/>
              <w:marBottom w:val="0"/>
              <w:divBdr>
                <w:top w:val="none" w:sz="0" w:space="0" w:color="auto"/>
                <w:left w:val="none" w:sz="0" w:space="0" w:color="auto"/>
                <w:bottom w:val="none" w:sz="0" w:space="0" w:color="auto"/>
                <w:right w:val="none" w:sz="0" w:space="0" w:color="auto"/>
              </w:divBdr>
            </w:div>
          </w:divsChild>
        </w:div>
        <w:div w:id="456265785">
          <w:marLeft w:val="0"/>
          <w:marRight w:val="0"/>
          <w:marTop w:val="0"/>
          <w:marBottom w:val="0"/>
          <w:divBdr>
            <w:top w:val="none" w:sz="0" w:space="0" w:color="auto"/>
            <w:left w:val="none" w:sz="0" w:space="0" w:color="auto"/>
            <w:bottom w:val="none" w:sz="0" w:space="0" w:color="auto"/>
            <w:right w:val="none" w:sz="0" w:space="0" w:color="auto"/>
          </w:divBdr>
          <w:divsChild>
            <w:div w:id="2137136074">
              <w:marLeft w:val="0"/>
              <w:marRight w:val="0"/>
              <w:marTop w:val="0"/>
              <w:marBottom w:val="0"/>
              <w:divBdr>
                <w:top w:val="none" w:sz="0" w:space="0" w:color="auto"/>
                <w:left w:val="none" w:sz="0" w:space="0" w:color="auto"/>
                <w:bottom w:val="none" w:sz="0" w:space="0" w:color="auto"/>
                <w:right w:val="none" w:sz="0" w:space="0" w:color="auto"/>
              </w:divBdr>
            </w:div>
          </w:divsChild>
        </w:div>
        <w:div w:id="576019187">
          <w:marLeft w:val="0"/>
          <w:marRight w:val="0"/>
          <w:marTop w:val="0"/>
          <w:marBottom w:val="0"/>
          <w:divBdr>
            <w:top w:val="none" w:sz="0" w:space="0" w:color="auto"/>
            <w:left w:val="none" w:sz="0" w:space="0" w:color="auto"/>
            <w:bottom w:val="none" w:sz="0" w:space="0" w:color="auto"/>
            <w:right w:val="none" w:sz="0" w:space="0" w:color="auto"/>
          </w:divBdr>
          <w:divsChild>
            <w:div w:id="1754620188">
              <w:marLeft w:val="0"/>
              <w:marRight w:val="0"/>
              <w:marTop w:val="0"/>
              <w:marBottom w:val="0"/>
              <w:divBdr>
                <w:top w:val="none" w:sz="0" w:space="0" w:color="auto"/>
                <w:left w:val="none" w:sz="0" w:space="0" w:color="auto"/>
                <w:bottom w:val="none" w:sz="0" w:space="0" w:color="auto"/>
                <w:right w:val="none" w:sz="0" w:space="0" w:color="auto"/>
              </w:divBdr>
            </w:div>
          </w:divsChild>
        </w:div>
        <w:div w:id="580330186">
          <w:marLeft w:val="0"/>
          <w:marRight w:val="0"/>
          <w:marTop w:val="0"/>
          <w:marBottom w:val="0"/>
          <w:divBdr>
            <w:top w:val="none" w:sz="0" w:space="0" w:color="auto"/>
            <w:left w:val="none" w:sz="0" w:space="0" w:color="auto"/>
            <w:bottom w:val="none" w:sz="0" w:space="0" w:color="auto"/>
            <w:right w:val="none" w:sz="0" w:space="0" w:color="auto"/>
          </w:divBdr>
          <w:divsChild>
            <w:div w:id="758872233">
              <w:marLeft w:val="0"/>
              <w:marRight w:val="0"/>
              <w:marTop w:val="0"/>
              <w:marBottom w:val="0"/>
              <w:divBdr>
                <w:top w:val="none" w:sz="0" w:space="0" w:color="auto"/>
                <w:left w:val="none" w:sz="0" w:space="0" w:color="auto"/>
                <w:bottom w:val="none" w:sz="0" w:space="0" w:color="auto"/>
                <w:right w:val="none" w:sz="0" w:space="0" w:color="auto"/>
              </w:divBdr>
            </w:div>
          </w:divsChild>
        </w:div>
        <w:div w:id="905528923">
          <w:marLeft w:val="0"/>
          <w:marRight w:val="0"/>
          <w:marTop w:val="0"/>
          <w:marBottom w:val="0"/>
          <w:divBdr>
            <w:top w:val="none" w:sz="0" w:space="0" w:color="auto"/>
            <w:left w:val="none" w:sz="0" w:space="0" w:color="auto"/>
            <w:bottom w:val="none" w:sz="0" w:space="0" w:color="auto"/>
            <w:right w:val="none" w:sz="0" w:space="0" w:color="auto"/>
          </w:divBdr>
          <w:divsChild>
            <w:div w:id="426390850">
              <w:marLeft w:val="0"/>
              <w:marRight w:val="0"/>
              <w:marTop w:val="0"/>
              <w:marBottom w:val="0"/>
              <w:divBdr>
                <w:top w:val="none" w:sz="0" w:space="0" w:color="auto"/>
                <w:left w:val="none" w:sz="0" w:space="0" w:color="auto"/>
                <w:bottom w:val="none" w:sz="0" w:space="0" w:color="auto"/>
                <w:right w:val="none" w:sz="0" w:space="0" w:color="auto"/>
              </w:divBdr>
            </w:div>
          </w:divsChild>
        </w:div>
        <w:div w:id="941651230">
          <w:marLeft w:val="0"/>
          <w:marRight w:val="0"/>
          <w:marTop w:val="0"/>
          <w:marBottom w:val="0"/>
          <w:divBdr>
            <w:top w:val="none" w:sz="0" w:space="0" w:color="auto"/>
            <w:left w:val="none" w:sz="0" w:space="0" w:color="auto"/>
            <w:bottom w:val="none" w:sz="0" w:space="0" w:color="auto"/>
            <w:right w:val="none" w:sz="0" w:space="0" w:color="auto"/>
          </w:divBdr>
          <w:divsChild>
            <w:div w:id="77336985">
              <w:marLeft w:val="0"/>
              <w:marRight w:val="0"/>
              <w:marTop w:val="0"/>
              <w:marBottom w:val="0"/>
              <w:divBdr>
                <w:top w:val="none" w:sz="0" w:space="0" w:color="auto"/>
                <w:left w:val="none" w:sz="0" w:space="0" w:color="auto"/>
                <w:bottom w:val="none" w:sz="0" w:space="0" w:color="auto"/>
                <w:right w:val="none" w:sz="0" w:space="0" w:color="auto"/>
              </w:divBdr>
            </w:div>
          </w:divsChild>
        </w:div>
        <w:div w:id="972448967">
          <w:marLeft w:val="0"/>
          <w:marRight w:val="0"/>
          <w:marTop w:val="0"/>
          <w:marBottom w:val="0"/>
          <w:divBdr>
            <w:top w:val="none" w:sz="0" w:space="0" w:color="auto"/>
            <w:left w:val="none" w:sz="0" w:space="0" w:color="auto"/>
            <w:bottom w:val="none" w:sz="0" w:space="0" w:color="auto"/>
            <w:right w:val="none" w:sz="0" w:space="0" w:color="auto"/>
          </w:divBdr>
          <w:divsChild>
            <w:div w:id="2008172757">
              <w:marLeft w:val="0"/>
              <w:marRight w:val="0"/>
              <w:marTop w:val="0"/>
              <w:marBottom w:val="0"/>
              <w:divBdr>
                <w:top w:val="none" w:sz="0" w:space="0" w:color="auto"/>
                <w:left w:val="none" w:sz="0" w:space="0" w:color="auto"/>
                <w:bottom w:val="none" w:sz="0" w:space="0" w:color="auto"/>
                <w:right w:val="none" w:sz="0" w:space="0" w:color="auto"/>
              </w:divBdr>
            </w:div>
          </w:divsChild>
        </w:div>
        <w:div w:id="997415182">
          <w:marLeft w:val="0"/>
          <w:marRight w:val="0"/>
          <w:marTop w:val="0"/>
          <w:marBottom w:val="0"/>
          <w:divBdr>
            <w:top w:val="none" w:sz="0" w:space="0" w:color="auto"/>
            <w:left w:val="none" w:sz="0" w:space="0" w:color="auto"/>
            <w:bottom w:val="none" w:sz="0" w:space="0" w:color="auto"/>
            <w:right w:val="none" w:sz="0" w:space="0" w:color="auto"/>
          </w:divBdr>
          <w:divsChild>
            <w:div w:id="1770853352">
              <w:marLeft w:val="0"/>
              <w:marRight w:val="0"/>
              <w:marTop w:val="0"/>
              <w:marBottom w:val="0"/>
              <w:divBdr>
                <w:top w:val="none" w:sz="0" w:space="0" w:color="auto"/>
                <w:left w:val="none" w:sz="0" w:space="0" w:color="auto"/>
                <w:bottom w:val="none" w:sz="0" w:space="0" w:color="auto"/>
                <w:right w:val="none" w:sz="0" w:space="0" w:color="auto"/>
              </w:divBdr>
            </w:div>
          </w:divsChild>
        </w:div>
        <w:div w:id="999965267">
          <w:marLeft w:val="0"/>
          <w:marRight w:val="0"/>
          <w:marTop w:val="0"/>
          <w:marBottom w:val="0"/>
          <w:divBdr>
            <w:top w:val="none" w:sz="0" w:space="0" w:color="auto"/>
            <w:left w:val="none" w:sz="0" w:space="0" w:color="auto"/>
            <w:bottom w:val="none" w:sz="0" w:space="0" w:color="auto"/>
            <w:right w:val="none" w:sz="0" w:space="0" w:color="auto"/>
          </w:divBdr>
          <w:divsChild>
            <w:div w:id="650406747">
              <w:marLeft w:val="0"/>
              <w:marRight w:val="0"/>
              <w:marTop w:val="0"/>
              <w:marBottom w:val="0"/>
              <w:divBdr>
                <w:top w:val="none" w:sz="0" w:space="0" w:color="auto"/>
                <w:left w:val="none" w:sz="0" w:space="0" w:color="auto"/>
                <w:bottom w:val="none" w:sz="0" w:space="0" w:color="auto"/>
                <w:right w:val="none" w:sz="0" w:space="0" w:color="auto"/>
              </w:divBdr>
            </w:div>
          </w:divsChild>
        </w:div>
        <w:div w:id="1004748031">
          <w:marLeft w:val="0"/>
          <w:marRight w:val="0"/>
          <w:marTop w:val="0"/>
          <w:marBottom w:val="0"/>
          <w:divBdr>
            <w:top w:val="none" w:sz="0" w:space="0" w:color="auto"/>
            <w:left w:val="none" w:sz="0" w:space="0" w:color="auto"/>
            <w:bottom w:val="none" w:sz="0" w:space="0" w:color="auto"/>
            <w:right w:val="none" w:sz="0" w:space="0" w:color="auto"/>
          </w:divBdr>
          <w:divsChild>
            <w:div w:id="683291076">
              <w:marLeft w:val="0"/>
              <w:marRight w:val="0"/>
              <w:marTop w:val="0"/>
              <w:marBottom w:val="0"/>
              <w:divBdr>
                <w:top w:val="none" w:sz="0" w:space="0" w:color="auto"/>
                <w:left w:val="none" w:sz="0" w:space="0" w:color="auto"/>
                <w:bottom w:val="none" w:sz="0" w:space="0" w:color="auto"/>
                <w:right w:val="none" w:sz="0" w:space="0" w:color="auto"/>
              </w:divBdr>
            </w:div>
          </w:divsChild>
        </w:div>
        <w:div w:id="1046835553">
          <w:marLeft w:val="0"/>
          <w:marRight w:val="0"/>
          <w:marTop w:val="0"/>
          <w:marBottom w:val="0"/>
          <w:divBdr>
            <w:top w:val="none" w:sz="0" w:space="0" w:color="auto"/>
            <w:left w:val="none" w:sz="0" w:space="0" w:color="auto"/>
            <w:bottom w:val="none" w:sz="0" w:space="0" w:color="auto"/>
            <w:right w:val="none" w:sz="0" w:space="0" w:color="auto"/>
          </w:divBdr>
          <w:divsChild>
            <w:div w:id="1042170392">
              <w:marLeft w:val="0"/>
              <w:marRight w:val="0"/>
              <w:marTop w:val="0"/>
              <w:marBottom w:val="0"/>
              <w:divBdr>
                <w:top w:val="none" w:sz="0" w:space="0" w:color="auto"/>
                <w:left w:val="none" w:sz="0" w:space="0" w:color="auto"/>
                <w:bottom w:val="none" w:sz="0" w:space="0" w:color="auto"/>
                <w:right w:val="none" w:sz="0" w:space="0" w:color="auto"/>
              </w:divBdr>
            </w:div>
          </w:divsChild>
        </w:div>
        <w:div w:id="1091051164">
          <w:marLeft w:val="0"/>
          <w:marRight w:val="0"/>
          <w:marTop w:val="0"/>
          <w:marBottom w:val="0"/>
          <w:divBdr>
            <w:top w:val="none" w:sz="0" w:space="0" w:color="auto"/>
            <w:left w:val="none" w:sz="0" w:space="0" w:color="auto"/>
            <w:bottom w:val="none" w:sz="0" w:space="0" w:color="auto"/>
            <w:right w:val="none" w:sz="0" w:space="0" w:color="auto"/>
          </w:divBdr>
          <w:divsChild>
            <w:div w:id="1923177740">
              <w:marLeft w:val="0"/>
              <w:marRight w:val="0"/>
              <w:marTop w:val="0"/>
              <w:marBottom w:val="0"/>
              <w:divBdr>
                <w:top w:val="none" w:sz="0" w:space="0" w:color="auto"/>
                <w:left w:val="none" w:sz="0" w:space="0" w:color="auto"/>
                <w:bottom w:val="none" w:sz="0" w:space="0" w:color="auto"/>
                <w:right w:val="none" w:sz="0" w:space="0" w:color="auto"/>
              </w:divBdr>
            </w:div>
          </w:divsChild>
        </w:div>
        <w:div w:id="1125660586">
          <w:marLeft w:val="0"/>
          <w:marRight w:val="0"/>
          <w:marTop w:val="0"/>
          <w:marBottom w:val="0"/>
          <w:divBdr>
            <w:top w:val="none" w:sz="0" w:space="0" w:color="auto"/>
            <w:left w:val="none" w:sz="0" w:space="0" w:color="auto"/>
            <w:bottom w:val="none" w:sz="0" w:space="0" w:color="auto"/>
            <w:right w:val="none" w:sz="0" w:space="0" w:color="auto"/>
          </w:divBdr>
          <w:divsChild>
            <w:div w:id="1033111274">
              <w:marLeft w:val="0"/>
              <w:marRight w:val="0"/>
              <w:marTop w:val="0"/>
              <w:marBottom w:val="0"/>
              <w:divBdr>
                <w:top w:val="none" w:sz="0" w:space="0" w:color="auto"/>
                <w:left w:val="none" w:sz="0" w:space="0" w:color="auto"/>
                <w:bottom w:val="none" w:sz="0" w:space="0" w:color="auto"/>
                <w:right w:val="none" w:sz="0" w:space="0" w:color="auto"/>
              </w:divBdr>
            </w:div>
          </w:divsChild>
        </w:div>
        <w:div w:id="1205604479">
          <w:marLeft w:val="0"/>
          <w:marRight w:val="0"/>
          <w:marTop w:val="0"/>
          <w:marBottom w:val="0"/>
          <w:divBdr>
            <w:top w:val="none" w:sz="0" w:space="0" w:color="auto"/>
            <w:left w:val="none" w:sz="0" w:space="0" w:color="auto"/>
            <w:bottom w:val="none" w:sz="0" w:space="0" w:color="auto"/>
            <w:right w:val="none" w:sz="0" w:space="0" w:color="auto"/>
          </w:divBdr>
          <w:divsChild>
            <w:div w:id="528837535">
              <w:marLeft w:val="0"/>
              <w:marRight w:val="0"/>
              <w:marTop w:val="0"/>
              <w:marBottom w:val="0"/>
              <w:divBdr>
                <w:top w:val="none" w:sz="0" w:space="0" w:color="auto"/>
                <w:left w:val="none" w:sz="0" w:space="0" w:color="auto"/>
                <w:bottom w:val="none" w:sz="0" w:space="0" w:color="auto"/>
                <w:right w:val="none" w:sz="0" w:space="0" w:color="auto"/>
              </w:divBdr>
            </w:div>
          </w:divsChild>
        </w:div>
        <w:div w:id="1214075961">
          <w:marLeft w:val="0"/>
          <w:marRight w:val="0"/>
          <w:marTop w:val="0"/>
          <w:marBottom w:val="0"/>
          <w:divBdr>
            <w:top w:val="none" w:sz="0" w:space="0" w:color="auto"/>
            <w:left w:val="none" w:sz="0" w:space="0" w:color="auto"/>
            <w:bottom w:val="none" w:sz="0" w:space="0" w:color="auto"/>
            <w:right w:val="none" w:sz="0" w:space="0" w:color="auto"/>
          </w:divBdr>
          <w:divsChild>
            <w:div w:id="1201211037">
              <w:marLeft w:val="0"/>
              <w:marRight w:val="0"/>
              <w:marTop w:val="0"/>
              <w:marBottom w:val="0"/>
              <w:divBdr>
                <w:top w:val="none" w:sz="0" w:space="0" w:color="auto"/>
                <w:left w:val="none" w:sz="0" w:space="0" w:color="auto"/>
                <w:bottom w:val="none" w:sz="0" w:space="0" w:color="auto"/>
                <w:right w:val="none" w:sz="0" w:space="0" w:color="auto"/>
              </w:divBdr>
            </w:div>
          </w:divsChild>
        </w:div>
        <w:div w:id="1327592334">
          <w:marLeft w:val="0"/>
          <w:marRight w:val="0"/>
          <w:marTop w:val="0"/>
          <w:marBottom w:val="0"/>
          <w:divBdr>
            <w:top w:val="none" w:sz="0" w:space="0" w:color="auto"/>
            <w:left w:val="none" w:sz="0" w:space="0" w:color="auto"/>
            <w:bottom w:val="none" w:sz="0" w:space="0" w:color="auto"/>
            <w:right w:val="none" w:sz="0" w:space="0" w:color="auto"/>
          </w:divBdr>
          <w:divsChild>
            <w:div w:id="1506938736">
              <w:marLeft w:val="0"/>
              <w:marRight w:val="0"/>
              <w:marTop w:val="0"/>
              <w:marBottom w:val="0"/>
              <w:divBdr>
                <w:top w:val="none" w:sz="0" w:space="0" w:color="auto"/>
                <w:left w:val="none" w:sz="0" w:space="0" w:color="auto"/>
                <w:bottom w:val="none" w:sz="0" w:space="0" w:color="auto"/>
                <w:right w:val="none" w:sz="0" w:space="0" w:color="auto"/>
              </w:divBdr>
            </w:div>
          </w:divsChild>
        </w:div>
        <w:div w:id="1461653370">
          <w:marLeft w:val="0"/>
          <w:marRight w:val="0"/>
          <w:marTop w:val="0"/>
          <w:marBottom w:val="0"/>
          <w:divBdr>
            <w:top w:val="none" w:sz="0" w:space="0" w:color="auto"/>
            <w:left w:val="none" w:sz="0" w:space="0" w:color="auto"/>
            <w:bottom w:val="none" w:sz="0" w:space="0" w:color="auto"/>
            <w:right w:val="none" w:sz="0" w:space="0" w:color="auto"/>
          </w:divBdr>
          <w:divsChild>
            <w:div w:id="1280180500">
              <w:marLeft w:val="0"/>
              <w:marRight w:val="0"/>
              <w:marTop w:val="0"/>
              <w:marBottom w:val="0"/>
              <w:divBdr>
                <w:top w:val="none" w:sz="0" w:space="0" w:color="auto"/>
                <w:left w:val="none" w:sz="0" w:space="0" w:color="auto"/>
                <w:bottom w:val="none" w:sz="0" w:space="0" w:color="auto"/>
                <w:right w:val="none" w:sz="0" w:space="0" w:color="auto"/>
              </w:divBdr>
            </w:div>
          </w:divsChild>
        </w:div>
        <w:div w:id="1502355713">
          <w:marLeft w:val="0"/>
          <w:marRight w:val="0"/>
          <w:marTop w:val="0"/>
          <w:marBottom w:val="0"/>
          <w:divBdr>
            <w:top w:val="none" w:sz="0" w:space="0" w:color="auto"/>
            <w:left w:val="none" w:sz="0" w:space="0" w:color="auto"/>
            <w:bottom w:val="none" w:sz="0" w:space="0" w:color="auto"/>
            <w:right w:val="none" w:sz="0" w:space="0" w:color="auto"/>
          </w:divBdr>
          <w:divsChild>
            <w:div w:id="1732580009">
              <w:marLeft w:val="0"/>
              <w:marRight w:val="0"/>
              <w:marTop w:val="0"/>
              <w:marBottom w:val="0"/>
              <w:divBdr>
                <w:top w:val="none" w:sz="0" w:space="0" w:color="auto"/>
                <w:left w:val="none" w:sz="0" w:space="0" w:color="auto"/>
                <w:bottom w:val="none" w:sz="0" w:space="0" w:color="auto"/>
                <w:right w:val="none" w:sz="0" w:space="0" w:color="auto"/>
              </w:divBdr>
            </w:div>
          </w:divsChild>
        </w:div>
        <w:div w:id="1748384366">
          <w:marLeft w:val="0"/>
          <w:marRight w:val="0"/>
          <w:marTop w:val="0"/>
          <w:marBottom w:val="0"/>
          <w:divBdr>
            <w:top w:val="none" w:sz="0" w:space="0" w:color="auto"/>
            <w:left w:val="none" w:sz="0" w:space="0" w:color="auto"/>
            <w:bottom w:val="none" w:sz="0" w:space="0" w:color="auto"/>
            <w:right w:val="none" w:sz="0" w:space="0" w:color="auto"/>
          </w:divBdr>
          <w:divsChild>
            <w:div w:id="767046385">
              <w:marLeft w:val="0"/>
              <w:marRight w:val="0"/>
              <w:marTop w:val="0"/>
              <w:marBottom w:val="0"/>
              <w:divBdr>
                <w:top w:val="none" w:sz="0" w:space="0" w:color="auto"/>
                <w:left w:val="none" w:sz="0" w:space="0" w:color="auto"/>
                <w:bottom w:val="none" w:sz="0" w:space="0" w:color="auto"/>
                <w:right w:val="none" w:sz="0" w:space="0" w:color="auto"/>
              </w:divBdr>
            </w:div>
          </w:divsChild>
        </w:div>
        <w:div w:id="1830901411">
          <w:marLeft w:val="0"/>
          <w:marRight w:val="0"/>
          <w:marTop w:val="0"/>
          <w:marBottom w:val="0"/>
          <w:divBdr>
            <w:top w:val="none" w:sz="0" w:space="0" w:color="auto"/>
            <w:left w:val="none" w:sz="0" w:space="0" w:color="auto"/>
            <w:bottom w:val="none" w:sz="0" w:space="0" w:color="auto"/>
            <w:right w:val="none" w:sz="0" w:space="0" w:color="auto"/>
          </w:divBdr>
          <w:divsChild>
            <w:div w:id="960257914">
              <w:marLeft w:val="0"/>
              <w:marRight w:val="0"/>
              <w:marTop w:val="0"/>
              <w:marBottom w:val="0"/>
              <w:divBdr>
                <w:top w:val="none" w:sz="0" w:space="0" w:color="auto"/>
                <w:left w:val="none" w:sz="0" w:space="0" w:color="auto"/>
                <w:bottom w:val="none" w:sz="0" w:space="0" w:color="auto"/>
                <w:right w:val="none" w:sz="0" w:space="0" w:color="auto"/>
              </w:divBdr>
            </w:div>
          </w:divsChild>
        </w:div>
        <w:div w:id="1843396913">
          <w:marLeft w:val="0"/>
          <w:marRight w:val="0"/>
          <w:marTop w:val="0"/>
          <w:marBottom w:val="0"/>
          <w:divBdr>
            <w:top w:val="none" w:sz="0" w:space="0" w:color="auto"/>
            <w:left w:val="none" w:sz="0" w:space="0" w:color="auto"/>
            <w:bottom w:val="none" w:sz="0" w:space="0" w:color="auto"/>
            <w:right w:val="none" w:sz="0" w:space="0" w:color="auto"/>
          </w:divBdr>
          <w:divsChild>
            <w:div w:id="1939945922">
              <w:marLeft w:val="0"/>
              <w:marRight w:val="0"/>
              <w:marTop w:val="0"/>
              <w:marBottom w:val="0"/>
              <w:divBdr>
                <w:top w:val="none" w:sz="0" w:space="0" w:color="auto"/>
                <w:left w:val="none" w:sz="0" w:space="0" w:color="auto"/>
                <w:bottom w:val="none" w:sz="0" w:space="0" w:color="auto"/>
                <w:right w:val="none" w:sz="0" w:space="0" w:color="auto"/>
              </w:divBdr>
            </w:div>
          </w:divsChild>
        </w:div>
        <w:div w:id="1856848057">
          <w:marLeft w:val="0"/>
          <w:marRight w:val="0"/>
          <w:marTop w:val="0"/>
          <w:marBottom w:val="0"/>
          <w:divBdr>
            <w:top w:val="none" w:sz="0" w:space="0" w:color="auto"/>
            <w:left w:val="none" w:sz="0" w:space="0" w:color="auto"/>
            <w:bottom w:val="none" w:sz="0" w:space="0" w:color="auto"/>
            <w:right w:val="none" w:sz="0" w:space="0" w:color="auto"/>
          </w:divBdr>
          <w:divsChild>
            <w:div w:id="900286248">
              <w:marLeft w:val="0"/>
              <w:marRight w:val="0"/>
              <w:marTop w:val="0"/>
              <w:marBottom w:val="0"/>
              <w:divBdr>
                <w:top w:val="none" w:sz="0" w:space="0" w:color="auto"/>
                <w:left w:val="none" w:sz="0" w:space="0" w:color="auto"/>
                <w:bottom w:val="none" w:sz="0" w:space="0" w:color="auto"/>
                <w:right w:val="none" w:sz="0" w:space="0" w:color="auto"/>
              </w:divBdr>
            </w:div>
          </w:divsChild>
        </w:div>
        <w:div w:id="1861091675">
          <w:marLeft w:val="0"/>
          <w:marRight w:val="0"/>
          <w:marTop w:val="0"/>
          <w:marBottom w:val="0"/>
          <w:divBdr>
            <w:top w:val="none" w:sz="0" w:space="0" w:color="auto"/>
            <w:left w:val="none" w:sz="0" w:space="0" w:color="auto"/>
            <w:bottom w:val="none" w:sz="0" w:space="0" w:color="auto"/>
            <w:right w:val="none" w:sz="0" w:space="0" w:color="auto"/>
          </w:divBdr>
          <w:divsChild>
            <w:div w:id="192110675">
              <w:marLeft w:val="0"/>
              <w:marRight w:val="0"/>
              <w:marTop w:val="0"/>
              <w:marBottom w:val="0"/>
              <w:divBdr>
                <w:top w:val="none" w:sz="0" w:space="0" w:color="auto"/>
                <w:left w:val="none" w:sz="0" w:space="0" w:color="auto"/>
                <w:bottom w:val="none" w:sz="0" w:space="0" w:color="auto"/>
                <w:right w:val="none" w:sz="0" w:space="0" w:color="auto"/>
              </w:divBdr>
            </w:div>
          </w:divsChild>
        </w:div>
        <w:div w:id="1863664758">
          <w:marLeft w:val="0"/>
          <w:marRight w:val="0"/>
          <w:marTop w:val="0"/>
          <w:marBottom w:val="0"/>
          <w:divBdr>
            <w:top w:val="none" w:sz="0" w:space="0" w:color="auto"/>
            <w:left w:val="none" w:sz="0" w:space="0" w:color="auto"/>
            <w:bottom w:val="none" w:sz="0" w:space="0" w:color="auto"/>
            <w:right w:val="none" w:sz="0" w:space="0" w:color="auto"/>
          </w:divBdr>
          <w:divsChild>
            <w:div w:id="1407725674">
              <w:marLeft w:val="0"/>
              <w:marRight w:val="0"/>
              <w:marTop w:val="0"/>
              <w:marBottom w:val="0"/>
              <w:divBdr>
                <w:top w:val="none" w:sz="0" w:space="0" w:color="auto"/>
                <w:left w:val="none" w:sz="0" w:space="0" w:color="auto"/>
                <w:bottom w:val="none" w:sz="0" w:space="0" w:color="auto"/>
                <w:right w:val="none" w:sz="0" w:space="0" w:color="auto"/>
              </w:divBdr>
            </w:div>
          </w:divsChild>
        </w:div>
        <w:div w:id="1912039218">
          <w:marLeft w:val="0"/>
          <w:marRight w:val="0"/>
          <w:marTop w:val="0"/>
          <w:marBottom w:val="0"/>
          <w:divBdr>
            <w:top w:val="none" w:sz="0" w:space="0" w:color="auto"/>
            <w:left w:val="none" w:sz="0" w:space="0" w:color="auto"/>
            <w:bottom w:val="none" w:sz="0" w:space="0" w:color="auto"/>
            <w:right w:val="none" w:sz="0" w:space="0" w:color="auto"/>
          </w:divBdr>
          <w:divsChild>
            <w:div w:id="683171970">
              <w:marLeft w:val="0"/>
              <w:marRight w:val="0"/>
              <w:marTop w:val="0"/>
              <w:marBottom w:val="0"/>
              <w:divBdr>
                <w:top w:val="none" w:sz="0" w:space="0" w:color="auto"/>
                <w:left w:val="none" w:sz="0" w:space="0" w:color="auto"/>
                <w:bottom w:val="none" w:sz="0" w:space="0" w:color="auto"/>
                <w:right w:val="none" w:sz="0" w:space="0" w:color="auto"/>
              </w:divBdr>
            </w:div>
          </w:divsChild>
        </w:div>
        <w:div w:id="2002198331">
          <w:marLeft w:val="0"/>
          <w:marRight w:val="0"/>
          <w:marTop w:val="0"/>
          <w:marBottom w:val="0"/>
          <w:divBdr>
            <w:top w:val="none" w:sz="0" w:space="0" w:color="auto"/>
            <w:left w:val="none" w:sz="0" w:space="0" w:color="auto"/>
            <w:bottom w:val="none" w:sz="0" w:space="0" w:color="auto"/>
            <w:right w:val="none" w:sz="0" w:space="0" w:color="auto"/>
          </w:divBdr>
          <w:divsChild>
            <w:div w:id="145245248">
              <w:marLeft w:val="0"/>
              <w:marRight w:val="0"/>
              <w:marTop w:val="0"/>
              <w:marBottom w:val="0"/>
              <w:divBdr>
                <w:top w:val="none" w:sz="0" w:space="0" w:color="auto"/>
                <w:left w:val="none" w:sz="0" w:space="0" w:color="auto"/>
                <w:bottom w:val="none" w:sz="0" w:space="0" w:color="auto"/>
                <w:right w:val="none" w:sz="0" w:space="0" w:color="auto"/>
              </w:divBdr>
            </w:div>
          </w:divsChild>
        </w:div>
        <w:div w:id="2003849357">
          <w:marLeft w:val="0"/>
          <w:marRight w:val="0"/>
          <w:marTop w:val="0"/>
          <w:marBottom w:val="0"/>
          <w:divBdr>
            <w:top w:val="none" w:sz="0" w:space="0" w:color="auto"/>
            <w:left w:val="none" w:sz="0" w:space="0" w:color="auto"/>
            <w:bottom w:val="none" w:sz="0" w:space="0" w:color="auto"/>
            <w:right w:val="none" w:sz="0" w:space="0" w:color="auto"/>
          </w:divBdr>
          <w:divsChild>
            <w:div w:id="1634361083">
              <w:marLeft w:val="0"/>
              <w:marRight w:val="0"/>
              <w:marTop w:val="0"/>
              <w:marBottom w:val="0"/>
              <w:divBdr>
                <w:top w:val="none" w:sz="0" w:space="0" w:color="auto"/>
                <w:left w:val="none" w:sz="0" w:space="0" w:color="auto"/>
                <w:bottom w:val="none" w:sz="0" w:space="0" w:color="auto"/>
                <w:right w:val="none" w:sz="0" w:space="0" w:color="auto"/>
              </w:divBdr>
            </w:div>
          </w:divsChild>
        </w:div>
        <w:div w:id="2105224426">
          <w:marLeft w:val="0"/>
          <w:marRight w:val="0"/>
          <w:marTop w:val="0"/>
          <w:marBottom w:val="0"/>
          <w:divBdr>
            <w:top w:val="none" w:sz="0" w:space="0" w:color="auto"/>
            <w:left w:val="none" w:sz="0" w:space="0" w:color="auto"/>
            <w:bottom w:val="none" w:sz="0" w:space="0" w:color="auto"/>
            <w:right w:val="none" w:sz="0" w:space="0" w:color="auto"/>
          </w:divBdr>
          <w:divsChild>
            <w:div w:id="18908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58717">
      <w:bodyDiv w:val="1"/>
      <w:marLeft w:val="0"/>
      <w:marRight w:val="0"/>
      <w:marTop w:val="0"/>
      <w:marBottom w:val="0"/>
      <w:divBdr>
        <w:top w:val="none" w:sz="0" w:space="0" w:color="auto"/>
        <w:left w:val="none" w:sz="0" w:space="0" w:color="auto"/>
        <w:bottom w:val="none" w:sz="0" w:space="0" w:color="auto"/>
        <w:right w:val="none" w:sz="0" w:space="0" w:color="auto"/>
      </w:divBdr>
    </w:div>
    <w:div w:id="383068366">
      <w:bodyDiv w:val="1"/>
      <w:marLeft w:val="0"/>
      <w:marRight w:val="0"/>
      <w:marTop w:val="0"/>
      <w:marBottom w:val="0"/>
      <w:divBdr>
        <w:top w:val="none" w:sz="0" w:space="0" w:color="auto"/>
        <w:left w:val="none" w:sz="0" w:space="0" w:color="auto"/>
        <w:bottom w:val="none" w:sz="0" w:space="0" w:color="auto"/>
        <w:right w:val="none" w:sz="0" w:space="0" w:color="auto"/>
      </w:divBdr>
    </w:div>
    <w:div w:id="454640963">
      <w:bodyDiv w:val="1"/>
      <w:marLeft w:val="0"/>
      <w:marRight w:val="0"/>
      <w:marTop w:val="0"/>
      <w:marBottom w:val="0"/>
      <w:divBdr>
        <w:top w:val="none" w:sz="0" w:space="0" w:color="auto"/>
        <w:left w:val="none" w:sz="0" w:space="0" w:color="auto"/>
        <w:bottom w:val="none" w:sz="0" w:space="0" w:color="auto"/>
        <w:right w:val="none" w:sz="0" w:space="0" w:color="auto"/>
      </w:divBdr>
    </w:div>
    <w:div w:id="494298582">
      <w:bodyDiv w:val="1"/>
      <w:marLeft w:val="0"/>
      <w:marRight w:val="0"/>
      <w:marTop w:val="0"/>
      <w:marBottom w:val="0"/>
      <w:divBdr>
        <w:top w:val="none" w:sz="0" w:space="0" w:color="auto"/>
        <w:left w:val="none" w:sz="0" w:space="0" w:color="auto"/>
        <w:bottom w:val="none" w:sz="0" w:space="0" w:color="auto"/>
        <w:right w:val="none" w:sz="0" w:space="0" w:color="auto"/>
      </w:divBdr>
    </w:div>
    <w:div w:id="513688431">
      <w:bodyDiv w:val="1"/>
      <w:marLeft w:val="0"/>
      <w:marRight w:val="0"/>
      <w:marTop w:val="0"/>
      <w:marBottom w:val="0"/>
      <w:divBdr>
        <w:top w:val="none" w:sz="0" w:space="0" w:color="auto"/>
        <w:left w:val="none" w:sz="0" w:space="0" w:color="auto"/>
        <w:bottom w:val="none" w:sz="0" w:space="0" w:color="auto"/>
        <w:right w:val="none" w:sz="0" w:space="0" w:color="auto"/>
      </w:divBdr>
    </w:div>
    <w:div w:id="559286829">
      <w:bodyDiv w:val="1"/>
      <w:marLeft w:val="0"/>
      <w:marRight w:val="0"/>
      <w:marTop w:val="0"/>
      <w:marBottom w:val="0"/>
      <w:divBdr>
        <w:top w:val="none" w:sz="0" w:space="0" w:color="auto"/>
        <w:left w:val="none" w:sz="0" w:space="0" w:color="auto"/>
        <w:bottom w:val="none" w:sz="0" w:space="0" w:color="auto"/>
        <w:right w:val="none" w:sz="0" w:space="0" w:color="auto"/>
      </w:divBdr>
    </w:div>
    <w:div w:id="704981609">
      <w:bodyDiv w:val="1"/>
      <w:marLeft w:val="0"/>
      <w:marRight w:val="0"/>
      <w:marTop w:val="0"/>
      <w:marBottom w:val="0"/>
      <w:divBdr>
        <w:top w:val="none" w:sz="0" w:space="0" w:color="auto"/>
        <w:left w:val="none" w:sz="0" w:space="0" w:color="auto"/>
        <w:bottom w:val="none" w:sz="0" w:space="0" w:color="auto"/>
        <w:right w:val="none" w:sz="0" w:space="0" w:color="auto"/>
      </w:divBdr>
      <w:divsChild>
        <w:div w:id="690454450">
          <w:marLeft w:val="0"/>
          <w:marRight w:val="0"/>
          <w:marTop w:val="0"/>
          <w:marBottom w:val="0"/>
          <w:divBdr>
            <w:top w:val="none" w:sz="0" w:space="0" w:color="auto"/>
            <w:left w:val="none" w:sz="0" w:space="0" w:color="auto"/>
            <w:bottom w:val="none" w:sz="0" w:space="0" w:color="auto"/>
            <w:right w:val="none" w:sz="0" w:space="0" w:color="auto"/>
          </w:divBdr>
        </w:div>
        <w:div w:id="978456740">
          <w:marLeft w:val="0"/>
          <w:marRight w:val="0"/>
          <w:marTop w:val="0"/>
          <w:marBottom w:val="0"/>
          <w:divBdr>
            <w:top w:val="none" w:sz="0" w:space="0" w:color="auto"/>
            <w:left w:val="none" w:sz="0" w:space="0" w:color="auto"/>
            <w:bottom w:val="none" w:sz="0" w:space="0" w:color="auto"/>
            <w:right w:val="none" w:sz="0" w:space="0" w:color="auto"/>
          </w:divBdr>
        </w:div>
        <w:div w:id="1253971197">
          <w:marLeft w:val="0"/>
          <w:marRight w:val="0"/>
          <w:marTop w:val="0"/>
          <w:marBottom w:val="0"/>
          <w:divBdr>
            <w:top w:val="none" w:sz="0" w:space="0" w:color="auto"/>
            <w:left w:val="none" w:sz="0" w:space="0" w:color="auto"/>
            <w:bottom w:val="none" w:sz="0" w:space="0" w:color="auto"/>
            <w:right w:val="none" w:sz="0" w:space="0" w:color="auto"/>
          </w:divBdr>
        </w:div>
        <w:div w:id="1473209620">
          <w:marLeft w:val="0"/>
          <w:marRight w:val="0"/>
          <w:marTop w:val="0"/>
          <w:marBottom w:val="0"/>
          <w:divBdr>
            <w:top w:val="none" w:sz="0" w:space="0" w:color="auto"/>
            <w:left w:val="none" w:sz="0" w:space="0" w:color="auto"/>
            <w:bottom w:val="none" w:sz="0" w:space="0" w:color="auto"/>
            <w:right w:val="none" w:sz="0" w:space="0" w:color="auto"/>
          </w:divBdr>
        </w:div>
      </w:divsChild>
    </w:div>
    <w:div w:id="749035285">
      <w:bodyDiv w:val="1"/>
      <w:marLeft w:val="0"/>
      <w:marRight w:val="0"/>
      <w:marTop w:val="0"/>
      <w:marBottom w:val="0"/>
      <w:divBdr>
        <w:top w:val="none" w:sz="0" w:space="0" w:color="auto"/>
        <w:left w:val="none" w:sz="0" w:space="0" w:color="auto"/>
        <w:bottom w:val="none" w:sz="0" w:space="0" w:color="auto"/>
        <w:right w:val="none" w:sz="0" w:space="0" w:color="auto"/>
      </w:divBdr>
    </w:div>
    <w:div w:id="849299851">
      <w:bodyDiv w:val="1"/>
      <w:marLeft w:val="0"/>
      <w:marRight w:val="0"/>
      <w:marTop w:val="0"/>
      <w:marBottom w:val="0"/>
      <w:divBdr>
        <w:top w:val="none" w:sz="0" w:space="0" w:color="auto"/>
        <w:left w:val="none" w:sz="0" w:space="0" w:color="auto"/>
        <w:bottom w:val="none" w:sz="0" w:space="0" w:color="auto"/>
        <w:right w:val="none" w:sz="0" w:space="0" w:color="auto"/>
      </w:divBdr>
    </w:div>
    <w:div w:id="850023028">
      <w:bodyDiv w:val="1"/>
      <w:marLeft w:val="0"/>
      <w:marRight w:val="0"/>
      <w:marTop w:val="0"/>
      <w:marBottom w:val="0"/>
      <w:divBdr>
        <w:top w:val="none" w:sz="0" w:space="0" w:color="auto"/>
        <w:left w:val="none" w:sz="0" w:space="0" w:color="auto"/>
        <w:bottom w:val="none" w:sz="0" w:space="0" w:color="auto"/>
        <w:right w:val="none" w:sz="0" w:space="0" w:color="auto"/>
      </w:divBdr>
    </w:div>
    <w:div w:id="1148085790">
      <w:bodyDiv w:val="1"/>
      <w:marLeft w:val="0"/>
      <w:marRight w:val="0"/>
      <w:marTop w:val="0"/>
      <w:marBottom w:val="0"/>
      <w:divBdr>
        <w:top w:val="none" w:sz="0" w:space="0" w:color="auto"/>
        <w:left w:val="none" w:sz="0" w:space="0" w:color="auto"/>
        <w:bottom w:val="none" w:sz="0" w:space="0" w:color="auto"/>
        <w:right w:val="none" w:sz="0" w:space="0" w:color="auto"/>
      </w:divBdr>
    </w:div>
    <w:div w:id="1184128474">
      <w:bodyDiv w:val="1"/>
      <w:marLeft w:val="0"/>
      <w:marRight w:val="0"/>
      <w:marTop w:val="0"/>
      <w:marBottom w:val="0"/>
      <w:divBdr>
        <w:top w:val="none" w:sz="0" w:space="0" w:color="auto"/>
        <w:left w:val="none" w:sz="0" w:space="0" w:color="auto"/>
        <w:bottom w:val="none" w:sz="0" w:space="0" w:color="auto"/>
        <w:right w:val="none" w:sz="0" w:space="0" w:color="auto"/>
      </w:divBdr>
    </w:div>
    <w:div w:id="1244290779">
      <w:bodyDiv w:val="1"/>
      <w:marLeft w:val="0"/>
      <w:marRight w:val="0"/>
      <w:marTop w:val="0"/>
      <w:marBottom w:val="0"/>
      <w:divBdr>
        <w:top w:val="none" w:sz="0" w:space="0" w:color="auto"/>
        <w:left w:val="none" w:sz="0" w:space="0" w:color="auto"/>
        <w:bottom w:val="none" w:sz="0" w:space="0" w:color="auto"/>
        <w:right w:val="none" w:sz="0" w:space="0" w:color="auto"/>
      </w:divBdr>
    </w:div>
    <w:div w:id="1312715353">
      <w:bodyDiv w:val="1"/>
      <w:marLeft w:val="0"/>
      <w:marRight w:val="0"/>
      <w:marTop w:val="0"/>
      <w:marBottom w:val="0"/>
      <w:divBdr>
        <w:top w:val="none" w:sz="0" w:space="0" w:color="auto"/>
        <w:left w:val="none" w:sz="0" w:space="0" w:color="auto"/>
        <w:bottom w:val="none" w:sz="0" w:space="0" w:color="auto"/>
        <w:right w:val="none" w:sz="0" w:space="0" w:color="auto"/>
      </w:divBdr>
    </w:div>
    <w:div w:id="1336031160">
      <w:bodyDiv w:val="1"/>
      <w:marLeft w:val="0"/>
      <w:marRight w:val="0"/>
      <w:marTop w:val="0"/>
      <w:marBottom w:val="0"/>
      <w:divBdr>
        <w:top w:val="none" w:sz="0" w:space="0" w:color="auto"/>
        <w:left w:val="none" w:sz="0" w:space="0" w:color="auto"/>
        <w:bottom w:val="none" w:sz="0" w:space="0" w:color="auto"/>
        <w:right w:val="none" w:sz="0" w:space="0" w:color="auto"/>
      </w:divBdr>
    </w:div>
    <w:div w:id="1488277841">
      <w:bodyDiv w:val="1"/>
      <w:marLeft w:val="0"/>
      <w:marRight w:val="0"/>
      <w:marTop w:val="0"/>
      <w:marBottom w:val="0"/>
      <w:divBdr>
        <w:top w:val="none" w:sz="0" w:space="0" w:color="auto"/>
        <w:left w:val="none" w:sz="0" w:space="0" w:color="auto"/>
        <w:bottom w:val="none" w:sz="0" w:space="0" w:color="auto"/>
        <w:right w:val="none" w:sz="0" w:space="0" w:color="auto"/>
      </w:divBdr>
    </w:div>
    <w:div w:id="1509175611">
      <w:bodyDiv w:val="1"/>
      <w:marLeft w:val="0"/>
      <w:marRight w:val="0"/>
      <w:marTop w:val="0"/>
      <w:marBottom w:val="0"/>
      <w:divBdr>
        <w:top w:val="none" w:sz="0" w:space="0" w:color="auto"/>
        <w:left w:val="none" w:sz="0" w:space="0" w:color="auto"/>
        <w:bottom w:val="none" w:sz="0" w:space="0" w:color="auto"/>
        <w:right w:val="none" w:sz="0" w:space="0" w:color="auto"/>
      </w:divBdr>
    </w:div>
    <w:div w:id="1569342288">
      <w:bodyDiv w:val="1"/>
      <w:marLeft w:val="0"/>
      <w:marRight w:val="0"/>
      <w:marTop w:val="0"/>
      <w:marBottom w:val="0"/>
      <w:divBdr>
        <w:top w:val="none" w:sz="0" w:space="0" w:color="auto"/>
        <w:left w:val="none" w:sz="0" w:space="0" w:color="auto"/>
        <w:bottom w:val="none" w:sz="0" w:space="0" w:color="auto"/>
        <w:right w:val="none" w:sz="0" w:space="0" w:color="auto"/>
      </w:divBdr>
    </w:div>
    <w:div w:id="1576669031">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752656309">
      <w:bodyDiv w:val="1"/>
      <w:marLeft w:val="0"/>
      <w:marRight w:val="0"/>
      <w:marTop w:val="0"/>
      <w:marBottom w:val="0"/>
      <w:divBdr>
        <w:top w:val="none" w:sz="0" w:space="0" w:color="auto"/>
        <w:left w:val="none" w:sz="0" w:space="0" w:color="auto"/>
        <w:bottom w:val="none" w:sz="0" w:space="0" w:color="auto"/>
        <w:right w:val="none" w:sz="0" w:space="0" w:color="auto"/>
      </w:divBdr>
    </w:div>
    <w:div w:id="1771579421">
      <w:bodyDiv w:val="1"/>
      <w:marLeft w:val="0"/>
      <w:marRight w:val="0"/>
      <w:marTop w:val="0"/>
      <w:marBottom w:val="0"/>
      <w:divBdr>
        <w:top w:val="none" w:sz="0" w:space="0" w:color="auto"/>
        <w:left w:val="none" w:sz="0" w:space="0" w:color="auto"/>
        <w:bottom w:val="none" w:sz="0" w:space="0" w:color="auto"/>
        <w:right w:val="none" w:sz="0" w:space="0" w:color="auto"/>
      </w:divBdr>
      <w:divsChild>
        <w:div w:id="6180020">
          <w:marLeft w:val="0"/>
          <w:marRight w:val="0"/>
          <w:marTop w:val="0"/>
          <w:marBottom w:val="0"/>
          <w:divBdr>
            <w:top w:val="none" w:sz="0" w:space="0" w:color="auto"/>
            <w:left w:val="none" w:sz="0" w:space="0" w:color="auto"/>
            <w:bottom w:val="none" w:sz="0" w:space="0" w:color="auto"/>
            <w:right w:val="none" w:sz="0" w:space="0" w:color="auto"/>
          </w:divBdr>
          <w:divsChild>
            <w:div w:id="1468935244">
              <w:marLeft w:val="0"/>
              <w:marRight w:val="0"/>
              <w:marTop w:val="0"/>
              <w:marBottom w:val="0"/>
              <w:divBdr>
                <w:top w:val="none" w:sz="0" w:space="0" w:color="auto"/>
                <w:left w:val="none" w:sz="0" w:space="0" w:color="auto"/>
                <w:bottom w:val="none" w:sz="0" w:space="0" w:color="auto"/>
                <w:right w:val="none" w:sz="0" w:space="0" w:color="auto"/>
              </w:divBdr>
            </w:div>
          </w:divsChild>
        </w:div>
        <w:div w:id="193273003">
          <w:marLeft w:val="0"/>
          <w:marRight w:val="0"/>
          <w:marTop w:val="0"/>
          <w:marBottom w:val="0"/>
          <w:divBdr>
            <w:top w:val="none" w:sz="0" w:space="0" w:color="auto"/>
            <w:left w:val="none" w:sz="0" w:space="0" w:color="auto"/>
            <w:bottom w:val="none" w:sz="0" w:space="0" w:color="auto"/>
            <w:right w:val="none" w:sz="0" w:space="0" w:color="auto"/>
          </w:divBdr>
          <w:divsChild>
            <w:div w:id="893664741">
              <w:marLeft w:val="0"/>
              <w:marRight w:val="0"/>
              <w:marTop w:val="0"/>
              <w:marBottom w:val="0"/>
              <w:divBdr>
                <w:top w:val="none" w:sz="0" w:space="0" w:color="auto"/>
                <w:left w:val="none" w:sz="0" w:space="0" w:color="auto"/>
                <w:bottom w:val="none" w:sz="0" w:space="0" w:color="auto"/>
                <w:right w:val="none" w:sz="0" w:space="0" w:color="auto"/>
              </w:divBdr>
            </w:div>
          </w:divsChild>
        </w:div>
        <w:div w:id="198517730">
          <w:marLeft w:val="0"/>
          <w:marRight w:val="0"/>
          <w:marTop w:val="0"/>
          <w:marBottom w:val="0"/>
          <w:divBdr>
            <w:top w:val="none" w:sz="0" w:space="0" w:color="auto"/>
            <w:left w:val="none" w:sz="0" w:space="0" w:color="auto"/>
            <w:bottom w:val="none" w:sz="0" w:space="0" w:color="auto"/>
            <w:right w:val="none" w:sz="0" w:space="0" w:color="auto"/>
          </w:divBdr>
          <w:divsChild>
            <w:div w:id="81294598">
              <w:marLeft w:val="0"/>
              <w:marRight w:val="0"/>
              <w:marTop w:val="0"/>
              <w:marBottom w:val="0"/>
              <w:divBdr>
                <w:top w:val="none" w:sz="0" w:space="0" w:color="auto"/>
                <w:left w:val="none" w:sz="0" w:space="0" w:color="auto"/>
                <w:bottom w:val="none" w:sz="0" w:space="0" w:color="auto"/>
                <w:right w:val="none" w:sz="0" w:space="0" w:color="auto"/>
              </w:divBdr>
            </w:div>
          </w:divsChild>
        </w:div>
        <w:div w:id="201989147">
          <w:marLeft w:val="0"/>
          <w:marRight w:val="0"/>
          <w:marTop w:val="0"/>
          <w:marBottom w:val="0"/>
          <w:divBdr>
            <w:top w:val="none" w:sz="0" w:space="0" w:color="auto"/>
            <w:left w:val="none" w:sz="0" w:space="0" w:color="auto"/>
            <w:bottom w:val="none" w:sz="0" w:space="0" w:color="auto"/>
            <w:right w:val="none" w:sz="0" w:space="0" w:color="auto"/>
          </w:divBdr>
          <w:divsChild>
            <w:div w:id="34430976">
              <w:marLeft w:val="0"/>
              <w:marRight w:val="0"/>
              <w:marTop w:val="0"/>
              <w:marBottom w:val="0"/>
              <w:divBdr>
                <w:top w:val="none" w:sz="0" w:space="0" w:color="auto"/>
                <w:left w:val="none" w:sz="0" w:space="0" w:color="auto"/>
                <w:bottom w:val="none" w:sz="0" w:space="0" w:color="auto"/>
                <w:right w:val="none" w:sz="0" w:space="0" w:color="auto"/>
              </w:divBdr>
            </w:div>
          </w:divsChild>
        </w:div>
        <w:div w:id="356465621">
          <w:marLeft w:val="0"/>
          <w:marRight w:val="0"/>
          <w:marTop w:val="0"/>
          <w:marBottom w:val="0"/>
          <w:divBdr>
            <w:top w:val="none" w:sz="0" w:space="0" w:color="auto"/>
            <w:left w:val="none" w:sz="0" w:space="0" w:color="auto"/>
            <w:bottom w:val="none" w:sz="0" w:space="0" w:color="auto"/>
            <w:right w:val="none" w:sz="0" w:space="0" w:color="auto"/>
          </w:divBdr>
          <w:divsChild>
            <w:div w:id="1142577125">
              <w:marLeft w:val="0"/>
              <w:marRight w:val="0"/>
              <w:marTop w:val="0"/>
              <w:marBottom w:val="0"/>
              <w:divBdr>
                <w:top w:val="none" w:sz="0" w:space="0" w:color="auto"/>
                <w:left w:val="none" w:sz="0" w:space="0" w:color="auto"/>
                <w:bottom w:val="none" w:sz="0" w:space="0" w:color="auto"/>
                <w:right w:val="none" w:sz="0" w:space="0" w:color="auto"/>
              </w:divBdr>
            </w:div>
          </w:divsChild>
        </w:div>
        <w:div w:id="357395654">
          <w:marLeft w:val="0"/>
          <w:marRight w:val="0"/>
          <w:marTop w:val="0"/>
          <w:marBottom w:val="0"/>
          <w:divBdr>
            <w:top w:val="none" w:sz="0" w:space="0" w:color="auto"/>
            <w:left w:val="none" w:sz="0" w:space="0" w:color="auto"/>
            <w:bottom w:val="none" w:sz="0" w:space="0" w:color="auto"/>
            <w:right w:val="none" w:sz="0" w:space="0" w:color="auto"/>
          </w:divBdr>
          <w:divsChild>
            <w:div w:id="182984897">
              <w:marLeft w:val="0"/>
              <w:marRight w:val="0"/>
              <w:marTop w:val="0"/>
              <w:marBottom w:val="0"/>
              <w:divBdr>
                <w:top w:val="none" w:sz="0" w:space="0" w:color="auto"/>
                <w:left w:val="none" w:sz="0" w:space="0" w:color="auto"/>
                <w:bottom w:val="none" w:sz="0" w:space="0" w:color="auto"/>
                <w:right w:val="none" w:sz="0" w:space="0" w:color="auto"/>
              </w:divBdr>
            </w:div>
          </w:divsChild>
        </w:div>
        <w:div w:id="368338945">
          <w:marLeft w:val="0"/>
          <w:marRight w:val="0"/>
          <w:marTop w:val="0"/>
          <w:marBottom w:val="0"/>
          <w:divBdr>
            <w:top w:val="none" w:sz="0" w:space="0" w:color="auto"/>
            <w:left w:val="none" w:sz="0" w:space="0" w:color="auto"/>
            <w:bottom w:val="none" w:sz="0" w:space="0" w:color="auto"/>
            <w:right w:val="none" w:sz="0" w:space="0" w:color="auto"/>
          </w:divBdr>
          <w:divsChild>
            <w:div w:id="1070731089">
              <w:marLeft w:val="0"/>
              <w:marRight w:val="0"/>
              <w:marTop w:val="0"/>
              <w:marBottom w:val="0"/>
              <w:divBdr>
                <w:top w:val="none" w:sz="0" w:space="0" w:color="auto"/>
                <w:left w:val="none" w:sz="0" w:space="0" w:color="auto"/>
                <w:bottom w:val="none" w:sz="0" w:space="0" w:color="auto"/>
                <w:right w:val="none" w:sz="0" w:space="0" w:color="auto"/>
              </w:divBdr>
            </w:div>
          </w:divsChild>
        </w:div>
        <w:div w:id="391462160">
          <w:marLeft w:val="0"/>
          <w:marRight w:val="0"/>
          <w:marTop w:val="0"/>
          <w:marBottom w:val="0"/>
          <w:divBdr>
            <w:top w:val="none" w:sz="0" w:space="0" w:color="auto"/>
            <w:left w:val="none" w:sz="0" w:space="0" w:color="auto"/>
            <w:bottom w:val="none" w:sz="0" w:space="0" w:color="auto"/>
            <w:right w:val="none" w:sz="0" w:space="0" w:color="auto"/>
          </w:divBdr>
          <w:divsChild>
            <w:div w:id="2053184931">
              <w:marLeft w:val="0"/>
              <w:marRight w:val="0"/>
              <w:marTop w:val="0"/>
              <w:marBottom w:val="0"/>
              <w:divBdr>
                <w:top w:val="none" w:sz="0" w:space="0" w:color="auto"/>
                <w:left w:val="none" w:sz="0" w:space="0" w:color="auto"/>
                <w:bottom w:val="none" w:sz="0" w:space="0" w:color="auto"/>
                <w:right w:val="none" w:sz="0" w:space="0" w:color="auto"/>
              </w:divBdr>
            </w:div>
          </w:divsChild>
        </w:div>
        <w:div w:id="407651655">
          <w:marLeft w:val="0"/>
          <w:marRight w:val="0"/>
          <w:marTop w:val="0"/>
          <w:marBottom w:val="0"/>
          <w:divBdr>
            <w:top w:val="none" w:sz="0" w:space="0" w:color="auto"/>
            <w:left w:val="none" w:sz="0" w:space="0" w:color="auto"/>
            <w:bottom w:val="none" w:sz="0" w:space="0" w:color="auto"/>
            <w:right w:val="none" w:sz="0" w:space="0" w:color="auto"/>
          </w:divBdr>
          <w:divsChild>
            <w:div w:id="1808930504">
              <w:marLeft w:val="0"/>
              <w:marRight w:val="0"/>
              <w:marTop w:val="0"/>
              <w:marBottom w:val="0"/>
              <w:divBdr>
                <w:top w:val="none" w:sz="0" w:space="0" w:color="auto"/>
                <w:left w:val="none" w:sz="0" w:space="0" w:color="auto"/>
                <w:bottom w:val="none" w:sz="0" w:space="0" w:color="auto"/>
                <w:right w:val="none" w:sz="0" w:space="0" w:color="auto"/>
              </w:divBdr>
            </w:div>
          </w:divsChild>
        </w:div>
        <w:div w:id="417141477">
          <w:marLeft w:val="0"/>
          <w:marRight w:val="0"/>
          <w:marTop w:val="0"/>
          <w:marBottom w:val="0"/>
          <w:divBdr>
            <w:top w:val="none" w:sz="0" w:space="0" w:color="auto"/>
            <w:left w:val="none" w:sz="0" w:space="0" w:color="auto"/>
            <w:bottom w:val="none" w:sz="0" w:space="0" w:color="auto"/>
            <w:right w:val="none" w:sz="0" w:space="0" w:color="auto"/>
          </w:divBdr>
          <w:divsChild>
            <w:div w:id="1436366312">
              <w:marLeft w:val="0"/>
              <w:marRight w:val="0"/>
              <w:marTop w:val="0"/>
              <w:marBottom w:val="0"/>
              <w:divBdr>
                <w:top w:val="none" w:sz="0" w:space="0" w:color="auto"/>
                <w:left w:val="none" w:sz="0" w:space="0" w:color="auto"/>
                <w:bottom w:val="none" w:sz="0" w:space="0" w:color="auto"/>
                <w:right w:val="none" w:sz="0" w:space="0" w:color="auto"/>
              </w:divBdr>
            </w:div>
          </w:divsChild>
        </w:div>
        <w:div w:id="421488540">
          <w:marLeft w:val="0"/>
          <w:marRight w:val="0"/>
          <w:marTop w:val="0"/>
          <w:marBottom w:val="0"/>
          <w:divBdr>
            <w:top w:val="none" w:sz="0" w:space="0" w:color="auto"/>
            <w:left w:val="none" w:sz="0" w:space="0" w:color="auto"/>
            <w:bottom w:val="none" w:sz="0" w:space="0" w:color="auto"/>
            <w:right w:val="none" w:sz="0" w:space="0" w:color="auto"/>
          </w:divBdr>
          <w:divsChild>
            <w:div w:id="1416131449">
              <w:marLeft w:val="0"/>
              <w:marRight w:val="0"/>
              <w:marTop w:val="0"/>
              <w:marBottom w:val="0"/>
              <w:divBdr>
                <w:top w:val="none" w:sz="0" w:space="0" w:color="auto"/>
                <w:left w:val="none" w:sz="0" w:space="0" w:color="auto"/>
                <w:bottom w:val="none" w:sz="0" w:space="0" w:color="auto"/>
                <w:right w:val="none" w:sz="0" w:space="0" w:color="auto"/>
              </w:divBdr>
            </w:div>
          </w:divsChild>
        </w:div>
        <w:div w:id="468941469">
          <w:marLeft w:val="0"/>
          <w:marRight w:val="0"/>
          <w:marTop w:val="0"/>
          <w:marBottom w:val="0"/>
          <w:divBdr>
            <w:top w:val="none" w:sz="0" w:space="0" w:color="auto"/>
            <w:left w:val="none" w:sz="0" w:space="0" w:color="auto"/>
            <w:bottom w:val="none" w:sz="0" w:space="0" w:color="auto"/>
            <w:right w:val="none" w:sz="0" w:space="0" w:color="auto"/>
          </w:divBdr>
          <w:divsChild>
            <w:div w:id="1825781925">
              <w:marLeft w:val="0"/>
              <w:marRight w:val="0"/>
              <w:marTop w:val="0"/>
              <w:marBottom w:val="0"/>
              <w:divBdr>
                <w:top w:val="none" w:sz="0" w:space="0" w:color="auto"/>
                <w:left w:val="none" w:sz="0" w:space="0" w:color="auto"/>
                <w:bottom w:val="none" w:sz="0" w:space="0" w:color="auto"/>
                <w:right w:val="none" w:sz="0" w:space="0" w:color="auto"/>
              </w:divBdr>
            </w:div>
          </w:divsChild>
        </w:div>
        <w:div w:id="485126386">
          <w:marLeft w:val="0"/>
          <w:marRight w:val="0"/>
          <w:marTop w:val="0"/>
          <w:marBottom w:val="0"/>
          <w:divBdr>
            <w:top w:val="none" w:sz="0" w:space="0" w:color="auto"/>
            <w:left w:val="none" w:sz="0" w:space="0" w:color="auto"/>
            <w:bottom w:val="none" w:sz="0" w:space="0" w:color="auto"/>
            <w:right w:val="none" w:sz="0" w:space="0" w:color="auto"/>
          </w:divBdr>
          <w:divsChild>
            <w:div w:id="638653315">
              <w:marLeft w:val="0"/>
              <w:marRight w:val="0"/>
              <w:marTop w:val="0"/>
              <w:marBottom w:val="0"/>
              <w:divBdr>
                <w:top w:val="none" w:sz="0" w:space="0" w:color="auto"/>
                <w:left w:val="none" w:sz="0" w:space="0" w:color="auto"/>
                <w:bottom w:val="none" w:sz="0" w:space="0" w:color="auto"/>
                <w:right w:val="none" w:sz="0" w:space="0" w:color="auto"/>
              </w:divBdr>
            </w:div>
          </w:divsChild>
        </w:div>
        <w:div w:id="516194143">
          <w:marLeft w:val="0"/>
          <w:marRight w:val="0"/>
          <w:marTop w:val="0"/>
          <w:marBottom w:val="0"/>
          <w:divBdr>
            <w:top w:val="none" w:sz="0" w:space="0" w:color="auto"/>
            <w:left w:val="none" w:sz="0" w:space="0" w:color="auto"/>
            <w:bottom w:val="none" w:sz="0" w:space="0" w:color="auto"/>
            <w:right w:val="none" w:sz="0" w:space="0" w:color="auto"/>
          </w:divBdr>
          <w:divsChild>
            <w:div w:id="146287540">
              <w:marLeft w:val="0"/>
              <w:marRight w:val="0"/>
              <w:marTop w:val="0"/>
              <w:marBottom w:val="0"/>
              <w:divBdr>
                <w:top w:val="none" w:sz="0" w:space="0" w:color="auto"/>
                <w:left w:val="none" w:sz="0" w:space="0" w:color="auto"/>
                <w:bottom w:val="none" w:sz="0" w:space="0" w:color="auto"/>
                <w:right w:val="none" w:sz="0" w:space="0" w:color="auto"/>
              </w:divBdr>
            </w:div>
          </w:divsChild>
        </w:div>
        <w:div w:id="555511574">
          <w:marLeft w:val="0"/>
          <w:marRight w:val="0"/>
          <w:marTop w:val="0"/>
          <w:marBottom w:val="0"/>
          <w:divBdr>
            <w:top w:val="none" w:sz="0" w:space="0" w:color="auto"/>
            <w:left w:val="none" w:sz="0" w:space="0" w:color="auto"/>
            <w:bottom w:val="none" w:sz="0" w:space="0" w:color="auto"/>
            <w:right w:val="none" w:sz="0" w:space="0" w:color="auto"/>
          </w:divBdr>
          <w:divsChild>
            <w:div w:id="1310204444">
              <w:marLeft w:val="0"/>
              <w:marRight w:val="0"/>
              <w:marTop w:val="0"/>
              <w:marBottom w:val="0"/>
              <w:divBdr>
                <w:top w:val="none" w:sz="0" w:space="0" w:color="auto"/>
                <w:left w:val="none" w:sz="0" w:space="0" w:color="auto"/>
                <w:bottom w:val="none" w:sz="0" w:space="0" w:color="auto"/>
                <w:right w:val="none" w:sz="0" w:space="0" w:color="auto"/>
              </w:divBdr>
            </w:div>
          </w:divsChild>
        </w:div>
        <w:div w:id="808280647">
          <w:marLeft w:val="0"/>
          <w:marRight w:val="0"/>
          <w:marTop w:val="0"/>
          <w:marBottom w:val="0"/>
          <w:divBdr>
            <w:top w:val="none" w:sz="0" w:space="0" w:color="auto"/>
            <w:left w:val="none" w:sz="0" w:space="0" w:color="auto"/>
            <w:bottom w:val="none" w:sz="0" w:space="0" w:color="auto"/>
            <w:right w:val="none" w:sz="0" w:space="0" w:color="auto"/>
          </w:divBdr>
          <w:divsChild>
            <w:div w:id="1633710249">
              <w:marLeft w:val="0"/>
              <w:marRight w:val="0"/>
              <w:marTop w:val="0"/>
              <w:marBottom w:val="0"/>
              <w:divBdr>
                <w:top w:val="none" w:sz="0" w:space="0" w:color="auto"/>
                <w:left w:val="none" w:sz="0" w:space="0" w:color="auto"/>
                <w:bottom w:val="none" w:sz="0" w:space="0" w:color="auto"/>
                <w:right w:val="none" w:sz="0" w:space="0" w:color="auto"/>
              </w:divBdr>
            </w:div>
          </w:divsChild>
        </w:div>
        <w:div w:id="902328753">
          <w:marLeft w:val="0"/>
          <w:marRight w:val="0"/>
          <w:marTop w:val="0"/>
          <w:marBottom w:val="0"/>
          <w:divBdr>
            <w:top w:val="none" w:sz="0" w:space="0" w:color="auto"/>
            <w:left w:val="none" w:sz="0" w:space="0" w:color="auto"/>
            <w:bottom w:val="none" w:sz="0" w:space="0" w:color="auto"/>
            <w:right w:val="none" w:sz="0" w:space="0" w:color="auto"/>
          </w:divBdr>
          <w:divsChild>
            <w:div w:id="384376372">
              <w:marLeft w:val="0"/>
              <w:marRight w:val="0"/>
              <w:marTop w:val="0"/>
              <w:marBottom w:val="0"/>
              <w:divBdr>
                <w:top w:val="none" w:sz="0" w:space="0" w:color="auto"/>
                <w:left w:val="none" w:sz="0" w:space="0" w:color="auto"/>
                <w:bottom w:val="none" w:sz="0" w:space="0" w:color="auto"/>
                <w:right w:val="none" w:sz="0" w:space="0" w:color="auto"/>
              </w:divBdr>
            </w:div>
          </w:divsChild>
        </w:div>
        <w:div w:id="925726928">
          <w:marLeft w:val="0"/>
          <w:marRight w:val="0"/>
          <w:marTop w:val="0"/>
          <w:marBottom w:val="0"/>
          <w:divBdr>
            <w:top w:val="none" w:sz="0" w:space="0" w:color="auto"/>
            <w:left w:val="none" w:sz="0" w:space="0" w:color="auto"/>
            <w:bottom w:val="none" w:sz="0" w:space="0" w:color="auto"/>
            <w:right w:val="none" w:sz="0" w:space="0" w:color="auto"/>
          </w:divBdr>
          <w:divsChild>
            <w:div w:id="1949464519">
              <w:marLeft w:val="0"/>
              <w:marRight w:val="0"/>
              <w:marTop w:val="0"/>
              <w:marBottom w:val="0"/>
              <w:divBdr>
                <w:top w:val="none" w:sz="0" w:space="0" w:color="auto"/>
                <w:left w:val="none" w:sz="0" w:space="0" w:color="auto"/>
                <w:bottom w:val="none" w:sz="0" w:space="0" w:color="auto"/>
                <w:right w:val="none" w:sz="0" w:space="0" w:color="auto"/>
              </w:divBdr>
            </w:div>
          </w:divsChild>
        </w:div>
        <w:div w:id="981429087">
          <w:marLeft w:val="0"/>
          <w:marRight w:val="0"/>
          <w:marTop w:val="0"/>
          <w:marBottom w:val="0"/>
          <w:divBdr>
            <w:top w:val="none" w:sz="0" w:space="0" w:color="auto"/>
            <w:left w:val="none" w:sz="0" w:space="0" w:color="auto"/>
            <w:bottom w:val="none" w:sz="0" w:space="0" w:color="auto"/>
            <w:right w:val="none" w:sz="0" w:space="0" w:color="auto"/>
          </w:divBdr>
          <w:divsChild>
            <w:div w:id="939022771">
              <w:marLeft w:val="0"/>
              <w:marRight w:val="0"/>
              <w:marTop w:val="0"/>
              <w:marBottom w:val="0"/>
              <w:divBdr>
                <w:top w:val="none" w:sz="0" w:space="0" w:color="auto"/>
                <w:left w:val="none" w:sz="0" w:space="0" w:color="auto"/>
                <w:bottom w:val="none" w:sz="0" w:space="0" w:color="auto"/>
                <w:right w:val="none" w:sz="0" w:space="0" w:color="auto"/>
              </w:divBdr>
            </w:div>
          </w:divsChild>
        </w:div>
        <w:div w:id="1046878129">
          <w:marLeft w:val="0"/>
          <w:marRight w:val="0"/>
          <w:marTop w:val="0"/>
          <w:marBottom w:val="0"/>
          <w:divBdr>
            <w:top w:val="none" w:sz="0" w:space="0" w:color="auto"/>
            <w:left w:val="none" w:sz="0" w:space="0" w:color="auto"/>
            <w:bottom w:val="none" w:sz="0" w:space="0" w:color="auto"/>
            <w:right w:val="none" w:sz="0" w:space="0" w:color="auto"/>
          </w:divBdr>
          <w:divsChild>
            <w:div w:id="1648364606">
              <w:marLeft w:val="0"/>
              <w:marRight w:val="0"/>
              <w:marTop w:val="0"/>
              <w:marBottom w:val="0"/>
              <w:divBdr>
                <w:top w:val="none" w:sz="0" w:space="0" w:color="auto"/>
                <w:left w:val="none" w:sz="0" w:space="0" w:color="auto"/>
                <w:bottom w:val="none" w:sz="0" w:space="0" w:color="auto"/>
                <w:right w:val="none" w:sz="0" w:space="0" w:color="auto"/>
              </w:divBdr>
            </w:div>
          </w:divsChild>
        </w:div>
        <w:div w:id="1087965367">
          <w:marLeft w:val="0"/>
          <w:marRight w:val="0"/>
          <w:marTop w:val="0"/>
          <w:marBottom w:val="0"/>
          <w:divBdr>
            <w:top w:val="none" w:sz="0" w:space="0" w:color="auto"/>
            <w:left w:val="none" w:sz="0" w:space="0" w:color="auto"/>
            <w:bottom w:val="none" w:sz="0" w:space="0" w:color="auto"/>
            <w:right w:val="none" w:sz="0" w:space="0" w:color="auto"/>
          </w:divBdr>
          <w:divsChild>
            <w:div w:id="31417489">
              <w:marLeft w:val="0"/>
              <w:marRight w:val="0"/>
              <w:marTop w:val="0"/>
              <w:marBottom w:val="0"/>
              <w:divBdr>
                <w:top w:val="none" w:sz="0" w:space="0" w:color="auto"/>
                <w:left w:val="none" w:sz="0" w:space="0" w:color="auto"/>
                <w:bottom w:val="none" w:sz="0" w:space="0" w:color="auto"/>
                <w:right w:val="none" w:sz="0" w:space="0" w:color="auto"/>
              </w:divBdr>
            </w:div>
          </w:divsChild>
        </w:div>
        <w:div w:id="1227914786">
          <w:marLeft w:val="0"/>
          <w:marRight w:val="0"/>
          <w:marTop w:val="0"/>
          <w:marBottom w:val="0"/>
          <w:divBdr>
            <w:top w:val="none" w:sz="0" w:space="0" w:color="auto"/>
            <w:left w:val="none" w:sz="0" w:space="0" w:color="auto"/>
            <w:bottom w:val="none" w:sz="0" w:space="0" w:color="auto"/>
            <w:right w:val="none" w:sz="0" w:space="0" w:color="auto"/>
          </w:divBdr>
          <w:divsChild>
            <w:div w:id="913052178">
              <w:marLeft w:val="0"/>
              <w:marRight w:val="0"/>
              <w:marTop w:val="0"/>
              <w:marBottom w:val="0"/>
              <w:divBdr>
                <w:top w:val="none" w:sz="0" w:space="0" w:color="auto"/>
                <w:left w:val="none" w:sz="0" w:space="0" w:color="auto"/>
                <w:bottom w:val="none" w:sz="0" w:space="0" w:color="auto"/>
                <w:right w:val="none" w:sz="0" w:space="0" w:color="auto"/>
              </w:divBdr>
            </w:div>
          </w:divsChild>
        </w:div>
        <w:div w:id="1246106254">
          <w:marLeft w:val="0"/>
          <w:marRight w:val="0"/>
          <w:marTop w:val="0"/>
          <w:marBottom w:val="0"/>
          <w:divBdr>
            <w:top w:val="none" w:sz="0" w:space="0" w:color="auto"/>
            <w:left w:val="none" w:sz="0" w:space="0" w:color="auto"/>
            <w:bottom w:val="none" w:sz="0" w:space="0" w:color="auto"/>
            <w:right w:val="none" w:sz="0" w:space="0" w:color="auto"/>
          </w:divBdr>
          <w:divsChild>
            <w:div w:id="1755779055">
              <w:marLeft w:val="0"/>
              <w:marRight w:val="0"/>
              <w:marTop w:val="0"/>
              <w:marBottom w:val="0"/>
              <w:divBdr>
                <w:top w:val="none" w:sz="0" w:space="0" w:color="auto"/>
                <w:left w:val="none" w:sz="0" w:space="0" w:color="auto"/>
                <w:bottom w:val="none" w:sz="0" w:space="0" w:color="auto"/>
                <w:right w:val="none" w:sz="0" w:space="0" w:color="auto"/>
              </w:divBdr>
            </w:div>
          </w:divsChild>
        </w:div>
        <w:div w:id="1250116174">
          <w:marLeft w:val="0"/>
          <w:marRight w:val="0"/>
          <w:marTop w:val="0"/>
          <w:marBottom w:val="0"/>
          <w:divBdr>
            <w:top w:val="none" w:sz="0" w:space="0" w:color="auto"/>
            <w:left w:val="none" w:sz="0" w:space="0" w:color="auto"/>
            <w:bottom w:val="none" w:sz="0" w:space="0" w:color="auto"/>
            <w:right w:val="none" w:sz="0" w:space="0" w:color="auto"/>
          </w:divBdr>
          <w:divsChild>
            <w:div w:id="2076199556">
              <w:marLeft w:val="0"/>
              <w:marRight w:val="0"/>
              <w:marTop w:val="0"/>
              <w:marBottom w:val="0"/>
              <w:divBdr>
                <w:top w:val="none" w:sz="0" w:space="0" w:color="auto"/>
                <w:left w:val="none" w:sz="0" w:space="0" w:color="auto"/>
                <w:bottom w:val="none" w:sz="0" w:space="0" w:color="auto"/>
                <w:right w:val="none" w:sz="0" w:space="0" w:color="auto"/>
              </w:divBdr>
            </w:div>
          </w:divsChild>
        </w:div>
        <w:div w:id="1253472497">
          <w:marLeft w:val="0"/>
          <w:marRight w:val="0"/>
          <w:marTop w:val="0"/>
          <w:marBottom w:val="0"/>
          <w:divBdr>
            <w:top w:val="none" w:sz="0" w:space="0" w:color="auto"/>
            <w:left w:val="none" w:sz="0" w:space="0" w:color="auto"/>
            <w:bottom w:val="none" w:sz="0" w:space="0" w:color="auto"/>
            <w:right w:val="none" w:sz="0" w:space="0" w:color="auto"/>
          </w:divBdr>
          <w:divsChild>
            <w:div w:id="564142538">
              <w:marLeft w:val="0"/>
              <w:marRight w:val="0"/>
              <w:marTop w:val="0"/>
              <w:marBottom w:val="0"/>
              <w:divBdr>
                <w:top w:val="none" w:sz="0" w:space="0" w:color="auto"/>
                <w:left w:val="none" w:sz="0" w:space="0" w:color="auto"/>
                <w:bottom w:val="none" w:sz="0" w:space="0" w:color="auto"/>
                <w:right w:val="none" w:sz="0" w:space="0" w:color="auto"/>
              </w:divBdr>
            </w:div>
          </w:divsChild>
        </w:div>
        <w:div w:id="1461151069">
          <w:marLeft w:val="0"/>
          <w:marRight w:val="0"/>
          <w:marTop w:val="0"/>
          <w:marBottom w:val="0"/>
          <w:divBdr>
            <w:top w:val="none" w:sz="0" w:space="0" w:color="auto"/>
            <w:left w:val="none" w:sz="0" w:space="0" w:color="auto"/>
            <w:bottom w:val="none" w:sz="0" w:space="0" w:color="auto"/>
            <w:right w:val="none" w:sz="0" w:space="0" w:color="auto"/>
          </w:divBdr>
          <w:divsChild>
            <w:div w:id="113907572">
              <w:marLeft w:val="0"/>
              <w:marRight w:val="0"/>
              <w:marTop w:val="0"/>
              <w:marBottom w:val="0"/>
              <w:divBdr>
                <w:top w:val="none" w:sz="0" w:space="0" w:color="auto"/>
                <w:left w:val="none" w:sz="0" w:space="0" w:color="auto"/>
                <w:bottom w:val="none" w:sz="0" w:space="0" w:color="auto"/>
                <w:right w:val="none" w:sz="0" w:space="0" w:color="auto"/>
              </w:divBdr>
            </w:div>
          </w:divsChild>
        </w:div>
        <w:div w:id="1601570853">
          <w:marLeft w:val="0"/>
          <w:marRight w:val="0"/>
          <w:marTop w:val="0"/>
          <w:marBottom w:val="0"/>
          <w:divBdr>
            <w:top w:val="none" w:sz="0" w:space="0" w:color="auto"/>
            <w:left w:val="none" w:sz="0" w:space="0" w:color="auto"/>
            <w:bottom w:val="none" w:sz="0" w:space="0" w:color="auto"/>
            <w:right w:val="none" w:sz="0" w:space="0" w:color="auto"/>
          </w:divBdr>
          <w:divsChild>
            <w:div w:id="1035615222">
              <w:marLeft w:val="0"/>
              <w:marRight w:val="0"/>
              <w:marTop w:val="0"/>
              <w:marBottom w:val="0"/>
              <w:divBdr>
                <w:top w:val="none" w:sz="0" w:space="0" w:color="auto"/>
                <w:left w:val="none" w:sz="0" w:space="0" w:color="auto"/>
                <w:bottom w:val="none" w:sz="0" w:space="0" w:color="auto"/>
                <w:right w:val="none" w:sz="0" w:space="0" w:color="auto"/>
              </w:divBdr>
            </w:div>
          </w:divsChild>
        </w:div>
        <w:div w:id="1647851495">
          <w:marLeft w:val="0"/>
          <w:marRight w:val="0"/>
          <w:marTop w:val="0"/>
          <w:marBottom w:val="0"/>
          <w:divBdr>
            <w:top w:val="none" w:sz="0" w:space="0" w:color="auto"/>
            <w:left w:val="none" w:sz="0" w:space="0" w:color="auto"/>
            <w:bottom w:val="none" w:sz="0" w:space="0" w:color="auto"/>
            <w:right w:val="none" w:sz="0" w:space="0" w:color="auto"/>
          </w:divBdr>
          <w:divsChild>
            <w:div w:id="1522166327">
              <w:marLeft w:val="0"/>
              <w:marRight w:val="0"/>
              <w:marTop w:val="0"/>
              <w:marBottom w:val="0"/>
              <w:divBdr>
                <w:top w:val="none" w:sz="0" w:space="0" w:color="auto"/>
                <w:left w:val="none" w:sz="0" w:space="0" w:color="auto"/>
                <w:bottom w:val="none" w:sz="0" w:space="0" w:color="auto"/>
                <w:right w:val="none" w:sz="0" w:space="0" w:color="auto"/>
              </w:divBdr>
            </w:div>
          </w:divsChild>
        </w:div>
        <w:div w:id="1672023732">
          <w:marLeft w:val="0"/>
          <w:marRight w:val="0"/>
          <w:marTop w:val="0"/>
          <w:marBottom w:val="0"/>
          <w:divBdr>
            <w:top w:val="none" w:sz="0" w:space="0" w:color="auto"/>
            <w:left w:val="none" w:sz="0" w:space="0" w:color="auto"/>
            <w:bottom w:val="none" w:sz="0" w:space="0" w:color="auto"/>
            <w:right w:val="none" w:sz="0" w:space="0" w:color="auto"/>
          </w:divBdr>
          <w:divsChild>
            <w:div w:id="1619485375">
              <w:marLeft w:val="0"/>
              <w:marRight w:val="0"/>
              <w:marTop w:val="0"/>
              <w:marBottom w:val="0"/>
              <w:divBdr>
                <w:top w:val="none" w:sz="0" w:space="0" w:color="auto"/>
                <w:left w:val="none" w:sz="0" w:space="0" w:color="auto"/>
                <w:bottom w:val="none" w:sz="0" w:space="0" w:color="auto"/>
                <w:right w:val="none" w:sz="0" w:space="0" w:color="auto"/>
              </w:divBdr>
            </w:div>
          </w:divsChild>
        </w:div>
        <w:div w:id="1722748225">
          <w:marLeft w:val="0"/>
          <w:marRight w:val="0"/>
          <w:marTop w:val="0"/>
          <w:marBottom w:val="0"/>
          <w:divBdr>
            <w:top w:val="none" w:sz="0" w:space="0" w:color="auto"/>
            <w:left w:val="none" w:sz="0" w:space="0" w:color="auto"/>
            <w:bottom w:val="none" w:sz="0" w:space="0" w:color="auto"/>
            <w:right w:val="none" w:sz="0" w:space="0" w:color="auto"/>
          </w:divBdr>
          <w:divsChild>
            <w:div w:id="1927611678">
              <w:marLeft w:val="0"/>
              <w:marRight w:val="0"/>
              <w:marTop w:val="0"/>
              <w:marBottom w:val="0"/>
              <w:divBdr>
                <w:top w:val="none" w:sz="0" w:space="0" w:color="auto"/>
                <w:left w:val="none" w:sz="0" w:space="0" w:color="auto"/>
                <w:bottom w:val="none" w:sz="0" w:space="0" w:color="auto"/>
                <w:right w:val="none" w:sz="0" w:space="0" w:color="auto"/>
              </w:divBdr>
            </w:div>
          </w:divsChild>
        </w:div>
        <w:div w:id="1723870121">
          <w:marLeft w:val="0"/>
          <w:marRight w:val="0"/>
          <w:marTop w:val="0"/>
          <w:marBottom w:val="0"/>
          <w:divBdr>
            <w:top w:val="none" w:sz="0" w:space="0" w:color="auto"/>
            <w:left w:val="none" w:sz="0" w:space="0" w:color="auto"/>
            <w:bottom w:val="none" w:sz="0" w:space="0" w:color="auto"/>
            <w:right w:val="none" w:sz="0" w:space="0" w:color="auto"/>
          </w:divBdr>
          <w:divsChild>
            <w:div w:id="1303268880">
              <w:marLeft w:val="0"/>
              <w:marRight w:val="0"/>
              <w:marTop w:val="0"/>
              <w:marBottom w:val="0"/>
              <w:divBdr>
                <w:top w:val="none" w:sz="0" w:space="0" w:color="auto"/>
                <w:left w:val="none" w:sz="0" w:space="0" w:color="auto"/>
                <w:bottom w:val="none" w:sz="0" w:space="0" w:color="auto"/>
                <w:right w:val="none" w:sz="0" w:space="0" w:color="auto"/>
              </w:divBdr>
            </w:div>
          </w:divsChild>
        </w:div>
        <w:div w:id="1781534294">
          <w:marLeft w:val="0"/>
          <w:marRight w:val="0"/>
          <w:marTop w:val="0"/>
          <w:marBottom w:val="0"/>
          <w:divBdr>
            <w:top w:val="none" w:sz="0" w:space="0" w:color="auto"/>
            <w:left w:val="none" w:sz="0" w:space="0" w:color="auto"/>
            <w:bottom w:val="none" w:sz="0" w:space="0" w:color="auto"/>
            <w:right w:val="none" w:sz="0" w:space="0" w:color="auto"/>
          </w:divBdr>
          <w:divsChild>
            <w:div w:id="352154905">
              <w:marLeft w:val="0"/>
              <w:marRight w:val="0"/>
              <w:marTop w:val="0"/>
              <w:marBottom w:val="0"/>
              <w:divBdr>
                <w:top w:val="none" w:sz="0" w:space="0" w:color="auto"/>
                <w:left w:val="none" w:sz="0" w:space="0" w:color="auto"/>
                <w:bottom w:val="none" w:sz="0" w:space="0" w:color="auto"/>
                <w:right w:val="none" w:sz="0" w:space="0" w:color="auto"/>
              </w:divBdr>
            </w:div>
          </w:divsChild>
        </w:div>
        <w:div w:id="1787893093">
          <w:marLeft w:val="0"/>
          <w:marRight w:val="0"/>
          <w:marTop w:val="0"/>
          <w:marBottom w:val="0"/>
          <w:divBdr>
            <w:top w:val="none" w:sz="0" w:space="0" w:color="auto"/>
            <w:left w:val="none" w:sz="0" w:space="0" w:color="auto"/>
            <w:bottom w:val="none" w:sz="0" w:space="0" w:color="auto"/>
            <w:right w:val="none" w:sz="0" w:space="0" w:color="auto"/>
          </w:divBdr>
          <w:divsChild>
            <w:div w:id="941913683">
              <w:marLeft w:val="0"/>
              <w:marRight w:val="0"/>
              <w:marTop w:val="0"/>
              <w:marBottom w:val="0"/>
              <w:divBdr>
                <w:top w:val="none" w:sz="0" w:space="0" w:color="auto"/>
                <w:left w:val="none" w:sz="0" w:space="0" w:color="auto"/>
                <w:bottom w:val="none" w:sz="0" w:space="0" w:color="auto"/>
                <w:right w:val="none" w:sz="0" w:space="0" w:color="auto"/>
              </w:divBdr>
            </w:div>
          </w:divsChild>
        </w:div>
        <w:div w:id="1885752432">
          <w:marLeft w:val="0"/>
          <w:marRight w:val="0"/>
          <w:marTop w:val="0"/>
          <w:marBottom w:val="0"/>
          <w:divBdr>
            <w:top w:val="none" w:sz="0" w:space="0" w:color="auto"/>
            <w:left w:val="none" w:sz="0" w:space="0" w:color="auto"/>
            <w:bottom w:val="none" w:sz="0" w:space="0" w:color="auto"/>
            <w:right w:val="none" w:sz="0" w:space="0" w:color="auto"/>
          </w:divBdr>
          <w:divsChild>
            <w:div w:id="1535580124">
              <w:marLeft w:val="0"/>
              <w:marRight w:val="0"/>
              <w:marTop w:val="0"/>
              <w:marBottom w:val="0"/>
              <w:divBdr>
                <w:top w:val="none" w:sz="0" w:space="0" w:color="auto"/>
                <w:left w:val="none" w:sz="0" w:space="0" w:color="auto"/>
                <w:bottom w:val="none" w:sz="0" w:space="0" w:color="auto"/>
                <w:right w:val="none" w:sz="0" w:space="0" w:color="auto"/>
              </w:divBdr>
            </w:div>
          </w:divsChild>
        </w:div>
        <w:div w:id="1920402310">
          <w:marLeft w:val="0"/>
          <w:marRight w:val="0"/>
          <w:marTop w:val="0"/>
          <w:marBottom w:val="0"/>
          <w:divBdr>
            <w:top w:val="none" w:sz="0" w:space="0" w:color="auto"/>
            <w:left w:val="none" w:sz="0" w:space="0" w:color="auto"/>
            <w:bottom w:val="none" w:sz="0" w:space="0" w:color="auto"/>
            <w:right w:val="none" w:sz="0" w:space="0" w:color="auto"/>
          </w:divBdr>
          <w:divsChild>
            <w:div w:id="242765482">
              <w:marLeft w:val="0"/>
              <w:marRight w:val="0"/>
              <w:marTop w:val="0"/>
              <w:marBottom w:val="0"/>
              <w:divBdr>
                <w:top w:val="none" w:sz="0" w:space="0" w:color="auto"/>
                <w:left w:val="none" w:sz="0" w:space="0" w:color="auto"/>
                <w:bottom w:val="none" w:sz="0" w:space="0" w:color="auto"/>
                <w:right w:val="none" w:sz="0" w:space="0" w:color="auto"/>
              </w:divBdr>
            </w:div>
          </w:divsChild>
        </w:div>
        <w:div w:id="1973318790">
          <w:marLeft w:val="0"/>
          <w:marRight w:val="0"/>
          <w:marTop w:val="0"/>
          <w:marBottom w:val="0"/>
          <w:divBdr>
            <w:top w:val="none" w:sz="0" w:space="0" w:color="auto"/>
            <w:left w:val="none" w:sz="0" w:space="0" w:color="auto"/>
            <w:bottom w:val="none" w:sz="0" w:space="0" w:color="auto"/>
            <w:right w:val="none" w:sz="0" w:space="0" w:color="auto"/>
          </w:divBdr>
          <w:divsChild>
            <w:div w:id="1874540958">
              <w:marLeft w:val="0"/>
              <w:marRight w:val="0"/>
              <w:marTop w:val="0"/>
              <w:marBottom w:val="0"/>
              <w:divBdr>
                <w:top w:val="none" w:sz="0" w:space="0" w:color="auto"/>
                <w:left w:val="none" w:sz="0" w:space="0" w:color="auto"/>
                <w:bottom w:val="none" w:sz="0" w:space="0" w:color="auto"/>
                <w:right w:val="none" w:sz="0" w:space="0" w:color="auto"/>
              </w:divBdr>
            </w:div>
          </w:divsChild>
        </w:div>
        <w:div w:id="2132476849">
          <w:marLeft w:val="0"/>
          <w:marRight w:val="0"/>
          <w:marTop w:val="0"/>
          <w:marBottom w:val="0"/>
          <w:divBdr>
            <w:top w:val="none" w:sz="0" w:space="0" w:color="auto"/>
            <w:left w:val="none" w:sz="0" w:space="0" w:color="auto"/>
            <w:bottom w:val="none" w:sz="0" w:space="0" w:color="auto"/>
            <w:right w:val="none" w:sz="0" w:space="0" w:color="auto"/>
          </w:divBdr>
          <w:divsChild>
            <w:div w:id="145902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5293">
      <w:bodyDiv w:val="1"/>
      <w:marLeft w:val="0"/>
      <w:marRight w:val="0"/>
      <w:marTop w:val="0"/>
      <w:marBottom w:val="0"/>
      <w:divBdr>
        <w:top w:val="none" w:sz="0" w:space="0" w:color="auto"/>
        <w:left w:val="none" w:sz="0" w:space="0" w:color="auto"/>
        <w:bottom w:val="none" w:sz="0" w:space="0" w:color="auto"/>
        <w:right w:val="none" w:sz="0" w:space="0" w:color="auto"/>
      </w:divBdr>
    </w:div>
    <w:div w:id="1796557638">
      <w:bodyDiv w:val="1"/>
      <w:marLeft w:val="0"/>
      <w:marRight w:val="0"/>
      <w:marTop w:val="0"/>
      <w:marBottom w:val="0"/>
      <w:divBdr>
        <w:top w:val="none" w:sz="0" w:space="0" w:color="auto"/>
        <w:left w:val="none" w:sz="0" w:space="0" w:color="auto"/>
        <w:bottom w:val="none" w:sz="0" w:space="0" w:color="auto"/>
        <w:right w:val="none" w:sz="0" w:space="0" w:color="auto"/>
      </w:divBdr>
    </w:div>
    <w:div w:id="1826436449">
      <w:bodyDiv w:val="1"/>
      <w:marLeft w:val="0"/>
      <w:marRight w:val="0"/>
      <w:marTop w:val="0"/>
      <w:marBottom w:val="0"/>
      <w:divBdr>
        <w:top w:val="none" w:sz="0" w:space="0" w:color="auto"/>
        <w:left w:val="none" w:sz="0" w:space="0" w:color="auto"/>
        <w:bottom w:val="none" w:sz="0" w:space="0" w:color="auto"/>
        <w:right w:val="none" w:sz="0" w:space="0" w:color="auto"/>
      </w:divBdr>
    </w:div>
    <w:div w:id="1839030539">
      <w:bodyDiv w:val="1"/>
      <w:marLeft w:val="0"/>
      <w:marRight w:val="0"/>
      <w:marTop w:val="0"/>
      <w:marBottom w:val="0"/>
      <w:divBdr>
        <w:top w:val="none" w:sz="0" w:space="0" w:color="auto"/>
        <w:left w:val="none" w:sz="0" w:space="0" w:color="auto"/>
        <w:bottom w:val="none" w:sz="0" w:space="0" w:color="auto"/>
        <w:right w:val="none" w:sz="0" w:space="0" w:color="auto"/>
      </w:divBdr>
      <w:divsChild>
        <w:div w:id="344408718">
          <w:marLeft w:val="0"/>
          <w:marRight w:val="0"/>
          <w:marTop w:val="0"/>
          <w:marBottom w:val="0"/>
          <w:divBdr>
            <w:top w:val="none" w:sz="0" w:space="0" w:color="auto"/>
            <w:left w:val="none" w:sz="0" w:space="0" w:color="auto"/>
            <w:bottom w:val="none" w:sz="0" w:space="0" w:color="auto"/>
            <w:right w:val="none" w:sz="0" w:space="0" w:color="auto"/>
          </w:divBdr>
        </w:div>
        <w:div w:id="446434892">
          <w:marLeft w:val="0"/>
          <w:marRight w:val="0"/>
          <w:marTop w:val="0"/>
          <w:marBottom w:val="0"/>
          <w:divBdr>
            <w:top w:val="none" w:sz="0" w:space="0" w:color="auto"/>
            <w:left w:val="none" w:sz="0" w:space="0" w:color="auto"/>
            <w:bottom w:val="none" w:sz="0" w:space="0" w:color="auto"/>
            <w:right w:val="none" w:sz="0" w:space="0" w:color="auto"/>
          </w:divBdr>
        </w:div>
        <w:div w:id="1661541602">
          <w:marLeft w:val="0"/>
          <w:marRight w:val="0"/>
          <w:marTop w:val="0"/>
          <w:marBottom w:val="0"/>
          <w:divBdr>
            <w:top w:val="none" w:sz="0" w:space="0" w:color="auto"/>
            <w:left w:val="none" w:sz="0" w:space="0" w:color="auto"/>
            <w:bottom w:val="none" w:sz="0" w:space="0" w:color="auto"/>
            <w:right w:val="none" w:sz="0" w:space="0" w:color="auto"/>
          </w:divBdr>
        </w:div>
        <w:div w:id="1727951557">
          <w:marLeft w:val="0"/>
          <w:marRight w:val="0"/>
          <w:marTop w:val="0"/>
          <w:marBottom w:val="0"/>
          <w:divBdr>
            <w:top w:val="none" w:sz="0" w:space="0" w:color="auto"/>
            <w:left w:val="none" w:sz="0" w:space="0" w:color="auto"/>
            <w:bottom w:val="none" w:sz="0" w:space="0" w:color="auto"/>
            <w:right w:val="none" w:sz="0" w:space="0" w:color="auto"/>
          </w:divBdr>
        </w:div>
      </w:divsChild>
    </w:div>
    <w:div w:id="1886019455">
      <w:bodyDiv w:val="1"/>
      <w:marLeft w:val="0"/>
      <w:marRight w:val="0"/>
      <w:marTop w:val="0"/>
      <w:marBottom w:val="0"/>
      <w:divBdr>
        <w:top w:val="none" w:sz="0" w:space="0" w:color="auto"/>
        <w:left w:val="none" w:sz="0" w:space="0" w:color="auto"/>
        <w:bottom w:val="none" w:sz="0" w:space="0" w:color="auto"/>
        <w:right w:val="none" w:sz="0" w:space="0" w:color="auto"/>
      </w:divBdr>
    </w:div>
    <w:div w:id="1890460802">
      <w:bodyDiv w:val="1"/>
      <w:marLeft w:val="0"/>
      <w:marRight w:val="0"/>
      <w:marTop w:val="0"/>
      <w:marBottom w:val="0"/>
      <w:divBdr>
        <w:top w:val="none" w:sz="0" w:space="0" w:color="auto"/>
        <w:left w:val="none" w:sz="0" w:space="0" w:color="auto"/>
        <w:bottom w:val="none" w:sz="0" w:space="0" w:color="auto"/>
        <w:right w:val="none" w:sz="0" w:space="0" w:color="auto"/>
      </w:divBdr>
    </w:div>
    <w:div w:id="2001929653">
      <w:bodyDiv w:val="1"/>
      <w:marLeft w:val="0"/>
      <w:marRight w:val="0"/>
      <w:marTop w:val="0"/>
      <w:marBottom w:val="0"/>
      <w:divBdr>
        <w:top w:val="none" w:sz="0" w:space="0" w:color="auto"/>
        <w:left w:val="none" w:sz="0" w:space="0" w:color="auto"/>
        <w:bottom w:val="none" w:sz="0" w:space="0" w:color="auto"/>
        <w:right w:val="none" w:sz="0" w:space="0" w:color="auto"/>
      </w:divBdr>
    </w:div>
    <w:div w:id="2037003975">
      <w:bodyDiv w:val="1"/>
      <w:marLeft w:val="0"/>
      <w:marRight w:val="0"/>
      <w:marTop w:val="0"/>
      <w:marBottom w:val="0"/>
      <w:divBdr>
        <w:top w:val="none" w:sz="0" w:space="0" w:color="auto"/>
        <w:left w:val="none" w:sz="0" w:space="0" w:color="auto"/>
        <w:bottom w:val="none" w:sz="0" w:space="0" w:color="auto"/>
        <w:right w:val="none" w:sz="0" w:space="0" w:color="auto"/>
      </w:divBdr>
    </w:div>
    <w:div w:id="204959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3.png"/><Relationship Id="rId42" Type="http://schemas.openxmlformats.org/officeDocument/2006/relationships/hyperlink" Target="https://www.digital.gov.au/policy/ai/ai-assurance-framework-pilot-report" TargetMode="External"/><Relationship Id="rId47" Type="http://schemas.openxmlformats.org/officeDocument/2006/relationships/header" Target="header7.xml"/><Relationship Id="rId63" Type="http://schemas.openxmlformats.org/officeDocument/2006/relationships/hyperlink" Target="https://www.oaic.gov.au/privacy/australian-privacy-principles" TargetMode="External"/><Relationship Id="rId68" Type="http://schemas.openxmlformats.org/officeDocument/2006/relationships/hyperlink" Target="https://www.industry.gov.au/publications/australias-artificial-intelligence-ethics-principles/australias-ai-ethics-principles" TargetMode="External"/><Relationship Id="rId84" Type="http://schemas.microsoft.com/office/2019/05/relationships/documenttasks" Target="documenttasks/documenttasks1.xml"/><Relationship Id="rId16" Type="http://schemas.openxmlformats.org/officeDocument/2006/relationships/header" Target="header2.xml"/><Relationship Id="rId11" Type="http://schemas.openxmlformats.org/officeDocument/2006/relationships/settings" Target="settings.xml"/><Relationship Id="rId32" Type="http://schemas.openxmlformats.org/officeDocument/2006/relationships/hyperlink" Target="mailto:ai@dta.gov.au" TargetMode="External"/><Relationship Id="rId37" Type="http://schemas.openxmlformats.org/officeDocument/2006/relationships/hyperlink" Target="https://www.buyict.gov.au/sp?id=resources_and_policies&amp;kb=KB0010685" TargetMode="External"/><Relationship Id="rId53" Type="http://schemas.openxmlformats.org/officeDocument/2006/relationships/hyperlink" Target="https://www.industry.gov.au/publications/australias-artificial-intelligence-ethics-framework/australias-ai-ethics-principles" TargetMode="External"/><Relationship Id="rId58" Type="http://schemas.openxmlformats.org/officeDocument/2006/relationships/hyperlink" Target="https://www.oaic.gov.au/privacy/privacy-guidance-for-organisations-and-government-agencies/handling-personal-information/what-is-personal-information" TargetMode="External"/><Relationship Id="rId74" Type="http://schemas.openxmlformats.org/officeDocument/2006/relationships/hyperlink" Target="https://www.industry.gov.au/publications/australias-artificial-intelligence-ethics-framework/australias-ai-ethics-principles" TargetMode="External"/><Relationship Id="rId79" Type="http://schemas.openxmlformats.org/officeDocument/2006/relationships/hyperlink" Target="https://www.industry.gov.au/publications/australias-artificial-intelligence-ethics-framework/australias-ai-ethics-principles" TargetMode="External"/><Relationship Id="rId5" Type="http://schemas.openxmlformats.org/officeDocument/2006/relationships/customXml" Target="../customXml/item5.xml"/><Relationship Id="rId61" Type="http://schemas.openxmlformats.org/officeDocument/2006/relationships/hyperlink" Target="https://www.oaic.gov.au/privacy/privacy-guidance-for-organisations-and-government-agencies/guidance-on-privacy-and-the-use-of-commercially-available-ai-products" TargetMode="External"/><Relationship Id="rId82" Type="http://schemas.openxmlformats.org/officeDocument/2006/relationships/fontTable" Target="fontTable.xml"/><Relationship Id="rId19" Type="http://schemas.openxmlformats.org/officeDocument/2006/relationships/header" Target="header3.xml"/><Relationship Id="rId14" Type="http://schemas.openxmlformats.org/officeDocument/2006/relationships/endnotes" Target="endnotes.xml"/><Relationship Id="rId22" Type="http://schemas.openxmlformats.org/officeDocument/2006/relationships/hyperlink" Target="mailto:ai@dta.gov.au" TargetMode="External"/><Relationship Id="rId27" Type="http://schemas.openxmlformats.org/officeDocument/2006/relationships/header" Target="header6.xml"/><Relationship Id="rId30" Type="http://schemas.openxmlformats.org/officeDocument/2006/relationships/hyperlink" Target="http://creativecommons.org/licenses/by/4.0/legalcode" TargetMode="External"/><Relationship Id="rId35" Type="http://schemas.openxmlformats.org/officeDocument/2006/relationships/hyperlink" Target="https://digital.gov.au/ai/ai-in-government-policy" TargetMode="External"/><Relationship Id="rId43" Type="http://schemas.openxmlformats.org/officeDocument/2006/relationships/hyperlink" Target="mailto:ai@dta.gov.au" TargetMode="External"/><Relationship Id="rId48" Type="http://schemas.openxmlformats.org/officeDocument/2006/relationships/header" Target="header8.xml"/><Relationship Id="rId56" Type="http://schemas.openxmlformats.org/officeDocument/2006/relationships/header" Target="header11.xml"/><Relationship Id="rId64" Type="http://schemas.openxmlformats.org/officeDocument/2006/relationships/hyperlink" Target="https://www.industry.gov.au/publications/australias-artificial-intelligence-ethics-principles/australias-ai-ethics-principles" TargetMode="External"/><Relationship Id="rId69" Type="http://schemas.openxmlformats.org/officeDocument/2006/relationships/hyperlink" Target="https://www.oaic.gov.au/privacy/australian-privacy-principles" TargetMode="External"/><Relationship Id="rId77" Type="http://schemas.openxmlformats.org/officeDocument/2006/relationships/hyperlink" Target="https://www.industry.gov.au/publications/australias-artificial-intelligence-ethics-framework/australias-ai-ethics-principles" TargetMode="External"/><Relationship Id="rId8" Type="http://schemas.openxmlformats.org/officeDocument/2006/relationships/customXml" Target="../customXml/item8.xml"/><Relationship Id="rId51" Type="http://schemas.openxmlformats.org/officeDocument/2006/relationships/hyperlink" Target="https://www.digital.gov.au/policy/ai/resources/use-classification" TargetMode="External"/><Relationship Id="rId72" Type="http://schemas.openxmlformats.org/officeDocument/2006/relationships/hyperlink" Target="https://www.cyber.gov.au/resources-business-and-government/governance-and-user-education/artificial-intelligence/engaging-with-artificial-intelligence" TargetMode="External"/><Relationship Id="rId80" Type="http://schemas.openxmlformats.org/officeDocument/2006/relationships/hyperlink" Target="https://www.industry.gov.au/publications/australias-artificial-intelligence-ethics-framework/australias-ai-ethics-principles" TargetMode="Externa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footer" Target="footer1.xml"/><Relationship Id="rId25" Type="http://schemas.openxmlformats.org/officeDocument/2006/relationships/footer" Target="footer4.xml"/><Relationship Id="rId33" Type="http://schemas.openxmlformats.org/officeDocument/2006/relationships/hyperlink" Target="https://digital.gov.au/ai/ai-in-government-policy" TargetMode="External"/><Relationship Id="rId38" Type="http://schemas.openxmlformats.org/officeDocument/2006/relationships/hyperlink" Target="https://www.buyict.gov.au/sp?id=resources_and_policies&amp;kb=KB0010684" TargetMode="External"/><Relationship Id="rId46" Type="http://schemas.openxmlformats.org/officeDocument/2006/relationships/hyperlink" Target="https://digital.gov.au/ai/ai-in-government-policy/impact-assessment-tool/guidance" TargetMode="External"/><Relationship Id="rId59" Type="http://schemas.openxmlformats.org/officeDocument/2006/relationships/hyperlink" Target="https://www.oaic.gov.au/privacy/your-privacy-rights/your-personal-information/what-is-personal-information" TargetMode="External"/><Relationship Id="rId67" Type="http://schemas.openxmlformats.org/officeDocument/2006/relationships/hyperlink" Target="https://www.niaa.gov.au/our-work/evaluations-and-evidence/framework-governance-indigenous-data-gid" TargetMode="External"/><Relationship Id="rId20" Type="http://schemas.openxmlformats.org/officeDocument/2006/relationships/footer" Target="footer3.xml"/><Relationship Id="rId41" Type="http://schemas.openxmlformats.org/officeDocument/2006/relationships/hyperlink" Target="https://www.digital.gov.au/policy/ai/staff-guidance-public-generative-ai" TargetMode="External"/><Relationship Id="rId54" Type="http://schemas.openxmlformats.org/officeDocument/2006/relationships/hyperlink" Target="https://www.industry.gov.au/publications/australias-artificial-intelligence-ethics-framework/australias-ai-ethics-principles" TargetMode="External"/><Relationship Id="rId62" Type="http://schemas.openxmlformats.org/officeDocument/2006/relationships/hyperlink" Target="https://www.protectivesecurity.gov.au/" TargetMode="External"/><Relationship Id="rId70" Type="http://schemas.openxmlformats.org/officeDocument/2006/relationships/hyperlink" Target="https://www.industry.gov.au/publications/australias-artificial-intelligence-ethics-framework/australias-ai-ethics-principles" TargetMode="External"/><Relationship Id="rId75" Type="http://schemas.openxmlformats.org/officeDocument/2006/relationships/hyperlink" Target="https://www.industry.gov.au/publications/australias-artificial-intelligence-ethics-framework/australias-ai-ethics-principles"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hyperlink" Target="https://www.digital.gov.au/policy/ai/AI-technical-standard" TargetMode="External"/><Relationship Id="rId49" Type="http://schemas.openxmlformats.org/officeDocument/2006/relationships/header" Target="header9.xml"/><Relationship Id="rId57" Type="http://schemas.openxmlformats.org/officeDocument/2006/relationships/header" Target="header12.xml"/><Relationship Id="rId10" Type="http://schemas.openxmlformats.org/officeDocument/2006/relationships/styles" Target="styles.xml"/><Relationship Id="rId31" Type="http://schemas.openxmlformats.org/officeDocument/2006/relationships/hyperlink" Target="mailto:ai@dta.gov.au" TargetMode="External"/><Relationship Id="rId44" Type="http://schemas.openxmlformats.org/officeDocument/2006/relationships/hyperlink" Target="https://www.buyict.gov.au/sp?id=resources_and_policies&amp;kb=KB0010685" TargetMode="External"/><Relationship Id="rId52" Type="http://schemas.openxmlformats.org/officeDocument/2006/relationships/hyperlink" Target="https://www.digital.gov.au/policy/ai/resources/use-classification" TargetMode="External"/><Relationship Id="rId60" Type="http://schemas.openxmlformats.org/officeDocument/2006/relationships/hyperlink" Target="https://www.oaic.gov.au/privacy/privacy-guidance-for-organisations-and-government-agencies/government-agencies/australian-government-agencies-privacy-code/privacy-australian-government-agencies-governance-app-code-2017" TargetMode="External"/><Relationship Id="rId65" Type="http://schemas.openxmlformats.org/officeDocument/2006/relationships/hyperlink" Target="https://www.industry.gov.au/publications/australias-artificial-intelligence-ethics-principles/australias-ai-ethics-principles" TargetMode="External"/><Relationship Id="rId73" Type="http://schemas.openxmlformats.org/officeDocument/2006/relationships/hyperlink" Target="https://www.industry.gov.au/publications/australias-artificial-intelligence-ethics-framework/australias-ai-ethics-principles" TargetMode="External"/><Relationship Id="rId78" Type="http://schemas.openxmlformats.org/officeDocument/2006/relationships/hyperlink" Target="https://www.industry.gov.au/publications/australias-artificial-intelligence-ethics-framework/australias-ai-ethics-principles" TargetMode="External"/><Relationship Id="rId81" Type="http://schemas.openxmlformats.org/officeDocument/2006/relationships/hyperlink" Target="https://www.industry.gov.au/publications/australias-artificial-intelligence-ethics-principles/australias-ai-ethics-principles" TargetMode="External"/><Relationship Id="rId4" Type="http://schemas.openxmlformats.org/officeDocument/2006/relationships/customXml" Target="../customXml/item4.xml"/><Relationship Id="rId9" Type="http://schemas.openxmlformats.org/officeDocument/2006/relationships/numbering" Target="numbering.xml"/><Relationship Id="rId13" Type="http://schemas.openxmlformats.org/officeDocument/2006/relationships/footnotes" Target="footnotes.xml"/><Relationship Id="rId18" Type="http://schemas.openxmlformats.org/officeDocument/2006/relationships/footer" Target="footer2.xml"/><Relationship Id="rId39" Type="http://schemas.openxmlformats.org/officeDocument/2006/relationships/hyperlink" Target="https://www.buyict.gov.au/sp?id=resources_and_policies&amp;kb=KB0010685" TargetMode="External"/><Relationship Id="rId34" Type="http://schemas.openxmlformats.org/officeDocument/2006/relationships/hyperlink" Target="https://www.industry.gov.au/publications/australias-artificial-intelligence-ethics-framework/australias-ai-ethics-principles" TargetMode="External"/><Relationship Id="rId50" Type="http://schemas.openxmlformats.org/officeDocument/2006/relationships/hyperlink" Target="https://digital.gov.au/ai/ai-in-government-policy/appendices/" TargetMode="External"/><Relationship Id="rId55" Type="http://schemas.openxmlformats.org/officeDocument/2006/relationships/header" Target="header10.xml"/><Relationship Id="rId76" Type="http://schemas.openxmlformats.org/officeDocument/2006/relationships/hyperlink" Target="https://www.industry.gov.au/publications/australias-artificial-intelligence-ethics-framework/australias-ai-ethics-principles" TargetMode="External"/><Relationship Id="rId7" Type="http://schemas.openxmlformats.org/officeDocument/2006/relationships/customXml" Target="../customXml/item7.xml"/><Relationship Id="rId71" Type="http://schemas.openxmlformats.org/officeDocument/2006/relationships/hyperlink" Target="https://www.oaic.gov.au/privacy/privacy-guidance-for-organisations-and-government-agencies/handling-personal-information/de-identification-and-the-privacy-act" TargetMode="External"/><Relationship Id="rId2" Type="http://schemas.openxmlformats.org/officeDocument/2006/relationships/customXml" Target="../customXml/item2.xml"/><Relationship Id="rId29" Type="http://schemas.openxmlformats.org/officeDocument/2006/relationships/image" Target="media/image4.jpeg"/><Relationship Id="rId24" Type="http://schemas.openxmlformats.org/officeDocument/2006/relationships/header" Target="header5.xml"/><Relationship Id="rId40" Type="http://schemas.openxmlformats.org/officeDocument/2006/relationships/hyperlink" Target="https://www.digital.gov.au/policy/ai/agency-guidance-public-generative-ai" TargetMode="External"/><Relationship Id="rId45" Type="http://schemas.openxmlformats.org/officeDocument/2006/relationships/hyperlink" Target="https://digital.gov.au/ai/ai-in-government-policy" TargetMode="External"/><Relationship Id="rId66" Type="http://schemas.openxmlformats.org/officeDocument/2006/relationships/hyperlink" Target="https://www.industry.gov.au/publications/australias-artificial-intelligence-ethics-framework/australias-ai-ethics-principl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rstyAbbott\Digital%20Transformation%20Agency\Digital%20Transformation%20Agency%20-%20Agency%20Templates\DTA%20external%20document%20short%20-%20Crest%20and%20logo_2022.dotx" TargetMode="External"/></Relationships>
</file>

<file path=word/documenttasks/documenttasks1.xml><?xml version="1.0" encoding="utf-8"?>
<t:Tasks xmlns:t="http://schemas.microsoft.com/office/tasks/2019/documenttasks" xmlns:oel="http://schemas.microsoft.com/office/2019/extlst">
  <t:Task id="{723A248F-1CE6-4D8D-BF20-4EE93D3D77F5}">
    <t:Anchor>
      <t:Comment id="2134767534"/>
    </t:Anchor>
    <t:History>
      <t:Event id="{A8B1815A-D62A-4E37-A51A-B569C4953DD5}" time="2025-07-21T02:24:24.054Z">
        <t:Attribution userId="S::Daniel.Rambaut@dta.gov.au::6581769a-3a14-4019-98f7-7382341179b4" userProvider="AD" userName="Daniel Rambaut"/>
        <t:Anchor>
          <t:Comment id="2132809733"/>
        </t:Anchor>
        <t:Create/>
      </t:Event>
      <t:Event id="{AAF57C2E-B96B-49B3-A792-A438830A8752}" time="2025-07-21T02:24:24.054Z">
        <t:Attribution userId="S::Daniel.Rambaut@dta.gov.au::6581769a-3a14-4019-98f7-7382341179b4" userProvider="AD" userName="Daniel Rambaut"/>
        <t:Anchor>
          <t:Comment id="2132809733"/>
        </t:Anchor>
        <t:Assign userId="S::Andrej.Pavkovic@dta.gov.au::cf45d8be-20b5-435b-9683-f5557e1192ef" userProvider="AD" userName="Andrej Pavkovic"/>
      </t:Event>
      <t:Event id="{E6B026CB-AF32-40DC-97E6-0A136D678F5D}" time="2025-07-21T02:24:24.054Z">
        <t:Attribution userId="S::Daniel.Rambaut@dta.gov.au::6581769a-3a14-4019-98f7-7382341179b4" userProvider="AD" userName="Daniel Rambaut"/>
        <t:Anchor>
          <t:Comment id="2132809733"/>
        </t:Anchor>
        <t:SetTitle title="Yes - let’s set a meeting this week - Andrej, can you reach out and organise? @Andrej Pavkovic "/>
      </t:Event>
      <t:Event id="{AD392C6C-EE49-4F4A-82FF-7E5453596EAF}" time="2025-07-28T04:17:54.867Z">
        <t:Attribution userId="S::Kirsty.Abbott@dta.gov.au::a40fc6fb-59ec-4ca2-b899-a41474b3a4d8" userProvider="AD" userName="Kirsty Abbott"/>
        <t:Progress percentComplete="100"/>
      </t:Event>
    </t:History>
  </t:Task>
</t:Tasks>
</file>

<file path=word/theme/theme1.xml><?xml version="1.0" encoding="utf-8"?>
<a:theme xmlns:a="http://schemas.openxmlformats.org/drawingml/2006/main" name="Office Theme">
  <a:themeElements>
    <a:clrScheme name="DTA 2022">
      <a:dk1>
        <a:sysClr val="windowText" lastClr="000000"/>
      </a:dk1>
      <a:lt1>
        <a:sysClr val="window" lastClr="FFFFFF"/>
      </a:lt1>
      <a:dk2>
        <a:srgbClr val="424242"/>
      </a:dk2>
      <a:lt2>
        <a:srgbClr val="EBF3D4"/>
      </a:lt2>
      <a:accent1>
        <a:srgbClr val="278265"/>
      </a:accent1>
      <a:accent2>
        <a:srgbClr val="FAD674"/>
      </a:accent2>
      <a:accent3>
        <a:srgbClr val="1E3C50"/>
      </a:accent3>
      <a:accent4>
        <a:srgbClr val="FFC2B0"/>
      </a:accent4>
      <a:accent5>
        <a:srgbClr val="29B480"/>
      </a:accent5>
      <a:accent6>
        <a:srgbClr val="C8EBD7"/>
      </a:accent6>
      <a:hlink>
        <a:srgbClr val="278265"/>
      </a:hlink>
      <a:folHlink>
        <a:srgbClr val="27826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SharedContentType xmlns="Microsoft.SharePoint.Taxonomy.ContentTypeSync" SourceId="59764c01-d498-4143-a77f-1ab3e72c27c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7B09DCCAFB1BEA429E685941FF3DBFE5" ma:contentTypeVersion="37" ma:contentTypeDescription="Create a new document." ma:contentTypeScope="" ma:versionID="d9c59da26faf6a04d61fe74f25dc6cf6">
  <xsd:schema xmlns:xsd="http://www.w3.org/2001/XMLSchema" xmlns:xs="http://www.w3.org/2001/XMLSchema" xmlns:p="http://schemas.microsoft.com/office/2006/metadata/properties" xmlns:ns1="http://schemas.microsoft.com/sharepoint/v3" xmlns:ns2="ebcd6243-c41e-4d26-9c49-501914ff34cc" xmlns:ns3="528d7315-9345-46e1-a087-e26d5b862f5f" xmlns:ns4="http://schemas.microsoft.com/sharepoint/v3/fields" targetNamespace="http://schemas.microsoft.com/office/2006/metadata/properties" ma:root="true" ma:fieldsID="df1b9fb0e86d9197cc2eca45adab92a6" ns1:_="" ns2:_="" ns3:_="" ns4:_="">
    <xsd:import namespace="http://schemas.microsoft.com/sharepoint/v3"/>
    <xsd:import namespace="ebcd6243-c41e-4d26-9c49-501914ff34cc"/>
    <xsd:import namespace="528d7315-9345-46e1-a087-e26d5b862f5f"/>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o74667ab976b4c5abb273c0e8369f663" minOccurs="0"/>
                <xsd:element ref="ns2:TaxCatchAll" minOccurs="0"/>
                <xsd:element ref="ns2:TaxCatchAllLabel" minOccurs="0"/>
                <xsd:element ref="ns2:b647e5b7090c4d0ea7790e4632ed6396" minOccurs="0"/>
                <xsd:element ref="ns3:b647e5b7090c4d0ea7790e4632ed6396" minOccurs="0"/>
                <xsd:element ref="ns2:b711542f29d747ea8c29a6428706c10f" minOccurs="0"/>
                <xsd:element ref="ns3:b711542f29d747ea8c29a6428706c10f" minOccurs="0"/>
                <xsd:element ref="ns4:_Status" minOccurs="0"/>
                <xsd:element ref="ns3:RecordLink" minOccurs="0"/>
                <xsd:element ref="ns1:DisplayTemplateJSIconUrl" minOccurs="0"/>
                <xsd:element ref="ns3:RecordReferenceNumber" minOccurs="0"/>
                <xsd:element ref="ns3:RecordClass" minOccurs="0"/>
                <xsd:element ref="ns3:Retention_Date" minOccurs="0"/>
                <xsd:element ref="ns3:PMC_path" minOccurs="0"/>
                <xsd:element ref="ns3:RecordDate" minOccurs="0"/>
                <xsd:element ref="ns3:RecordPhysical" minOccurs="0"/>
                <xsd:element ref="ns3:RecordFlag" minOccurs="0"/>
                <xsd:element ref="ns3:ATSI" minOccurs="0"/>
                <xsd:element ref="ns3:lcf76f155ced4ddcb4097134ff3c332f" minOccurs="0"/>
                <xsd:element ref="ns3:Date" minOccurs="0"/>
                <xsd:element ref="ns3:Number" minOccurs="0"/>
                <xsd:element ref="ns3:b85597615db24de983933c9f5cbbcb6b" minOccurs="0"/>
                <xsd:element ref="ns3:MediaServiceMetadata" minOccurs="0"/>
                <xsd:element ref="ns3:MediaServiceFastMetadata" minOccurs="0"/>
                <xsd:element ref="ns3:MediaServiceSearchProperties" minOccurs="0"/>
                <xsd:element ref="ns3:MediaServiceObjectDetectorVersions" minOccurs="0"/>
                <xsd:element ref="ns2:b85597615db24de983933c9f5cbbcb6b" minOccurs="0"/>
                <xsd:element ref="ns4:_Version" minOccurs="0"/>
                <xsd:element ref="ns3:Draftstatus" minOccurs="0"/>
                <xsd:element ref="ns3:MediaServiceDateTake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playTemplateJSIconUrl" ma:index="24" nillable="true" ma:displayName="Icon" ma:description="Icon to be displayed for this override." ma:format="Image" ma:hidden="true" ma:internalName="DisplayTemplateJSIconUrl" ma:readOnly="fals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cd6243-c41e-4d26-9c49-501914ff34c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o74667ab976b4c5abb273c0e8369f663" ma:index="11" nillable="true" ma:taxonomy="true" ma:internalName="o74667ab976b4c5abb273c0e8369f663" ma:taxonomyFieldName="RecordAuthority" ma:displayName="RecordAuthority" ma:default="" ma:fieldId="{874667ab-976b-4c5a-bb27-3c0e8369f663}" ma:sspId="59764c01-d498-4143-a77f-1ab3e72c27cd" ma:termSetId="3948b780-51b8-4c59-95a0-263fe077a241"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93ca238-c7ae-4cb9-aa31-182dc7c3ccfd}" ma:internalName="TaxCatchAll" ma:showField="CatchAllData" ma:web="2e401bda-6df5-4365-980d-c4a77295a6db">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93ca238-c7ae-4cb9-aa31-182dc7c3ccfd}" ma:internalName="TaxCatchAllLabel" ma:readOnly="true" ma:showField="CatchAllDataLabel" ma:web="2e401bda-6df5-4365-980d-c4a77295a6db">
      <xsd:complexType>
        <xsd:complexContent>
          <xsd:extension base="dms:MultiChoiceLookup">
            <xsd:sequence>
              <xsd:element name="Value" type="dms:Lookup" maxOccurs="unbounded" minOccurs="0" nillable="true"/>
            </xsd:sequence>
          </xsd:extension>
        </xsd:complexContent>
      </xsd:complexType>
    </xsd:element>
    <xsd:element name="b647e5b7090c4d0ea7790e4632ed6396" ma:index="15" nillable="true" ma:taxonomy="true" ma:internalName="b647e5b7090c4d0ea7790e4632ed6396" ma:taxonomyFieldName="RecordType" ma:displayName="RecordType" ma:readOnly="false" ma:default="" ma:fieldId="{b647e5b7-090c-4d0e-a779-0e4632ed6396}" ma:sspId="59764c01-d498-4143-a77f-1ab3e72c27cd" ma:termSetId="267f5c2d-7708-476f-905c-b72d04c4d049" ma:anchorId="00000000-0000-0000-0000-000000000000" ma:open="false" ma:isKeyword="false">
      <xsd:complexType>
        <xsd:sequence>
          <xsd:element ref="pc:Terms" minOccurs="0" maxOccurs="1"/>
        </xsd:sequence>
      </xsd:complexType>
    </xsd:element>
    <xsd:element name="b711542f29d747ea8c29a6428706c10f" ma:index="19" nillable="true" ma:displayName="InformationManagement_0" ma:hidden="true" ma:internalName="b711542f29d747ea8c29a6428706c10f" ma:readOnly="false">
      <xsd:simpleType>
        <xsd:restriction base="dms:Note"/>
      </xsd:simpleType>
    </xsd:element>
    <xsd:element name="b85597615db24de983933c9f5cbbcb6b" ma:index="43" nillable="true" ma:displayName="Record Area_0" ma:hidden="true" ma:internalName="b85597615db24de983933c9f5cbbcb6b"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8d7315-9345-46e1-a087-e26d5b862f5f" elementFormDefault="qualified">
    <xsd:import namespace="http://schemas.microsoft.com/office/2006/documentManagement/types"/>
    <xsd:import namespace="http://schemas.microsoft.com/office/infopath/2007/PartnerControls"/>
    <xsd:element name="b647e5b7090c4d0ea7790e4632ed6396" ma:index="17" nillable="true" ma:displayName="RecordType_1" ma:hidden="true" ma:internalName="b647e5b7090c4d0ea7790e4632ed63960">
      <xsd:simpleType>
        <xsd:restriction base="dms:Note"/>
      </xsd:simpleType>
    </xsd:element>
    <xsd:element name="b711542f29d747ea8c29a6428706c10f" ma:index="20" nillable="true" ma:taxonomy="true" ma:internalName="b711542f29d747ea8c29a6428706c10f0" ma:taxonomyFieldName="InformationManagement" ma:displayName="InformationManagement" ma:readOnly="false" ma:default="" ma:fieldId="{b711542f-29d7-47ea-8c29-a6428706c10f}" ma:sspId="59764c01-d498-4143-a77f-1ab3e72c27cd" ma:termSetId="a4ea0a64-7d5b-44e0-af49-0d62d2a3e7e5" ma:anchorId="00000000-0000-0000-0000-000000000000" ma:open="false" ma:isKeyword="false">
      <xsd:complexType>
        <xsd:sequence>
          <xsd:element ref="pc:Terms" minOccurs="0" maxOccurs="1"/>
        </xsd:sequence>
      </xsd:complexType>
    </xsd:element>
    <xsd:element name="RecordLink" ma:index="23" nillable="true" ma:displayName="RecordLink" ma:description="Link to general record management details maintained in a centralised database." ma:format="Hyperlink" ma:internalName="Record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cordReferenceNumber" ma:index="25" nillable="true" ma:displayName="RecordReferenceNumber" ma:description="Previous record reference form an inherited record set -  used to  isolate the information within the DTA information sources." ma:internalName="RecordReferenceNumber" ma:readOnly="false">
      <xsd:simpleType>
        <xsd:restriction base="dms:Text">
          <xsd:maxLength value="255"/>
        </xsd:restriction>
      </xsd:simpleType>
    </xsd:element>
    <xsd:element name="RecordClass" ma:index="26" nillable="true" ma:displayName="RecordClass" ma:description="Specific record classification based on previous determination or specific action from DTA" ma:internalName="RecordClass" ma:readOnly="false">
      <xsd:simpleType>
        <xsd:restriction base="dms:Text">
          <xsd:maxLength value="255"/>
        </xsd:restriction>
      </xsd:simpleType>
    </xsd:element>
    <xsd:element name="Retention_Date" ma:index="27" nillable="true" ma:displayName="RetentionDate" ma:description="a predetermined retention date from an inherited process" ma:format="DateOnly" ma:internalName="Retention_Date" ma:readOnly="false">
      <xsd:simpleType>
        <xsd:restriction base="dms:DateTime"/>
      </xsd:simpleType>
    </xsd:element>
    <xsd:element name="PMC_path" ma:index="28" nillable="true" ma:displayName="PMC_path" ma:description="the original path of the file in PMC network drive prior to migration to O365" ma:internalName="PMC_path" ma:readOnly="false">
      <xsd:simpleType>
        <xsd:restriction base="dms:Text">
          <xsd:maxLength value="255"/>
        </xsd:restriction>
      </xsd:simpleType>
    </xsd:element>
    <xsd:element name="RecordDate" ma:index="29" nillable="true" ma:displayName="RecordDate" ma:description="The allocation of a specific date on which to  calculate the retention time within the record management system.  Used when the relevant date is not a typical  system driven created/modified type date." ma:format="DateOnly" ma:internalName="RecordDate" ma:readOnly="false">
      <xsd:simpleType>
        <xsd:restriction base="dms:DateTime"/>
      </xsd:simpleType>
    </xsd:element>
    <xsd:element name="RecordPhysical" ma:index="30" nillable="true" ma:displayName="RecordPhysical" ma:description="Allow for the description of the management of the Physical original of the electronic record including any disposal or short term holding." ma:internalName="RecordPhysical" ma:readOnly="false">
      <xsd:simpleType>
        <xsd:restriction base="dms:Note">
          <xsd:maxLength value="255"/>
        </xsd:restriction>
      </xsd:simpleType>
    </xsd:element>
    <xsd:element name="RecordFlag" ma:index="31" nillable="true" ma:displayName="RecordFlag" ma:description="flag used to trigger a record related action -  yet to  be assigned a formal  purpose -  added as a contingency in initial rollout and design" ma:format="Dropdown" ma:internalName="RecordFlag" ma:readOnly="false">
      <xsd:simpleType>
        <xsd:restriction base="dms:Choice">
          <xsd:enumeration value="Yes"/>
          <xsd:enumeration value="No"/>
        </xsd:restriction>
      </xsd:simpleType>
    </xsd:element>
    <xsd:element name="ATSI" ma:index="32" nillable="true" ma:displayName="ATSI" ma:format="RadioButtons" ma:internalName="ATSI" ma:readOnly="false">
      <xsd:simpleType>
        <xsd:restriction base="dms:Choice">
          <xsd:enumeration value="Yes"/>
          <xsd:enumeration value="No"/>
        </xsd:restriction>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59764c01-d498-4143-a77f-1ab3e72c27cd" ma:termSetId="09814cd3-568e-fe90-9814-8d621ff8fb84" ma:anchorId="fba54fb3-c3e1-fe81-a776-ca4b69148c4d" ma:open="true" ma:isKeyword="false">
      <xsd:complexType>
        <xsd:sequence>
          <xsd:element ref="pc:Terms" minOccurs="0" maxOccurs="1"/>
        </xsd:sequence>
      </xsd:complexType>
    </xsd:element>
    <xsd:element name="Date" ma:index="35" nillable="true" ma:displayName="Date" ma:format="DateOnly" ma:internalName="Date">
      <xsd:simpleType>
        <xsd:restriction base="dms:DateTime"/>
      </xsd:simpleType>
    </xsd:element>
    <xsd:element name="Number" ma:index="36" nillable="true" ma:displayName="Number" ma:format="Dropdown" ma:internalName="Number" ma:percentage="FALSE">
      <xsd:simpleType>
        <xsd:restriction base="dms:Number"/>
      </xsd:simpleType>
    </xsd:element>
    <xsd:element name="b85597615db24de983933c9f5cbbcb6b" ma:index="37" nillable="true" ma:taxonomy="true" ma:internalName="b85597615db24de983933c9f5cbbcb6b0" ma:taxonomyFieldName="Record_x0020_Area" ma:displayName="RecordArea" ma:readOnly="false" ma:default="" ma:fieldId="{b8559761-5db2-4de9-8393-3c9f5cbbcb6b}" ma:sspId="59764c01-d498-4143-a77f-1ab3e72c27cd" ma:termSetId="87dc6e73-cb07-4c11-9880-656c9c7bda15" ma:anchorId="00000000-0000-0000-0000-000000000000" ma:open="false" ma:isKeyword="false">
      <xsd:complexType>
        <xsd:sequence>
          <xsd:element ref="pc:Terms" minOccurs="0" maxOccurs="1"/>
        </xsd:sequence>
      </xsd:complexType>
    </xsd:element>
    <xsd:element name="MediaServiceMetadata" ma:index="38" nillable="true" ma:displayName="MediaServiceMetadata" ma:hidden="true" ma:internalName="MediaServiceMetadata" ma:readOnly="true">
      <xsd:simpleType>
        <xsd:restriction base="dms:Note"/>
      </xsd:simpleType>
    </xsd:element>
    <xsd:element name="MediaServiceFastMetadata" ma:index="39" nillable="true" ma:displayName="MediaServiceFastMetadata" ma:hidden="true" ma:internalName="MediaServiceFastMetadata" ma:readOnly="true">
      <xsd:simpleType>
        <xsd:restriction base="dms:Note"/>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Draftstatus" ma:index="45" nillable="true" ma:displayName="Draft status" ma:format="Dropdown" ma:internalName="Draftstatus">
      <xsd:simpleType>
        <xsd:restriction base="dms:Choice">
          <xsd:enumeration value="Current draft"/>
          <xsd:enumeration value="Published"/>
          <xsd:enumeration value="Archive"/>
        </xsd:restriction>
      </xsd:simpleType>
    </xsd:element>
    <xsd:element name="MediaServiceDateTaken" ma:index="46" nillable="true" ma:displayName="MediaServiceDateTaken" ma:hidden="true" ma:indexed="true" ma:internalName="MediaServiceDateTaken" ma:readOnly="true">
      <xsd:simpleType>
        <xsd:restriction base="dms:Text"/>
      </xsd:simpleType>
    </xsd:element>
    <xsd:element name="MediaServiceGenerationTime" ma:index="47" nillable="true" ma:displayName="MediaServiceGenerationTime" ma:hidden="true" ma:internalName="MediaServiceGenerationTime" ma:readOnly="true">
      <xsd:simpleType>
        <xsd:restriction base="dms:Text"/>
      </xsd:simpleType>
    </xsd:element>
    <xsd:element name="MediaServiceEventHashCode" ma:index="48" nillable="true" ma:displayName="MediaServiceEventHashCode" ma:hidden="true" ma:internalName="MediaServiceEventHashCode" ma:readOnly="true">
      <xsd:simpleType>
        <xsd:restriction base="dms:Text"/>
      </xsd:simpleType>
    </xsd:element>
    <xsd:element name="MediaServiceOCR" ma:index="4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1" nillable="true" ma:displayName="Status" ma:default="Not Started" ma:hidden="true"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44"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7B09DCCAFB1BEA429E685941FF3DBFE5" ma:contentTypeVersion="37" ma:contentTypeDescription="Create a new document." ma:contentTypeScope="" ma:versionID="d9c59da26faf6a04d61fe74f25dc6cf6">
  <xsd:schema xmlns:xsd="http://www.w3.org/2001/XMLSchema" xmlns:xs="http://www.w3.org/2001/XMLSchema" xmlns:p="http://schemas.microsoft.com/office/2006/metadata/properties" xmlns:ns1="http://schemas.microsoft.com/sharepoint/v3" xmlns:ns2="ebcd6243-c41e-4d26-9c49-501914ff34cc" xmlns:ns3="528d7315-9345-46e1-a087-e26d5b862f5f" xmlns:ns4="http://schemas.microsoft.com/sharepoint/v3/fields" targetNamespace="http://schemas.microsoft.com/office/2006/metadata/properties" ma:root="true" ma:fieldsID="df1b9fb0e86d9197cc2eca45adab92a6" ns1:_="" ns2:_="" ns3:_="" ns4:_="">
    <xsd:import namespace="http://schemas.microsoft.com/sharepoint/v3"/>
    <xsd:import namespace="ebcd6243-c41e-4d26-9c49-501914ff34cc"/>
    <xsd:import namespace="528d7315-9345-46e1-a087-e26d5b862f5f"/>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o74667ab976b4c5abb273c0e8369f663" minOccurs="0"/>
                <xsd:element ref="ns2:TaxCatchAll" minOccurs="0"/>
                <xsd:element ref="ns2:TaxCatchAllLabel" minOccurs="0"/>
                <xsd:element ref="ns2:b647e5b7090c4d0ea7790e4632ed6396" minOccurs="0"/>
                <xsd:element ref="ns3:b647e5b7090c4d0ea7790e4632ed6396" minOccurs="0"/>
                <xsd:element ref="ns2:b711542f29d747ea8c29a6428706c10f" minOccurs="0"/>
                <xsd:element ref="ns3:b711542f29d747ea8c29a6428706c10f" minOccurs="0"/>
                <xsd:element ref="ns4:_Status" minOccurs="0"/>
                <xsd:element ref="ns3:RecordLink" minOccurs="0"/>
                <xsd:element ref="ns1:DisplayTemplateJSIconUrl" minOccurs="0"/>
                <xsd:element ref="ns3:RecordReferenceNumber" minOccurs="0"/>
                <xsd:element ref="ns3:RecordClass" minOccurs="0"/>
                <xsd:element ref="ns3:Retention_Date" minOccurs="0"/>
                <xsd:element ref="ns3:PMC_path" minOccurs="0"/>
                <xsd:element ref="ns3:RecordDate" minOccurs="0"/>
                <xsd:element ref="ns3:RecordPhysical" minOccurs="0"/>
                <xsd:element ref="ns3:RecordFlag" minOccurs="0"/>
                <xsd:element ref="ns3:ATSI" minOccurs="0"/>
                <xsd:element ref="ns3:lcf76f155ced4ddcb4097134ff3c332f" minOccurs="0"/>
                <xsd:element ref="ns3:Date" minOccurs="0"/>
                <xsd:element ref="ns3:Number" minOccurs="0"/>
                <xsd:element ref="ns3:b85597615db24de983933c9f5cbbcb6b" minOccurs="0"/>
                <xsd:element ref="ns3:MediaServiceMetadata" minOccurs="0"/>
                <xsd:element ref="ns3:MediaServiceFastMetadata" minOccurs="0"/>
                <xsd:element ref="ns3:MediaServiceSearchProperties" minOccurs="0"/>
                <xsd:element ref="ns3:MediaServiceObjectDetectorVersions" minOccurs="0"/>
                <xsd:element ref="ns2:b85597615db24de983933c9f5cbbcb6b" minOccurs="0"/>
                <xsd:element ref="ns4:_Version" minOccurs="0"/>
                <xsd:element ref="ns3:Draftstatus" minOccurs="0"/>
                <xsd:element ref="ns3:MediaServiceDateTake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playTemplateJSIconUrl" ma:index="24" nillable="true" ma:displayName="Icon" ma:description="Icon to be displayed for this override." ma:format="Image" ma:hidden="true" ma:internalName="DisplayTemplateJSIconUrl" ma:readOnly="fals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cd6243-c41e-4d26-9c49-501914ff34c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o74667ab976b4c5abb273c0e8369f663" ma:index="11" nillable="true" ma:taxonomy="true" ma:internalName="o74667ab976b4c5abb273c0e8369f663" ma:taxonomyFieldName="RecordAuthority" ma:displayName="RecordAuthority" ma:default="" ma:fieldId="{874667ab-976b-4c5a-bb27-3c0e8369f663}" ma:sspId="59764c01-d498-4143-a77f-1ab3e72c27cd" ma:termSetId="3948b780-51b8-4c59-95a0-263fe077a241"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93ca238-c7ae-4cb9-aa31-182dc7c3ccfd}" ma:internalName="TaxCatchAll" ma:showField="CatchAllData" ma:web="2e401bda-6df5-4365-980d-c4a77295a6db">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93ca238-c7ae-4cb9-aa31-182dc7c3ccfd}" ma:internalName="TaxCatchAllLabel" ma:readOnly="true" ma:showField="CatchAllDataLabel" ma:web="2e401bda-6df5-4365-980d-c4a77295a6db">
      <xsd:complexType>
        <xsd:complexContent>
          <xsd:extension base="dms:MultiChoiceLookup">
            <xsd:sequence>
              <xsd:element name="Value" type="dms:Lookup" maxOccurs="unbounded" minOccurs="0" nillable="true"/>
            </xsd:sequence>
          </xsd:extension>
        </xsd:complexContent>
      </xsd:complexType>
    </xsd:element>
    <xsd:element name="b647e5b7090c4d0ea7790e4632ed6396" ma:index="15" nillable="true" ma:taxonomy="true" ma:internalName="b647e5b7090c4d0ea7790e4632ed6396" ma:taxonomyFieldName="RecordType" ma:displayName="RecordType" ma:readOnly="false" ma:default="" ma:fieldId="{b647e5b7-090c-4d0e-a779-0e4632ed6396}" ma:sspId="59764c01-d498-4143-a77f-1ab3e72c27cd" ma:termSetId="267f5c2d-7708-476f-905c-b72d04c4d049" ma:anchorId="00000000-0000-0000-0000-000000000000" ma:open="false" ma:isKeyword="false">
      <xsd:complexType>
        <xsd:sequence>
          <xsd:element ref="pc:Terms" minOccurs="0" maxOccurs="1"/>
        </xsd:sequence>
      </xsd:complexType>
    </xsd:element>
    <xsd:element name="b711542f29d747ea8c29a6428706c10f" ma:index="19" nillable="true" ma:displayName="InformationManagement_0" ma:hidden="true" ma:internalName="b711542f29d747ea8c29a6428706c10f" ma:readOnly="false">
      <xsd:simpleType>
        <xsd:restriction base="dms:Note"/>
      </xsd:simpleType>
    </xsd:element>
    <xsd:element name="b85597615db24de983933c9f5cbbcb6b" ma:index="43" nillable="true" ma:displayName="Record Area_0" ma:hidden="true" ma:internalName="b85597615db24de983933c9f5cbbcb6b"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8d7315-9345-46e1-a087-e26d5b862f5f" elementFormDefault="qualified">
    <xsd:import namespace="http://schemas.microsoft.com/office/2006/documentManagement/types"/>
    <xsd:import namespace="http://schemas.microsoft.com/office/infopath/2007/PartnerControls"/>
    <xsd:element name="b647e5b7090c4d0ea7790e4632ed6396" ma:index="17" nillable="true" ma:displayName="RecordType_1" ma:hidden="true" ma:internalName="b647e5b7090c4d0ea7790e4632ed63960">
      <xsd:simpleType>
        <xsd:restriction base="dms:Note"/>
      </xsd:simpleType>
    </xsd:element>
    <xsd:element name="b711542f29d747ea8c29a6428706c10f" ma:index="20" nillable="true" ma:taxonomy="true" ma:internalName="b711542f29d747ea8c29a6428706c10f0" ma:taxonomyFieldName="InformationManagement" ma:displayName="InformationManagement" ma:readOnly="false" ma:default="" ma:fieldId="{b711542f-29d7-47ea-8c29-a6428706c10f}" ma:sspId="59764c01-d498-4143-a77f-1ab3e72c27cd" ma:termSetId="a4ea0a64-7d5b-44e0-af49-0d62d2a3e7e5" ma:anchorId="00000000-0000-0000-0000-000000000000" ma:open="false" ma:isKeyword="false">
      <xsd:complexType>
        <xsd:sequence>
          <xsd:element ref="pc:Terms" minOccurs="0" maxOccurs="1"/>
        </xsd:sequence>
      </xsd:complexType>
    </xsd:element>
    <xsd:element name="RecordLink" ma:index="23" nillable="true" ma:displayName="RecordLink" ma:description="Link to general record management details maintained in a centralised database." ma:format="Hyperlink" ma:internalName="Record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cordReferenceNumber" ma:index="25" nillable="true" ma:displayName="RecordReferenceNumber" ma:description="Previous record reference form an inherited record set -  used to  isolate the information within the DTA information sources." ma:internalName="RecordReferenceNumber" ma:readOnly="false">
      <xsd:simpleType>
        <xsd:restriction base="dms:Text">
          <xsd:maxLength value="255"/>
        </xsd:restriction>
      </xsd:simpleType>
    </xsd:element>
    <xsd:element name="RecordClass" ma:index="26" nillable="true" ma:displayName="RecordClass" ma:description="Specific record classification based on previous determination or specific action from DTA" ma:internalName="RecordClass" ma:readOnly="false">
      <xsd:simpleType>
        <xsd:restriction base="dms:Text">
          <xsd:maxLength value="255"/>
        </xsd:restriction>
      </xsd:simpleType>
    </xsd:element>
    <xsd:element name="Retention_Date" ma:index="27" nillable="true" ma:displayName="RetentionDate" ma:description="a predetermined retention date from an inherited process" ma:format="DateOnly" ma:internalName="Retention_Date" ma:readOnly="false">
      <xsd:simpleType>
        <xsd:restriction base="dms:DateTime"/>
      </xsd:simpleType>
    </xsd:element>
    <xsd:element name="PMC_path" ma:index="28" nillable="true" ma:displayName="PMC_path" ma:description="the original path of the file in PMC network drive prior to migration to O365" ma:internalName="PMC_path" ma:readOnly="false">
      <xsd:simpleType>
        <xsd:restriction base="dms:Text">
          <xsd:maxLength value="255"/>
        </xsd:restriction>
      </xsd:simpleType>
    </xsd:element>
    <xsd:element name="RecordDate" ma:index="29" nillable="true" ma:displayName="RecordDate" ma:description="The allocation of a specific date on which to  calculate the retention time within the record management system.  Used when the relevant date is not a typical  system driven created/modified type date." ma:format="DateOnly" ma:internalName="RecordDate" ma:readOnly="false">
      <xsd:simpleType>
        <xsd:restriction base="dms:DateTime"/>
      </xsd:simpleType>
    </xsd:element>
    <xsd:element name="RecordPhysical" ma:index="30" nillable="true" ma:displayName="RecordPhysical" ma:description="Allow for the description of the management of the Physical original of the electronic record including any disposal or short term holding." ma:internalName="RecordPhysical" ma:readOnly="false">
      <xsd:simpleType>
        <xsd:restriction base="dms:Note">
          <xsd:maxLength value="255"/>
        </xsd:restriction>
      </xsd:simpleType>
    </xsd:element>
    <xsd:element name="RecordFlag" ma:index="31" nillable="true" ma:displayName="RecordFlag" ma:description="flag used to trigger a record related action -  yet to  be assigned a formal  purpose -  added as a contingency in initial rollout and design" ma:format="Dropdown" ma:internalName="RecordFlag" ma:readOnly="false">
      <xsd:simpleType>
        <xsd:restriction base="dms:Choice">
          <xsd:enumeration value="Yes"/>
          <xsd:enumeration value="No"/>
        </xsd:restriction>
      </xsd:simpleType>
    </xsd:element>
    <xsd:element name="ATSI" ma:index="32" nillable="true" ma:displayName="ATSI" ma:format="RadioButtons" ma:internalName="ATSI" ma:readOnly="false">
      <xsd:simpleType>
        <xsd:restriction base="dms:Choice">
          <xsd:enumeration value="Yes"/>
          <xsd:enumeration value="No"/>
        </xsd:restriction>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59764c01-d498-4143-a77f-1ab3e72c27cd" ma:termSetId="09814cd3-568e-fe90-9814-8d621ff8fb84" ma:anchorId="fba54fb3-c3e1-fe81-a776-ca4b69148c4d" ma:open="true" ma:isKeyword="false">
      <xsd:complexType>
        <xsd:sequence>
          <xsd:element ref="pc:Terms" minOccurs="0" maxOccurs="1"/>
        </xsd:sequence>
      </xsd:complexType>
    </xsd:element>
    <xsd:element name="Date" ma:index="35" nillable="true" ma:displayName="Date" ma:format="DateOnly" ma:internalName="Date">
      <xsd:simpleType>
        <xsd:restriction base="dms:DateTime"/>
      </xsd:simpleType>
    </xsd:element>
    <xsd:element name="Number" ma:index="36" nillable="true" ma:displayName="Number" ma:format="Dropdown" ma:internalName="Number" ma:percentage="FALSE">
      <xsd:simpleType>
        <xsd:restriction base="dms:Number"/>
      </xsd:simpleType>
    </xsd:element>
    <xsd:element name="b85597615db24de983933c9f5cbbcb6b" ma:index="37" nillable="true" ma:taxonomy="true" ma:internalName="b85597615db24de983933c9f5cbbcb6b0" ma:taxonomyFieldName="Record_x0020_Area" ma:displayName="RecordArea" ma:readOnly="false" ma:default="" ma:fieldId="{b8559761-5db2-4de9-8393-3c9f5cbbcb6b}" ma:sspId="59764c01-d498-4143-a77f-1ab3e72c27cd" ma:termSetId="87dc6e73-cb07-4c11-9880-656c9c7bda15" ma:anchorId="00000000-0000-0000-0000-000000000000" ma:open="false" ma:isKeyword="false">
      <xsd:complexType>
        <xsd:sequence>
          <xsd:element ref="pc:Terms" minOccurs="0" maxOccurs="1"/>
        </xsd:sequence>
      </xsd:complexType>
    </xsd:element>
    <xsd:element name="MediaServiceMetadata" ma:index="38" nillable="true" ma:displayName="MediaServiceMetadata" ma:hidden="true" ma:internalName="MediaServiceMetadata" ma:readOnly="true">
      <xsd:simpleType>
        <xsd:restriction base="dms:Note"/>
      </xsd:simpleType>
    </xsd:element>
    <xsd:element name="MediaServiceFastMetadata" ma:index="39" nillable="true" ma:displayName="MediaServiceFastMetadata" ma:hidden="true" ma:internalName="MediaServiceFastMetadata" ma:readOnly="true">
      <xsd:simpleType>
        <xsd:restriction base="dms:Note"/>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Draftstatus" ma:index="45" nillable="true" ma:displayName="Draft status" ma:format="Dropdown" ma:internalName="Draftstatus">
      <xsd:simpleType>
        <xsd:restriction base="dms:Choice">
          <xsd:enumeration value="Current draft"/>
          <xsd:enumeration value="Published"/>
          <xsd:enumeration value="Archive"/>
        </xsd:restriction>
      </xsd:simpleType>
    </xsd:element>
    <xsd:element name="MediaServiceDateTaken" ma:index="46" nillable="true" ma:displayName="MediaServiceDateTaken" ma:hidden="true" ma:indexed="true" ma:internalName="MediaServiceDateTaken" ma:readOnly="true">
      <xsd:simpleType>
        <xsd:restriction base="dms:Text"/>
      </xsd:simpleType>
    </xsd:element>
    <xsd:element name="MediaServiceGenerationTime" ma:index="47" nillable="true" ma:displayName="MediaServiceGenerationTime" ma:hidden="true" ma:internalName="MediaServiceGenerationTime" ma:readOnly="true">
      <xsd:simpleType>
        <xsd:restriction base="dms:Text"/>
      </xsd:simpleType>
    </xsd:element>
    <xsd:element name="MediaServiceEventHashCode" ma:index="48" nillable="true" ma:displayName="MediaServiceEventHashCode" ma:hidden="true" ma:internalName="MediaServiceEventHashCode" ma:readOnly="true">
      <xsd:simpleType>
        <xsd:restriction base="dms:Text"/>
      </xsd:simpleType>
    </xsd:element>
    <xsd:element name="MediaServiceOCR" ma:index="4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1" nillable="true" ma:displayName="Status" ma:default="Not Started" ma:hidden="true"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44"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ebcd6243-c41e-4d26-9c49-501914ff34cc">DTAAI-1490124659-463</_dlc_DocId>
    <_dlc_DocIdUrl xmlns="ebcd6243-c41e-4d26-9c49-501914ff34cc">
      <Url>https://dta1.sharepoint.com/sites/ArtificialIntelligence/_layouts/15/DocIdRedir.aspx?ID=DTAAI-1490124659-463</Url>
      <Description>DTAAI-1490124659-463</Description>
    </_dlc_DocIdUrl>
    <b647e5b7090c4d0ea7790e4632ed6396 xmlns="ebcd6243-c41e-4d26-9c49-501914ff34cc">
      <Terms xmlns="http://schemas.microsoft.com/office/infopath/2007/PartnerControls"/>
    </b647e5b7090c4d0ea7790e4632ed6396>
    <o74667ab976b4c5abb273c0e8369f663 xmlns="ebcd6243-c41e-4d26-9c49-501914ff34cc">
      <Terms xmlns="http://schemas.microsoft.com/office/infopath/2007/PartnerControls"/>
    </o74667ab976b4c5abb273c0e8369f663>
    <TaxCatchAll xmlns="ebcd6243-c41e-4d26-9c49-501914ff34cc" xsi:nil="true"/>
    <RecordLink xmlns="528d7315-9345-46e1-a087-e26d5b862f5f">
      <Url xsi:nil="true"/>
      <Description xsi:nil="true"/>
    </RecordLink>
    <PMC_path xmlns="528d7315-9345-46e1-a087-e26d5b862f5f" xsi:nil="true"/>
    <lcf76f155ced4ddcb4097134ff3c332f xmlns="528d7315-9345-46e1-a087-e26d5b862f5f">
      <Terms xmlns="http://schemas.microsoft.com/office/infopath/2007/PartnerControls"/>
    </lcf76f155ced4ddcb4097134ff3c332f>
    <_Version xmlns="http://schemas.microsoft.com/sharepoint/v3/fields">0.4</_Version>
    <b711542f29d747ea8c29a6428706c10f xmlns="528d7315-9345-46e1-a087-e26d5b862f5f">
      <Terms xmlns="http://schemas.microsoft.com/office/infopath/2007/PartnerControls"/>
    </b711542f29d747ea8c29a6428706c10f>
    <_Status xmlns="http://schemas.microsoft.com/sharepoint/v3/fields">Not Started</_Status>
    <Retention_Date xmlns="528d7315-9345-46e1-a087-e26d5b862f5f" xsi:nil="true"/>
    <RecordDate xmlns="528d7315-9345-46e1-a087-e26d5b862f5f" xsi:nil="true"/>
    <b85597615db24de983933c9f5cbbcb6b xmlns="528d7315-9345-46e1-a087-e26d5b862f5f">
      <Terms xmlns="http://schemas.microsoft.com/office/infopath/2007/PartnerControls"/>
    </b85597615db24de983933c9f5cbbcb6b>
    <RecordClass xmlns="528d7315-9345-46e1-a087-e26d5b862f5f" xsi:nil="true"/>
    <RecordFlag xmlns="528d7315-9345-46e1-a087-e26d5b862f5f" xsi:nil="true"/>
    <Date xmlns="528d7315-9345-46e1-a087-e26d5b862f5f" xsi:nil="true"/>
    <ATSI xmlns="528d7315-9345-46e1-a087-e26d5b862f5f" xsi:nil="true"/>
    <b711542f29d747ea8c29a6428706c10f xmlns="ebcd6243-c41e-4d26-9c49-501914ff34cc" xsi:nil="true"/>
    <b85597615db24de983933c9f5cbbcb6b xmlns="ebcd6243-c41e-4d26-9c49-501914ff34cc" xsi:nil="true"/>
    <b647e5b7090c4d0ea7790e4632ed6396 xmlns="528d7315-9345-46e1-a087-e26d5b862f5f" xsi:nil="true"/>
    <DisplayTemplateJSIconUrl xmlns="http://schemas.microsoft.com/sharepoint/v3">
      <Url xsi:nil="true"/>
      <Description xsi:nil="true"/>
    </DisplayTemplateJSIconUrl>
    <RecordPhysical xmlns="528d7315-9345-46e1-a087-e26d5b862f5f" xsi:nil="true"/>
    <RecordReferenceNumber xmlns="528d7315-9345-46e1-a087-e26d5b862f5f" xsi:nil="true"/>
    <Number xmlns="528d7315-9345-46e1-a087-e26d5b862f5f" xsi:nil="true"/>
    <Draftstatus xmlns="528d7315-9345-46e1-a087-e26d5b862f5f">Current draft</Draftstatu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roperties xmlns="http://www.imanage.com/work/xmlschema">
  <documentid>DOCUMENTS!66507675.2</documentid>
  <senderid>WONGLI</senderid>
  <senderemail>LIANNE.WONG@AGS.GOV.AU</senderemail>
  <lastmodified>2025-11-04T11:43:00.0000000+11:00</lastmodified>
  <database>DOCUMENTS</database>
</properties>
</file>

<file path=customXml/item8.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FFFC170-DB69-4F04-999F-BB65D218B6DB}">
  <ds:schemaRefs>
    <ds:schemaRef ds:uri="Microsoft.SharePoint.Taxonomy.ContentTypeSync"/>
  </ds:schemaRefs>
</ds:datastoreItem>
</file>

<file path=customXml/itemProps2.xml><?xml version="1.0" encoding="utf-8"?>
<ds:datastoreItem xmlns:ds="http://schemas.openxmlformats.org/officeDocument/2006/customXml" ds:itemID="{46C52E34-215E-45EB-9917-39C9B24A0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cd6243-c41e-4d26-9c49-501914ff34cc"/>
    <ds:schemaRef ds:uri="528d7315-9345-46e1-a087-e26d5b862f5f"/>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612066-601E-481D-A1AA-612C9963B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cd6243-c41e-4d26-9c49-501914ff34cc"/>
    <ds:schemaRef ds:uri="528d7315-9345-46e1-a087-e26d5b862f5f"/>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C9B480-10CE-49AE-8B6B-03EB65F3B5BF}">
  <ds:schemaRefs>
    <ds:schemaRef ds:uri="http://schemas.openxmlformats.org/officeDocument/2006/bibliography"/>
  </ds:schemaRefs>
</ds:datastoreItem>
</file>

<file path=customXml/itemProps5.xml><?xml version="1.0" encoding="utf-8"?>
<ds:datastoreItem xmlns:ds="http://schemas.openxmlformats.org/officeDocument/2006/customXml" ds:itemID="{5A0DC7A6-677A-4AEF-B339-6591AD84A747}">
  <ds:schemaRefs>
    <ds:schemaRef ds:uri="ebcd6243-c41e-4d26-9c49-501914ff34cc"/>
    <ds:schemaRef ds:uri="http://schemas.microsoft.com/office/infopath/2007/PartnerControls"/>
    <ds:schemaRef ds:uri="528d7315-9345-46e1-a087-e26d5b862f5f"/>
    <ds:schemaRef ds:uri="http://purl.org/dc/elements/1.1/"/>
    <ds:schemaRef ds:uri="http://purl.org/dc/terms/"/>
    <ds:schemaRef ds:uri="http://schemas.microsoft.com/sharepoint/v3"/>
    <ds:schemaRef ds:uri="http://schemas.microsoft.com/office/2006/documentManagement/types"/>
    <ds:schemaRef ds:uri="http://schemas.microsoft.com/office/2006/metadata/properties"/>
    <ds:schemaRef ds:uri="http://purl.org/dc/dcmitype/"/>
    <ds:schemaRef ds:uri="http://schemas.openxmlformats.org/package/2006/metadata/core-properties"/>
    <ds:schemaRef ds:uri="http://schemas.microsoft.com/sharepoint/v3/fields"/>
    <ds:schemaRef ds:uri="http://www.w3.org/XML/1998/namespace"/>
  </ds:schemaRefs>
</ds:datastoreItem>
</file>

<file path=customXml/itemProps6.xml><?xml version="1.0" encoding="utf-8"?>
<ds:datastoreItem xmlns:ds="http://schemas.openxmlformats.org/officeDocument/2006/customXml" ds:itemID="{B86216AF-E434-476C-BDEE-313B4807AAB5}">
  <ds:schemaRefs>
    <ds:schemaRef ds:uri="http://schemas.microsoft.com/sharepoint/v3/contenttype/forms"/>
  </ds:schemaRefs>
</ds:datastoreItem>
</file>

<file path=customXml/itemProps7.xml><?xml version="1.0" encoding="utf-8"?>
<ds:datastoreItem xmlns:ds="http://schemas.openxmlformats.org/officeDocument/2006/customXml" ds:itemID="{36C4F2CF-B8E8-43DC-8904-B23DDA0DF1E4}">
  <ds:schemaRefs>
    <ds:schemaRef ds:uri="http://www.imanage.com/work/xmlschema"/>
  </ds:schemaRefs>
</ds:datastoreItem>
</file>

<file path=customXml/itemProps8.xml><?xml version="1.0" encoding="utf-8"?>
<ds:datastoreItem xmlns:ds="http://schemas.openxmlformats.org/officeDocument/2006/customXml" ds:itemID="{F189D3F0-2E47-4027-B4B3-B3D7C30DC9A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DTA%20external%20document%20short%20-%20Crest%20and%20logo_2022</Template>
  <TotalTime>1</TotalTime>
  <Pages>55</Pages>
  <Words>11285</Words>
  <Characters>61278</Characters>
  <Application>Microsoft Office Word</Application>
  <DocSecurity>0</DocSecurity>
  <Lines>1250</Lines>
  <Paragraphs>763</Paragraphs>
  <ScaleCrop>false</ScaleCrop>
  <Company>Digital Transformation Agency</Company>
  <LinksUpToDate>false</LinksUpToDate>
  <CharactersWithSpaces>71800</CharactersWithSpaces>
  <SharedDoc>false</SharedDoc>
  <HLinks>
    <vt:vector size="366" baseType="variant">
      <vt:variant>
        <vt:i4>917523</vt:i4>
      </vt:variant>
      <vt:variant>
        <vt:i4>246</vt:i4>
      </vt:variant>
      <vt:variant>
        <vt:i4>0</vt:i4>
      </vt:variant>
      <vt:variant>
        <vt:i4>5</vt:i4>
      </vt:variant>
      <vt:variant>
        <vt:lpwstr>https://www.industry.gov.au/publications/australias-artificial-intelligence-ethics-principles/australias-ai-ethics-principles</vt:lpwstr>
      </vt:variant>
      <vt:variant>
        <vt:lpwstr/>
      </vt:variant>
      <vt:variant>
        <vt:i4>2031624</vt:i4>
      </vt:variant>
      <vt:variant>
        <vt:i4>243</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240</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237</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233</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231</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225</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221</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219</vt:i4>
      </vt:variant>
      <vt:variant>
        <vt:i4>0</vt:i4>
      </vt:variant>
      <vt:variant>
        <vt:i4>5</vt:i4>
      </vt:variant>
      <vt:variant>
        <vt:lpwstr>https://www.industry.gov.au/publications/australias-artificial-intelligence-ethics-framework/australias-ai-ethics-principles</vt:lpwstr>
      </vt:variant>
      <vt:variant>
        <vt:lpwstr/>
      </vt:variant>
      <vt:variant>
        <vt:i4>6422648</vt:i4>
      </vt:variant>
      <vt:variant>
        <vt:i4>216</vt:i4>
      </vt:variant>
      <vt:variant>
        <vt:i4>0</vt:i4>
      </vt:variant>
      <vt:variant>
        <vt:i4>5</vt:i4>
      </vt:variant>
      <vt:variant>
        <vt:lpwstr>https://www.cyber.gov.au/resources-business-and-government/governance-and-user-education/artificial-intelligence/engaging-with-artificial-intelligence</vt:lpwstr>
      </vt:variant>
      <vt:variant>
        <vt:lpwstr/>
      </vt:variant>
      <vt:variant>
        <vt:i4>3932262</vt:i4>
      </vt:variant>
      <vt:variant>
        <vt:i4>213</vt:i4>
      </vt:variant>
      <vt:variant>
        <vt:i4>0</vt:i4>
      </vt:variant>
      <vt:variant>
        <vt:i4>5</vt:i4>
      </vt:variant>
      <vt:variant>
        <vt:lpwstr>https://www.oaic.gov.au/privacy/privacy-guidance-for-organisations-and-government-agencies/handling-personal-information/de-identification-and-the-privacy-act</vt:lpwstr>
      </vt:variant>
      <vt:variant>
        <vt:lpwstr/>
      </vt:variant>
      <vt:variant>
        <vt:i4>2031624</vt:i4>
      </vt:variant>
      <vt:variant>
        <vt:i4>210</vt:i4>
      </vt:variant>
      <vt:variant>
        <vt:i4>0</vt:i4>
      </vt:variant>
      <vt:variant>
        <vt:i4>5</vt:i4>
      </vt:variant>
      <vt:variant>
        <vt:lpwstr>https://www.industry.gov.au/publications/australias-artificial-intelligence-ethics-framework/australias-ai-ethics-principles</vt:lpwstr>
      </vt:variant>
      <vt:variant>
        <vt:lpwstr/>
      </vt:variant>
      <vt:variant>
        <vt:i4>5505102</vt:i4>
      </vt:variant>
      <vt:variant>
        <vt:i4>207</vt:i4>
      </vt:variant>
      <vt:variant>
        <vt:i4>0</vt:i4>
      </vt:variant>
      <vt:variant>
        <vt:i4>5</vt:i4>
      </vt:variant>
      <vt:variant>
        <vt:lpwstr>https://www.oaic.gov.au/privacy/australian-privacy-principles</vt:lpwstr>
      </vt:variant>
      <vt:variant>
        <vt:lpwstr/>
      </vt:variant>
      <vt:variant>
        <vt:i4>917523</vt:i4>
      </vt:variant>
      <vt:variant>
        <vt:i4>204</vt:i4>
      </vt:variant>
      <vt:variant>
        <vt:i4>0</vt:i4>
      </vt:variant>
      <vt:variant>
        <vt:i4>5</vt:i4>
      </vt:variant>
      <vt:variant>
        <vt:lpwstr>https://www.industry.gov.au/publications/australias-artificial-intelligence-ethics-principles/australias-ai-ethics-principles</vt:lpwstr>
      </vt:variant>
      <vt:variant>
        <vt:lpwstr/>
      </vt:variant>
      <vt:variant>
        <vt:i4>8192105</vt:i4>
      </vt:variant>
      <vt:variant>
        <vt:i4>201</vt:i4>
      </vt:variant>
      <vt:variant>
        <vt:i4>0</vt:i4>
      </vt:variant>
      <vt:variant>
        <vt:i4>5</vt:i4>
      </vt:variant>
      <vt:variant>
        <vt:lpwstr>https://www.niaa.gov.au/our-work/evaluations-and-evidence/framework-governance-indigenous-data-gid</vt:lpwstr>
      </vt:variant>
      <vt:variant>
        <vt:lpwstr/>
      </vt:variant>
      <vt:variant>
        <vt:i4>2031624</vt:i4>
      </vt:variant>
      <vt:variant>
        <vt:i4>198</vt:i4>
      </vt:variant>
      <vt:variant>
        <vt:i4>0</vt:i4>
      </vt:variant>
      <vt:variant>
        <vt:i4>5</vt:i4>
      </vt:variant>
      <vt:variant>
        <vt:lpwstr>https://www.industry.gov.au/publications/australias-artificial-intelligence-ethics-framework/australias-ai-ethics-principles</vt:lpwstr>
      </vt:variant>
      <vt:variant>
        <vt:lpwstr/>
      </vt:variant>
      <vt:variant>
        <vt:i4>917523</vt:i4>
      </vt:variant>
      <vt:variant>
        <vt:i4>195</vt:i4>
      </vt:variant>
      <vt:variant>
        <vt:i4>0</vt:i4>
      </vt:variant>
      <vt:variant>
        <vt:i4>5</vt:i4>
      </vt:variant>
      <vt:variant>
        <vt:lpwstr>https://www.industry.gov.au/publications/australias-artificial-intelligence-ethics-principles/australias-ai-ethics-principles</vt:lpwstr>
      </vt:variant>
      <vt:variant>
        <vt:lpwstr/>
      </vt:variant>
      <vt:variant>
        <vt:i4>917523</vt:i4>
      </vt:variant>
      <vt:variant>
        <vt:i4>192</vt:i4>
      </vt:variant>
      <vt:variant>
        <vt:i4>0</vt:i4>
      </vt:variant>
      <vt:variant>
        <vt:i4>5</vt:i4>
      </vt:variant>
      <vt:variant>
        <vt:lpwstr>https://www.industry.gov.au/publications/australias-artificial-intelligence-ethics-principles/australias-ai-ethics-principles</vt:lpwstr>
      </vt:variant>
      <vt:variant>
        <vt:lpwstr/>
      </vt:variant>
      <vt:variant>
        <vt:i4>5505102</vt:i4>
      </vt:variant>
      <vt:variant>
        <vt:i4>189</vt:i4>
      </vt:variant>
      <vt:variant>
        <vt:i4>0</vt:i4>
      </vt:variant>
      <vt:variant>
        <vt:i4>5</vt:i4>
      </vt:variant>
      <vt:variant>
        <vt:lpwstr>https://www.oaic.gov.au/privacy/australian-privacy-principles</vt:lpwstr>
      </vt:variant>
      <vt:variant>
        <vt:lpwstr/>
      </vt:variant>
      <vt:variant>
        <vt:i4>8257588</vt:i4>
      </vt:variant>
      <vt:variant>
        <vt:i4>186</vt:i4>
      </vt:variant>
      <vt:variant>
        <vt:i4>0</vt:i4>
      </vt:variant>
      <vt:variant>
        <vt:i4>5</vt:i4>
      </vt:variant>
      <vt:variant>
        <vt:lpwstr>https://www.protectivesecurity.gov.au/</vt:lpwstr>
      </vt:variant>
      <vt:variant>
        <vt:lpwstr/>
      </vt:variant>
      <vt:variant>
        <vt:i4>1704025</vt:i4>
      </vt:variant>
      <vt:variant>
        <vt:i4>183</vt:i4>
      </vt:variant>
      <vt:variant>
        <vt:i4>0</vt:i4>
      </vt:variant>
      <vt:variant>
        <vt:i4>5</vt:i4>
      </vt:variant>
      <vt:variant>
        <vt:lpwstr>https://www.oaic.gov.au/privacy/privacy-guidance-for-organisations-and-government-agencies/guidance-on-privacy-and-the-use-of-commercially-available-ai-products</vt:lpwstr>
      </vt:variant>
      <vt:variant>
        <vt:lpwstr/>
      </vt:variant>
      <vt:variant>
        <vt:i4>7536694</vt:i4>
      </vt:variant>
      <vt:variant>
        <vt:i4>177</vt:i4>
      </vt:variant>
      <vt:variant>
        <vt:i4>0</vt:i4>
      </vt:variant>
      <vt:variant>
        <vt:i4>5</vt:i4>
      </vt:variant>
      <vt:variant>
        <vt:lpwstr>https://www.oaic.gov.au/privacy/privacy-guidance-for-organisations-and-government-agencies/government-agencies/australian-government-agencies-privacy-code/privacy-australian-government-agencies-governance-app-code-2017</vt:lpwstr>
      </vt:variant>
      <vt:variant>
        <vt:lpwstr/>
      </vt:variant>
      <vt:variant>
        <vt:i4>2556002</vt:i4>
      </vt:variant>
      <vt:variant>
        <vt:i4>174</vt:i4>
      </vt:variant>
      <vt:variant>
        <vt:i4>0</vt:i4>
      </vt:variant>
      <vt:variant>
        <vt:i4>5</vt:i4>
      </vt:variant>
      <vt:variant>
        <vt:lpwstr>https://www.oaic.gov.au/privacy/your-privacy-rights/your-personal-information/what-is-personal-information</vt:lpwstr>
      </vt:variant>
      <vt:variant>
        <vt:lpwstr>SensitiveInfo</vt:lpwstr>
      </vt:variant>
      <vt:variant>
        <vt:i4>458846</vt:i4>
      </vt:variant>
      <vt:variant>
        <vt:i4>171</vt:i4>
      </vt:variant>
      <vt:variant>
        <vt:i4>0</vt:i4>
      </vt:variant>
      <vt:variant>
        <vt:i4>5</vt:i4>
      </vt:variant>
      <vt:variant>
        <vt:lpwstr>https://www.oaic.gov.au/privacy/privacy-guidance-for-organisations-and-government-agencies/handling-personal-information/what-is-personal-information</vt:lpwstr>
      </vt:variant>
      <vt:variant>
        <vt:lpwstr/>
      </vt:variant>
      <vt:variant>
        <vt:i4>2031624</vt:i4>
      </vt:variant>
      <vt:variant>
        <vt:i4>164</vt:i4>
      </vt:variant>
      <vt:variant>
        <vt:i4>0</vt:i4>
      </vt:variant>
      <vt:variant>
        <vt:i4>5</vt:i4>
      </vt:variant>
      <vt:variant>
        <vt:lpwstr>https://www.industry.gov.au/publications/australias-artificial-intelligence-ethics-framework/australias-ai-ethics-principles</vt:lpwstr>
      </vt:variant>
      <vt:variant>
        <vt:lpwstr/>
      </vt:variant>
      <vt:variant>
        <vt:i4>2031624</vt:i4>
      </vt:variant>
      <vt:variant>
        <vt:i4>162</vt:i4>
      </vt:variant>
      <vt:variant>
        <vt:i4>0</vt:i4>
      </vt:variant>
      <vt:variant>
        <vt:i4>5</vt:i4>
      </vt:variant>
      <vt:variant>
        <vt:lpwstr>https://www.industry.gov.au/publications/australias-artificial-intelligence-ethics-framework/australias-ai-ethics-principles</vt:lpwstr>
      </vt:variant>
      <vt:variant>
        <vt:lpwstr/>
      </vt:variant>
      <vt:variant>
        <vt:i4>1114190</vt:i4>
      </vt:variant>
      <vt:variant>
        <vt:i4>159</vt:i4>
      </vt:variant>
      <vt:variant>
        <vt:i4>0</vt:i4>
      </vt:variant>
      <vt:variant>
        <vt:i4>5</vt:i4>
      </vt:variant>
      <vt:variant>
        <vt:lpwstr>https://www.digital.gov.au/policy/ai/resources/use-classification</vt:lpwstr>
      </vt:variant>
      <vt:variant>
        <vt:lpwstr/>
      </vt:variant>
      <vt:variant>
        <vt:i4>1114190</vt:i4>
      </vt:variant>
      <vt:variant>
        <vt:i4>156</vt:i4>
      </vt:variant>
      <vt:variant>
        <vt:i4>0</vt:i4>
      </vt:variant>
      <vt:variant>
        <vt:i4>5</vt:i4>
      </vt:variant>
      <vt:variant>
        <vt:lpwstr>https://www.digital.gov.au/policy/ai/resources/use-classification</vt:lpwstr>
      </vt:variant>
      <vt:variant>
        <vt:lpwstr/>
      </vt:variant>
      <vt:variant>
        <vt:i4>5046286</vt:i4>
      </vt:variant>
      <vt:variant>
        <vt:i4>153</vt:i4>
      </vt:variant>
      <vt:variant>
        <vt:i4>0</vt:i4>
      </vt:variant>
      <vt:variant>
        <vt:i4>5</vt:i4>
      </vt:variant>
      <vt:variant>
        <vt:lpwstr>https://digital.gov.au/ai/ai-in-government-policy/appendices/</vt:lpwstr>
      </vt:variant>
      <vt:variant>
        <vt:lpwstr/>
      </vt:variant>
      <vt:variant>
        <vt:i4>1310741</vt:i4>
      </vt:variant>
      <vt:variant>
        <vt:i4>138</vt:i4>
      </vt:variant>
      <vt:variant>
        <vt:i4>0</vt:i4>
      </vt:variant>
      <vt:variant>
        <vt:i4>5</vt:i4>
      </vt:variant>
      <vt:variant>
        <vt:lpwstr>https://digital.gov.au/ai/ai-in-government-policy/impact-assessment-tool/guidance</vt:lpwstr>
      </vt:variant>
      <vt:variant>
        <vt:lpwstr/>
      </vt:variant>
      <vt:variant>
        <vt:i4>196612</vt:i4>
      </vt:variant>
      <vt:variant>
        <vt:i4>135</vt:i4>
      </vt:variant>
      <vt:variant>
        <vt:i4>0</vt:i4>
      </vt:variant>
      <vt:variant>
        <vt:i4>5</vt:i4>
      </vt:variant>
      <vt:variant>
        <vt:lpwstr>https://digital.gov.au/ai/ai-in-government-policy</vt:lpwstr>
      </vt:variant>
      <vt:variant>
        <vt:lpwstr/>
      </vt:variant>
      <vt:variant>
        <vt:i4>3670121</vt:i4>
      </vt:variant>
      <vt:variant>
        <vt:i4>132</vt:i4>
      </vt:variant>
      <vt:variant>
        <vt:i4>0</vt:i4>
      </vt:variant>
      <vt:variant>
        <vt:i4>5</vt:i4>
      </vt:variant>
      <vt:variant>
        <vt:lpwstr>https://www.buyict.gov.au/sp?id=resources_and_policies&amp;kb=KB0010685</vt:lpwstr>
      </vt:variant>
      <vt:variant>
        <vt:lpwstr/>
      </vt:variant>
      <vt:variant>
        <vt:i4>2949206</vt:i4>
      </vt:variant>
      <vt:variant>
        <vt:i4>129</vt:i4>
      </vt:variant>
      <vt:variant>
        <vt:i4>0</vt:i4>
      </vt:variant>
      <vt:variant>
        <vt:i4>5</vt:i4>
      </vt:variant>
      <vt:variant>
        <vt:lpwstr>mailto:ai@dta.gov.au</vt:lpwstr>
      </vt:variant>
      <vt:variant>
        <vt:lpwstr/>
      </vt:variant>
      <vt:variant>
        <vt:i4>852041</vt:i4>
      </vt:variant>
      <vt:variant>
        <vt:i4>126</vt:i4>
      </vt:variant>
      <vt:variant>
        <vt:i4>0</vt:i4>
      </vt:variant>
      <vt:variant>
        <vt:i4>5</vt:i4>
      </vt:variant>
      <vt:variant>
        <vt:lpwstr>https://www.digital.gov.au/policy/ai/ai-assurance-framework-pilot-report</vt:lpwstr>
      </vt:variant>
      <vt:variant>
        <vt:lpwstr/>
      </vt:variant>
      <vt:variant>
        <vt:i4>1572938</vt:i4>
      </vt:variant>
      <vt:variant>
        <vt:i4>123</vt:i4>
      </vt:variant>
      <vt:variant>
        <vt:i4>0</vt:i4>
      </vt:variant>
      <vt:variant>
        <vt:i4>5</vt:i4>
      </vt:variant>
      <vt:variant>
        <vt:lpwstr>https://www.digital.gov.au/policy/ai/staff-guidance-public-generative-ai</vt:lpwstr>
      </vt:variant>
      <vt:variant>
        <vt:lpwstr/>
      </vt:variant>
      <vt:variant>
        <vt:i4>74</vt:i4>
      </vt:variant>
      <vt:variant>
        <vt:i4>120</vt:i4>
      </vt:variant>
      <vt:variant>
        <vt:i4>0</vt:i4>
      </vt:variant>
      <vt:variant>
        <vt:i4>5</vt:i4>
      </vt:variant>
      <vt:variant>
        <vt:lpwstr>https://www.digital.gov.au/policy/ai/agency-guidance-public-generative-ai</vt:lpwstr>
      </vt:variant>
      <vt:variant>
        <vt:lpwstr/>
      </vt:variant>
      <vt:variant>
        <vt:i4>3670121</vt:i4>
      </vt:variant>
      <vt:variant>
        <vt:i4>117</vt:i4>
      </vt:variant>
      <vt:variant>
        <vt:i4>0</vt:i4>
      </vt:variant>
      <vt:variant>
        <vt:i4>5</vt:i4>
      </vt:variant>
      <vt:variant>
        <vt:lpwstr>https://www.buyict.gov.au/sp?id=resources_and_policies&amp;kb=KB0010685</vt:lpwstr>
      </vt:variant>
      <vt:variant>
        <vt:lpwstr/>
      </vt:variant>
      <vt:variant>
        <vt:i4>3670121</vt:i4>
      </vt:variant>
      <vt:variant>
        <vt:i4>114</vt:i4>
      </vt:variant>
      <vt:variant>
        <vt:i4>0</vt:i4>
      </vt:variant>
      <vt:variant>
        <vt:i4>5</vt:i4>
      </vt:variant>
      <vt:variant>
        <vt:lpwstr>https://www.buyict.gov.au/sp?id=resources_and_policies&amp;kb=KB0010684</vt:lpwstr>
      </vt:variant>
      <vt:variant>
        <vt:lpwstr/>
      </vt:variant>
      <vt:variant>
        <vt:i4>3670121</vt:i4>
      </vt:variant>
      <vt:variant>
        <vt:i4>111</vt:i4>
      </vt:variant>
      <vt:variant>
        <vt:i4>0</vt:i4>
      </vt:variant>
      <vt:variant>
        <vt:i4>5</vt:i4>
      </vt:variant>
      <vt:variant>
        <vt:lpwstr>https://www.buyict.gov.au/sp?id=resources_and_policies&amp;kb=KB0010685</vt:lpwstr>
      </vt:variant>
      <vt:variant>
        <vt:lpwstr/>
      </vt:variant>
      <vt:variant>
        <vt:i4>7405614</vt:i4>
      </vt:variant>
      <vt:variant>
        <vt:i4>108</vt:i4>
      </vt:variant>
      <vt:variant>
        <vt:i4>0</vt:i4>
      </vt:variant>
      <vt:variant>
        <vt:i4>5</vt:i4>
      </vt:variant>
      <vt:variant>
        <vt:lpwstr>https://www.digital.gov.au/policy/ai/AI-technical-standard</vt:lpwstr>
      </vt:variant>
      <vt:variant>
        <vt:lpwstr/>
      </vt:variant>
      <vt:variant>
        <vt:i4>196612</vt:i4>
      </vt:variant>
      <vt:variant>
        <vt:i4>105</vt:i4>
      </vt:variant>
      <vt:variant>
        <vt:i4>0</vt:i4>
      </vt:variant>
      <vt:variant>
        <vt:i4>5</vt:i4>
      </vt:variant>
      <vt:variant>
        <vt:lpwstr>https://digital.gov.au/ai/ai-in-government-policy</vt:lpwstr>
      </vt:variant>
      <vt:variant>
        <vt:lpwstr/>
      </vt:variant>
      <vt:variant>
        <vt:i4>2031624</vt:i4>
      </vt:variant>
      <vt:variant>
        <vt:i4>102</vt:i4>
      </vt:variant>
      <vt:variant>
        <vt:i4>0</vt:i4>
      </vt:variant>
      <vt:variant>
        <vt:i4>5</vt:i4>
      </vt:variant>
      <vt:variant>
        <vt:lpwstr>https://www.industry.gov.au/publications/australias-artificial-intelligence-ethics-framework/australias-ai-ethics-principles</vt:lpwstr>
      </vt:variant>
      <vt:variant>
        <vt:lpwstr/>
      </vt:variant>
      <vt:variant>
        <vt:i4>1900596</vt:i4>
      </vt:variant>
      <vt:variant>
        <vt:i4>95</vt:i4>
      </vt:variant>
      <vt:variant>
        <vt:i4>0</vt:i4>
      </vt:variant>
      <vt:variant>
        <vt:i4>5</vt:i4>
      </vt:variant>
      <vt:variant>
        <vt:lpwstr/>
      </vt:variant>
      <vt:variant>
        <vt:lpwstr>_Toc214528063</vt:lpwstr>
      </vt:variant>
      <vt:variant>
        <vt:i4>1900596</vt:i4>
      </vt:variant>
      <vt:variant>
        <vt:i4>89</vt:i4>
      </vt:variant>
      <vt:variant>
        <vt:i4>0</vt:i4>
      </vt:variant>
      <vt:variant>
        <vt:i4>5</vt:i4>
      </vt:variant>
      <vt:variant>
        <vt:lpwstr/>
      </vt:variant>
      <vt:variant>
        <vt:lpwstr>_Toc214528062</vt:lpwstr>
      </vt:variant>
      <vt:variant>
        <vt:i4>1900596</vt:i4>
      </vt:variant>
      <vt:variant>
        <vt:i4>83</vt:i4>
      </vt:variant>
      <vt:variant>
        <vt:i4>0</vt:i4>
      </vt:variant>
      <vt:variant>
        <vt:i4>5</vt:i4>
      </vt:variant>
      <vt:variant>
        <vt:lpwstr/>
      </vt:variant>
      <vt:variant>
        <vt:lpwstr>_Toc214528061</vt:lpwstr>
      </vt:variant>
      <vt:variant>
        <vt:i4>1900596</vt:i4>
      </vt:variant>
      <vt:variant>
        <vt:i4>77</vt:i4>
      </vt:variant>
      <vt:variant>
        <vt:i4>0</vt:i4>
      </vt:variant>
      <vt:variant>
        <vt:i4>5</vt:i4>
      </vt:variant>
      <vt:variant>
        <vt:lpwstr/>
      </vt:variant>
      <vt:variant>
        <vt:lpwstr>_Toc214528060</vt:lpwstr>
      </vt:variant>
      <vt:variant>
        <vt:i4>1966132</vt:i4>
      </vt:variant>
      <vt:variant>
        <vt:i4>71</vt:i4>
      </vt:variant>
      <vt:variant>
        <vt:i4>0</vt:i4>
      </vt:variant>
      <vt:variant>
        <vt:i4>5</vt:i4>
      </vt:variant>
      <vt:variant>
        <vt:lpwstr/>
      </vt:variant>
      <vt:variant>
        <vt:lpwstr>_Toc214528059</vt:lpwstr>
      </vt:variant>
      <vt:variant>
        <vt:i4>1966132</vt:i4>
      </vt:variant>
      <vt:variant>
        <vt:i4>65</vt:i4>
      </vt:variant>
      <vt:variant>
        <vt:i4>0</vt:i4>
      </vt:variant>
      <vt:variant>
        <vt:i4>5</vt:i4>
      </vt:variant>
      <vt:variant>
        <vt:lpwstr/>
      </vt:variant>
      <vt:variant>
        <vt:lpwstr>_Toc214528058</vt:lpwstr>
      </vt:variant>
      <vt:variant>
        <vt:i4>1966132</vt:i4>
      </vt:variant>
      <vt:variant>
        <vt:i4>59</vt:i4>
      </vt:variant>
      <vt:variant>
        <vt:i4>0</vt:i4>
      </vt:variant>
      <vt:variant>
        <vt:i4>5</vt:i4>
      </vt:variant>
      <vt:variant>
        <vt:lpwstr/>
      </vt:variant>
      <vt:variant>
        <vt:lpwstr>_Toc214528057</vt:lpwstr>
      </vt:variant>
      <vt:variant>
        <vt:i4>1966132</vt:i4>
      </vt:variant>
      <vt:variant>
        <vt:i4>53</vt:i4>
      </vt:variant>
      <vt:variant>
        <vt:i4>0</vt:i4>
      </vt:variant>
      <vt:variant>
        <vt:i4>5</vt:i4>
      </vt:variant>
      <vt:variant>
        <vt:lpwstr/>
      </vt:variant>
      <vt:variant>
        <vt:lpwstr>_Toc214528056</vt:lpwstr>
      </vt:variant>
      <vt:variant>
        <vt:i4>1966132</vt:i4>
      </vt:variant>
      <vt:variant>
        <vt:i4>47</vt:i4>
      </vt:variant>
      <vt:variant>
        <vt:i4>0</vt:i4>
      </vt:variant>
      <vt:variant>
        <vt:i4>5</vt:i4>
      </vt:variant>
      <vt:variant>
        <vt:lpwstr/>
      </vt:variant>
      <vt:variant>
        <vt:lpwstr>_Toc214528055</vt:lpwstr>
      </vt:variant>
      <vt:variant>
        <vt:i4>1966132</vt:i4>
      </vt:variant>
      <vt:variant>
        <vt:i4>41</vt:i4>
      </vt:variant>
      <vt:variant>
        <vt:i4>0</vt:i4>
      </vt:variant>
      <vt:variant>
        <vt:i4>5</vt:i4>
      </vt:variant>
      <vt:variant>
        <vt:lpwstr/>
      </vt:variant>
      <vt:variant>
        <vt:lpwstr>_Toc214528054</vt:lpwstr>
      </vt:variant>
      <vt:variant>
        <vt:i4>1966132</vt:i4>
      </vt:variant>
      <vt:variant>
        <vt:i4>35</vt:i4>
      </vt:variant>
      <vt:variant>
        <vt:i4>0</vt:i4>
      </vt:variant>
      <vt:variant>
        <vt:i4>5</vt:i4>
      </vt:variant>
      <vt:variant>
        <vt:lpwstr/>
      </vt:variant>
      <vt:variant>
        <vt:lpwstr>_Toc214528053</vt:lpwstr>
      </vt:variant>
      <vt:variant>
        <vt:i4>1966132</vt:i4>
      </vt:variant>
      <vt:variant>
        <vt:i4>29</vt:i4>
      </vt:variant>
      <vt:variant>
        <vt:i4>0</vt:i4>
      </vt:variant>
      <vt:variant>
        <vt:i4>5</vt:i4>
      </vt:variant>
      <vt:variant>
        <vt:lpwstr/>
      </vt:variant>
      <vt:variant>
        <vt:lpwstr>_Toc214528052</vt:lpwstr>
      </vt:variant>
      <vt:variant>
        <vt:i4>1966132</vt:i4>
      </vt:variant>
      <vt:variant>
        <vt:i4>23</vt:i4>
      </vt:variant>
      <vt:variant>
        <vt:i4>0</vt:i4>
      </vt:variant>
      <vt:variant>
        <vt:i4>5</vt:i4>
      </vt:variant>
      <vt:variant>
        <vt:lpwstr/>
      </vt:variant>
      <vt:variant>
        <vt:lpwstr>_Toc214528051</vt:lpwstr>
      </vt:variant>
      <vt:variant>
        <vt:i4>1966132</vt:i4>
      </vt:variant>
      <vt:variant>
        <vt:i4>17</vt:i4>
      </vt:variant>
      <vt:variant>
        <vt:i4>0</vt:i4>
      </vt:variant>
      <vt:variant>
        <vt:i4>5</vt:i4>
      </vt:variant>
      <vt:variant>
        <vt:lpwstr/>
      </vt:variant>
      <vt:variant>
        <vt:lpwstr>_Toc214528050</vt:lpwstr>
      </vt:variant>
      <vt:variant>
        <vt:i4>196612</vt:i4>
      </vt:variant>
      <vt:variant>
        <vt:i4>12</vt:i4>
      </vt:variant>
      <vt:variant>
        <vt:i4>0</vt:i4>
      </vt:variant>
      <vt:variant>
        <vt:i4>5</vt:i4>
      </vt:variant>
      <vt:variant>
        <vt:lpwstr>https://digital.gov.au/ai/ai-in-government-policy</vt:lpwstr>
      </vt:variant>
      <vt:variant>
        <vt:lpwstr/>
      </vt:variant>
      <vt:variant>
        <vt:i4>2949206</vt:i4>
      </vt:variant>
      <vt:variant>
        <vt:i4>9</vt:i4>
      </vt:variant>
      <vt:variant>
        <vt:i4>0</vt:i4>
      </vt:variant>
      <vt:variant>
        <vt:i4>5</vt:i4>
      </vt:variant>
      <vt:variant>
        <vt:lpwstr>mailto:ai@dta.gov.au</vt:lpwstr>
      </vt:variant>
      <vt:variant>
        <vt:lpwstr/>
      </vt:variant>
      <vt:variant>
        <vt:i4>2949206</vt:i4>
      </vt:variant>
      <vt:variant>
        <vt:i4>6</vt:i4>
      </vt:variant>
      <vt:variant>
        <vt:i4>0</vt:i4>
      </vt:variant>
      <vt:variant>
        <vt:i4>5</vt:i4>
      </vt:variant>
      <vt:variant>
        <vt:lpwstr>mailto:ai@dta.gov.au</vt:lpwstr>
      </vt:variant>
      <vt:variant>
        <vt:lpwstr/>
      </vt:variant>
      <vt:variant>
        <vt:i4>917578</vt:i4>
      </vt:variant>
      <vt:variant>
        <vt:i4>3</vt:i4>
      </vt:variant>
      <vt:variant>
        <vt:i4>0</vt:i4>
      </vt:variant>
      <vt:variant>
        <vt:i4>5</vt:i4>
      </vt:variant>
      <vt:variant>
        <vt:lpwstr>http://creativecommons.org/licenses/by/4.0/legalcode</vt:lpwstr>
      </vt:variant>
      <vt:variant>
        <vt:lpwstr/>
      </vt:variant>
      <vt:variant>
        <vt:i4>2949206</vt:i4>
      </vt:variant>
      <vt:variant>
        <vt:i4>0</vt:i4>
      </vt:variant>
      <vt:variant>
        <vt:i4>0</vt:i4>
      </vt:variant>
      <vt:variant>
        <vt:i4>5</vt:i4>
      </vt:variant>
      <vt:variant>
        <vt:lpwstr>mailto:ai@dta.gov.au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Transformation Agency</dc:creator>
  <cp:keywords/>
  <dc:description/>
  <cp:lastModifiedBy>Kirsty Abbott</cp:lastModifiedBy>
  <cp:revision>2</cp:revision>
  <dcterms:created xsi:type="dcterms:W3CDTF">2025-11-30T21:58:00Z</dcterms:created>
  <dcterms:modified xsi:type="dcterms:W3CDTF">2025-11-30T21:58:00Z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0x0101007B09DCCAFB1BEA429E685941FF3DBFE5</vt:lpwstr>
  </property>
  <property fmtid="{D5CDD505-2E9C-101B-9397-08002B2CF9AE}" pid="3" name="ClassificationContentMarkingHeaderShapeIds">
    <vt:lpwstr>1c21005c,6bb1355b,4ccbf39b,c6e0377,2b395c0c,767add0d</vt:lpwstr>
  </property>
  <property fmtid="{D5CDD505-2E9C-101B-9397-08002B2CF9AE}" pid="4" name="ClassificationContentMarkingHeaderFontProps">
    <vt:lpwstr>#a80000,14,Calibri</vt:lpwstr>
  </property>
  <property fmtid="{D5CDD505-2E9C-101B-9397-08002B2CF9AE}" pid="5" name="ClassificationContentMarkingHeaderText">
    <vt:lpwstr>OFFICIAL</vt:lpwstr>
  </property>
  <property fmtid="{D5CDD505-2E9C-101B-9397-08002B2CF9AE}" pid="6" name="ClassificationContentMarkingFooterShapeIds">
    <vt:lpwstr>6e328e02,427e269d,5f921d18,5243ebf7,3dfcb620,18024e54</vt:lpwstr>
  </property>
  <property fmtid="{D5CDD505-2E9C-101B-9397-08002B2CF9AE}" pid="7" name="ClassificationContentMarkingFooterFontProps">
    <vt:lpwstr>#a80000,14,Calibri</vt:lpwstr>
  </property>
  <property fmtid="{D5CDD505-2E9C-101B-9397-08002B2CF9AE}" pid="8" name="ClassificationContentMarkingFooterText">
    <vt:lpwstr>OFFICIAL</vt:lpwstr>
  </property>
  <property fmtid="{D5CDD505-2E9C-101B-9397-08002B2CF9AE}" pid="9" name="MSIP_Label_5b482f89-686c-4423-b970-d4c069cb673b_Enabled">
    <vt:lpwstr>true</vt:lpwstr>
  </property>
  <property fmtid="{D5CDD505-2E9C-101B-9397-08002B2CF9AE}" pid="10" name="MSIP_Label_5b482f89-686c-4423-b970-d4c069cb673b_SetDate">
    <vt:lpwstr>2025-01-10T03:00:50Z</vt:lpwstr>
  </property>
  <property fmtid="{D5CDD505-2E9C-101B-9397-08002B2CF9AE}" pid="11" name="MSIP_Label_5b482f89-686c-4423-b970-d4c069cb673b_Method">
    <vt:lpwstr>Privileged</vt:lpwstr>
  </property>
  <property fmtid="{D5CDD505-2E9C-101B-9397-08002B2CF9AE}" pid="12" name="MSIP_Label_5b482f89-686c-4423-b970-d4c069cb673b_Name">
    <vt:lpwstr>For Official Use Only (FOUO)</vt:lpwstr>
  </property>
  <property fmtid="{D5CDD505-2E9C-101B-9397-08002B2CF9AE}" pid="13" name="MSIP_Label_5b482f89-686c-4423-b970-d4c069cb673b_SiteId">
    <vt:lpwstr>f87adb37-069d-44ab-b352-f6d61ecc6db2</vt:lpwstr>
  </property>
  <property fmtid="{D5CDD505-2E9C-101B-9397-08002B2CF9AE}" pid="14" name="MSIP_Label_5b482f89-686c-4423-b970-d4c069cb673b_ActionId">
    <vt:lpwstr>6303b1a9-3252-4265-aea8-2ede1350f4d9</vt:lpwstr>
  </property>
  <property fmtid="{D5CDD505-2E9C-101B-9397-08002B2CF9AE}" pid="15" name="MSIP_Label_5b482f89-686c-4423-b970-d4c069cb673b_ContentBits">
    <vt:lpwstr>3</vt:lpwstr>
  </property>
  <property fmtid="{D5CDD505-2E9C-101B-9397-08002B2CF9AE}" pid="16" name="RecordType">
    <vt:lpwstr/>
  </property>
  <property fmtid="{D5CDD505-2E9C-101B-9397-08002B2CF9AE}" pid="17" name="RecordAuthority">
    <vt:lpwstr/>
  </property>
  <property fmtid="{D5CDD505-2E9C-101B-9397-08002B2CF9AE}" pid="18" name="_docset_NoMedatataSyncRequired">
    <vt:lpwstr>False</vt:lpwstr>
  </property>
  <property fmtid="{D5CDD505-2E9C-101B-9397-08002B2CF9AE}" pid="19" name="Record_x0020_Area">
    <vt:lpwstr/>
  </property>
  <property fmtid="{D5CDD505-2E9C-101B-9397-08002B2CF9AE}" pid="20" name="MediaServiceImageTags">
    <vt:lpwstr/>
  </property>
  <property fmtid="{D5CDD505-2E9C-101B-9397-08002B2CF9AE}" pid="21" name="InformationManagement">
    <vt:lpwstr/>
  </property>
  <property fmtid="{D5CDD505-2E9C-101B-9397-08002B2CF9AE}" pid="22" name="Record Area">
    <vt:lpwstr/>
  </property>
  <property fmtid="{D5CDD505-2E9C-101B-9397-08002B2CF9AE}" pid="23" name="_dlc_DocIdItemGuid">
    <vt:lpwstr>6da0a984-4418-4a8e-82a0-911e8cebe215</vt:lpwstr>
  </property>
  <property fmtid="{D5CDD505-2E9C-101B-9397-08002B2CF9AE}" pid="24" name="checkforsharepointfields">
    <vt:lpwstr>True</vt:lpwstr>
  </property>
  <property fmtid="{D5CDD505-2E9C-101B-9397-08002B2CF9AE}" pid="25" name="Template Filename">
    <vt:lpwstr/>
  </property>
  <property fmtid="{D5CDD505-2E9C-101B-9397-08002B2CF9AE}" pid="26" name="ObjectiveRef">
    <vt:lpwstr>Removed</vt:lpwstr>
  </property>
  <property fmtid="{D5CDD505-2E9C-101B-9397-08002B2CF9AE}" pid="27" name="iManageRef">
    <vt:lpwstr>Updated</vt:lpwstr>
  </property>
  <property fmtid="{D5CDD505-2E9C-101B-9397-08002B2CF9AE}" pid="28" name="LeadingLawyers">
    <vt:lpwstr>Removed</vt:lpwstr>
  </property>
  <property fmtid="{D5CDD505-2E9C-101B-9397-08002B2CF9AE}" pid="29" name="docLang">
    <vt:lpwstr>en</vt:lpwstr>
  </property>
</Properties>
</file>